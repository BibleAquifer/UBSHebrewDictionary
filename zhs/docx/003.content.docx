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Biblical Hebrew</w:t>
      </w:r>
      <w:r>
        <w:rPr>
          <w:lang w:val="zh_CN" w:bidi="zh_CN"/>
        </w:rPr>
      </w:r>
    </w:p>
    <w:p>
      <w:pPr/>
      <w:r>
        <w:rPr>
          <w:lang w:val="zh_CN" w:bidi="zh_CN"/>
        </w:rPr>
      </w:r>
      <w:r>
        <w:rPr>
          <w:lang w:val="zh_CN" w:bidi="zh_CN"/>
        </w:rPr>
        <w:t xml:space="preserve">UBS Dictionary of Biblical Hebrew, © United Bible Societies, 2023. Adapted from </w:t>
      </w:r>
      <w:r>
        <w:rPr>
          <w:lang w:val="zh_CN" w:bidi="zh_CN"/>
        </w:rPr>
        <w:t>Semantic Dictionary of Biblical Hebrew</w:t>
      </w:r>
      <w:r>
        <w:rPr>
          <w:lang w:val="zh_CN" w:bidi="zh_CN"/>
        </w:rPr>
        <w:t xml:space="preserve"> © 2000–2023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ג</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גֵּא</w:t>
      </w:r>
      <w:r>
        <w:rPr>
          <w:lang w:val="zh_CN" w:bidi="zh_CN"/>
        </w:rPr>
      </w:r>
    </w:p>
    <w:p>
      <w:pPr>
        <w:pStyle w:val="Heading1"/>
      </w:pPr>
      <w:r>
        <w:rPr>
          <w:lang w:val="zh_CN" w:bidi="zh_CN"/>
        </w:rPr>
        <w:t>גֵּא</w:t>
      </w:r>
    </w:p>
    <w:p>
      <w:pPr/>
      <w:r>
        <w:rPr>
          <w:lang w:val="zh_CN" w:bidi="zh_CN"/>
        </w:rPr>
      </w:r>
      <w:r>
        <w:rPr>
          <w:lang w:val="zh_CN" w:bidi="zh_CN"/>
        </w:rPr>
        <w:t>גֵּא</w:t>
      </w:r>
      <w:r>
        <w:rPr>
          <w:lang w:val="zh_CN" w:bidi="zh_CN"/>
        </w:rPr>
        <w:t xml:space="preserve"> (</w:t>
      </w:r>
      <w:r>
        <w:rPr>
          <w:lang w:val="zh_CN" w:bidi="zh_CN"/>
        </w:rPr>
        <w:t>H1341</w:t>
      </w:r>
      <w:r>
        <w:rPr>
          <w:lang w:val="zh_CN" w:bidi="zh_CN"/>
        </w:rPr>
        <w:t>)</w:t>
      </w:r>
    </w:p>
    <w:p>
      <w:pPr/>
      <w:r>
        <w:rPr>
          <w:lang w:val="zh_CN" w:bidi="zh_CN"/>
        </w:rPr>
      </w:r>
      <w:r>
        <w:rPr>
          <w:lang w:val="zh_CN" w:bidi="zh_CN"/>
        </w:rPr>
        <w:t xml:space="preserve">adj · </w:t>
      </w:r>
      <w:r>
        <w:rPr>
          <w:lang w:val="zh_CN" w:bidi="zh_CN"/>
        </w:rPr>
        <w:t>גאה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גָּאֹון</w:t>
      </w:r>
      <w:r>
        <w:rPr>
          <w:lang w:val="zh_CN" w:bidi="zh_CN"/>
        </w:rPr>
        <w:t xml:space="preserve"> · </w:t>
      </w:r>
      <w:r>
        <w:rPr>
          <w:lang w:val="zh_CN" w:bidi="zh_CN"/>
        </w:rPr>
        <w:t>גַּאֲוָה</w:t>
      </w:r>
      <w:r>
        <w:rPr>
          <w:lang w:val="zh_CN" w:bidi="zh_CN"/>
        </w:rPr>
        <w:t xml:space="preserve"> · </w:t>
      </w:r>
      <w:r>
        <w:rPr>
          <w:lang w:val="zh_CN" w:bidi="zh_CN"/>
        </w:rPr>
        <w:t>עֶבְרָה</w:t>
      </w:r>
    </w:p>
    <w:p>
      <w:pPr/>
      <w:r>
        <w:rPr>
          <w:lang w:val="zh_CN" w:bidi="zh_CN"/>
        </w:rPr>
      </w:r>
      <w:r>
        <w:rPr>
          <w:lang w:val="zh_CN" w:bidi="zh_CN"/>
        </w:rPr>
        <w:t>骄傲，傲慢</w:t>
      </w:r>
      <w:r>
        <w:rPr>
          <w:lang w:val="zh_CN" w:bidi="zh_CN"/>
        </w:rPr>
        <w:t xml:space="preserve"> </w:t>
      </w:r>
      <w:r>
        <w:rPr>
          <w:lang w:val="zh_CN" w:bidi="zh_CN"/>
        </w:rPr>
        <w:t>＝状态，人自视甚高，≈对人类来说，这是一种负面、不受欢迎的态度</w:t>
      </w:r>
    </w:p>
    <w:p>
      <w:pPr/>
      <w:r>
        <w:rPr>
          <w:lang w:val="zh_CN" w:bidi="zh_CN"/>
        </w:rPr>
      </w:r>
      <w:r>
        <w:rPr>
          <w:lang w:val="zh_CN" w:bidi="zh_CN"/>
        </w:rPr>
        <w:t>ISA 16:6</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גאה</w:t>
      </w:r>
      <w:r>
        <w:rPr>
          <w:lang w:val="zh_CN" w:bidi="zh_CN"/>
        </w:rPr>
      </w:r>
    </w:p>
    <w:p>
      <w:pPr>
        <w:pStyle w:val="Heading1"/>
      </w:pPr>
      <w:r>
        <w:rPr>
          <w:lang w:val="zh_CN" w:bidi="zh_CN"/>
        </w:rPr>
        <w:t>גאה</w:t>
      </w:r>
    </w:p>
    <w:p>
      <w:pPr/>
      <w:r>
        <w:rPr>
          <w:lang w:val="zh_CN" w:bidi="zh_CN"/>
        </w:rPr>
      </w:r>
      <w:r>
        <w:rPr>
          <w:lang w:val="zh_CN" w:bidi="zh_CN"/>
        </w:rPr>
        <w:t>גאה</w:t>
      </w:r>
      <w:r>
        <w:rPr>
          <w:lang w:val="zh_CN" w:bidi="zh_CN"/>
        </w:rPr>
        <w:t xml:space="preserve"> (</w:t>
      </w:r>
      <w:r>
        <w:rPr>
          <w:lang w:val="zh_CN" w:bidi="zh_CN"/>
        </w:rPr>
        <w:t>H1342</w:t>
      </w:r>
      <w:r>
        <w:rPr>
          <w:lang w:val="zh_CN" w:bidi="zh_CN"/>
        </w:rPr>
        <w:t>)</w:t>
      </w:r>
    </w:p>
    <w:p>
      <w:pPr/>
      <w:r>
        <w:rPr>
          <w:lang w:val="zh_CN" w:bidi="zh_CN"/>
        </w:rPr>
      </w:r>
      <w:r>
        <w:rPr>
          <w:lang w:val="zh_CN" w:bidi="zh_CN"/>
        </w:rPr>
        <w:t xml:space="preserve">verb · </w:t>
      </w:r>
      <w:r>
        <w:rPr>
          <w:lang w:val="zh_CN" w:bidi="zh_CN"/>
        </w:rPr>
        <w:t>גֵּא</w:t>
      </w:r>
      <w:r>
        <w:rPr>
          <w:lang w:val="zh_CN" w:bidi="zh_CN"/>
        </w:rPr>
        <w:t xml:space="preserve"> · </w:t>
      </w:r>
      <w:r>
        <w:rPr>
          <w:lang w:val="zh_CN" w:bidi="zh_CN"/>
        </w:rPr>
        <w:t>גֵּאָה</w:t>
      </w:r>
      <w:r>
        <w:rPr>
          <w:lang w:val="zh_CN" w:bidi="zh_CN"/>
        </w:rPr>
        <w:t xml:space="preserve"> · </w:t>
      </w:r>
      <w:r>
        <w:rPr>
          <w:lang w:val="zh_CN" w:bidi="zh_CN"/>
        </w:rPr>
        <w:t>גֵּאֶה</w:t>
      </w:r>
      <w:r>
        <w:rPr>
          <w:lang w:val="zh_CN" w:bidi="zh_CN"/>
        </w:rPr>
        <w:t xml:space="preserve"> · </w:t>
      </w:r>
      <w:r>
        <w:rPr>
          <w:lang w:val="zh_CN" w:bidi="zh_CN"/>
        </w:rPr>
        <w:t>גַּאֲוָה</w:t>
      </w:r>
      <w:r>
        <w:rPr>
          <w:lang w:val="zh_CN" w:bidi="zh_CN"/>
        </w:rPr>
        <w:t xml:space="preserve"> · </w:t>
      </w:r>
      <w:r>
        <w:rPr>
          <w:lang w:val="zh_CN" w:bidi="zh_CN"/>
        </w:rPr>
        <w:t>גָּאֹון</w:t>
      </w:r>
      <w:r>
        <w:rPr>
          <w:lang w:val="zh_CN" w:bidi="zh_CN"/>
        </w:rPr>
        <w:t xml:space="preserve"> · </w:t>
      </w:r>
      <w:r>
        <w:rPr>
          <w:lang w:val="zh_CN" w:bidi="zh_CN"/>
        </w:rPr>
        <w:t>גֵּאוּת</w:t>
      </w:r>
      <w:r>
        <w:rPr>
          <w:lang w:val="zh_CN" w:bidi="zh_CN"/>
        </w:rPr>
        <w:t xml:space="preserve"> · </w:t>
      </w:r>
      <w:r>
        <w:rPr>
          <w:lang w:val="zh_CN" w:bidi="zh_CN"/>
        </w:rPr>
        <w:t>גַּאֲיֹון</w:t>
      </w:r>
      <w:r>
        <w:rPr>
          <w:lang w:val="zh_CN" w:bidi="zh_CN"/>
        </w:rPr>
        <w:t xml:space="preserve"> · </w:t>
      </w:r>
      <w:r>
        <w:rPr>
          <w:lang w:val="zh_CN" w:bidi="zh_CN"/>
        </w:rPr>
        <w:t>גֵּוָה</w:t>
      </w:r>
      <w:r>
        <w:rPr>
          <w:lang w:val="zh_CN" w:bidi="zh_CN"/>
        </w:rPr>
        <w:t xml:space="preserve"> · </w:t>
      </w:r>
      <w:r>
        <w:rPr>
          <w:lang w:val="zh_CN" w:bidi="zh_CN"/>
        </w:rPr>
        <w:t>גְּאוּאֵל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שׂגה</w:t>
      </w:r>
    </w:p>
    <w:p>
      <w:pPr/>
      <w:r>
        <w:rPr>
          <w:lang w:val="zh_CN" w:bidi="zh_CN"/>
        </w:rPr>
      </w:r>
      <w:r>
        <w:rPr>
          <w:lang w:val="zh_CN" w:bidi="zh_CN"/>
        </w:rPr>
        <w:t>生长；长高；高涨</w:t>
      </w:r>
      <w:r>
        <w:rPr>
          <w:lang w:val="zh_CN" w:bidi="zh_CN"/>
        </w:rPr>
        <w:t xml:space="preserve"> </w:t>
      </w:r>
      <w:r>
        <w:rPr>
          <w:lang w:val="zh_CN" w:bidi="zh_CN"/>
        </w:rPr>
        <w:t>＝过程，植物和其他无生命的物体增加高度</w:t>
      </w:r>
    </w:p>
    <w:p>
      <w:pPr/>
      <w:r>
        <w:rPr>
          <w:lang w:val="zh_CN" w:bidi="zh_CN"/>
        </w:rPr>
      </w:r>
      <w:r>
        <w:rPr>
          <w:lang w:val="zh_CN" w:bidi="zh_CN"/>
        </w:rPr>
        <w:t>JOB 8:11</w:t>
      </w:r>
      <w:r>
        <w:rPr>
          <w:lang w:val="zh_CN" w:bidi="zh_CN"/>
        </w:rPr>
        <w:t xml:space="preserve"> · </w:t>
      </w:r>
      <w:r>
        <w:rPr>
          <w:lang w:val="zh_CN" w:bidi="zh_CN"/>
        </w:rPr>
        <w:t>EZK 47:5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提高自己；昂首自得</w:t>
      </w:r>
      <w:r>
        <w:rPr>
          <w:lang w:val="zh_CN" w:bidi="zh_CN"/>
        </w:rPr>
        <w:t xml:space="preserve"> </w:t>
      </w:r>
      <w:r>
        <w:rPr>
          <w:lang w:val="zh_CN" w:bidi="zh_CN"/>
        </w:rPr>
        <w:t>＝动作，人提高自己或抬起身体的一部分；≈与骄傲关联</w:t>
      </w:r>
    </w:p>
    <w:p>
      <w:pPr/>
      <w:r>
        <w:rPr>
          <w:lang w:val="zh_CN" w:bidi="zh_CN"/>
        </w:rPr>
      </w:r>
      <w:r>
        <w:rPr>
          <w:lang w:val="zh_CN" w:bidi="zh_CN"/>
        </w:rPr>
        <w:t>JOB 10:16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显示（某人的）伟大</w:t>
      </w:r>
      <w:r>
        <w:rPr>
          <w:lang w:val="zh_CN" w:bidi="zh_CN"/>
        </w:rPr>
        <w:t xml:space="preserve"> </w:t>
      </w:r>
      <w:r>
        <w:rPr>
          <w:lang w:val="zh_CN" w:bidi="zh_CN"/>
        </w:rPr>
        <w:t>＝行为，神明显示自己的威严和伟大，◄通过行动表现出来，►这是他配得称赞的理由</w:t>
      </w:r>
    </w:p>
    <w:p>
      <w:pPr/>
      <w:r>
        <w:rPr>
          <w:lang w:val="zh_CN" w:bidi="zh_CN"/>
        </w:rPr>
      </w:r>
      <w:r>
        <w:rPr>
          <w:lang w:val="zh_CN" w:bidi="zh_CN"/>
        </w:rPr>
        <w:t>EXO 15:1</w:t>
      </w:r>
      <w:r>
        <w:rPr>
          <w:lang w:val="zh_CN" w:bidi="zh_CN"/>
        </w:rPr>
        <w:t xml:space="preserve"> · </w:t>
      </w:r>
      <w:r>
        <w:rPr>
          <w:lang w:val="zh_CN" w:bidi="zh_CN"/>
        </w:rPr>
        <w:t>EXO 15:1</w:t>
      </w:r>
      <w:r>
        <w:rPr>
          <w:lang w:val="zh_CN" w:bidi="zh_CN"/>
        </w:rPr>
        <w:t xml:space="preserve"> · </w:t>
      </w:r>
      <w:r>
        <w:rPr>
          <w:lang w:val="zh_CN" w:bidi="zh_CN"/>
        </w:rPr>
        <w:t>EXO 15:21</w:t>
      </w:r>
      <w:r>
        <w:rPr>
          <w:lang w:val="zh_CN" w:bidi="zh_CN"/>
        </w:rPr>
        <w:t xml:space="preserve"> · </w:t>
      </w:r>
      <w:r>
        <w:rPr>
          <w:lang w:val="zh_CN" w:bidi="zh_CN"/>
        </w:rPr>
        <w:t>EXO 15:21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גֵּאֶה</w:t>
      </w:r>
      <w:r>
        <w:rPr>
          <w:lang w:val="zh_CN" w:bidi="zh_CN"/>
        </w:rPr>
      </w:r>
    </w:p>
    <w:p>
      <w:pPr>
        <w:pStyle w:val="Heading1"/>
      </w:pPr>
      <w:r>
        <w:rPr>
          <w:lang w:val="zh_CN" w:bidi="zh_CN"/>
        </w:rPr>
        <w:t>גֵּאֶה</w:t>
      </w:r>
    </w:p>
    <w:p>
      <w:pPr/>
      <w:r>
        <w:rPr>
          <w:lang w:val="zh_CN" w:bidi="zh_CN"/>
        </w:rPr>
      </w:r>
      <w:r>
        <w:rPr>
          <w:lang w:val="zh_CN" w:bidi="zh_CN"/>
        </w:rPr>
        <w:t>גֵּאֶה</w:t>
      </w:r>
      <w:r>
        <w:rPr>
          <w:lang w:val="zh_CN" w:bidi="zh_CN"/>
        </w:rPr>
        <w:t xml:space="preserve"> (</w:t>
      </w:r>
      <w:r>
        <w:rPr>
          <w:lang w:val="zh_CN" w:bidi="zh_CN"/>
        </w:rPr>
        <w:t>H1343</w:t>
      </w:r>
      <w:r>
        <w:rPr>
          <w:lang w:val="zh_CN" w:bidi="zh_CN"/>
        </w:rPr>
        <w:t>)</w:t>
      </w:r>
    </w:p>
    <w:p>
      <w:pPr/>
      <w:r>
        <w:rPr>
          <w:lang w:val="zh_CN" w:bidi="zh_CN"/>
        </w:rPr>
      </w:r>
      <w:r>
        <w:rPr>
          <w:lang w:val="zh_CN" w:bidi="zh_CN"/>
        </w:rPr>
        <w:t xml:space="preserve">adj · </w:t>
      </w:r>
      <w:r>
        <w:rPr>
          <w:lang w:val="zh_CN" w:bidi="zh_CN"/>
        </w:rPr>
        <w:t>גאה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גָּאֹון</w:t>
      </w:r>
      <w:r>
        <w:rPr>
          <w:lang w:val="zh_CN" w:bidi="zh_CN"/>
        </w:rPr>
        <w:t xml:space="preserve"> · </w:t>
      </w:r>
      <w:r>
        <w:rPr>
          <w:lang w:val="zh_CN" w:bidi="zh_CN"/>
        </w:rPr>
        <w:t>גַּאֲוָה</w:t>
      </w:r>
      <w:r>
        <w:rPr>
          <w:lang w:val="zh_CN" w:bidi="zh_CN"/>
        </w:rPr>
        <w:t xml:space="preserve"> · </w:t>
      </w:r>
      <w:r>
        <w:rPr>
          <w:lang w:val="zh_CN" w:bidi="zh_CN"/>
        </w:rPr>
        <w:t>נשׂא</w:t>
      </w:r>
      <w:r>
        <w:rPr>
          <w:lang w:val="zh_CN" w:bidi="zh_CN"/>
        </w:rPr>
        <w:t xml:space="preserve"> · </w:t>
      </w:r>
      <w:r>
        <w:rPr>
          <w:lang w:val="zh_CN" w:bidi="zh_CN"/>
        </w:rPr>
        <w:t>רֻם לֵב</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שָׁפֵל</w:t>
      </w:r>
    </w:p>
    <w:p>
      <w:pPr/>
      <w:r>
        <w:rPr>
          <w:lang w:val="zh_CN" w:bidi="zh_CN"/>
        </w:rPr>
      </w:r>
      <w:r>
        <w:rPr>
          <w:lang w:val="zh_CN" w:bidi="zh_CN"/>
        </w:rPr>
        <w:t>骄傲；狂傲</w:t>
      </w:r>
      <w:r>
        <w:rPr>
          <w:lang w:val="zh_CN" w:bidi="zh_CN"/>
        </w:rPr>
        <w:t xml:space="preserve"> </w:t>
      </w:r>
      <w:r>
        <w:rPr>
          <w:lang w:val="zh_CN" w:bidi="zh_CN"/>
        </w:rPr>
        <w:t>＝状态，人自视甚高，≈对人类来说，这是一种负面、不受欢迎的态度</w:t>
      </w:r>
    </w:p>
    <w:p>
      <w:pPr/>
      <w:r>
        <w:rPr>
          <w:lang w:val="zh_CN" w:bidi="zh_CN"/>
        </w:rPr>
      </w:r>
      <w:r>
        <w:rPr>
          <w:lang w:val="zh_CN" w:bidi="zh_CN"/>
        </w:rPr>
        <w:t>JOB 40:11</w:t>
      </w:r>
      <w:r>
        <w:rPr>
          <w:lang w:val="zh_CN" w:bidi="zh_CN"/>
        </w:rPr>
        <w:t xml:space="preserve"> · </w:t>
      </w:r>
      <w:r>
        <w:rPr>
          <w:lang w:val="zh_CN" w:bidi="zh_CN"/>
        </w:rPr>
        <w:t>JOB 40:12</w:t>
      </w:r>
      <w:r>
        <w:rPr>
          <w:lang w:val="zh_CN" w:bidi="zh_CN"/>
        </w:rPr>
        <w:t xml:space="preserve"> · </w:t>
      </w:r>
      <w:r>
        <w:rPr>
          <w:lang w:val="zh_CN" w:bidi="zh_CN"/>
        </w:rPr>
        <w:t>PSA 94:2</w:t>
      </w:r>
      <w:r>
        <w:rPr>
          <w:lang w:val="zh_CN" w:bidi="zh_CN"/>
        </w:rPr>
        <w:t xml:space="preserve"> · </w:t>
      </w:r>
      <w:r>
        <w:rPr>
          <w:lang w:val="zh_CN" w:bidi="zh_CN"/>
        </w:rPr>
        <w:t>PSA 140:6</w:t>
      </w:r>
      <w:r>
        <w:rPr>
          <w:lang w:val="zh_CN" w:bidi="zh_CN"/>
        </w:rPr>
        <w:t xml:space="preserve"> · </w:t>
      </w:r>
      <w:r>
        <w:rPr>
          <w:lang w:val="zh_CN" w:bidi="zh_CN"/>
        </w:rPr>
        <w:t>PRO 15:25</w:t>
      </w:r>
      <w:r>
        <w:rPr>
          <w:lang w:val="zh_CN" w:bidi="zh_CN"/>
        </w:rPr>
        <w:t xml:space="preserve"> · </w:t>
      </w:r>
      <w:r>
        <w:rPr>
          <w:lang w:val="zh_CN" w:bidi="zh_CN"/>
        </w:rPr>
        <w:t>PRO 16:19</w:t>
      </w:r>
      <w:r>
        <w:rPr>
          <w:lang w:val="zh_CN" w:bidi="zh_CN"/>
        </w:rPr>
        <w:t xml:space="preserve"> · </w:t>
      </w:r>
      <w:r>
        <w:rPr>
          <w:lang w:val="zh_CN" w:bidi="zh_CN"/>
        </w:rPr>
        <w:t>ISA 2:12</w:t>
      </w:r>
      <w:r>
        <w:rPr>
          <w:lang w:val="zh_CN" w:bidi="zh_CN"/>
        </w:rPr>
        <w:t xml:space="preserve"> · </w:t>
      </w:r>
      <w:r>
        <w:rPr>
          <w:lang w:val="zh_CN" w:bidi="zh_CN"/>
        </w:rPr>
        <w:t>JER 48:29</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גֵּאָה</w:t>
      </w:r>
      <w:r>
        <w:rPr>
          <w:lang w:val="zh_CN" w:bidi="zh_CN"/>
        </w:rPr>
      </w:r>
    </w:p>
    <w:p>
      <w:pPr>
        <w:pStyle w:val="Heading1"/>
      </w:pPr>
      <w:r>
        <w:rPr>
          <w:lang w:val="zh_CN" w:bidi="zh_CN"/>
        </w:rPr>
        <w:t>גֵּאָה</w:t>
      </w:r>
    </w:p>
    <w:p>
      <w:pPr/>
      <w:r>
        <w:rPr>
          <w:lang w:val="zh_CN" w:bidi="zh_CN"/>
        </w:rPr>
      </w:r>
      <w:r>
        <w:rPr>
          <w:lang w:val="zh_CN" w:bidi="zh_CN"/>
        </w:rPr>
        <w:t>גֵּאָה</w:t>
      </w:r>
      <w:r>
        <w:rPr>
          <w:lang w:val="zh_CN" w:bidi="zh_CN"/>
        </w:rPr>
        <w:t xml:space="preserve"> (</w:t>
      </w:r>
      <w:r>
        <w:rPr>
          <w:lang w:val="zh_CN" w:bidi="zh_CN"/>
        </w:rPr>
        <w:t>H1344</w:t>
      </w:r>
      <w:r>
        <w:rPr>
          <w:lang w:val="zh_CN" w:bidi="zh_CN"/>
        </w:rPr>
        <w:t>)</w:t>
      </w:r>
    </w:p>
    <w:p>
      <w:pPr/>
      <w:r>
        <w:rPr>
          <w:lang w:val="zh_CN" w:bidi="zh_CN"/>
        </w:rPr>
      </w:r>
      <w:r>
        <w:rPr>
          <w:lang w:val="zh_CN" w:bidi="zh_CN"/>
        </w:rPr>
        <w:t xml:space="preserve">noun f · </w:t>
      </w:r>
      <w:r>
        <w:rPr>
          <w:lang w:val="zh_CN" w:bidi="zh_CN"/>
        </w:rPr>
        <w:t>גאה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גָאֹון</w:t>
      </w:r>
      <w:r>
        <w:rPr>
          <w:lang w:val="zh_CN" w:bidi="zh_CN"/>
        </w:rPr>
        <w:t xml:space="preserve"> · </w:t>
      </w:r>
      <w:r>
        <w:rPr>
          <w:lang w:val="zh_CN" w:bidi="zh_CN"/>
        </w:rPr>
        <w:t>רַע</w:t>
      </w:r>
      <w:r>
        <w:rPr>
          <w:lang w:val="zh_CN" w:bidi="zh_CN"/>
        </w:rPr>
        <w:t xml:space="preserve"> · </w:t>
      </w:r>
      <w:r>
        <w:rPr>
          <w:lang w:val="zh_CN" w:bidi="zh_CN"/>
        </w:rPr>
        <w:t>תַּהְפּוּכָה</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יִרְאַת יהוה</w:t>
      </w:r>
    </w:p>
    <w:p>
      <w:pPr/>
      <w:r>
        <w:rPr>
          <w:lang w:val="zh_CN" w:bidi="zh_CN"/>
        </w:rPr>
      </w:r>
      <w:r>
        <w:rPr>
          <w:lang w:val="zh_CN" w:bidi="zh_CN"/>
        </w:rPr>
        <w:t>骄傲；傲慢</w:t>
      </w:r>
      <w:r>
        <w:rPr>
          <w:lang w:val="zh_CN" w:bidi="zh_CN"/>
        </w:rPr>
        <w:t xml:space="preserve"> </w:t>
      </w:r>
      <w:r>
        <w:rPr>
          <w:lang w:val="zh_CN" w:bidi="zh_CN"/>
        </w:rPr>
        <w:t>＝状态，人自视甚高，≈对人类来说，这是一种负面、不受欢迎的态度</w:t>
      </w:r>
    </w:p>
    <w:p>
      <w:pPr/>
      <w:r>
        <w:rPr>
          <w:lang w:val="zh_CN" w:bidi="zh_CN"/>
        </w:rPr>
      </w:r>
      <w:r>
        <w:rPr>
          <w:lang w:val="zh_CN" w:bidi="zh_CN"/>
        </w:rPr>
        <w:t>PRO 8:13</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גְּאוּאֵל</w:t>
      </w:r>
      <w:r>
        <w:rPr>
          <w:lang w:val="zh_CN" w:bidi="zh_CN"/>
        </w:rPr>
      </w:r>
    </w:p>
    <w:p>
      <w:pPr>
        <w:pStyle w:val="Heading1"/>
      </w:pPr>
      <w:r>
        <w:rPr>
          <w:lang w:val="zh_CN" w:bidi="zh_CN"/>
        </w:rPr>
        <w:t>גְּאוּאֵל</w:t>
      </w:r>
    </w:p>
    <w:p>
      <w:pPr/>
      <w:r>
        <w:rPr>
          <w:lang w:val="zh_CN" w:bidi="zh_CN"/>
        </w:rPr>
      </w:r>
      <w:r>
        <w:rPr>
          <w:lang w:val="zh_CN" w:bidi="zh_CN"/>
        </w:rPr>
        <w:t>גְּאוּאֵל</w:t>
      </w:r>
      <w:r>
        <w:rPr>
          <w:lang w:val="zh_CN" w:bidi="zh_CN"/>
        </w:rPr>
        <w:t xml:space="preserve"> (</w:t>
      </w:r>
      <w:r>
        <w:rPr>
          <w:lang w:val="zh_CN" w:bidi="zh_CN"/>
        </w:rPr>
        <w:t>H1345</w:t>
      </w:r>
      <w:r>
        <w:rPr>
          <w:lang w:val="zh_CN" w:bidi="zh_CN"/>
        </w:rPr>
        <w:t>)</w:t>
      </w:r>
    </w:p>
    <w:p>
      <w:pPr/>
      <w:r>
        <w:rPr>
          <w:lang w:val="zh_CN" w:bidi="zh_CN"/>
        </w:rPr>
      </w:r>
      <w:r>
        <w:rPr>
          <w:lang w:val="zh_CN" w:bidi="zh_CN"/>
        </w:rPr>
        <w:t xml:space="preserve">name · </w:t>
      </w:r>
      <w:r>
        <w:rPr>
          <w:lang w:val="zh_CN" w:bidi="zh_CN"/>
        </w:rPr>
        <w:t>גאה</w:t>
      </w:r>
      <w:r>
        <w:rPr>
          <w:lang w:val="zh_CN" w:bidi="zh_CN"/>
        </w:rPr>
        <w:t xml:space="preserve"> · </w:t>
      </w:r>
      <w:r>
        <w:rPr>
          <w:lang w:val="zh_CN" w:bidi="zh_CN"/>
        </w:rPr>
        <w:t>אֵל</w:t>
      </w:r>
    </w:p>
    <w:p>
      <w:pPr/>
      <w:r>
        <w:rPr>
          <w:lang w:val="zh_CN" w:bidi="zh_CN"/>
        </w:rPr>
      </w:r>
    </w:p>
    <w:p>
      <w:pPr/>
      <w:r>
        <w:rPr>
          <w:lang w:val="zh_CN" w:bidi="zh_CN"/>
        </w:rPr>
      </w:r>
      <w:r>
        <w:rPr>
          <w:lang w:val="zh_CN" w:bidi="zh_CN"/>
        </w:rPr>
        <w:t>臼利，《思》革乌耳</w:t>
      </w:r>
      <w:r>
        <w:rPr>
          <w:lang w:val="zh_CN" w:bidi="zh_CN"/>
        </w:rPr>
        <w:t xml:space="preserve"> </w:t>
      </w:r>
      <w:r>
        <w:rPr>
          <w:lang w:val="zh_CN" w:bidi="zh_CN"/>
        </w:rPr>
        <w:t>＝男性；◄</w:t>
      </w:r>
      <w:r>
        <w:rPr>
          <w:lang w:val="zh_CN" w:bidi="zh_CN"/>
        </w:rPr>
        <w:t>玛基</w:t>
      </w:r>
      <w:r>
        <w:rPr>
          <w:lang w:val="zh_CN" w:bidi="zh_CN"/>
        </w:rPr>
        <w:t>的儿子；</w:t>
      </w:r>
      <w:r>
        <w:rPr>
          <w:lang w:val="zh_CN" w:bidi="zh_CN"/>
        </w:rPr>
        <w:t>迦得</w:t>
      </w:r>
      <w:r>
        <w:rPr>
          <w:lang w:val="zh_CN" w:bidi="zh_CN"/>
        </w:rPr>
        <w:t>支派；►</w:t>
      </w:r>
      <w:r>
        <w:rPr>
          <w:lang w:val="zh_CN" w:bidi="zh_CN"/>
        </w:rPr>
        <w:t>摩西</w:t>
      </w:r>
      <w:r>
        <w:rPr>
          <w:lang w:val="zh_CN" w:bidi="zh_CN"/>
        </w:rPr>
        <w:t>派去窥探迦南地的十二个探子之一</w:t>
      </w:r>
    </w:p>
    <w:p>
      <w:pPr/>
      <w:r>
        <w:rPr>
          <w:lang w:val="zh_CN" w:bidi="zh_CN"/>
        </w:rPr>
      </w:r>
      <w:r>
        <w:rPr>
          <w:lang w:val="zh_CN" w:bidi="zh_CN"/>
        </w:rPr>
        <w:t>NUM 13:15</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גַּאֲוָה</w:t>
      </w:r>
      <w:r>
        <w:rPr>
          <w:lang w:val="zh_CN" w:bidi="zh_CN"/>
        </w:rPr>
      </w:r>
    </w:p>
    <w:p>
      <w:pPr>
        <w:pStyle w:val="Heading1"/>
      </w:pPr>
      <w:r>
        <w:rPr>
          <w:lang w:val="zh_CN" w:bidi="zh_CN"/>
        </w:rPr>
        <w:t>גַּאֲוָה</w:t>
      </w:r>
    </w:p>
    <w:p>
      <w:pPr/>
      <w:r>
        <w:rPr>
          <w:lang w:val="zh_CN" w:bidi="zh_CN"/>
        </w:rPr>
      </w:r>
      <w:r>
        <w:rPr>
          <w:lang w:val="zh_CN" w:bidi="zh_CN"/>
        </w:rPr>
        <w:t>גַּאֲוָה</w:t>
      </w:r>
      <w:r>
        <w:rPr>
          <w:lang w:val="zh_CN" w:bidi="zh_CN"/>
        </w:rPr>
        <w:t xml:space="preserve"> (</w:t>
      </w:r>
      <w:r>
        <w:rPr>
          <w:lang w:val="zh_CN" w:bidi="zh_CN"/>
        </w:rPr>
        <w:t>H1346</w:t>
      </w:r>
      <w:r>
        <w:rPr>
          <w:lang w:val="zh_CN" w:bidi="zh_CN"/>
        </w:rPr>
        <w:t>)</w:t>
      </w:r>
    </w:p>
    <w:p>
      <w:pPr/>
      <w:r>
        <w:rPr>
          <w:lang w:val="zh_CN" w:bidi="zh_CN"/>
        </w:rPr>
      </w:r>
      <w:r>
        <w:rPr>
          <w:lang w:val="zh_CN" w:bidi="zh_CN"/>
        </w:rPr>
        <w:t xml:space="preserve">noun f · </w:t>
      </w:r>
      <w:r>
        <w:rPr>
          <w:lang w:val="zh_CN" w:bidi="zh_CN"/>
        </w:rPr>
        <w:t>גאה</w:t>
      </w:r>
    </w:p>
    <w:p>
      <w:pPr/>
      <w:r>
        <w:rPr>
          <w:lang w:val="zh_CN" w:bidi="zh_CN"/>
        </w:rPr>
      </w:r>
    </w:p>
    <w:p>
      <w:pPr/>
      <w:r>
        <w:rPr>
          <w:lang w:val="zh_CN" w:bidi="zh_CN"/>
        </w:rPr>
      </w:r>
      <w:r>
        <w:rPr>
          <w:lang w:val="zh_CN" w:bidi="zh_CN"/>
        </w:rPr>
        <w:t>高涨；膨胀</w:t>
      </w:r>
      <w:r>
        <w:rPr>
          <w:lang w:val="zh_CN" w:bidi="zh_CN"/>
        </w:rPr>
        <w:t xml:space="preserve"> </w:t>
      </w:r>
      <w:r>
        <w:rPr>
          <w:lang w:val="zh_CN" w:bidi="zh_CN"/>
        </w:rPr>
        <w:t>＝状态，物质的体积增加，其表现为高度增加</w:t>
      </w:r>
    </w:p>
    <w:p>
      <w:pPr/>
      <w:r>
        <w:rPr>
          <w:lang w:val="zh_CN" w:bidi="zh_CN"/>
        </w:rPr>
      </w:r>
      <w:r>
        <w:rPr>
          <w:lang w:val="zh_CN" w:bidi="zh_CN"/>
        </w:rPr>
        <w:t>PSA 46:4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בּוּז</w:t>
      </w:r>
      <w:r>
        <w:rPr>
          <w:lang w:val="zh_CN" w:bidi="zh_CN"/>
        </w:rPr>
        <w:t xml:space="preserve"> · </w:t>
      </w:r>
      <w:r>
        <w:rPr>
          <w:lang w:val="zh_CN" w:bidi="zh_CN"/>
        </w:rPr>
        <w:t>גָּאֹון</w:t>
      </w:r>
      <w:r>
        <w:rPr>
          <w:lang w:val="zh_CN" w:bidi="zh_CN"/>
        </w:rPr>
        <w:t xml:space="preserve"> · </w:t>
      </w:r>
      <w:r>
        <w:rPr>
          <w:lang w:val="zh_CN" w:bidi="zh_CN"/>
        </w:rPr>
        <w:t>גֵּא</w:t>
      </w:r>
      <w:r>
        <w:rPr>
          <w:lang w:val="zh_CN" w:bidi="zh_CN"/>
        </w:rPr>
        <w:t xml:space="preserve"> · </w:t>
      </w:r>
      <w:r>
        <w:rPr>
          <w:lang w:val="zh_CN" w:bidi="zh_CN"/>
        </w:rPr>
        <w:t>גֹּבַהּ</w:t>
      </w:r>
      <w:r>
        <w:rPr>
          <w:lang w:val="zh_CN" w:bidi="zh_CN"/>
        </w:rPr>
        <w:t xml:space="preserve"> · </w:t>
      </w:r>
      <w:r>
        <w:rPr>
          <w:lang w:val="zh_CN" w:bidi="zh_CN"/>
        </w:rPr>
        <w:t>גֹּדֶל לֵבָב</w:t>
      </w:r>
      <w:r>
        <w:rPr>
          <w:lang w:val="zh_CN" w:bidi="zh_CN"/>
        </w:rPr>
        <w:t xml:space="preserve"> · </w:t>
      </w:r>
      <w:r>
        <w:rPr>
          <w:lang w:val="zh_CN" w:bidi="zh_CN"/>
        </w:rPr>
        <w:t>עֶבְרָה</w:t>
      </w:r>
      <w:r>
        <w:rPr>
          <w:lang w:val="zh_CN" w:bidi="zh_CN"/>
        </w:rPr>
        <w:t xml:space="preserve"> · </w:t>
      </w:r>
      <w:r>
        <w:rPr>
          <w:lang w:val="zh_CN" w:bidi="zh_CN"/>
        </w:rPr>
        <w:t>עֹז</w:t>
      </w:r>
      <w:r>
        <w:rPr>
          <w:lang w:val="zh_CN" w:bidi="zh_CN"/>
        </w:rPr>
        <w:t xml:space="preserve"> · </w:t>
      </w:r>
      <w:r>
        <w:rPr>
          <w:lang w:val="zh_CN" w:bidi="zh_CN"/>
        </w:rPr>
        <w:t>עֵזֶר</w:t>
      </w:r>
      <w:r>
        <w:rPr>
          <w:lang w:val="zh_CN" w:bidi="zh_CN"/>
        </w:rPr>
        <w:t xml:space="preserve"> · </w:t>
      </w:r>
      <w:r>
        <w:rPr>
          <w:lang w:val="zh_CN" w:bidi="zh_CN"/>
        </w:rPr>
        <w:t>עָתָק</w:t>
      </w:r>
      <w:r>
        <w:rPr>
          <w:lang w:val="zh_CN" w:bidi="zh_CN"/>
        </w:rPr>
        <w:t xml:space="preserve"> · </w:t>
      </w:r>
      <w:r>
        <w:rPr>
          <w:lang w:val="zh_CN" w:bidi="zh_CN"/>
        </w:rPr>
        <w:t>רֻם לֵב</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שְׁפַל־רוּחַ</w:t>
      </w:r>
    </w:p>
    <w:p>
      <w:pPr/>
      <w:r>
        <w:rPr>
          <w:lang w:val="zh_CN" w:bidi="zh_CN"/>
        </w:rPr>
      </w:r>
      <w:r>
        <w:rPr>
          <w:lang w:val="zh_CN" w:bidi="zh_CN"/>
        </w:rPr>
        <w:t>伟大；荣耀，威荣；骄傲，傲慢</w:t>
      </w:r>
      <w:r>
        <w:rPr>
          <w:lang w:val="zh_CN" w:bidi="zh_CN"/>
        </w:rPr>
        <w:t xml:space="preserve"> </w:t>
      </w:r>
      <w:r>
        <w:rPr>
          <w:lang w:val="zh_CN" w:bidi="zh_CN"/>
        </w:rPr>
        <w:t>＝状态，人或神明在自己眼中或是在其他人眼中有高的地位≈这种态度是好是坏取决于这种地位是否合理</w:t>
      </w:r>
    </w:p>
    <w:p>
      <w:pPr/>
      <w:r>
        <w:rPr>
          <w:lang w:val="zh_CN" w:bidi="zh_CN"/>
        </w:rPr>
      </w:r>
      <w:r>
        <w:rPr>
          <w:lang w:val="zh_CN" w:bidi="zh_CN"/>
        </w:rPr>
        <w:t>DEU 33:26</w:t>
      </w:r>
      <w:r>
        <w:rPr>
          <w:lang w:val="zh_CN" w:bidi="zh_CN"/>
        </w:rPr>
        <w:t xml:space="preserve"> · </w:t>
      </w:r>
      <w:r>
        <w:rPr>
          <w:lang w:val="zh_CN" w:bidi="zh_CN"/>
        </w:rPr>
        <w:t>DEU 33:29</w:t>
      </w:r>
      <w:r>
        <w:rPr>
          <w:lang w:val="zh_CN" w:bidi="zh_CN"/>
        </w:rPr>
        <w:t xml:space="preserve"> · </w:t>
      </w:r>
      <w:r>
        <w:rPr>
          <w:lang w:val="zh_CN" w:bidi="zh_CN"/>
        </w:rPr>
        <w:t>JOB 41:7</w:t>
      </w:r>
      <w:r>
        <w:rPr>
          <w:lang w:val="zh_CN" w:bidi="zh_CN"/>
        </w:rPr>
        <w:t xml:space="preserve"> · </w:t>
      </w:r>
      <w:r>
        <w:rPr>
          <w:lang w:val="zh_CN" w:bidi="zh_CN"/>
        </w:rPr>
        <w:t>PSA 10:2</w:t>
      </w:r>
      <w:r>
        <w:rPr>
          <w:lang w:val="zh_CN" w:bidi="zh_CN"/>
        </w:rPr>
        <w:t xml:space="preserve"> · </w:t>
      </w:r>
      <w:r>
        <w:rPr>
          <w:lang w:val="zh_CN" w:bidi="zh_CN"/>
        </w:rPr>
        <w:t>PSA 31:19</w:t>
      </w:r>
      <w:r>
        <w:rPr>
          <w:lang w:val="zh_CN" w:bidi="zh_CN"/>
        </w:rPr>
        <w:t xml:space="preserve"> · </w:t>
      </w:r>
      <w:r>
        <w:rPr>
          <w:lang w:val="zh_CN" w:bidi="zh_CN"/>
        </w:rPr>
        <w:t>PSA 31:24</w:t>
      </w:r>
      <w:r>
        <w:rPr>
          <w:lang w:val="zh_CN" w:bidi="zh_CN"/>
        </w:rPr>
        <w:t xml:space="preserve"> · </w:t>
      </w:r>
      <w:r>
        <w:rPr>
          <w:lang w:val="zh_CN" w:bidi="zh_CN"/>
        </w:rPr>
        <w:t>PSA 36:12</w:t>
      </w:r>
      <w:r>
        <w:rPr>
          <w:lang w:val="zh_CN" w:bidi="zh_CN"/>
        </w:rPr>
        <w:t xml:space="preserve"> · </w:t>
      </w:r>
      <w:r>
        <w:rPr>
          <w:lang w:val="zh_CN" w:bidi="zh_CN"/>
        </w:rPr>
        <w:t>PSA 46:4</w:t>
      </w:r>
      <w:r>
        <w:rPr>
          <w:lang w:val="zh_CN" w:bidi="zh_CN"/>
        </w:rPr>
        <w:t xml:space="preserve"> · </w:t>
      </w:r>
      <w:r>
        <w:rPr>
          <w:lang w:val="zh_CN" w:bidi="zh_CN"/>
        </w:rPr>
        <w:t>PSA 68:35</w:t>
      </w:r>
      <w:r>
        <w:rPr>
          <w:lang w:val="zh_CN" w:bidi="zh_CN"/>
        </w:rPr>
        <w:t xml:space="preserve"> · </w:t>
      </w:r>
      <w:r>
        <w:rPr>
          <w:lang w:val="zh_CN" w:bidi="zh_CN"/>
        </w:rPr>
        <w:t>PSA 73:6</w:t>
      </w:r>
      <w:r>
        <w:rPr>
          <w:lang w:val="zh_CN" w:bidi="zh_CN"/>
        </w:rPr>
        <w:t xml:space="preserve"> · </w:t>
      </w:r>
      <w:r>
        <w:rPr>
          <w:lang w:val="zh_CN" w:bidi="zh_CN"/>
        </w:rPr>
        <w:t>PRO 14:3</w:t>
      </w:r>
      <w:r>
        <w:rPr>
          <w:lang w:val="zh_CN" w:bidi="zh_CN"/>
        </w:rPr>
        <w:t xml:space="preserve"> · </w:t>
      </w:r>
      <w:r>
        <w:rPr>
          <w:lang w:val="zh_CN" w:bidi="zh_CN"/>
        </w:rPr>
        <w:t>PRO 29:23</w:t>
      </w:r>
      <w:r>
        <w:rPr>
          <w:lang w:val="zh_CN" w:bidi="zh_CN"/>
        </w:rPr>
        <w:t xml:space="preserve"> · </w:t>
      </w:r>
      <w:r>
        <w:rPr>
          <w:lang w:val="zh_CN" w:bidi="zh_CN"/>
        </w:rPr>
        <w:t>ISA 9:8</w:t>
      </w:r>
      <w:r>
        <w:rPr>
          <w:lang w:val="zh_CN" w:bidi="zh_CN"/>
        </w:rPr>
        <w:t xml:space="preserve"> · </w:t>
      </w:r>
      <w:r>
        <w:rPr>
          <w:lang w:val="zh_CN" w:bidi="zh_CN"/>
        </w:rPr>
        <w:t>ISA 13:3</w:t>
      </w:r>
      <w:r>
        <w:rPr>
          <w:lang w:val="zh_CN" w:bidi="zh_CN"/>
        </w:rPr>
        <w:t xml:space="preserve"> · </w:t>
      </w:r>
      <w:r>
        <w:rPr>
          <w:lang w:val="zh_CN" w:bidi="zh_CN"/>
        </w:rPr>
        <w:t>ISA 13:11</w:t>
      </w:r>
      <w:r>
        <w:rPr>
          <w:lang w:val="zh_CN" w:bidi="zh_CN"/>
        </w:rPr>
        <w:t xml:space="preserve"> · </w:t>
      </w:r>
      <w:r>
        <w:rPr>
          <w:lang w:val="zh_CN" w:bidi="zh_CN"/>
        </w:rPr>
        <w:t>ISA 16:6</w:t>
      </w:r>
      <w:r>
        <w:rPr>
          <w:lang w:val="zh_CN" w:bidi="zh_CN"/>
        </w:rPr>
        <w:t xml:space="preserve"> · </w:t>
      </w:r>
      <w:r>
        <w:rPr>
          <w:lang w:val="zh_CN" w:bidi="zh_CN"/>
        </w:rPr>
        <w:t>ISA 25:11</w:t>
      </w:r>
      <w:r>
        <w:rPr>
          <w:lang w:val="zh_CN" w:bidi="zh_CN"/>
        </w:rPr>
        <w:t xml:space="preserve"> · </w:t>
      </w:r>
      <w:r>
        <w:rPr>
          <w:lang w:val="zh_CN" w:bidi="zh_CN"/>
        </w:rPr>
        <w:t>JER 48:29</w:t>
      </w:r>
      <w:r>
        <w:rPr>
          <w:lang w:val="zh_CN" w:bidi="zh_CN"/>
        </w:rPr>
        <w:t xml:space="preserve"> · </w:t>
      </w:r>
      <w:r>
        <w:rPr>
          <w:lang w:val="zh_CN" w:bidi="zh_CN"/>
        </w:rPr>
        <w:t>ZEP 3:11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גְּאוּלִים</w:t>
      </w:r>
      <w:r>
        <w:rPr>
          <w:lang w:val="zh_CN" w:bidi="zh_CN"/>
        </w:rPr>
      </w:r>
    </w:p>
    <w:p>
      <w:pPr>
        <w:pStyle w:val="Heading1"/>
      </w:pPr>
      <w:r>
        <w:rPr>
          <w:lang w:val="zh_CN" w:bidi="zh_CN"/>
        </w:rPr>
        <w:t>גְּאוּלִים</w:t>
      </w:r>
    </w:p>
    <w:p>
      <w:pPr/>
      <w:r>
        <w:rPr>
          <w:lang w:val="zh_CN" w:bidi="zh_CN"/>
        </w:rPr>
      </w:r>
      <w:r>
        <w:rPr>
          <w:lang w:val="zh_CN" w:bidi="zh_CN"/>
        </w:rPr>
        <w:t>גְּאוּלִים</w:t>
      </w:r>
      <w:r>
        <w:rPr>
          <w:lang w:val="zh_CN" w:bidi="zh_CN"/>
        </w:rPr>
        <w:t xml:space="preserve"> (</w:t>
      </w:r>
      <w:r>
        <w:rPr>
          <w:lang w:val="zh_CN" w:bidi="zh_CN"/>
        </w:rPr>
        <w:t>H1350b</w:t>
      </w:r>
      <w:r>
        <w:rPr>
          <w:lang w:val="zh_CN" w:bidi="zh_CN"/>
        </w:rPr>
        <w:t xml:space="preserve">) </w:t>
      </w:r>
      <w:hyperlink r:id="rId15">
        <w:r>
          <w:rPr>
            <w:lang w:val="zh_CN" w:bidi="zh_CN"/>
          </w:rPr>
          <w:rPr>
            <w:color w:val="0000EE"/>
            <w:u w:val="single"/>
          </w:rPr>
          <w:t>SAHD</w:t>
        </w:r>
      </w:hyperlink>
    </w:p>
    <w:p>
      <w:pPr/>
      <w:r>
        <w:rPr>
          <w:lang w:val="zh_CN" w:bidi="zh_CN"/>
        </w:rPr>
      </w:r>
      <w:r>
        <w:rPr>
          <w:lang w:val="zh_CN" w:bidi="zh_CN"/>
        </w:rPr>
        <w:t xml:space="preserve">noun m · </w:t>
      </w:r>
      <w:r>
        <w:rPr>
          <w:lang w:val="zh_CN" w:bidi="zh_CN"/>
        </w:rPr>
        <w:t>גאל</w:t>
      </w:r>
    </w:p>
    <w:p>
      <w:pPr/>
      <w:r>
        <w:rPr>
          <w:lang w:val="zh_CN" w:bidi="zh_CN"/>
        </w:rPr>
      </w:r>
    </w:p>
    <w:p>
      <w:pPr/>
      <w:r>
        <w:rPr>
          <w:lang w:val="zh_CN" w:bidi="zh_CN"/>
        </w:rPr>
      </w:r>
      <w:r>
        <w:rPr>
          <w:lang w:val="zh_CN" w:bidi="zh_CN"/>
        </w:rPr>
        <w:t>拯救；救赎</w:t>
      </w:r>
      <w:r>
        <w:rPr>
          <w:lang w:val="zh_CN" w:bidi="zh_CN"/>
        </w:rPr>
        <w:t xml:space="preserve"> </w:t>
      </w:r>
      <w:r>
        <w:rPr>
          <w:lang w:val="zh_CN" w:bidi="zh_CN"/>
        </w:rPr>
        <w:t>＝使役行为，神明把一个人或一群人从他人的势力或从困境中解救出来，►通常暗示施行拯救的神明有权称被解救者为属自己的人</w:t>
      </w:r>
    </w:p>
    <w:p>
      <w:pPr/>
      <w:r>
        <w:rPr>
          <w:lang w:val="zh_CN" w:bidi="zh_CN"/>
        </w:rPr>
      </w:r>
      <w:r>
        <w:rPr>
          <w:lang w:val="zh_CN" w:bidi="zh_CN"/>
        </w:rPr>
        <w:t>ISA 63:4</w:t>
      </w:r>
    </w:p>
    <w:p>
      <w:pPr/>
      <w:r>
        <w:rPr>
          <w:lang w:val="zh_CN" w:bidi="zh_CN"/>
        </w:rPr>
      </w:r>
      <w:r>
        <w:rPr>
          <w:lang w:val="zh_CN" w:bidi="zh_CN"/>
        </w:rPr>
        <w:t>A. Gray</w:t>
      </w:r>
      <w:r>
        <w:rPr>
          <w:lang w:val="zh_CN" w:bidi="zh_CN"/>
        </w:rPr>
      </w:r>
      <w:r>
        <w:rPr>
          <w:lang w:val="zh_CN" w:bidi="zh_CN"/>
        </w:rPr>
      </w:r>
    </w:p>
    <w:p>
      <w:pPr/>
      <w:r>
        <w:rPr>
          <w:lang w:val="zh_CN" w:bidi="zh_CN"/>
        </w:rPr>
      </w:r>
    </w:p>
    <w:p>
      <w:pPr>
        <w:pStyle w:val="Heading2"/>
      </w:pPr>
      <w:r>
        <w:rPr>
          <w:lang w:val="zh_CN" w:bidi="zh_CN"/>
        </w:rPr>
        <w:t>גָּאֹון</w:t>
      </w:r>
      <w:r>
        <w:rPr>
          <w:lang w:val="zh_CN" w:bidi="zh_CN"/>
        </w:rPr>
      </w:r>
    </w:p>
    <w:p>
      <w:pPr>
        <w:pStyle w:val="Heading1"/>
      </w:pPr>
      <w:r>
        <w:rPr>
          <w:lang w:val="zh_CN" w:bidi="zh_CN"/>
        </w:rPr>
        <w:t>גָּאֹון</w:t>
      </w:r>
    </w:p>
    <w:p>
      <w:pPr/>
      <w:r>
        <w:rPr>
          <w:lang w:val="zh_CN" w:bidi="zh_CN"/>
        </w:rPr>
      </w:r>
      <w:r>
        <w:rPr>
          <w:lang w:val="zh_CN" w:bidi="zh_CN"/>
        </w:rPr>
        <w:t>גָּאֹון</w:t>
      </w:r>
      <w:r>
        <w:rPr>
          <w:lang w:val="zh_CN" w:bidi="zh_CN"/>
        </w:rPr>
        <w:t xml:space="preserve"> (</w:t>
      </w:r>
      <w:r>
        <w:rPr>
          <w:lang w:val="zh_CN" w:bidi="zh_CN"/>
        </w:rPr>
        <w:t>H1347</w:t>
      </w:r>
      <w:r>
        <w:rPr>
          <w:lang w:val="zh_CN" w:bidi="zh_CN"/>
        </w:rPr>
        <w:t>)</w:t>
      </w:r>
    </w:p>
    <w:p>
      <w:pPr/>
      <w:r>
        <w:rPr>
          <w:lang w:val="zh_CN" w:bidi="zh_CN"/>
        </w:rPr>
      </w:r>
      <w:r>
        <w:rPr>
          <w:lang w:val="zh_CN" w:bidi="zh_CN"/>
        </w:rPr>
        <w:t xml:space="preserve">noun m · </w:t>
      </w:r>
      <w:r>
        <w:rPr>
          <w:lang w:val="zh_CN" w:bidi="zh_CN"/>
        </w:rPr>
        <w:t>גאה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עֵץ</w:t>
      </w:r>
      <w:r>
        <w:rPr>
          <w:lang w:val="zh_CN" w:bidi="zh_CN"/>
        </w:rPr>
        <w:t xml:space="preserve"> · </w:t>
      </w:r>
      <w:r>
        <w:rPr>
          <w:lang w:val="zh_CN" w:bidi="zh_CN"/>
        </w:rPr>
        <w:t>יַעַר</w:t>
      </w:r>
      <w:r>
        <w:rPr>
          <w:lang w:val="zh_CN" w:bidi="zh_CN"/>
        </w:rPr>
        <w:t xml:space="preserve"> · </w:t>
      </w:r>
      <w:r>
        <w:rPr>
          <w:lang w:val="zh_CN" w:bidi="zh_CN"/>
        </w:rPr>
        <w:t>חֹרֶשׁ</w:t>
      </w:r>
      <w:r>
        <w:rPr>
          <w:lang w:val="zh_CN" w:bidi="zh_CN"/>
        </w:rPr>
        <w:t xml:space="preserve"> · </w:t>
      </w:r>
      <w:r>
        <w:rPr>
          <w:lang w:val="zh_CN" w:bidi="zh_CN"/>
        </w:rPr>
        <w:t>סְבַךְ</w:t>
      </w:r>
    </w:p>
    <w:p>
      <w:pPr/>
      <w:r>
        <w:rPr>
          <w:lang w:val="zh_CN" w:bidi="zh_CN"/>
        </w:rPr>
      </w:r>
      <w:r>
        <w:rPr>
          <w:lang w:val="zh_CN" w:bidi="zh_CN"/>
        </w:rPr>
        <w:t>丛林，灌木丛</w:t>
      </w:r>
      <w:r>
        <w:rPr>
          <w:lang w:val="zh_CN" w:bidi="zh_CN"/>
        </w:rPr>
        <w:t xml:space="preserve"> </w:t>
      </w:r>
      <w:r>
        <w:rPr>
          <w:lang w:val="zh_CN" w:bidi="zh_CN"/>
        </w:rPr>
        <w:t>＝茂密生长的灌木或小树，是动物的栖息地</w:t>
      </w:r>
    </w:p>
    <w:p>
      <w:pPr/>
      <w:r>
        <w:rPr>
          <w:lang w:val="zh_CN" w:bidi="zh_CN"/>
        </w:rPr>
      </w:r>
      <w:r>
        <w:rPr>
          <w:lang w:val="zh_CN" w:bidi="zh_CN"/>
        </w:rPr>
        <w:t>JER 12:5</w:t>
      </w:r>
      <w:r>
        <w:rPr>
          <w:lang w:val="zh_CN" w:bidi="zh_CN"/>
        </w:rPr>
        <w:t xml:space="preserve"> · </w:t>
      </w:r>
      <w:r>
        <w:rPr>
          <w:lang w:val="zh_CN" w:bidi="zh_CN"/>
        </w:rPr>
        <w:t>JER 49:19</w:t>
      </w:r>
      <w:r>
        <w:rPr>
          <w:lang w:val="zh_CN" w:bidi="zh_CN"/>
        </w:rPr>
        <w:t xml:space="preserve"> · </w:t>
      </w:r>
      <w:r>
        <w:rPr>
          <w:lang w:val="zh_CN" w:bidi="zh_CN"/>
        </w:rPr>
        <w:t>JER 50:44</w:t>
      </w:r>
      <w:r>
        <w:rPr>
          <w:lang w:val="zh_CN" w:bidi="zh_CN"/>
        </w:rPr>
        <w:t xml:space="preserve"> · </w:t>
      </w:r>
      <w:r>
        <w:rPr>
          <w:lang w:val="zh_CN" w:bidi="zh_CN"/>
        </w:rPr>
        <w:t>ZEC 11:3</w:t>
      </w:r>
    </w:p>
    <w:p>
      <w:pPr/>
      <w:r>
        <w:rPr>
          <w:lang w:val="zh_CN" w:bidi="zh_CN"/>
        </w:rPr>
      </w:r>
      <w:r>
        <w:rPr>
          <w:lang w:val="zh_CN" w:bidi="zh_CN"/>
        </w:rPr>
        <w:t xml:space="preserve">noun m · </w:t>
      </w:r>
      <w:r>
        <w:rPr>
          <w:lang w:val="zh_CN" w:bidi="zh_CN"/>
        </w:rPr>
        <w:t>גאה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גֵּא</w:t>
      </w:r>
      <w:r>
        <w:rPr>
          <w:lang w:val="zh_CN" w:bidi="zh_CN"/>
        </w:rPr>
        <w:t xml:space="preserve"> · </w:t>
      </w:r>
      <w:r>
        <w:rPr>
          <w:lang w:val="zh_CN" w:bidi="zh_CN"/>
        </w:rPr>
        <w:t>גֵּאֶה</w:t>
      </w:r>
      <w:r>
        <w:rPr>
          <w:lang w:val="zh_CN" w:bidi="zh_CN"/>
        </w:rPr>
        <w:t xml:space="preserve"> · </w:t>
      </w:r>
      <w:r>
        <w:rPr>
          <w:lang w:val="zh_CN" w:bidi="zh_CN"/>
        </w:rPr>
        <w:t>גַּאֲוָה</w:t>
      </w:r>
      <w:r>
        <w:rPr>
          <w:lang w:val="zh_CN" w:bidi="zh_CN"/>
        </w:rPr>
        <w:t xml:space="preserve"> · </w:t>
      </w:r>
      <w:r>
        <w:rPr>
          <w:lang w:val="zh_CN" w:bidi="zh_CN"/>
        </w:rPr>
        <w:t>גֹּבַהּ</w:t>
      </w:r>
      <w:r>
        <w:rPr>
          <w:lang w:val="zh_CN" w:bidi="zh_CN"/>
        </w:rPr>
        <w:t xml:space="preserve"> · </w:t>
      </w:r>
      <w:r>
        <w:rPr>
          <w:lang w:val="zh_CN" w:bidi="zh_CN"/>
        </w:rPr>
        <w:t>גֹּבַהּ רוּחַ</w:t>
      </w:r>
      <w:r>
        <w:rPr>
          <w:lang w:val="zh_CN" w:bidi="zh_CN"/>
        </w:rPr>
        <w:t xml:space="preserve"> · </w:t>
      </w:r>
      <w:r>
        <w:rPr>
          <w:lang w:val="zh_CN" w:bidi="zh_CN"/>
        </w:rPr>
        <w:t>הָדָר</w:t>
      </w:r>
      <w:r>
        <w:rPr>
          <w:lang w:val="zh_CN" w:bidi="zh_CN"/>
        </w:rPr>
        <w:t xml:space="preserve"> · </w:t>
      </w:r>
      <w:r>
        <w:rPr>
          <w:lang w:val="zh_CN" w:bidi="zh_CN"/>
        </w:rPr>
        <w:t>הֹוד</w:t>
      </w:r>
      <w:r>
        <w:rPr>
          <w:lang w:val="zh_CN" w:bidi="zh_CN"/>
        </w:rPr>
        <w:t xml:space="preserve"> · </w:t>
      </w:r>
      <w:r>
        <w:rPr>
          <w:lang w:val="zh_CN" w:bidi="zh_CN"/>
        </w:rPr>
        <w:t>עֶבְרָה</w:t>
      </w:r>
      <w:r>
        <w:rPr>
          <w:lang w:val="zh_CN" w:bidi="zh_CN"/>
        </w:rPr>
        <w:t xml:space="preserve"> · </w:t>
      </w:r>
      <w:r>
        <w:rPr>
          <w:lang w:val="zh_CN" w:bidi="zh_CN"/>
        </w:rPr>
        <w:t>רֻם לֵב</w:t>
      </w:r>
      <w:r>
        <w:rPr>
          <w:lang w:val="zh_CN" w:bidi="zh_CN"/>
        </w:rPr>
        <w:t xml:space="preserve"> · </w:t>
      </w:r>
      <w:r>
        <w:rPr>
          <w:lang w:val="zh_CN" w:bidi="zh_CN"/>
        </w:rPr>
        <w:t>תִּפְאֶרֶת</w:t>
      </w:r>
    </w:p>
    <w:p>
      <w:pPr/>
      <w:r>
        <w:rPr>
          <w:lang w:val="zh_CN" w:bidi="zh_CN"/>
        </w:rPr>
      </w:r>
      <w:r>
        <w:rPr>
          <w:lang w:val="zh_CN" w:bidi="zh_CN"/>
        </w:rPr>
        <w:t>伟大；荣耀；威严；骄傲，狂傲</w:t>
      </w:r>
      <w:r>
        <w:rPr>
          <w:lang w:val="zh_CN" w:bidi="zh_CN"/>
        </w:rPr>
        <w:t xml:space="preserve"> </w:t>
      </w:r>
      <w:r>
        <w:rPr>
          <w:lang w:val="zh_CN" w:bidi="zh_CN"/>
        </w:rPr>
        <w:t>＝状态，人或神明在自己眼中或是在其他人眼中有高的地位≈这种态度是好是坏取决于这种地位是否合理</w:t>
      </w:r>
    </w:p>
    <w:p>
      <w:pPr/>
      <w:r>
        <w:rPr>
          <w:lang w:val="zh_CN" w:bidi="zh_CN"/>
        </w:rPr>
      </w:r>
      <w:r>
        <w:rPr>
          <w:lang w:val="zh_CN" w:bidi="zh_CN"/>
        </w:rPr>
        <w:t>EXO 15:7</w:t>
      </w:r>
      <w:r>
        <w:rPr>
          <w:lang w:val="zh_CN" w:bidi="zh_CN"/>
        </w:rPr>
        <w:t xml:space="preserve"> · </w:t>
      </w:r>
      <w:r>
        <w:rPr>
          <w:lang w:val="zh_CN" w:bidi="zh_CN"/>
        </w:rPr>
        <w:t>LEV 26:19</w:t>
      </w:r>
      <w:r>
        <w:rPr>
          <w:lang w:val="zh_CN" w:bidi="zh_CN"/>
        </w:rPr>
        <w:t xml:space="preserve"> · </w:t>
      </w:r>
      <w:r>
        <w:rPr>
          <w:lang w:val="zh_CN" w:bidi="zh_CN"/>
        </w:rPr>
        <w:t>JOB 35:12</w:t>
      </w:r>
      <w:r>
        <w:rPr>
          <w:lang w:val="zh_CN" w:bidi="zh_CN"/>
        </w:rPr>
        <w:t xml:space="preserve"> · </w:t>
      </w:r>
      <w:r>
        <w:rPr>
          <w:lang w:val="zh_CN" w:bidi="zh_CN"/>
        </w:rPr>
        <w:t>JOB 37:4</w:t>
      </w:r>
      <w:r>
        <w:rPr>
          <w:lang w:val="zh_CN" w:bidi="zh_CN"/>
        </w:rPr>
        <w:t xml:space="preserve"> · </w:t>
      </w:r>
      <w:r>
        <w:rPr>
          <w:lang w:val="zh_CN" w:bidi="zh_CN"/>
        </w:rPr>
        <w:t>JOB 38:11</w:t>
      </w:r>
      <w:r>
        <w:rPr>
          <w:lang w:val="zh_CN" w:bidi="zh_CN"/>
        </w:rPr>
        <w:t xml:space="preserve"> · </w:t>
      </w:r>
      <w:r>
        <w:rPr>
          <w:lang w:val="zh_CN" w:bidi="zh_CN"/>
        </w:rPr>
        <w:t>JOB 40:10</w:t>
      </w:r>
      <w:r>
        <w:rPr>
          <w:lang w:val="zh_CN" w:bidi="zh_CN"/>
        </w:rPr>
        <w:t xml:space="preserve"> · </w:t>
      </w:r>
      <w:r>
        <w:rPr>
          <w:lang w:val="zh_CN" w:bidi="zh_CN"/>
        </w:rPr>
        <w:t>PSA 47:5</w:t>
      </w:r>
      <w:r>
        <w:rPr>
          <w:lang w:val="zh_CN" w:bidi="zh_CN"/>
        </w:rPr>
        <w:t xml:space="preserve"> · </w:t>
      </w:r>
      <w:r>
        <w:rPr>
          <w:lang w:val="zh_CN" w:bidi="zh_CN"/>
        </w:rPr>
        <w:t>PSA 59:13</w:t>
      </w:r>
      <w:r>
        <w:rPr>
          <w:lang w:val="zh_CN" w:bidi="zh_CN"/>
        </w:rPr>
        <w:t xml:space="preserve"> · </w:t>
      </w:r>
      <w:r>
        <w:rPr>
          <w:lang w:val="zh_CN" w:bidi="zh_CN"/>
        </w:rPr>
        <w:t>PRO 8:13</w:t>
      </w:r>
      <w:r>
        <w:rPr>
          <w:lang w:val="zh_CN" w:bidi="zh_CN"/>
        </w:rPr>
        <w:t xml:space="preserve"> · </w:t>
      </w:r>
      <w:r>
        <w:rPr>
          <w:lang w:val="zh_CN" w:bidi="zh_CN"/>
        </w:rPr>
        <w:t>PRO 16:18</w:t>
      </w:r>
      <w:r>
        <w:rPr>
          <w:lang w:val="zh_CN" w:bidi="zh_CN"/>
        </w:rPr>
        <w:t xml:space="preserve"> · </w:t>
      </w:r>
      <w:r>
        <w:rPr>
          <w:lang w:val="zh_CN" w:bidi="zh_CN"/>
        </w:rPr>
        <w:t>ISA 2:10</w:t>
      </w:r>
      <w:r>
        <w:rPr>
          <w:lang w:val="zh_CN" w:bidi="zh_CN"/>
        </w:rPr>
        <w:t xml:space="preserve"> · </w:t>
      </w:r>
      <w:r>
        <w:rPr>
          <w:lang w:val="zh_CN" w:bidi="zh_CN"/>
        </w:rPr>
        <w:t>ISA 2:19</w:t>
      </w:r>
      <w:r>
        <w:rPr>
          <w:lang w:val="zh_CN" w:bidi="zh_CN"/>
        </w:rPr>
        <w:t xml:space="preserve"> · </w:t>
      </w:r>
      <w:r>
        <w:rPr>
          <w:lang w:val="zh_CN" w:bidi="zh_CN"/>
        </w:rPr>
        <w:t>ISA 2:21</w:t>
      </w:r>
      <w:r>
        <w:rPr>
          <w:lang w:val="zh_CN" w:bidi="zh_CN"/>
        </w:rPr>
        <w:t xml:space="preserve"> · </w:t>
      </w:r>
      <w:r>
        <w:rPr>
          <w:lang w:val="zh_CN" w:bidi="zh_CN"/>
        </w:rPr>
        <w:t>ISA 4:2</w:t>
      </w:r>
      <w:r>
        <w:rPr>
          <w:lang w:val="zh_CN" w:bidi="zh_CN"/>
        </w:rPr>
        <w:t xml:space="preserve"> · </w:t>
      </w:r>
      <w:r>
        <w:rPr>
          <w:lang w:val="zh_CN" w:bidi="zh_CN"/>
        </w:rPr>
        <w:t>ISA 13:11</w:t>
      </w:r>
      <w:r>
        <w:rPr>
          <w:lang w:val="zh_CN" w:bidi="zh_CN"/>
        </w:rPr>
        <w:t xml:space="preserve"> · </w:t>
      </w:r>
      <w:r>
        <w:rPr>
          <w:lang w:val="zh_CN" w:bidi="zh_CN"/>
        </w:rPr>
        <w:t>ISA 13:19</w:t>
      </w:r>
      <w:r>
        <w:rPr>
          <w:lang w:val="zh_CN" w:bidi="zh_CN"/>
        </w:rPr>
        <w:t xml:space="preserve"> · </w:t>
      </w:r>
      <w:r>
        <w:rPr>
          <w:lang w:val="zh_CN" w:bidi="zh_CN"/>
        </w:rPr>
        <w:t>ISA 14:11</w:t>
      </w:r>
      <w:r>
        <w:rPr>
          <w:lang w:val="zh_CN" w:bidi="zh_CN"/>
        </w:rPr>
        <w:t xml:space="preserve"> · </w:t>
      </w:r>
      <w:r>
        <w:rPr>
          <w:lang w:val="zh_CN" w:bidi="zh_CN"/>
        </w:rPr>
        <w:t>ISA 16:6</w:t>
      </w:r>
      <w:r>
        <w:rPr>
          <w:lang w:val="zh_CN" w:bidi="zh_CN"/>
        </w:rPr>
        <w:t xml:space="preserve"> · </w:t>
      </w:r>
      <w:r>
        <w:rPr>
          <w:lang w:val="zh_CN" w:bidi="zh_CN"/>
        </w:rPr>
        <w:t>ISA 16:6</w:t>
      </w:r>
      <w:r>
        <w:rPr>
          <w:lang w:val="zh_CN" w:bidi="zh_CN"/>
        </w:rPr>
        <w:t xml:space="preserve"> · </w:t>
      </w:r>
      <w:r>
        <w:rPr>
          <w:lang w:val="zh_CN" w:bidi="zh_CN"/>
        </w:rPr>
        <w:t>ISA 23:9</w:t>
      </w:r>
      <w:r>
        <w:rPr>
          <w:lang w:val="zh_CN" w:bidi="zh_CN"/>
        </w:rPr>
        <w:t xml:space="preserve"> · </w:t>
      </w:r>
      <w:r>
        <w:rPr>
          <w:lang w:val="zh_CN" w:bidi="zh_CN"/>
        </w:rPr>
        <w:t>ISA 24:14</w:t>
      </w:r>
      <w:r>
        <w:rPr>
          <w:lang w:val="zh_CN" w:bidi="zh_CN"/>
        </w:rPr>
        <w:t xml:space="preserve"> · </w:t>
      </w:r>
      <w:r>
        <w:rPr>
          <w:lang w:val="zh_CN" w:bidi="zh_CN"/>
        </w:rPr>
        <w:t>ISA 60:15</w:t>
      </w:r>
      <w:r>
        <w:rPr>
          <w:lang w:val="zh_CN" w:bidi="zh_CN"/>
        </w:rPr>
        <w:t xml:space="preserve"> · </w:t>
      </w:r>
      <w:r>
        <w:rPr>
          <w:lang w:val="zh_CN" w:bidi="zh_CN"/>
        </w:rPr>
        <w:t>JER 13:9</w:t>
      </w:r>
      <w:r>
        <w:rPr>
          <w:lang w:val="zh_CN" w:bidi="zh_CN"/>
        </w:rPr>
        <w:t xml:space="preserve"> · </w:t>
      </w:r>
      <w:r>
        <w:rPr>
          <w:lang w:val="zh_CN" w:bidi="zh_CN"/>
        </w:rPr>
        <w:t>JER 13:9</w:t>
      </w:r>
      <w:r>
        <w:rPr>
          <w:lang w:val="zh_CN" w:bidi="zh_CN"/>
        </w:rPr>
        <w:t xml:space="preserve"> · </w:t>
      </w:r>
      <w:r>
        <w:rPr>
          <w:lang w:val="zh_CN" w:bidi="zh_CN"/>
        </w:rPr>
        <w:t>JER 48:29</w:t>
      </w:r>
      <w:r>
        <w:rPr>
          <w:lang w:val="zh_CN" w:bidi="zh_CN"/>
        </w:rPr>
        <w:t xml:space="preserve"> · </w:t>
      </w:r>
      <w:r>
        <w:rPr>
          <w:lang w:val="zh_CN" w:bidi="zh_CN"/>
        </w:rPr>
        <w:t>JER 48:29</w:t>
      </w:r>
      <w:r>
        <w:rPr>
          <w:lang w:val="zh_CN" w:bidi="zh_CN"/>
        </w:rPr>
        <w:t xml:space="preserve"> · </w:t>
      </w:r>
      <w:r>
        <w:rPr>
          <w:lang w:val="zh_CN" w:bidi="zh_CN"/>
        </w:rPr>
        <w:t>EZK 7:20</w:t>
      </w:r>
      <w:r>
        <w:rPr>
          <w:lang w:val="zh_CN" w:bidi="zh_CN"/>
        </w:rPr>
        <w:t xml:space="preserve"> · </w:t>
      </w:r>
      <w:r>
        <w:rPr>
          <w:lang w:val="zh_CN" w:bidi="zh_CN"/>
        </w:rPr>
        <w:t>EZK 7:24</w:t>
      </w:r>
      <w:r>
        <w:rPr>
          <w:lang w:val="zh_CN" w:bidi="zh_CN"/>
        </w:rPr>
        <w:t xml:space="preserve"> · </w:t>
      </w:r>
      <w:r>
        <w:rPr>
          <w:lang w:val="zh_CN" w:bidi="zh_CN"/>
        </w:rPr>
        <w:t>EZK 16:49</w:t>
      </w:r>
      <w:r>
        <w:rPr>
          <w:lang w:val="zh_CN" w:bidi="zh_CN"/>
        </w:rPr>
        <w:t xml:space="preserve"> · </w:t>
      </w:r>
      <w:r>
        <w:rPr>
          <w:lang w:val="zh_CN" w:bidi="zh_CN"/>
        </w:rPr>
        <w:t>EZK 16:56</w:t>
      </w:r>
      <w:r>
        <w:rPr>
          <w:lang w:val="zh_CN" w:bidi="zh_CN"/>
        </w:rPr>
        <w:t xml:space="preserve"> · </w:t>
      </w:r>
      <w:r>
        <w:rPr>
          <w:lang w:val="zh_CN" w:bidi="zh_CN"/>
        </w:rPr>
        <w:t>EZK 24:21</w:t>
      </w:r>
      <w:r>
        <w:rPr>
          <w:lang w:val="zh_CN" w:bidi="zh_CN"/>
        </w:rPr>
        <w:t xml:space="preserve"> · </w:t>
      </w:r>
      <w:r>
        <w:rPr>
          <w:lang w:val="zh_CN" w:bidi="zh_CN"/>
        </w:rPr>
        <w:t>EZK 30:6</w:t>
      </w:r>
      <w:r>
        <w:rPr>
          <w:lang w:val="zh_CN" w:bidi="zh_CN"/>
        </w:rPr>
        <w:t xml:space="preserve"> · </w:t>
      </w:r>
      <w:r>
        <w:rPr>
          <w:lang w:val="zh_CN" w:bidi="zh_CN"/>
        </w:rPr>
        <w:t>EZK 30:18</w:t>
      </w:r>
      <w:r>
        <w:rPr>
          <w:lang w:val="zh_CN" w:bidi="zh_CN"/>
        </w:rPr>
        <w:t xml:space="preserve"> · </w:t>
      </w:r>
      <w:r>
        <w:rPr>
          <w:lang w:val="zh_CN" w:bidi="zh_CN"/>
        </w:rPr>
        <w:t>EZK 32:12</w:t>
      </w:r>
      <w:r>
        <w:rPr>
          <w:lang w:val="zh_CN" w:bidi="zh_CN"/>
        </w:rPr>
        <w:t xml:space="preserve"> · </w:t>
      </w:r>
      <w:r>
        <w:rPr>
          <w:lang w:val="zh_CN" w:bidi="zh_CN"/>
        </w:rPr>
        <w:t>EZK 33:28</w:t>
      </w:r>
      <w:r>
        <w:rPr>
          <w:lang w:val="zh_CN" w:bidi="zh_CN"/>
        </w:rPr>
        <w:t xml:space="preserve"> · </w:t>
      </w:r>
      <w:r>
        <w:rPr>
          <w:lang w:val="zh_CN" w:bidi="zh_CN"/>
        </w:rPr>
        <w:t>HOS 5:5</w:t>
      </w:r>
      <w:r>
        <w:rPr>
          <w:lang w:val="zh_CN" w:bidi="zh_CN"/>
        </w:rPr>
        <w:t xml:space="preserve"> · </w:t>
      </w:r>
      <w:r>
        <w:rPr>
          <w:lang w:val="zh_CN" w:bidi="zh_CN"/>
        </w:rPr>
        <w:t>HOS 7:10</w:t>
      </w:r>
      <w:r>
        <w:rPr>
          <w:lang w:val="zh_CN" w:bidi="zh_CN"/>
        </w:rPr>
        <w:t xml:space="preserve"> · </w:t>
      </w:r>
      <w:r>
        <w:rPr>
          <w:lang w:val="zh_CN" w:bidi="zh_CN"/>
        </w:rPr>
        <w:t>AMO 6:8</w:t>
      </w:r>
      <w:r>
        <w:rPr>
          <w:lang w:val="zh_CN" w:bidi="zh_CN"/>
        </w:rPr>
        <w:t xml:space="preserve"> · </w:t>
      </w:r>
      <w:r>
        <w:rPr>
          <w:lang w:val="zh_CN" w:bidi="zh_CN"/>
        </w:rPr>
        <w:t>AMO 8:7</w:t>
      </w:r>
      <w:r>
        <w:rPr>
          <w:lang w:val="zh_CN" w:bidi="zh_CN"/>
        </w:rPr>
        <w:t xml:space="preserve"> · </w:t>
      </w:r>
      <w:r>
        <w:rPr>
          <w:lang w:val="zh_CN" w:bidi="zh_CN"/>
        </w:rPr>
        <w:t>MIC 5:3</w:t>
      </w:r>
      <w:r>
        <w:rPr>
          <w:lang w:val="zh_CN" w:bidi="zh_CN"/>
        </w:rPr>
        <w:t xml:space="preserve"> · </w:t>
      </w:r>
      <w:r>
        <w:rPr>
          <w:lang w:val="zh_CN" w:bidi="zh_CN"/>
        </w:rPr>
        <w:t>NAM 2:3</w:t>
      </w:r>
      <w:r>
        <w:rPr>
          <w:lang w:val="zh_CN" w:bidi="zh_CN"/>
        </w:rPr>
        <w:t xml:space="preserve"> · </w:t>
      </w:r>
      <w:r>
        <w:rPr>
          <w:lang w:val="zh_CN" w:bidi="zh_CN"/>
        </w:rPr>
        <w:t>NAM 2:3</w:t>
      </w:r>
      <w:r>
        <w:rPr>
          <w:lang w:val="zh_CN" w:bidi="zh_CN"/>
        </w:rPr>
        <w:t xml:space="preserve"> · </w:t>
      </w:r>
      <w:r>
        <w:rPr>
          <w:lang w:val="zh_CN" w:bidi="zh_CN"/>
        </w:rPr>
        <w:t>ZEP 2:10</w:t>
      </w:r>
      <w:r>
        <w:rPr>
          <w:lang w:val="zh_CN" w:bidi="zh_CN"/>
        </w:rPr>
        <w:t xml:space="preserve"> · </w:t>
      </w:r>
      <w:r>
        <w:rPr>
          <w:lang w:val="zh_CN" w:bidi="zh_CN"/>
        </w:rPr>
        <w:t>ZEC 9:6</w:t>
      </w:r>
      <w:r>
        <w:rPr>
          <w:lang w:val="zh_CN" w:bidi="zh_CN"/>
        </w:rPr>
        <w:t xml:space="preserve"> · </w:t>
      </w:r>
      <w:r>
        <w:rPr>
          <w:lang w:val="zh_CN" w:bidi="zh_CN"/>
        </w:rPr>
        <w:t>ZEC 10:11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גֵּאוּת</w:t>
      </w:r>
      <w:r>
        <w:rPr>
          <w:lang w:val="zh_CN" w:bidi="zh_CN"/>
        </w:rPr>
      </w:r>
    </w:p>
    <w:p>
      <w:pPr>
        <w:pStyle w:val="Heading1"/>
      </w:pPr>
      <w:r>
        <w:rPr>
          <w:lang w:val="zh_CN" w:bidi="zh_CN"/>
        </w:rPr>
        <w:t>גֵּאוּת</w:t>
      </w:r>
    </w:p>
    <w:p>
      <w:pPr/>
      <w:r>
        <w:rPr>
          <w:lang w:val="zh_CN" w:bidi="zh_CN"/>
        </w:rPr>
      </w:r>
      <w:r>
        <w:rPr>
          <w:lang w:val="zh_CN" w:bidi="zh_CN"/>
        </w:rPr>
        <w:t>גֵּאוּת</w:t>
      </w:r>
      <w:r>
        <w:rPr>
          <w:lang w:val="zh_CN" w:bidi="zh_CN"/>
        </w:rPr>
        <w:t xml:space="preserve"> (</w:t>
      </w:r>
      <w:r>
        <w:rPr>
          <w:lang w:val="zh_CN" w:bidi="zh_CN"/>
        </w:rPr>
        <w:t>H1348</w:t>
      </w:r>
      <w:r>
        <w:rPr>
          <w:lang w:val="zh_CN" w:bidi="zh_CN"/>
        </w:rPr>
        <w:t>)</w:t>
      </w:r>
    </w:p>
    <w:p>
      <w:pPr/>
      <w:r>
        <w:rPr>
          <w:lang w:val="zh_CN" w:bidi="zh_CN"/>
        </w:rPr>
      </w:r>
      <w:r>
        <w:rPr>
          <w:lang w:val="zh_CN" w:bidi="zh_CN"/>
        </w:rPr>
        <w:t xml:space="preserve">noun f · </w:t>
      </w:r>
      <w:r>
        <w:rPr>
          <w:lang w:val="zh_CN" w:bidi="zh_CN"/>
        </w:rPr>
        <w:t>גאה</w:t>
      </w:r>
    </w:p>
    <w:p>
      <w:pPr/>
      <w:r>
        <w:rPr>
          <w:lang w:val="zh_CN" w:bidi="zh_CN"/>
        </w:rPr>
      </w:r>
    </w:p>
    <w:p>
      <w:pPr/>
      <w:r>
        <w:rPr>
          <w:lang w:val="zh_CN" w:bidi="zh_CN"/>
        </w:rPr>
      </w:r>
      <w:r>
        <w:rPr>
          <w:lang w:val="zh_CN" w:bidi="zh_CN"/>
        </w:rPr>
        <w:t>上涨；上腾</w:t>
      </w:r>
      <w:r>
        <w:rPr>
          <w:lang w:val="zh_CN" w:bidi="zh_CN"/>
        </w:rPr>
        <w:t xml:space="preserve"> </w:t>
      </w:r>
      <w:r>
        <w:rPr>
          <w:lang w:val="zh_CN" w:bidi="zh_CN"/>
        </w:rPr>
        <w:t>＝状态，物质的体积增加，其表现为高度增加</w:t>
      </w:r>
    </w:p>
    <w:p>
      <w:pPr/>
      <w:r>
        <w:rPr>
          <w:lang w:val="zh_CN" w:bidi="zh_CN"/>
        </w:rPr>
      </w:r>
      <w:r>
        <w:rPr>
          <w:lang w:val="zh_CN" w:bidi="zh_CN"/>
        </w:rPr>
        <w:t>PSA 89:10</w:t>
      </w:r>
      <w:r>
        <w:rPr>
          <w:lang w:val="zh_CN" w:bidi="zh_CN"/>
        </w:rPr>
        <w:t xml:space="preserve"> · </w:t>
      </w:r>
      <w:r>
        <w:rPr>
          <w:lang w:val="zh_CN" w:bidi="zh_CN"/>
        </w:rPr>
        <w:t>ISA 9:17</w:t>
      </w:r>
    </w:p>
    <w:p>
      <w:pPr/>
      <w:r>
        <w:rPr>
          <w:lang w:val="zh_CN" w:bidi="zh_CN"/>
        </w:rPr>
      </w:r>
    </w:p>
    <w:p>
      <w:pPr/>
      <w:r>
        <w:rPr>
          <w:lang w:val="zh_CN" w:bidi="zh_CN"/>
        </w:rPr>
      </w:r>
      <w:r>
        <w:rPr>
          <w:lang w:val="zh_CN" w:bidi="zh_CN"/>
        </w:rPr>
        <w:t>伟大，宏伟；威严；荣耀；骄傲；高傲</w:t>
      </w:r>
      <w:r>
        <w:rPr>
          <w:lang w:val="zh_CN" w:bidi="zh_CN"/>
        </w:rPr>
        <w:t xml:space="preserve"> </w:t>
      </w:r>
      <w:r>
        <w:rPr>
          <w:lang w:val="zh_CN" w:bidi="zh_CN"/>
        </w:rPr>
        <w:t>＝状态，人或神明在自己眼中或是在其他人眼中有高的地位≈这种态度是好是坏取决于这种地位是否合理</w:t>
      </w:r>
    </w:p>
    <w:p>
      <w:pPr/>
      <w:r>
        <w:rPr>
          <w:lang w:val="zh_CN" w:bidi="zh_CN"/>
        </w:rPr>
      </w:r>
      <w:r>
        <w:rPr>
          <w:lang w:val="zh_CN" w:bidi="zh_CN"/>
        </w:rPr>
        <w:t>PSA 17:10</w:t>
      </w:r>
      <w:r>
        <w:rPr>
          <w:lang w:val="zh_CN" w:bidi="zh_CN"/>
        </w:rPr>
        <w:t xml:space="preserve"> · </w:t>
      </w:r>
      <w:r>
        <w:rPr>
          <w:lang w:val="zh_CN" w:bidi="zh_CN"/>
        </w:rPr>
        <w:t>PSA 93:1</w:t>
      </w:r>
      <w:r>
        <w:rPr>
          <w:lang w:val="zh_CN" w:bidi="zh_CN"/>
        </w:rPr>
        <w:t xml:space="preserve"> · </w:t>
      </w:r>
      <w:r>
        <w:rPr>
          <w:lang w:val="zh_CN" w:bidi="zh_CN"/>
        </w:rPr>
        <w:t>ISA 12:5</w:t>
      </w:r>
      <w:r>
        <w:rPr>
          <w:lang w:val="zh_CN" w:bidi="zh_CN"/>
        </w:rPr>
        <w:t xml:space="preserve"> · </w:t>
      </w:r>
      <w:r>
        <w:rPr>
          <w:lang w:val="zh_CN" w:bidi="zh_CN"/>
        </w:rPr>
        <w:t>ISA 26:10</w:t>
      </w:r>
      <w:r>
        <w:rPr>
          <w:lang w:val="zh_CN" w:bidi="zh_CN"/>
        </w:rPr>
        <w:t xml:space="preserve"> · </w:t>
      </w:r>
      <w:r>
        <w:rPr>
          <w:lang w:val="zh_CN" w:bidi="zh_CN"/>
        </w:rPr>
        <w:t>ISA 28:1</w:t>
      </w:r>
      <w:r>
        <w:rPr>
          <w:lang w:val="zh_CN" w:bidi="zh_CN"/>
        </w:rPr>
        <w:t xml:space="preserve"> · </w:t>
      </w:r>
      <w:r>
        <w:rPr>
          <w:lang w:val="zh_CN" w:bidi="zh_CN"/>
        </w:rPr>
        <w:t>ISA 28:3</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גַּאֲיֹון</w:t>
      </w:r>
      <w:r>
        <w:rPr>
          <w:lang w:val="zh_CN" w:bidi="zh_CN"/>
        </w:rPr>
      </w:r>
    </w:p>
    <w:p>
      <w:pPr>
        <w:pStyle w:val="Heading1"/>
      </w:pPr>
      <w:r>
        <w:rPr>
          <w:lang w:val="zh_CN" w:bidi="zh_CN"/>
        </w:rPr>
        <w:t>גַּאֲיֹון</w:t>
      </w:r>
    </w:p>
    <w:p>
      <w:pPr/>
      <w:r>
        <w:rPr>
          <w:lang w:val="zh_CN" w:bidi="zh_CN"/>
        </w:rPr>
      </w:r>
      <w:r>
        <w:rPr>
          <w:lang w:val="zh_CN" w:bidi="zh_CN"/>
        </w:rPr>
        <w:t>גַּאֲיֹון</w:t>
      </w:r>
      <w:r>
        <w:rPr>
          <w:lang w:val="zh_CN" w:bidi="zh_CN"/>
        </w:rPr>
        <w:t xml:space="preserve"> (</w:t>
      </w:r>
      <w:r>
        <w:rPr>
          <w:lang w:val="zh_CN" w:bidi="zh_CN"/>
        </w:rPr>
        <w:t>H1349</w:t>
      </w:r>
      <w:r>
        <w:rPr>
          <w:lang w:val="zh_CN" w:bidi="zh_CN"/>
        </w:rPr>
        <w:t>)</w:t>
      </w:r>
    </w:p>
    <w:p>
      <w:pPr/>
      <w:r>
        <w:rPr>
          <w:lang w:val="zh_CN" w:bidi="zh_CN"/>
        </w:rPr>
      </w:r>
      <w:r>
        <w:rPr>
          <w:lang w:val="zh_CN" w:bidi="zh_CN"/>
        </w:rPr>
        <w:t xml:space="preserve">adj · </w:t>
      </w:r>
      <w:r>
        <w:rPr>
          <w:lang w:val="zh_CN" w:bidi="zh_CN"/>
        </w:rPr>
        <w:t>גאה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שַׁאֲנָן</w:t>
      </w:r>
    </w:p>
    <w:p>
      <w:pPr/>
      <w:r>
        <w:rPr>
          <w:lang w:val="zh_CN" w:bidi="zh_CN"/>
        </w:rPr>
      </w:r>
      <w:r>
        <w:rPr>
          <w:lang w:val="zh_CN" w:bidi="zh_CN"/>
        </w:rPr>
        <w:t>骄傲；傲慢</w:t>
      </w:r>
      <w:r>
        <w:rPr>
          <w:lang w:val="zh_CN" w:bidi="zh_CN"/>
        </w:rPr>
        <w:t xml:space="preserve"> </w:t>
      </w:r>
      <w:r>
        <w:rPr>
          <w:lang w:val="zh_CN" w:bidi="zh_CN"/>
        </w:rPr>
        <w:t>＝状态，人自视甚高，≈对人类来说，这是一种负面、不受欢迎的态度</w:t>
      </w:r>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גאל</w:t>
      </w:r>
      <w:r>
        <w:rPr>
          <w:lang w:val="zh_CN" w:bidi="zh_CN"/>
        </w:rPr>
      </w:r>
    </w:p>
    <w:p>
      <w:pPr>
        <w:pStyle w:val="Heading1"/>
      </w:pPr>
      <w:r>
        <w:rPr>
          <w:lang w:val="zh_CN" w:bidi="zh_CN"/>
        </w:rPr>
        <w:t>גאל</w:t>
      </w:r>
    </w:p>
    <w:p>
      <w:pPr/>
      <w:r>
        <w:rPr>
          <w:lang w:val="zh_CN" w:bidi="zh_CN"/>
        </w:rPr>
      </w:r>
      <w:r>
        <w:rPr>
          <w:lang w:val="zh_CN" w:bidi="zh_CN"/>
        </w:rPr>
        <w:t>גאל</w:t>
      </w:r>
      <w:r>
        <w:rPr>
          <w:lang w:val="zh_CN" w:bidi="zh_CN"/>
        </w:rPr>
        <w:t xml:space="preserve"> (</w:t>
      </w:r>
      <w:r>
        <w:rPr>
          <w:lang w:val="zh_CN" w:bidi="zh_CN"/>
        </w:rPr>
        <w:t>H1350a</w:t>
      </w:r>
      <w:r>
        <w:rPr>
          <w:lang w:val="zh_CN" w:bidi="zh_CN"/>
        </w:rPr>
        <w:t xml:space="preserve"> · </w:t>
      </w:r>
      <w:r>
        <w:rPr>
          <w:lang w:val="zh_CN" w:bidi="zh_CN"/>
        </w:rPr>
        <w:t>H1351</w:t>
      </w:r>
      <w:r>
        <w:rPr>
          <w:lang w:val="zh_CN" w:bidi="zh_CN"/>
        </w:rPr>
        <w:t xml:space="preserve">) — </w:t>
      </w:r>
      <w:r>
        <w:rPr>
          <w:lang w:val="zh_CN" w:bidi="zh_CN"/>
        </w:rPr>
        <w:t>גֹּאֵל</w:t>
      </w:r>
      <w:r>
        <w:rPr>
          <w:lang w:val="zh_CN" w:bidi="zh_CN"/>
        </w:rPr>
        <w:t xml:space="preserve"> </w:t>
      </w:r>
      <w:hyperlink r:id="rId16">
        <w:r>
          <w:rPr>
            <w:lang w:val="zh_CN" w:bidi="zh_CN"/>
          </w:rPr>
          <w:rPr>
            <w:color w:val="0000EE"/>
            <w:u w:val="single"/>
          </w:rPr>
          <w:t>SAHD</w:t>
        </w:r>
      </w:hyperlink>
    </w:p>
    <w:p>
      <w:pPr/>
      <w:r>
        <w:rPr>
          <w:lang w:val="zh_CN" w:bidi="zh_CN"/>
        </w:rPr>
      </w:r>
      <w:r>
        <w:rPr>
          <w:lang w:val="zh_CN" w:bidi="zh_CN"/>
        </w:rPr>
        <w:t xml:space="preserve">verb · </w:t>
      </w:r>
      <w:r>
        <w:rPr>
          <w:lang w:val="zh_CN" w:bidi="zh_CN"/>
        </w:rPr>
        <w:t>גְּאוּלִים</w:t>
      </w:r>
      <w:r>
        <w:rPr>
          <w:lang w:val="zh_CN" w:bidi="zh_CN"/>
        </w:rPr>
        <w:t xml:space="preserve"> · </w:t>
      </w:r>
      <w:r>
        <w:rPr>
          <w:lang w:val="zh_CN" w:bidi="zh_CN"/>
        </w:rPr>
        <w:t>גְּאֻלָּה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赎身</w:t>
      </w:r>
      <w:r>
        <w:rPr>
          <w:lang w:val="zh_CN" w:bidi="zh_CN"/>
        </w:rPr>
        <w:t xml:space="preserve"> </w:t>
      </w:r>
      <w:r>
        <w:rPr>
          <w:lang w:val="zh_CN" w:bidi="zh_CN"/>
        </w:rPr>
        <w:t>＝行动，被奴役的人重获自由，这通常是通过付出代价来实现的</w:t>
      </w:r>
    </w:p>
    <w:p>
      <w:pPr/>
      <w:r>
        <w:rPr>
          <w:lang w:val="zh_CN" w:bidi="zh_CN"/>
        </w:rPr>
      </w:r>
      <w:r>
        <w:rPr>
          <w:lang w:val="zh_CN" w:bidi="zh_CN"/>
        </w:rPr>
        <w:t>LEV 25:49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lang w:val="zh_CN" w:bidi="zh_CN"/>
        </w:rPr>
        <w:t>赎回；收回</w:t>
      </w:r>
      <w:r>
        <w:rPr>
          <w:lang w:val="zh_CN" w:bidi="zh_CN"/>
        </w:rPr>
        <w:t xml:space="preserve"> </w:t>
      </w:r>
      <w:r>
        <w:rPr>
          <w:lang w:val="zh_CN" w:bidi="zh_CN"/>
        </w:rPr>
        <w:t>＝使役行为，人使已成为他人财产的个人、动物或无生命物体恢复到原来的状态，这通常是通过付出代价来实现的</w:t>
      </w:r>
    </w:p>
    <w:p>
      <w:pPr/>
      <w:r>
        <w:rPr>
          <w:lang w:val="zh_CN" w:bidi="zh_CN"/>
        </w:rPr>
      </w:r>
      <w:r>
        <w:rPr>
          <w:lang w:val="zh_CN" w:bidi="zh_CN"/>
        </w:rPr>
        <w:t>LEV 25:25</w:t>
      </w:r>
      <w:r>
        <w:rPr>
          <w:lang w:val="zh_CN" w:bidi="zh_CN"/>
        </w:rPr>
        <w:t xml:space="preserve"> · </w:t>
      </w:r>
      <w:r>
        <w:rPr>
          <w:lang w:val="zh_CN" w:bidi="zh_CN"/>
        </w:rPr>
        <w:t>LEV 25:30</w:t>
      </w:r>
      <w:r>
        <w:rPr>
          <w:lang w:val="zh_CN" w:bidi="zh_CN"/>
        </w:rPr>
        <w:t xml:space="preserve"> · </w:t>
      </w:r>
      <w:r>
        <w:rPr>
          <w:lang w:val="zh_CN" w:bidi="zh_CN"/>
        </w:rPr>
        <w:t>LEV 25:33</w:t>
      </w:r>
      <w:r>
        <w:rPr>
          <w:lang w:val="zh_CN" w:bidi="zh_CN"/>
        </w:rPr>
        <w:t xml:space="preserve"> · </w:t>
      </w:r>
      <w:r>
        <w:rPr>
          <w:lang w:val="zh_CN" w:bidi="zh_CN"/>
        </w:rPr>
        <w:t>LEV 25:48</w:t>
      </w:r>
      <w:r>
        <w:rPr>
          <w:lang w:val="zh_CN" w:bidi="zh_CN"/>
        </w:rPr>
        <w:t xml:space="preserve"> · </w:t>
      </w:r>
      <w:r>
        <w:rPr>
          <w:lang w:val="zh_CN" w:bidi="zh_CN"/>
        </w:rPr>
        <w:t>LEV 25:49</w:t>
      </w:r>
      <w:r>
        <w:rPr>
          <w:lang w:val="zh_CN" w:bidi="zh_CN"/>
        </w:rPr>
        <w:t xml:space="preserve"> · </w:t>
      </w:r>
      <w:r>
        <w:rPr>
          <w:lang w:val="zh_CN" w:bidi="zh_CN"/>
        </w:rPr>
        <w:t>LEV 25:49</w:t>
      </w:r>
      <w:r>
        <w:rPr>
          <w:lang w:val="zh_CN" w:bidi="zh_CN"/>
        </w:rPr>
        <w:t xml:space="preserve"> · </w:t>
      </w:r>
      <w:r>
        <w:rPr>
          <w:lang w:val="zh_CN" w:bidi="zh_CN"/>
        </w:rPr>
        <w:t>LEV 25:54</w:t>
      </w:r>
      <w:r>
        <w:rPr>
          <w:lang w:val="zh_CN" w:bidi="zh_CN"/>
        </w:rPr>
        <w:t xml:space="preserve"> · </w:t>
      </w:r>
      <w:r>
        <w:rPr>
          <w:lang w:val="zh_CN" w:bidi="zh_CN"/>
        </w:rPr>
        <w:t>LEV 27:13</w:t>
      </w:r>
      <w:r>
        <w:rPr>
          <w:lang w:val="zh_CN" w:bidi="zh_CN"/>
        </w:rPr>
        <w:t xml:space="preserve"> · </w:t>
      </w:r>
      <w:r>
        <w:rPr>
          <w:lang w:val="zh_CN" w:bidi="zh_CN"/>
        </w:rPr>
        <w:t>LEV 27:13</w:t>
      </w:r>
      <w:r>
        <w:rPr>
          <w:lang w:val="zh_CN" w:bidi="zh_CN"/>
        </w:rPr>
        <w:t xml:space="preserve"> · </w:t>
      </w:r>
      <w:r>
        <w:rPr>
          <w:lang w:val="zh_CN" w:bidi="zh_CN"/>
        </w:rPr>
        <w:t>LEV 27:15</w:t>
      </w:r>
      <w:r>
        <w:rPr>
          <w:lang w:val="zh_CN" w:bidi="zh_CN"/>
        </w:rPr>
        <w:t xml:space="preserve"> · </w:t>
      </w:r>
      <w:r>
        <w:rPr>
          <w:lang w:val="zh_CN" w:bidi="zh_CN"/>
        </w:rPr>
        <w:t>LEV 27:19</w:t>
      </w:r>
      <w:r>
        <w:rPr>
          <w:lang w:val="zh_CN" w:bidi="zh_CN"/>
        </w:rPr>
        <w:t xml:space="preserve"> · </w:t>
      </w:r>
      <w:r>
        <w:rPr>
          <w:lang w:val="zh_CN" w:bidi="zh_CN"/>
        </w:rPr>
        <w:t>LEV 27:19</w:t>
      </w:r>
      <w:r>
        <w:rPr>
          <w:lang w:val="zh_CN" w:bidi="zh_CN"/>
        </w:rPr>
        <w:t xml:space="preserve"> · </w:t>
      </w:r>
      <w:r>
        <w:rPr>
          <w:lang w:val="zh_CN" w:bidi="zh_CN"/>
        </w:rPr>
        <w:t>LEV 27:20</w:t>
      </w:r>
      <w:r>
        <w:rPr>
          <w:lang w:val="zh_CN" w:bidi="zh_CN"/>
        </w:rPr>
        <w:t xml:space="preserve"> · </w:t>
      </w:r>
      <w:r>
        <w:rPr>
          <w:lang w:val="zh_CN" w:bidi="zh_CN"/>
        </w:rPr>
        <w:t>LEV 27:20</w:t>
      </w:r>
      <w:r>
        <w:rPr>
          <w:lang w:val="zh_CN" w:bidi="zh_CN"/>
        </w:rPr>
        <w:t xml:space="preserve"> · </w:t>
      </w:r>
      <w:r>
        <w:rPr>
          <w:lang w:val="zh_CN" w:bidi="zh_CN"/>
        </w:rPr>
        <w:t>LEV 27:27</w:t>
      </w:r>
      <w:r>
        <w:rPr>
          <w:lang w:val="zh_CN" w:bidi="zh_CN"/>
        </w:rPr>
        <w:t xml:space="preserve"> · </w:t>
      </w:r>
      <w:r>
        <w:rPr>
          <w:lang w:val="zh_CN" w:bidi="zh_CN"/>
        </w:rPr>
        <w:t>LEV 27:28</w:t>
      </w:r>
      <w:r>
        <w:rPr>
          <w:lang w:val="zh_CN" w:bidi="zh_CN"/>
        </w:rPr>
        <w:t xml:space="preserve"> · </w:t>
      </w:r>
      <w:r>
        <w:rPr>
          <w:lang w:val="zh_CN" w:bidi="zh_CN"/>
        </w:rPr>
        <w:t>LEV 27:31</w:t>
      </w:r>
      <w:r>
        <w:rPr>
          <w:lang w:val="zh_CN" w:bidi="zh_CN"/>
        </w:rPr>
        <w:t xml:space="preserve"> · </w:t>
      </w:r>
      <w:r>
        <w:rPr>
          <w:lang w:val="zh_CN" w:bidi="zh_CN"/>
        </w:rPr>
        <w:t>LEV 27:31</w:t>
      </w:r>
      <w:r>
        <w:rPr>
          <w:lang w:val="zh_CN" w:bidi="zh_CN"/>
        </w:rPr>
        <w:t xml:space="preserve"> · </w:t>
      </w:r>
      <w:r>
        <w:rPr>
          <w:lang w:val="zh_CN" w:bidi="zh_CN"/>
        </w:rPr>
        <w:t>LEV 27:33</w:t>
      </w:r>
      <w:r>
        <w:rPr>
          <w:lang w:val="zh_CN" w:bidi="zh_CN"/>
        </w:rPr>
        <w:t xml:space="preserve"> · </w:t>
      </w:r>
      <w:r>
        <w:rPr>
          <w:lang w:val="zh_CN" w:bidi="zh_CN"/>
        </w:rPr>
        <w:t>RUT 3:13</w:t>
      </w:r>
      <w:r>
        <w:rPr>
          <w:lang w:val="zh_CN" w:bidi="zh_CN"/>
        </w:rPr>
        <w:t xml:space="preserve"> · </w:t>
      </w:r>
      <w:r>
        <w:rPr>
          <w:lang w:val="zh_CN" w:bidi="zh_CN"/>
        </w:rPr>
        <w:t>RUT 3:13</w:t>
      </w:r>
      <w:r>
        <w:rPr>
          <w:lang w:val="zh_CN" w:bidi="zh_CN"/>
        </w:rPr>
        <w:t xml:space="preserve"> · </w:t>
      </w:r>
      <w:r>
        <w:rPr>
          <w:lang w:val="zh_CN" w:bidi="zh_CN"/>
        </w:rPr>
        <w:t>RUT 3:13</w:t>
      </w:r>
      <w:r>
        <w:rPr>
          <w:lang w:val="zh_CN" w:bidi="zh_CN"/>
        </w:rPr>
        <w:t xml:space="preserve"> · </w:t>
      </w:r>
      <w:r>
        <w:rPr>
          <w:lang w:val="zh_CN" w:bidi="zh_CN"/>
        </w:rPr>
        <w:t>RUT 3:13</w:t>
      </w:r>
      <w:r>
        <w:rPr>
          <w:lang w:val="zh_CN" w:bidi="zh_CN"/>
        </w:rPr>
        <w:t xml:space="preserve"> · </w:t>
      </w:r>
      <w:r>
        <w:rPr>
          <w:lang w:val="zh_CN" w:bidi="zh_CN"/>
        </w:rPr>
        <w:t>RUT 4:4</w:t>
      </w:r>
      <w:r>
        <w:rPr>
          <w:lang w:val="zh_CN" w:bidi="zh_CN"/>
        </w:rPr>
        <w:t xml:space="preserve"> · </w:t>
      </w:r>
      <w:r>
        <w:rPr>
          <w:lang w:val="zh_CN" w:bidi="zh_CN"/>
        </w:rPr>
        <w:t>RUT 4:4</w:t>
      </w:r>
      <w:r>
        <w:rPr>
          <w:lang w:val="zh_CN" w:bidi="zh_CN"/>
        </w:rPr>
        <w:t xml:space="preserve"> · </w:t>
      </w:r>
      <w:r>
        <w:rPr>
          <w:lang w:val="zh_CN" w:bidi="zh_CN"/>
        </w:rPr>
        <w:t>RUT 4:4</w:t>
      </w:r>
      <w:r>
        <w:rPr>
          <w:lang w:val="zh_CN" w:bidi="zh_CN"/>
        </w:rPr>
        <w:t xml:space="preserve"> · </w:t>
      </w:r>
      <w:r>
        <w:rPr>
          <w:lang w:val="zh_CN" w:bidi="zh_CN"/>
        </w:rPr>
        <w:t>RUT 4:4</w:t>
      </w:r>
      <w:r>
        <w:rPr>
          <w:lang w:val="zh_CN" w:bidi="zh_CN"/>
        </w:rPr>
        <w:t xml:space="preserve"> · </w:t>
      </w:r>
      <w:r>
        <w:rPr>
          <w:lang w:val="zh_CN" w:bidi="zh_CN"/>
        </w:rPr>
        <w:t>RUT 4:4</w:t>
      </w:r>
      <w:r>
        <w:rPr>
          <w:lang w:val="zh_CN" w:bidi="zh_CN"/>
        </w:rPr>
        <w:t xml:space="preserve"> · </w:t>
      </w:r>
      <w:r>
        <w:rPr>
          <w:lang w:val="zh_CN" w:bidi="zh_CN"/>
        </w:rPr>
        <w:t>RUT 4:6</w:t>
      </w:r>
      <w:r>
        <w:rPr>
          <w:lang w:val="zh_CN" w:bidi="zh_CN"/>
        </w:rPr>
        <w:t xml:space="preserve"> · </w:t>
      </w:r>
      <w:r>
        <w:rPr>
          <w:lang w:val="zh_CN" w:bidi="zh_CN"/>
        </w:rPr>
        <w:t>RUT 4:6</w:t>
      </w:r>
      <w:r>
        <w:rPr>
          <w:lang w:val="zh_CN" w:bidi="zh_CN"/>
        </w:rPr>
        <w:t xml:space="preserve"> · </w:t>
      </w:r>
      <w:r>
        <w:rPr>
          <w:lang w:val="zh_CN" w:bidi="zh_CN"/>
        </w:rPr>
        <w:t>RUT 4:6</w:t>
      </w:r>
      <w:r>
        <w:rPr>
          <w:lang w:val="zh_CN" w:bidi="zh_CN"/>
        </w:rPr>
        <w:t xml:space="preserve"> · </w:t>
      </w:r>
      <w:r>
        <w:rPr>
          <w:lang w:val="zh_CN" w:bidi="zh_CN"/>
        </w:rPr>
        <w:t>JOB 3:5</w:t>
      </w:r>
      <w:r>
        <w:rPr>
          <w:lang w:val="zh_CN" w:bidi="zh_CN"/>
        </w:rPr>
        <w:t xml:space="preserve"> · </w:t>
      </w:r>
      <w:r>
        <w:rPr>
          <w:lang w:val="zh_CN" w:bidi="zh_CN"/>
        </w:rPr>
        <w:t>ISA 52:3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亲属的赎回者，至近的亲属；履行亲属的职责；报仇者</w:t>
      </w:r>
      <w:r>
        <w:rPr>
          <w:lang w:val="zh_CN" w:bidi="zh_CN"/>
        </w:rPr>
        <w:t xml:space="preserve"> </w:t>
      </w:r>
      <w:r>
        <w:rPr>
          <w:lang w:val="zh_CN" w:bidi="zh_CN"/>
        </w:rPr>
        <w:t>＝人，有责任帮助近亲重新获得原本属于他们、但已成为他人财产的物品，这可能包括他们自己的人身自由；这人也有责任为死去的亲人报仇，这也可以看作是一种救赎行为</w:t>
      </w:r>
    </w:p>
    <w:p>
      <w:pPr/>
      <w:r>
        <w:rPr>
          <w:lang w:val="zh_CN" w:bidi="zh_CN"/>
        </w:rPr>
      </w:r>
      <w:r>
        <w:rPr>
          <w:lang w:val="zh_CN" w:bidi="zh_CN"/>
        </w:rPr>
        <w:t>LEV 25:25</w:t>
      </w:r>
      <w:r>
        <w:rPr>
          <w:lang w:val="zh_CN" w:bidi="zh_CN"/>
        </w:rPr>
        <w:t xml:space="preserve"> · </w:t>
      </w:r>
      <w:r>
        <w:rPr>
          <w:lang w:val="zh_CN" w:bidi="zh_CN"/>
        </w:rPr>
        <w:t>LEV 25:26</w:t>
      </w:r>
      <w:r>
        <w:rPr>
          <w:lang w:val="zh_CN" w:bidi="zh_CN"/>
        </w:rPr>
        <w:t xml:space="preserve"> · </w:t>
      </w:r>
      <w:r>
        <w:rPr>
          <w:lang w:val="zh_CN" w:bidi="zh_CN"/>
        </w:rPr>
        <w:t>NUM 5:8</w:t>
      </w:r>
      <w:r>
        <w:rPr>
          <w:lang w:val="zh_CN" w:bidi="zh_CN"/>
        </w:rPr>
        <w:t xml:space="preserve"> · </w:t>
      </w:r>
      <w:r>
        <w:rPr>
          <w:lang w:val="zh_CN" w:bidi="zh_CN"/>
        </w:rPr>
        <w:t>NUM 35:12</w:t>
      </w:r>
      <w:r>
        <w:rPr>
          <w:lang w:val="zh_CN" w:bidi="zh_CN"/>
        </w:rPr>
        <w:t xml:space="preserve"> · </w:t>
      </w:r>
      <w:r>
        <w:rPr>
          <w:lang w:val="zh_CN" w:bidi="zh_CN"/>
        </w:rPr>
        <w:t>NUM 35:19</w:t>
      </w:r>
      <w:r>
        <w:rPr>
          <w:lang w:val="zh_CN" w:bidi="zh_CN"/>
        </w:rPr>
        <w:t xml:space="preserve"> · </w:t>
      </w:r>
      <w:r>
        <w:rPr>
          <w:lang w:val="zh_CN" w:bidi="zh_CN"/>
        </w:rPr>
        <w:t>NUM 35:21</w:t>
      </w:r>
      <w:r>
        <w:rPr>
          <w:lang w:val="zh_CN" w:bidi="zh_CN"/>
        </w:rPr>
        <w:t xml:space="preserve"> · </w:t>
      </w:r>
      <w:r>
        <w:rPr>
          <w:lang w:val="zh_CN" w:bidi="zh_CN"/>
        </w:rPr>
        <w:t>NUM 35:24</w:t>
      </w:r>
      <w:r>
        <w:rPr>
          <w:lang w:val="zh_CN" w:bidi="zh_CN"/>
        </w:rPr>
        <w:t xml:space="preserve"> · </w:t>
      </w:r>
      <w:r>
        <w:rPr>
          <w:lang w:val="zh_CN" w:bidi="zh_CN"/>
        </w:rPr>
        <w:t>NUM 35:25</w:t>
      </w:r>
      <w:r>
        <w:rPr>
          <w:lang w:val="zh_CN" w:bidi="zh_CN"/>
        </w:rPr>
        <w:t xml:space="preserve"> · </w:t>
      </w:r>
      <w:r>
        <w:rPr>
          <w:lang w:val="zh_CN" w:bidi="zh_CN"/>
        </w:rPr>
        <w:t>NUM 35:27</w:t>
      </w:r>
      <w:r>
        <w:rPr>
          <w:lang w:val="zh_CN" w:bidi="zh_CN"/>
        </w:rPr>
        <w:t xml:space="preserve"> · </w:t>
      </w:r>
      <w:r>
        <w:rPr>
          <w:lang w:val="zh_CN" w:bidi="zh_CN"/>
        </w:rPr>
        <w:t>NUM 35:27</w:t>
      </w:r>
      <w:r>
        <w:rPr>
          <w:lang w:val="zh_CN" w:bidi="zh_CN"/>
        </w:rPr>
        <w:t xml:space="preserve"> · </w:t>
      </w:r>
      <w:r>
        <w:rPr>
          <w:lang w:val="zh_CN" w:bidi="zh_CN"/>
        </w:rPr>
        <w:t>DEU 19:6</w:t>
      </w:r>
      <w:r>
        <w:rPr>
          <w:lang w:val="zh_CN" w:bidi="zh_CN"/>
        </w:rPr>
        <w:t xml:space="preserve"> · </w:t>
      </w:r>
      <w:r>
        <w:rPr>
          <w:lang w:val="zh_CN" w:bidi="zh_CN"/>
        </w:rPr>
        <w:t>DEU 19:12</w:t>
      </w:r>
      <w:r>
        <w:rPr>
          <w:lang w:val="zh_CN" w:bidi="zh_CN"/>
        </w:rPr>
        <w:t xml:space="preserve"> · </w:t>
      </w:r>
      <w:r>
        <w:rPr>
          <w:lang w:val="zh_CN" w:bidi="zh_CN"/>
        </w:rPr>
        <w:t>JOS 20:3</w:t>
      </w:r>
      <w:r>
        <w:rPr>
          <w:lang w:val="zh_CN" w:bidi="zh_CN"/>
        </w:rPr>
        <w:t xml:space="preserve"> · </w:t>
      </w:r>
      <w:r>
        <w:rPr>
          <w:lang w:val="zh_CN" w:bidi="zh_CN"/>
        </w:rPr>
        <w:t>JOS 20:5</w:t>
      </w:r>
      <w:r>
        <w:rPr>
          <w:lang w:val="zh_CN" w:bidi="zh_CN"/>
        </w:rPr>
        <w:t xml:space="preserve"> · </w:t>
      </w:r>
      <w:r>
        <w:rPr>
          <w:lang w:val="zh_CN" w:bidi="zh_CN"/>
        </w:rPr>
        <w:t>JOS 20:9</w:t>
      </w:r>
      <w:r>
        <w:rPr>
          <w:lang w:val="zh_CN" w:bidi="zh_CN"/>
        </w:rPr>
        <w:t xml:space="preserve"> · </w:t>
      </w:r>
      <w:r>
        <w:rPr>
          <w:lang w:val="zh_CN" w:bidi="zh_CN"/>
        </w:rPr>
        <w:t>RUT 2:20</w:t>
      </w:r>
      <w:r>
        <w:rPr>
          <w:lang w:val="zh_CN" w:bidi="zh_CN"/>
        </w:rPr>
        <w:t xml:space="preserve"> · </w:t>
      </w:r>
      <w:r>
        <w:rPr>
          <w:lang w:val="zh_CN" w:bidi="zh_CN"/>
        </w:rPr>
        <w:t>RUT 3:9</w:t>
      </w:r>
      <w:r>
        <w:rPr>
          <w:lang w:val="zh_CN" w:bidi="zh_CN"/>
        </w:rPr>
        <w:t xml:space="preserve"> · </w:t>
      </w:r>
      <w:r>
        <w:rPr>
          <w:lang w:val="zh_CN" w:bidi="zh_CN"/>
        </w:rPr>
        <w:t>RUT 3:12</w:t>
      </w:r>
      <w:r>
        <w:rPr>
          <w:lang w:val="zh_CN" w:bidi="zh_CN"/>
        </w:rPr>
        <w:t xml:space="preserve"> · </w:t>
      </w:r>
      <w:r>
        <w:rPr>
          <w:lang w:val="zh_CN" w:bidi="zh_CN"/>
        </w:rPr>
        <w:t>RUT 3:12</w:t>
      </w:r>
      <w:r>
        <w:rPr>
          <w:lang w:val="zh_CN" w:bidi="zh_CN"/>
        </w:rPr>
        <w:t xml:space="preserve"> · </w:t>
      </w:r>
      <w:r>
        <w:rPr>
          <w:lang w:val="zh_CN" w:bidi="zh_CN"/>
        </w:rPr>
        <w:t>RUT 4:1</w:t>
      </w:r>
      <w:r>
        <w:rPr>
          <w:lang w:val="zh_CN" w:bidi="zh_CN"/>
        </w:rPr>
        <w:t xml:space="preserve"> · </w:t>
      </w:r>
      <w:r>
        <w:rPr>
          <w:lang w:val="zh_CN" w:bidi="zh_CN"/>
        </w:rPr>
        <w:t>RUT 4:3</w:t>
      </w:r>
      <w:r>
        <w:rPr>
          <w:lang w:val="zh_CN" w:bidi="zh_CN"/>
        </w:rPr>
        <w:t xml:space="preserve"> · </w:t>
      </w:r>
      <w:r>
        <w:rPr>
          <w:lang w:val="zh_CN" w:bidi="zh_CN"/>
        </w:rPr>
        <w:t>RUT 4:6</w:t>
      </w:r>
      <w:r>
        <w:rPr>
          <w:lang w:val="zh_CN" w:bidi="zh_CN"/>
        </w:rPr>
        <w:t xml:space="preserve"> · </w:t>
      </w:r>
      <w:r>
        <w:rPr>
          <w:lang w:val="zh_CN" w:bidi="zh_CN"/>
        </w:rPr>
        <w:t>RUT 4:8</w:t>
      </w:r>
      <w:r>
        <w:rPr>
          <w:lang w:val="zh_CN" w:bidi="zh_CN"/>
        </w:rPr>
        <w:t xml:space="preserve"> · </w:t>
      </w:r>
      <w:r>
        <w:rPr>
          <w:lang w:val="zh_CN" w:bidi="zh_CN"/>
        </w:rPr>
        <w:t>RUT 4:14</w:t>
      </w:r>
      <w:r>
        <w:rPr>
          <w:lang w:val="zh_CN" w:bidi="zh_CN"/>
        </w:rPr>
        <w:t xml:space="preserve"> · </w:t>
      </w:r>
      <w:r>
        <w:rPr>
          <w:lang w:val="zh_CN" w:bidi="zh_CN"/>
        </w:rPr>
        <w:t>2SA 14:11</w:t>
      </w:r>
      <w:r>
        <w:rPr>
          <w:lang w:val="zh_CN" w:bidi="zh_CN"/>
        </w:rPr>
        <w:t xml:space="preserve"> · </w:t>
      </w:r>
      <w:r>
        <w:rPr>
          <w:lang w:val="zh_CN" w:bidi="zh_CN"/>
        </w:rPr>
        <w:t>1KI 16:11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ישׁע</w:t>
      </w:r>
      <w:r>
        <w:rPr>
          <w:lang w:val="zh_CN" w:bidi="zh_CN"/>
        </w:rPr>
        <w:t xml:space="preserve"> · </w:t>
      </w:r>
      <w:r>
        <w:rPr>
          <w:lang w:val="zh_CN" w:bidi="zh_CN"/>
        </w:rPr>
        <w:t>נצל</w:t>
      </w:r>
      <w:r>
        <w:rPr>
          <w:lang w:val="zh_CN" w:bidi="zh_CN"/>
        </w:rPr>
        <w:t xml:space="preserve"> · </w:t>
      </w:r>
      <w:r>
        <w:rPr>
          <w:lang w:val="zh_CN" w:bidi="zh_CN"/>
        </w:rPr>
        <w:t>פדה</w:t>
      </w:r>
      <w:r>
        <w:rPr>
          <w:lang w:val="zh_CN" w:bidi="zh_CN"/>
        </w:rPr>
        <w:t xml:space="preserve"> · </w:t>
      </w:r>
      <w:r>
        <w:rPr>
          <w:lang w:val="zh_CN" w:bidi="zh_CN"/>
        </w:rPr>
        <w:t>קנה</w:t>
      </w:r>
    </w:p>
    <w:p>
      <w:pPr/>
      <w:r>
        <w:rPr>
          <w:lang w:val="zh_CN" w:bidi="zh_CN"/>
        </w:rPr>
      </w:r>
      <w:r>
        <w:rPr>
          <w:lang w:val="zh_CN" w:bidi="zh_CN"/>
        </w:rPr>
        <w:t>救赎；拯救</w:t>
      </w:r>
      <w:r>
        <w:rPr>
          <w:lang w:val="zh_CN" w:bidi="zh_CN"/>
        </w:rPr>
        <w:t xml:space="preserve"> </w:t>
      </w:r>
      <w:r>
        <w:rPr>
          <w:lang w:val="zh_CN" w:bidi="zh_CN"/>
        </w:rPr>
        <w:t>＝使役行为，人或神明把个人或群体从他人的势力或从困境中解救出来，►通常暗示施行拯救的那位有权宣称被救赎者为属于自己的</w:t>
      </w:r>
    </w:p>
    <w:p>
      <w:pPr/>
      <w:r>
        <w:rPr>
          <w:lang w:val="zh_CN" w:bidi="zh_CN"/>
        </w:rPr>
      </w:r>
      <w:r>
        <w:rPr>
          <w:lang w:val="zh_CN" w:bidi="zh_CN"/>
        </w:rPr>
        <w:t>GEN 48:16</w:t>
      </w:r>
      <w:r>
        <w:rPr>
          <w:lang w:val="zh_CN" w:bidi="zh_CN"/>
        </w:rPr>
        <w:t xml:space="preserve"> · </w:t>
      </w:r>
      <w:r>
        <w:rPr>
          <w:lang w:val="zh_CN" w:bidi="zh_CN"/>
        </w:rPr>
        <w:t>EXO 6:6</w:t>
      </w:r>
      <w:r>
        <w:rPr>
          <w:lang w:val="zh_CN" w:bidi="zh_CN"/>
        </w:rPr>
        <w:t xml:space="preserve"> · </w:t>
      </w:r>
      <w:r>
        <w:rPr>
          <w:lang w:val="zh_CN" w:bidi="zh_CN"/>
        </w:rPr>
        <w:t>EXO 15:13</w:t>
      </w:r>
      <w:r>
        <w:rPr>
          <w:lang w:val="zh_CN" w:bidi="zh_CN"/>
        </w:rPr>
        <w:t xml:space="preserve"> · </w:t>
      </w:r>
      <w:r>
        <w:rPr>
          <w:lang w:val="zh_CN" w:bidi="zh_CN"/>
        </w:rPr>
        <w:t>JOB 19:25</w:t>
      </w:r>
      <w:r>
        <w:rPr>
          <w:lang w:val="zh_CN" w:bidi="zh_CN"/>
        </w:rPr>
        <w:t xml:space="preserve"> · </w:t>
      </w:r>
      <w:r>
        <w:rPr>
          <w:lang w:val="zh_CN" w:bidi="zh_CN"/>
        </w:rPr>
        <w:t>PSA 19:15</w:t>
      </w:r>
      <w:r>
        <w:rPr>
          <w:lang w:val="zh_CN" w:bidi="zh_CN"/>
        </w:rPr>
        <w:t xml:space="preserve"> · </w:t>
      </w:r>
      <w:r>
        <w:rPr>
          <w:lang w:val="zh_CN" w:bidi="zh_CN"/>
        </w:rPr>
        <w:t>PSA 69:19</w:t>
      </w:r>
      <w:r>
        <w:rPr>
          <w:lang w:val="zh_CN" w:bidi="zh_CN"/>
        </w:rPr>
        <w:t xml:space="preserve"> · </w:t>
      </w:r>
      <w:r>
        <w:rPr>
          <w:lang w:val="zh_CN" w:bidi="zh_CN"/>
        </w:rPr>
        <w:t>PSA 72:14</w:t>
      </w:r>
      <w:r>
        <w:rPr>
          <w:lang w:val="zh_CN" w:bidi="zh_CN"/>
        </w:rPr>
        <w:t xml:space="preserve"> · </w:t>
      </w:r>
      <w:r>
        <w:rPr>
          <w:lang w:val="zh_CN" w:bidi="zh_CN"/>
        </w:rPr>
        <w:t>PSA 74:2</w:t>
      </w:r>
      <w:r>
        <w:rPr>
          <w:lang w:val="zh_CN" w:bidi="zh_CN"/>
        </w:rPr>
        <w:t xml:space="preserve"> · </w:t>
      </w:r>
      <w:r>
        <w:rPr>
          <w:lang w:val="zh_CN" w:bidi="zh_CN"/>
        </w:rPr>
        <w:t>PSA 77:16</w:t>
      </w:r>
      <w:r>
        <w:rPr>
          <w:lang w:val="zh_CN" w:bidi="zh_CN"/>
        </w:rPr>
        <w:t xml:space="preserve"> · </w:t>
      </w:r>
      <w:r>
        <w:rPr>
          <w:lang w:val="zh_CN" w:bidi="zh_CN"/>
        </w:rPr>
        <w:t>PSA 78:35</w:t>
      </w:r>
      <w:r>
        <w:rPr>
          <w:lang w:val="zh_CN" w:bidi="zh_CN"/>
        </w:rPr>
        <w:t xml:space="preserve"> · </w:t>
      </w:r>
      <w:r>
        <w:rPr>
          <w:lang w:val="zh_CN" w:bidi="zh_CN"/>
        </w:rPr>
        <w:t>PSA 103:4</w:t>
      </w:r>
      <w:r>
        <w:rPr>
          <w:lang w:val="zh_CN" w:bidi="zh_CN"/>
        </w:rPr>
        <w:t xml:space="preserve"> · </w:t>
      </w:r>
      <w:r>
        <w:rPr>
          <w:lang w:val="zh_CN" w:bidi="zh_CN"/>
        </w:rPr>
        <w:t>PSA 106:10</w:t>
      </w:r>
      <w:r>
        <w:rPr>
          <w:lang w:val="zh_CN" w:bidi="zh_CN"/>
        </w:rPr>
        <w:t xml:space="preserve"> · </w:t>
      </w:r>
      <w:r>
        <w:rPr>
          <w:lang w:val="zh_CN" w:bidi="zh_CN"/>
        </w:rPr>
        <w:t>PSA 107:2</w:t>
      </w:r>
      <w:r>
        <w:rPr>
          <w:lang w:val="zh_CN" w:bidi="zh_CN"/>
        </w:rPr>
        <w:t xml:space="preserve"> · </w:t>
      </w:r>
      <w:r>
        <w:rPr>
          <w:lang w:val="zh_CN" w:bidi="zh_CN"/>
        </w:rPr>
        <w:t>PSA 107:2</w:t>
      </w:r>
      <w:r>
        <w:rPr>
          <w:lang w:val="zh_CN" w:bidi="zh_CN"/>
        </w:rPr>
        <w:t xml:space="preserve"> · </w:t>
      </w:r>
      <w:r>
        <w:rPr>
          <w:lang w:val="zh_CN" w:bidi="zh_CN"/>
        </w:rPr>
        <w:t>PSA 119:154</w:t>
      </w:r>
      <w:r>
        <w:rPr>
          <w:lang w:val="zh_CN" w:bidi="zh_CN"/>
        </w:rPr>
        <w:t xml:space="preserve"> · </w:t>
      </w:r>
      <w:r>
        <w:rPr>
          <w:lang w:val="zh_CN" w:bidi="zh_CN"/>
        </w:rPr>
        <w:t>PRO 23:11</w:t>
      </w:r>
      <w:r>
        <w:rPr>
          <w:lang w:val="zh_CN" w:bidi="zh_CN"/>
        </w:rPr>
        <w:t xml:space="preserve"> · </w:t>
      </w:r>
      <w:r>
        <w:rPr>
          <w:lang w:val="zh_CN" w:bidi="zh_CN"/>
        </w:rPr>
        <w:t>ISA 35:9</w:t>
      </w:r>
      <w:r>
        <w:rPr>
          <w:lang w:val="zh_CN" w:bidi="zh_CN"/>
        </w:rPr>
        <w:t xml:space="preserve"> · </w:t>
      </w:r>
      <w:r>
        <w:rPr>
          <w:lang w:val="zh_CN" w:bidi="zh_CN"/>
        </w:rPr>
        <w:t>ISA 41:14</w:t>
      </w:r>
      <w:r>
        <w:rPr>
          <w:lang w:val="zh_CN" w:bidi="zh_CN"/>
        </w:rPr>
        <w:t xml:space="preserve"> · </w:t>
      </w:r>
      <w:r>
        <w:rPr>
          <w:lang w:val="zh_CN" w:bidi="zh_CN"/>
        </w:rPr>
        <w:t>ISA 43:1</w:t>
      </w:r>
      <w:r>
        <w:rPr>
          <w:lang w:val="zh_CN" w:bidi="zh_CN"/>
        </w:rPr>
        <w:t xml:space="preserve"> · </w:t>
      </w:r>
      <w:r>
        <w:rPr>
          <w:lang w:val="zh_CN" w:bidi="zh_CN"/>
        </w:rPr>
        <w:t>ISA 43:14</w:t>
      </w:r>
      <w:r>
        <w:rPr>
          <w:lang w:val="zh_CN" w:bidi="zh_CN"/>
        </w:rPr>
        <w:t xml:space="preserve"> · </w:t>
      </w:r>
      <w:r>
        <w:rPr>
          <w:lang w:val="zh_CN" w:bidi="zh_CN"/>
        </w:rPr>
        <w:t>ISA 44:6</w:t>
      </w:r>
      <w:r>
        <w:rPr>
          <w:lang w:val="zh_CN" w:bidi="zh_CN"/>
        </w:rPr>
        <w:t xml:space="preserve"> · </w:t>
      </w:r>
      <w:r>
        <w:rPr>
          <w:lang w:val="zh_CN" w:bidi="zh_CN"/>
        </w:rPr>
        <w:t>ISA 44:22</w:t>
      </w:r>
      <w:r>
        <w:rPr>
          <w:lang w:val="zh_CN" w:bidi="zh_CN"/>
        </w:rPr>
        <w:t xml:space="preserve"> · </w:t>
      </w:r>
      <w:r>
        <w:rPr>
          <w:lang w:val="zh_CN" w:bidi="zh_CN"/>
        </w:rPr>
        <w:t>ISA 44:23</w:t>
      </w:r>
      <w:r>
        <w:rPr>
          <w:lang w:val="zh_CN" w:bidi="zh_CN"/>
        </w:rPr>
        <w:t xml:space="preserve"> · </w:t>
      </w:r>
      <w:r>
        <w:rPr>
          <w:lang w:val="zh_CN" w:bidi="zh_CN"/>
        </w:rPr>
        <w:t>ISA 44:24</w:t>
      </w:r>
      <w:r>
        <w:rPr>
          <w:lang w:val="zh_CN" w:bidi="zh_CN"/>
        </w:rPr>
        <w:t xml:space="preserve"> · </w:t>
      </w:r>
      <w:r>
        <w:rPr>
          <w:lang w:val="zh_CN" w:bidi="zh_CN"/>
        </w:rPr>
        <w:t>ISA 47:4</w:t>
      </w:r>
      <w:r>
        <w:rPr>
          <w:lang w:val="zh_CN" w:bidi="zh_CN"/>
        </w:rPr>
        <w:t xml:space="preserve"> · </w:t>
      </w:r>
      <w:r>
        <w:rPr>
          <w:lang w:val="zh_CN" w:bidi="zh_CN"/>
        </w:rPr>
        <w:t>ISA 48:17</w:t>
      </w:r>
      <w:r>
        <w:rPr>
          <w:lang w:val="zh_CN" w:bidi="zh_CN"/>
        </w:rPr>
        <w:t xml:space="preserve"> · </w:t>
      </w:r>
      <w:r>
        <w:rPr>
          <w:lang w:val="zh_CN" w:bidi="zh_CN"/>
        </w:rPr>
        <w:t>ISA 48:20</w:t>
      </w:r>
      <w:r>
        <w:rPr>
          <w:lang w:val="zh_CN" w:bidi="zh_CN"/>
        </w:rPr>
        <w:t xml:space="preserve"> · </w:t>
      </w:r>
      <w:r>
        <w:rPr>
          <w:lang w:val="zh_CN" w:bidi="zh_CN"/>
        </w:rPr>
        <w:t>ISA 49:7</w:t>
      </w:r>
      <w:r>
        <w:rPr>
          <w:lang w:val="zh_CN" w:bidi="zh_CN"/>
        </w:rPr>
        <w:t xml:space="preserve"> · </w:t>
      </w:r>
      <w:r>
        <w:rPr>
          <w:lang w:val="zh_CN" w:bidi="zh_CN"/>
        </w:rPr>
        <w:t>ISA 49:26</w:t>
      </w:r>
      <w:r>
        <w:rPr>
          <w:lang w:val="zh_CN" w:bidi="zh_CN"/>
        </w:rPr>
        <w:t xml:space="preserve"> · </w:t>
      </w:r>
      <w:r>
        <w:rPr>
          <w:lang w:val="zh_CN" w:bidi="zh_CN"/>
        </w:rPr>
        <w:t>ISA 51:10</w:t>
      </w:r>
      <w:r>
        <w:rPr>
          <w:lang w:val="zh_CN" w:bidi="zh_CN"/>
        </w:rPr>
        <w:t xml:space="preserve"> · </w:t>
      </w:r>
      <w:r>
        <w:rPr>
          <w:lang w:val="zh_CN" w:bidi="zh_CN"/>
        </w:rPr>
        <w:t>ISA 52:9</w:t>
      </w:r>
      <w:r>
        <w:rPr>
          <w:lang w:val="zh_CN" w:bidi="zh_CN"/>
        </w:rPr>
        <w:t xml:space="preserve"> · </w:t>
      </w:r>
      <w:r>
        <w:rPr>
          <w:lang w:val="zh_CN" w:bidi="zh_CN"/>
        </w:rPr>
        <w:t>ISA 54:5</w:t>
      </w:r>
      <w:r>
        <w:rPr>
          <w:lang w:val="zh_CN" w:bidi="zh_CN"/>
        </w:rPr>
        <w:t xml:space="preserve"> · </w:t>
      </w:r>
      <w:r>
        <w:rPr>
          <w:lang w:val="zh_CN" w:bidi="zh_CN"/>
        </w:rPr>
        <w:t>ISA 54:8</w:t>
      </w:r>
      <w:r>
        <w:rPr>
          <w:lang w:val="zh_CN" w:bidi="zh_CN"/>
        </w:rPr>
        <w:t xml:space="preserve"> · </w:t>
      </w:r>
      <w:r>
        <w:rPr>
          <w:lang w:val="zh_CN" w:bidi="zh_CN"/>
        </w:rPr>
        <w:t>ISA 59:20</w:t>
      </w:r>
      <w:r>
        <w:rPr>
          <w:lang w:val="zh_CN" w:bidi="zh_CN"/>
        </w:rPr>
        <w:t xml:space="preserve"> · </w:t>
      </w:r>
      <w:r>
        <w:rPr>
          <w:lang w:val="zh_CN" w:bidi="zh_CN"/>
        </w:rPr>
        <w:t>ISA 60:16</w:t>
      </w:r>
      <w:r>
        <w:rPr>
          <w:lang w:val="zh_CN" w:bidi="zh_CN"/>
        </w:rPr>
        <w:t xml:space="preserve"> · </w:t>
      </w:r>
      <w:r>
        <w:rPr>
          <w:lang w:val="zh_CN" w:bidi="zh_CN"/>
        </w:rPr>
        <w:t>ISA 62:12</w:t>
      </w:r>
      <w:r>
        <w:rPr>
          <w:lang w:val="zh_CN" w:bidi="zh_CN"/>
        </w:rPr>
        <w:t xml:space="preserve"> · </w:t>
      </w:r>
      <w:r>
        <w:rPr>
          <w:lang w:val="zh_CN" w:bidi="zh_CN"/>
        </w:rPr>
        <w:t>ISA 63:9</w:t>
      </w:r>
      <w:r>
        <w:rPr>
          <w:lang w:val="zh_CN" w:bidi="zh_CN"/>
        </w:rPr>
        <w:t xml:space="preserve"> · </w:t>
      </w:r>
      <w:r>
        <w:rPr>
          <w:lang w:val="zh_CN" w:bidi="zh_CN"/>
        </w:rPr>
        <w:t>ISA 63:16</w:t>
      </w:r>
      <w:r>
        <w:rPr>
          <w:lang w:val="zh_CN" w:bidi="zh_CN"/>
        </w:rPr>
        <w:t xml:space="preserve"> · </w:t>
      </w:r>
      <w:r>
        <w:rPr>
          <w:lang w:val="zh_CN" w:bidi="zh_CN"/>
        </w:rPr>
        <w:t>JER 31:11</w:t>
      </w:r>
      <w:r>
        <w:rPr>
          <w:lang w:val="zh_CN" w:bidi="zh_CN"/>
        </w:rPr>
        <w:t xml:space="preserve"> · </w:t>
      </w:r>
      <w:r>
        <w:rPr>
          <w:lang w:val="zh_CN" w:bidi="zh_CN"/>
        </w:rPr>
        <w:t>JER 50:34</w:t>
      </w:r>
      <w:r>
        <w:rPr>
          <w:lang w:val="zh_CN" w:bidi="zh_CN"/>
        </w:rPr>
        <w:t xml:space="preserve"> · </w:t>
      </w:r>
      <w:r>
        <w:rPr>
          <w:lang w:val="zh_CN" w:bidi="zh_CN"/>
        </w:rPr>
        <w:t>LAM 3:58</w:t>
      </w:r>
      <w:r>
        <w:rPr>
          <w:lang w:val="zh_CN" w:bidi="zh_CN"/>
        </w:rPr>
        <w:t xml:space="preserve"> · </w:t>
      </w:r>
      <w:r>
        <w:rPr>
          <w:lang w:val="zh_CN" w:bidi="zh_CN"/>
        </w:rPr>
        <w:t>HOS 13:14</w:t>
      </w:r>
      <w:r>
        <w:rPr>
          <w:lang w:val="zh_CN" w:bidi="zh_CN"/>
        </w:rPr>
        <w:t xml:space="preserve"> · </w:t>
      </w:r>
      <w:r>
        <w:rPr>
          <w:lang w:val="zh_CN" w:bidi="zh_CN"/>
        </w:rPr>
        <w:t>MIC 4:10</w:t>
      </w:r>
    </w:p>
    <w:p>
      <w:pPr/>
      <w:r>
        <w:rPr>
          <w:lang w:val="zh_CN" w:bidi="zh_CN"/>
        </w:rPr>
      </w:r>
      <w:r>
        <w:rPr>
          <w:lang w:val="zh_CN" w:bidi="zh_CN"/>
        </w:rPr>
        <w:t xml:space="preserve">verb · </w:t>
      </w:r>
      <w:r>
        <w:rPr>
          <w:lang w:val="zh_CN" w:bidi="zh_CN"/>
        </w:rPr>
        <w:t>גֹּעַל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verb hit</w:t>
      </w:r>
    </w:p>
    <w:p>
      <w:pPr/>
      <w:r>
        <w:rPr>
          <w:lang w:val="zh_CN" w:bidi="zh_CN"/>
        </w:rPr>
      </w:r>
      <w:r>
        <w:rPr>
          <w:lang w:val="zh_CN" w:bidi="zh_CN"/>
        </w:rPr>
        <w:t>玷污自己，沾污自己</w:t>
      </w:r>
      <w:r>
        <w:rPr>
          <w:lang w:val="zh_CN" w:bidi="zh_CN"/>
        </w:rPr>
        <w:t xml:space="preserve"> </w:t>
      </w:r>
      <w:r>
        <w:rPr>
          <w:lang w:val="zh_CN" w:bidi="zh_CN"/>
        </w:rPr>
        <w:t>＝行为，人使自己的身体被沾污，◄由直接接触不洁净的物体，例如不洁净的食物和血等导致</w:t>
      </w:r>
    </w:p>
    <w:p>
      <w:pPr/>
      <w:r>
        <w:rPr>
          <w:lang w:val="zh_CN" w:bidi="zh_CN"/>
        </w:rPr>
      </w:r>
      <w:r>
        <w:rPr>
          <w:lang w:val="zh_CN" w:bidi="zh_CN"/>
        </w:rPr>
        <w:t>ISA 59:3</w:t>
      </w:r>
      <w:r>
        <w:rPr>
          <w:lang w:val="zh_CN" w:bidi="zh_CN"/>
        </w:rPr>
        <w:t xml:space="preserve"> · </w:t>
      </w:r>
      <w:r>
        <w:rPr>
          <w:lang w:val="zh_CN" w:bidi="zh_CN"/>
        </w:rPr>
        <w:t>LAM 4:14</w:t>
      </w:r>
      <w:r>
        <w:rPr>
          <w:lang w:val="zh_CN" w:bidi="zh_CN"/>
        </w:rPr>
        <w:t xml:space="preserve"> · </w:t>
      </w:r>
      <w:r>
        <w:rPr>
          <w:lang w:val="zh_CN" w:bidi="zh_CN"/>
        </w:rPr>
        <w:t>DAN 1:8</w:t>
      </w:r>
      <w:r>
        <w:rPr>
          <w:lang w:val="zh_CN" w:bidi="zh_CN"/>
        </w:rPr>
        <w:t xml:space="preserve"> · </w:t>
      </w:r>
      <w:r>
        <w:rPr>
          <w:lang w:val="zh_CN" w:bidi="zh_CN"/>
        </w:rPr>
        <w:t>DAN 1:8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pu'al, verb hif</w:t>
      </w:r>
    </w:p>
    <w:p>
      <w:pPr/>
      <w:r>
        <w:rPr>
          <w:lang w:val="zh_CN" w:bidi="zh_CN"/>
        </w:rPr>
      </w:r>
      <w:r>
        <w:rPr>
          <w:lang w:val="zh_CN" w:bidi="zh_CN"/>
        </w:rPr>
        <w:t>玷污，沾染，污染</w:t>
      </w:r>
      <w:r>
        <w:rPr>
          <w:lang w:val="zh_CN" w:bidi="zh_CN"/>
        </w:rPr>
        <w:t xml:space="preserve"> </w:t>
      </w:r>
      <w:r>
        <w:rPr>
          <w:lang w:val="zh_CN" w:bidi="zh_CN"/>
        </w:rPr>
        <w:t>＝使役行为，人使一个物体受到污染，◄使物体直接接触污物或其他不洁净的东西造成</w:t>
      </w:r>
    </w:p>
    <w:p>
      <w:pPr/>
      <w:r>
        <w:rPr>
          <w:lang w:val="zh_CN" w:bidi="zh_CN"/>
        </w:rPr>
      </w:r>
      <w:r>
        <w:rPr>
          <w:lang w:val="zh_CN" w:bidi="zh_CN"/>
        </w:rPr>
        <w:t>ISA 63:3</w:t>
      </w:r>
      <w:r>
        <w:rPr>
          <w:lang w:val="zh_CN" w:bidi="zh_CN"/>
        </w:rPr>
        <w:t xml:space="preserve"> · </w:t>
      </w:r>
      <w:r>
        <w:rPr>
          <w:lang w:val="zh_CN" w:bidi="zh_CN"/>
        </w:rPr>
        <w:t>MAL 1:7</w:t>
      </w:r>
      <w:r>
        <w:rPr>
          <w:lang w:val="zh_CN" w:bidi="zh_CN"/>
        </w:rPr>
        <w:t xml:space="preserve"> · </w:t>
      </w:r>
      <w:r>
        <w:rPr>
          <w:lang w:val="zh_CN" w:bidi="zh_CN"/>
        </w:rPr>
        <w:t>MAL 1:7</w:t>
      </w:r>
      <w:r>
        <w:rPr>
          <w:lang w:val="zh_CN" w:bidi="zh_CN"/>
        </w:rPr>
        <w:t xml:space="preserve"> · </w:t>
      </w:r>
      <w:r>
        <w:rPr>
          <w:lang w:val="zh_CN" w:bidi="zh_CN"/>
        </w:rPr>
        <w:t>MAL 1:12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מרא</w:t>
      </w:r>
    </w:p>
    <w:p>
      <w:pPr/>
      <w:r>
        <w:rPr>
          <w:lang w:val="zh_CN" w:bidi="zh_CN"/>
        </w:rPr>
      </w:r>
      <w:r>
        <w:rPr>
          <w:lang w:val="zh_CN" w:bidi="zh_CN"/>
        </w:rPr>
        <w:t>玷污自己，沾污自己</w:t>
      </w:r>
      <w:r>
        <w:rPr>
          <w:lang w:val="zh_CN" w:bidi="zh_CN"/>
        </w:rPr>
        <w:t xml:space="preserve"> </w:t>
      </w:r>
      <w:r>
        <w:rPr>
          <w:lang w:val="zh_CN" w:bidi="zh_CN"/>
        </w:rPr>
        <w:t>＝行为，人使自己在道德上被沾污，◄由于他们的恶行</w:t>
      </w:r>
    </w:p>
    <w:p>
      <w:pPr/>
      <w:r>
        <w:rPr>
          <w:lang w:val="zh_CN" w:bidi="zh_CN"/>
        </w:rPr>
      </w:r>
      <w:r>
        <w:rPr>
          <w:lang w:val="zh_CN" w:bidi="zh_CN"/>
        </w:rPr>
        <w:t>ZEP 3:1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p>
    <w:p>
      <w:pPr/>
      <w:r>
        <w:rPr>
          <w:lang w:val="zh_CN" w:bidi="zh_CN"/>
        </w:rPr>
      </w:r>
      <w:r>
        <w:rPr>
          <w:lang w:val="zh_CN" w:bidi="zh_CN"/>
        </w:rPr>
        <w:t>不合资格；排除；拒绝</w:t>
      </w:r>
      <w:r>
        <w:rPr>
          <w:lang w:val="zh_CN" w:bidi="zh_CN"/>
        </w:rPr>
        <w:t xml:space="preserve"> </w:t>
      </w:r>
      <w:r>
        <w:rPr>
          <w:lang w:val="zh_CN" w:bidi="zh_CN"/>
        </w:rPr>
        <w:t>字面意思：算为不洁；因此：＝行为，宣布某人不适合某一职任或工作</w:t>
      </w:r>
    </w:p>
    <w:p>
      <w:pPr/>
      <w:r>
        <w:rPr>
          <w:lang w:val="zh_CN" w:bidi="zh_CN"/>
        </w:rPr>
      </w:r>
      <w:r>
        <w:rPr>
          <w:lang w:val="zh_CN" w:bidi="zh_CN"/>
        </w:rPr>
        <w:t>EZR 2:62</w:t>
      </w:r>
      <w:r>
        <w:rPr>
          <w:lang w:val="zh_CN" w:bidi="zh_CN"/>
        </w:rPr>
        <w:t xml:space="preserve"> · </w:t>
      </w:r>
      <w:r>
        <w:rPr>
          <w:lang w:val="zh_CN" w:bidi="zh_CN"/>
        </w:rPr>
        <w:t>NEH 7:64</w:t>
      </w:r>
    </w:p>
    <w:p>
      <w:pPr/>
      <w:r>
        <w:rPr>
          <w:lang w:val="zh_CN" w:bidi="zh_CN"/>
        </w:rPr>
      </w:r>
      <w:r>
        <w:rPr>
          <w:lang w:val="zh_CN" w:bidi="zh_CN"/>
        </w:rPr>
        <w:t>Reinier de Blois; A. Gray</w:t>
      </w:r>
      <w:r>
        <w:rPr>
          <w:lang w:val="zh_CN" w:bidi="zh_CN"/>
        </w:rPr>
      </w:r>
      <w:r>
        <w:rPr>
          <w:lang w:val="zh_CN" w:bidi="zh_CN"/>
        </w:rPr>
      </w:r>
    </w:p>
    <w:p>
      <w:pPr/>
      <w:r>
        <w:rPr>
          <w:lang w:val="zh_CN" w:bidi="zh_CN"/>
        </w:rPr>
      </w:r>
    </w:p>
    <w:p>
      <w:pPr>
        <w:pStyle w:val="Heading2"/>
      </w:pPr>
      <w:r>
        <w:rPr>
          <w:lang w:val="zh_CN" w:bidi="zh_CN"/>
        </w:rPr>
        <w:t>גֹּאַל</w:t>
      </w:r>
      <w:r>
        <w:rPr>
          <w:lang w:val="zh_CN" w:bidi="zh_CN"/>
        </w:rPr>
      </w:r>
    </w:p>
    <w:p>
      <w:pPr>
        <w:pStyle w:val="Heading1"/>
      </w:pPr>
      <w:r>
        <w:rPr>
          <w:lang w:val="zh_CN" w:bidi="zh_CN"/>
        </w:rPr>
        <w:t>גֹּאַל</w:t>
      </w:r>
    </w:p>
    <w:p>
      <w:pPr/>
      <w:r>
        <w:rPr>
          <w:lang w:val="zh_CN" w:bidi="zh_CN"/>
        </w:rPr>
      </w:r>
      <w:r>
        <w:rPr>
          <w:lang w:val="zh_CN" w:bidi="zh_CN"/>
        </w:rPr>
        <w:t>גֹּאַל</w:t>
      </w:r>
      <w:r>
        <w:rPr>
          <w:lang w:val="zh_CN" w:bidi="zh_CN"/>
        </w:rPr>
        <w:t xml:space="preserve"> (</w:t>
      </w:r>
      <w:r>
        <w:rPr>
          <w:lang w:val="zh_CN" w:bidi="zh_CN"/>
        </w:rPr>
        <w:t>H1352</w:t>
      </w:r>
      <w:r>
        <w:rPr>
          <w:lang w:val="zh_CN" w:bidi="zh_CN"/>
        </w:rPr>
        <w:t xml:space="preserve">) — </w:t>
      </w:r>
      <w:r>
        <w:rPr>
          <w:lang w:val="zh_CN" w:bidi="zh_CN"/>
        </w:rPr>
        <w:t>גֹּאֲלִים</w:t>
      </w:r>
    </w:p>
    <w:p>
      <w:pPr/>
      <w:r>
        <w:rPr>
          <w:lang w:val="zh_CN" w:bidi="zh_CN"/>
        </w:rPr>
      </w:r>
      <w:r>
        <w:rPr>
          <w:lang w:val="zh_CN" w:bidi="zh_CN"/>
        </w:rPr>
        <w:t xml:space="preserve">noun m · </w:t>
      </w:r>
      <w:r>
        <w:rPr>
          <w:lang w:val="zh_CN" w:bidi="zh_CN"/>
        </w:rPr>
        <w:t>גאל</w:t>
      </w:r>
    </w:p>
    <w:p>
      <w:pPr/>
      <w:r>
        <w:rPr>
          <w:lang w:val="zh_CN" w:bidi="zh_CN"/>
        </w:rPr>
      </w:r>
    </w:p>
    <w:p>
      <w:pPr/>
      <w:r>
        <w:rPr>
          <w:lang w:val="zh_CN" w:bidi="zh_CN"/>
        </w:rPr>
      </w:r>
      <w:r>
        <w:rPr>
          <w:lang w:val="zh_CN" w:bidi="zh_CN"/>
        </w:rPr>
        <w:t>玷污</w:t>
      </w:r>
      <w:r>
        <w:rPr>
          <w:lang w:val="zh_CN" w:bidi="zh_CN"/>
        </w:rPr>
        <w:t xml:space="preserve"> </w:t>
      </w:r>
      <w:r>
        <w:rPr>
          <w:lang w:val="zh_CN" w:bidi="zh_CN"/>
        </w:rPr>
        <w:t>＝使役行为，人们和组织被认为在道德或伦理上是被玷污的，◄由于他们的行为导致</w:t>
      </w:r>
    </w:p>
    <w:p>
      <w:pPr/>
      <w:r>
        <w:rPr>
          <w:lang w:val="zh_CN" w:bidi="zh_CN"/>
        </w:rPr>
      </w:r>
      <w:r>
        <w:rPr>
          <w:lang w:val="zh_CN" w:bidi="zh_CN"/>
        </w:rPr>
        <w:t>NEH 13:29</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גְּאֻלָּה</w:t>
      </w:r>
      <w:r>
        <w:rPr>
          <w:lang w:val="zh_CN" w:bidi="zh_CN"/>
        </w:rPr>
      </w:r>
    </w:p>
    <w:p>
      <w:pPr>
        <w:pStyle w:val="Heading1"/>
      </w:pPr>
      <w:r>
        <w:rPr>
          <w:lang w:val="zh_CN" w:bidi="zh_CN"/>
        </w:rPr>
        <w:t>גְּאֻלָּה</w:t>
      </w:r>
    </w:p>
    <w:p>
      <w:pPr/>
      <w:r>
        <w:rPr>
          <w:lang w:val="zh_CN" w:bidi="zh_CN"/>
        </w:rPr>
      </w:r>
      <w:r>
        <w:rPr>
          <w:lang w:val="zh_CN" w:bidi="zh_CN"/>
        </w:rPr>
        <w:t>גְּאֻלָּה</w:t>
      </w:r>
      <w:r>
        <w:rPr>
          <w:lang w:val="zh_CN" w:bidi="zh_CN"/>
        </w:rPr>
        <w:t xml:space="preserve"> (</w:t>
      </w:r>
      <w:r>
        <w:rPr>
          <w:lang w:val="zh_CN" w:bidi="zh_CN"/>
        </w:rPr>
        <w:t>H1353</w:t>
      </w:r>
      <w:r>
        <w:rPr>
          <w:lang w:val="zh_CN" w:bidi="zh_CN"/>
        </w:rPr>
        <w:t xml:space="preserve">) </w:t>
      </w:r>
      <w:hyperlink r:id="rId17">
        <w:r>
          <w:rPr>
            <w:lang w:val="zh_CN" w:bidi="zh_CN"/>
          </w:rPr>
          <w:rPr>
            <w:color w:val="0000EE"/>
            <w:u w:val="single"/>
          </w:rPr>
          <w:t>SAHD</w:t>
        </w:r>
      </w:hyperlink>
    </w:p>
    <w:p>
      <w:pPr/>
      <w:r>
        <w:rPr>
          <w:lang w:val="zh_CN" w:bidi="zh_CN"/>
        </w:rPr>
      </w:r>
      <w:r>
        <w:rPr>
          <w:lang w:val="zh_CN" w:bidi="zh_CN"/>
        </w:rPr>
        <w:t xml:space="preserve">noun f · </w:t>
      </w:r>
      <w:r>
        <w:rPr>
          <w:lang w:val="zh_CN" w:bidi="zh_CN"/>
        </w:rPr>
        <w:t>גאל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תְּמוּרָה</w:t>
      </w:r>
    </w:p>
    <w:p>
      <w:pPr/>
      <w:r>
        <w:rPr>
          <w:lang w:val="zh_CN" w:bidi="zh_CN"/>
        </w:rPr>
      </w:r>
      <w:r>
        <w:rPr>
          <w:lang w:val="zh_CN" w:bidi="zh_CN"/>
        </w:rPr>
        <w:t>赎回</w:t>
      </w:r>
      <w:r>
        <w:rPr>
          <w:lang w:val="zh_CN" w:bidi="zh_CN"/>
        </w:rPr>
        <w:t xml:space="preserve"> </w:t>
      </w:r>
      <w:r>
        <w:rPr>
          <w:lang w:val="zh_CN" w:bidi="zh_CN"/>
        </w:rPr>
        <w:t>＝使役行为，人使已成为他人财产的个人、动物或无生命物体恢复到原来的状态，这通常是通过付出代价来实现的</w:t>
      </w:r>
    </w:p>
    <w:p>
      <w:pPr/>
      <w:r>
        <w:rPr>
          <w:lang w:val="zh_CN" w:bidi="zh_CN"/>
        </w:rPr>
      </w:r>
      <w:r>
        <w:rPr>
          <w:lang w:val="zh_CN" w:bidi="zh_CN"/>
        </w:rPr>
        <w:t>LEV 25:24</w:t>
      </w:r>
      <w:r>
        <w:rPr>
          <w:lang w:val="zh_CN" w:bidi="zh_CN"/>
        </w:rPr>
        <w:t xml:space="preserve"> · </w:t>
      </w:r>
      <w:r>
        <w:rPr>
          <w:lang w:val="zh_CN" w:bidi="zh_CN"/>
        </w:rPr>
        <w:t>LEV 25:26</w:t>
      </w:r>
      <w:r>
        <w:rPr>
          <w:lang w:val="zh_CN" w:bidi="zh_CN"/>
        </w:rPr>
        <w:t xml:space="preserve"> · </w:t>
      </w:r>
      <w:r>
        <w:rPr>
          <w:lang w:val="zh_CN" w:bidi="zh_CN"/>
        </w:rPr>
        <w:t>LEV 25:29</w:t>
      </w:r>
      <w:r>
        <w:rPr>
          <w:lang w:val="zh_CN" w:bidi="zh_CN"/>
        </w:rPr>
        <w:t xml:space="preserve"> · </w:t>
      </w:r>
      <w:r>
        <w:rPr>
          <w:lang w:val="zh_CN" w:bidi="zh_CN"/>
        </w:rPr>
        <w:t>LEV 25:29</w:t>
      </w:r>
      <w:r>
        <w:rPr>
          <w:lang w:val="zh_CN" w:bidi="zh_CN"/>
        </w:rPr>
        <w:t xml:space="preserve"> · </w:t>
      </w:r>
      <w:r>
        <w:rPr>
          <w:lang w:val="zh_CN" w:bidi="zh_CN"/>
        </w:rPr>
        <w:t>LEV 25:31</w:t>
      </w:r>
      <w:r>
        <w:rPr>
          <w:lang w:val="zh_CN" w:bidi="zh_CN"/>
        </w:rPr>
        <w:t xml:space="preserve"> · </w:t>
      </w:r>
      <w:r>
        <w:rPr>
          <w:lang w:val="zh_CN" w:bidi="zh_CN"/>
        </w:rPr>
        <w:t>LEV 25:32</w:t>
      </w:r>
      <w:r>
        <w:rPr>
          <w:lang w:val="zh_CN" w:bidi="zh_CN"/>
        </w:rPr>
        <w:t xml:space="preserve"> · </w:t>
      </w:r>
      <w:r>
        <w:rPr>
          <w:lang w:val="zh_CN" w:bidi="zh_CN"/>
        </w:rPr>
        <w:t>LEV 25:48</w:t>
      </w:r>
      <w:r>
        <w:rPr>
          <w:lang w:val="zh_CN" w:bidi="zh_CN"/>
        </w:rPr>
        <w:t xml:space="preserve"> · </w:t>
      </w:r>
      <w:r>
        <w:rPr>
          <w:lang w:val="zh_CN" w:bidi="zh_CN"/>
        </w:rPr>
        <w:t>LEV 25:51</w:t>
      </w:r>
      <w:r>
        <w:rPr>
          <w:lang w:val="zh_CN" w:bidi="zh_CN"/>
        </w:rPr>
        <w:t xml:space="preserve"> · </w:t>
      </w:r>
      <w:r>
        <w:rPr>
          <w:lang w:val="zh_CN" w:bidi="zh_CN"/>
        </w:rPr>
        <w:t>LEV 25:52</w:t>
      </w:r>
      <w:r>
        <w:rPr>
          <w:lang w:val="zh_CN" w:bidi="zh_CN"/>
        </w:rPr>
        <w:t xml:space="preserve"> · </w:t>
      </w:r>
      <w:r>
        <w:rPr>
          <w:lang w:val="zh_CN" w:bidi="zh_CN"/>
        </w:rPr>
        <w:t>RUT 4:6</w:t>
      </w:r>
      <w:r>
        <w:rPr>
          <w:lang w:val="zh_CN" w:bidi="zh_CN"/>
        </w:rPr>
        <w:t xml:space="preserve"> · </w:t>
      </w:r>
      <w:r>
        <w:rPr>
          <w:lang w:val="zh_CN" w:bidi="zh_CN"/>
        </w:rPr>
        <w:t>RUT 4:7</w:t>
      </w:r>
      <w:r>
        <w:rPr>
          <w:lang w:val="zh_CN" w:bidi="zh_CN"/>
        </w:rPr>
        <w:t xml:space="preserve"> · </w:t>
      </w:r>
      <w:r>
        <w:rPr>
          <w:lang w:val="zh_CN" w:bidi="zh_CN"/>
        </w:rPr>
        <w:t>JER 32:7</w:t>
      </w:r>
      <w:r>
        <w:rPr>
          <w:lang w:val="zh_CN" w:bidi="zh_CN"/>
        </w:rPr>
        <w:t xml:space="preserve"> · </w:t>
      </w:r>
      <w:r>
        <w:rPr>
          <w:lang w:val="zh_CN" w:bidi="zh_CN"/>
        </w:rPr>
        <w:t>JER 32:8</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אַנְשֵׁי גְאֻלָּה</w:t>
      </w:r>
    </w:p>
    <w:p>
      <w:pPr/>
      <w:r>
        <w:rPr>
          <w:lang w:val="zh_CN" w:bidi="zh_CN"/>
        </w:rPr>
      </w:r>
      <w:r>
        <w:rPr>
          <w:lang w:val="zh_CN" w:bidi="zh_CN"/>
        </w:rPr>
        <w:t>亲属；家族</w:t>
      </w:r>
      <w:r>
        <w:rPr>
          <w:lang w:val="zh_CN" w:bidi="zh_CN"/>
        </w:rPr>
        <w:t xml:space="preserve"> </w:t>
      </w:r>
      <w:r>
        <w:rPr>
          <w:lang w:val="zh_CN" w:bidi="zh_CN"/>
        </w:rPr>
        <w:t>字面意思：救赎的人；因此：＝有亲属关系的一群人，因而彼此之间适合应用赎回的法律</w:t>
      </w:r>
    </w:p>
    <w:p>
      <w:pPr/>
      <w:r>
        <w:rPr>
          <w:lang w:val="zh_CN" w:bidi="zh_CN"/>
        </w:rPr>
      </w:r>
      <w:r>
        <w:rPr>
          <w:lang w:val="zh_CN" w:bidi="zh_CN"/>
        </w:rPr>
        <w:t>EZK 11:15</w:t>
      </w:r>
    </w:p>
    <w:p>
      <w:pPr/>
      <w:r>
        <w:rPr>
          <w:lang w:val="zh_CN" w:bidi="zh_CN"/>
        </w:rPr>
      </w:r>
      <w:r>
        <w:rPr>
          <w:lang w:val="zh_CN" w:bidi="zh_CN"/>
        </w:rPr>
        <w:t>Enio R. Mueller; A. Gray</w:t>
      </w:r>
      <w:r>
        <w:rPr>
          <w:lang w:val="zh_CN" w:bidi="zh_CN"/>
        </w:rPr>
      </w:r>
      <w:r>
        <w:rPr>
          <w:lang w:val="zh_CN" w:bidi="zh_CN"/>
        </w:rPr>
      </w:r>
    </w:p>
    <w:p>
      <w:pPr/>
      <w:r>
        <w:rPr>
          <w:lang w:val="zh_CN" w:bidi="zh_CN"/>
        </w:rPr>
      </w:r>
    </w:p>
    <w:p>
      <w:pPr>
        <w:pStyle w:val="Heading2"/>
      </w:pPr>
      <w:r>
        <w:rPr>
          <w:lang w:val="zh_CN" w:bidi="zh_CN"/>
        </w:rPr>
        <w:t>גֵּב</w:t>
      </w:r>
      <w:r>
        <w:rPr>
          <w:lang w:val="zh_CN" w:bidi="zh_CN"/>
        </w:rPr>
      </w:r>
    </w:p>
    <w:p>
      <w:pPr>
        <w:pStyle w:val="Heading1"/>
      </w:pPr>
      <w:r>
        <w:rPr>
          <w:lang w:val="zh_CN" w:bidi="zh_CN"/>
        </w:rPr>
        <w:t>גֵּב</w:t>
      </w:r>
    </w:p>
    <w:p>
      <w:pPr/>
      <w:r>
        <w:rPr>
          <w:lang w:val="zh_CN" w:bidi="zh_CN"/>
        </w:rPr>
      </w:r>
      <w:r>
        <w:rPr>
          <w:lang w:val="zh_CN" w:bidi="zh_CN"/>
        </w:rPr>
        <w:t>גֵּב</w:t>
      </w:r>
      <w:r>
        <w:rPr>
          <w:lang w:val="zh_CN" w:bidi="zh_CN"/>
        </w:rPr>
        <w:t xml:space="preserve"> (</w:t>
      </w:r>
      <w:r>
        <w:rPr>
          <w:lang w:val="zh_CN" w:bidi="zh_CN"/>
        </w:rPr>
        <w:t>H1356</w:t>
      </w:r>
      <w:r>
        <w:rPr>
          <w:lang w:val="zh_CN" w:bidi="zh_CN"/>
        </w:rPr>
        <w:t xml:space="preserve"> · </w:t>
      </w:r>
      <w:r>
        <w:rPr>
          <w:lang w:val="zh_CN" w:bidi="zh_CN"/>
        </w:rPr>
        <w:t>H1357</w:t>
      </w:r>
      <w:r>
        <w:rPr>
          <w:lang w:val="zh_CN" w:bidi="zh_CN"/>
        </w:rPr>
        <w:t xml:space="preserve">) — </w:t>
      </w:r>
      <w:r>
        <w:rPr>
          <w:lang w:val="zh_CN" w:bidi="zh_CN"/>
        </w:rPr>
        <w:t>גֵּבָה</w:t>
      </w:r>
    </w:p>
    <w:p>
      <w:pPr/>
      <w:r>
        <w:rPr>
          <w:lang w:val="zh_CN" w:bidi="zh_CN"/>
        </w:rPr>
      </w:r>
      <w:r>
        <w:rPr>
          <w:lang w:val="zh_CN" w:bidi="zh_CN"/>
        </w:rPr>
        <w:t xml:space="preserve">noun m · </w:t>
      </w:r>
      <w:r>
        <w:rPr>
          <w:lang w:val="zh_CN" w:bidi="zh_CN"/>
        </w:rPr>
        <w:t>גֶּבֶא</w:t>
      </w:r>
      <w:r>
        <w:rPr>
          <w:lang w:val="zh_CN" w:bidi="zh_CN"/>
        </w:rPr>
        <w:t xml:space="preserve"> · </w:t>
      </w:r>
      <w:r>
        <w:rPr>
          <w:lang w:val="zh_CN" w:bidi="zh_CN"/>
        </w:rPr>
        <w:t>גֵּבִים</w:t>
      </w:r>
    </w:p>
    <w:p>
      <w:pPr/>
      <w:r>
        <w:rPr>
          <w:lang w:val="zh_CN" w:bidi="zh_CN"/>
        </w:rPr>
      </w:r>
    </w:p>
    <w:p>
      <w:pPr/>
      <w:r>
        <w:rPr>
          <w:lang w:val="zh_CN" w:bidi="zh_CN"/>
        </w:rPr>
      </w:r>
      <w:r>
        <w:rPr>
          <w:lang w:val="zh_CN" w:bidi="zh_CN"/>
        </w:rPr>
        <w:t>水池；水坑</w:t>
      </w:r>
      <w:r>
        <w:rPr>
          <w:lang w:val="zh_CN" w:bidi="zh_CN"/>
        </w:rPr>
        <w:t xml:space="preserve"> </w:t>
      </w:r>
      <w:r>
        <w:rPr>
          <w:lang w:val="zh_CN" w:bidi="zh_CN"/>
        </w:rPr>
        <w:t>＝水体底部的凹陷处，►即使大部分的水已经干涸，这里仍然会有水</w:t>
      </w:r>
    </w:p>
    <w:p>
      <w:pPr/>
      <w:r>
        <w:rPr>
          <w:lang w:val="zh_CN" w:bidi="zh_CN"/>
        </w:rPr>
      </w:r>
      <w:r>
        <w:rPr>
          <w:lang w:val="zh_CN" w:bidi="zh_CN"/>
        </w:rPr>
        <w:t>2KI 3:16</w:t>
      </w:r>
      <w:r>
        <w:rPr>
          <w:lang w:val="zh_CN" w:bidi="zh_CN"/>
        </w:rPr>
        <w:t xml:space="preserve"> · </w:t>
      </w:r>
      <w:r>
        <w:rPr>
          <w:lang w:val="zh_CN" w:bidi="zh_CN"/>
        </w:rPr>
        <w:t>2KI 3:16</w:t>
      </w:r>
      <w:r>
        <w:rPr>
          <w:lang w:val="zh_CN" w:bidi="zh_CN"/>
        </w:rPr>
        <w:t xml:space="preserve"> · </w:t>
      </w:r>
      <w:r>
        <w:rPr>
          <w:lang w:val="zh_CN" w:bidi="zh_CN"/>
        </w:rPr>
        <w:t>JER 14:3</w:t>
      </w:r>
    </w:p>
    <w:p>
      <w:pPr/>
      <w:r>
        <w:rPr>
          <w:lang w:val="zh_CN" w:bidi="zh_CN"/>
        </w:rPr>
      </w:r>
      <w:r>
        <w:rPr>
          <w:lang w:val="zh_CN" w:bidi="zh_CN"/>
        </w:rPr>
        <w:t xml:space="preserve">noun m · </w:t>
      </w:r>
      <w:r>
        <w:rPr>
          <w:lang w:val="zh_CN" w:bidi="zh_CN"/>
        </w:rPr>
        <w:t>גֹּוב</w:t>
      </w:r>
      <w:r>
        <w:rPr>
          <w:lang w:val="zh_CN" w:bidi="zh_CN"/>
        </w:rPr>
        <w:t xml:space="preserve"> · </w:t>
      </w:r>
      <w:r>
        <w:rPr>
          <w:lang w:val="zh_CN" w:bidi="zh_CN"/>
        </w:rPr>
        <w:t>גֹּבַי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חָסִיל</w:t>
      </w:r>
    </w:p>
    <w:p>
      <w:pPr/>
      <w:r>
        <w:rPr>
          <w:lang w:val="zh_CN" w:bidi="zh_CN"/>
        </w:rPr>
      </w:r>
      <w:r>
        <w:rPr>
          <w:lang w:val="zh_CN" w:bidi="zh_CN"/>
        </w:rPr>
        <w:t>蝗虫；蚱蜢</w:t>
      </w:r>
      <w:r>
        <w:rPr>
          <w:lang w:val="zh_CN" w:bidi="zh_CN"/>
        </w:rPr>
        <w:t xml:space="preserve"> </w:t>
      </w:r>
      <w:r>
        <w:rPr>
          <w:lang w:val="zh_CN" w:bidi="zh_CN"/>
        </w:rPr>
        <w:t>＝六足的有翼昆虫，其特征为第三对脚长而发达，擅于跳跃；这类昆虫在某些时候会成群出动，从一个地方迁移到另一个地方并在那里聚居；其他时候它们单独或一小群地生活；◄拉丁语学名：Acrididae；►通常煮熟来吃，烹煮方法包括烘烤、烧烤、油炸或烤焙，有些地方的人也会生吃；洁净的动物，可以吃；≈与毁灭关联</w:t>
      </w:r>
    </w:p>
    <w:p>
      <w:pPr/>
      <w:r>
        <w:rPr>
          <w:lang w:val="zh_CN" w:bidi="zh_CN"/>
        </w:rPr>
      </w:r>
      <w:r>
        <w:rPr>
          <w:lang w:val="zh_CN" w:bidi="zh_CN"/>
        </w:rPr>
        <w:t>ISA 33:4</w:t>
      </w:r>
    </w:p>
    <w:p>
      <w:pPr/>
      <w:r>
        <w:rPr>
          <w:lang w:val="zh_CN" w:bidi="zh_CN"/>
        </w:rPr>
      </w:r>
      <w:r>
        <w:rPr>
          <w:lang w:val="zh_CN" w:bidi="zh_CN"/>
        </w:rPr>
        <w:t>noun m</w:t>
      </w:r>
    </w:p>
    <w:p>
      <w:pPr/>
      <w:r>
        <w:rPr>
          <w:lang w:val="zh_CN" w:bidi="zh_CN"/>
        </w:rPr>
      </w:r>
    </w:p>
    <w:p>
      <w:pPr/>
      <w:r>
        <w:rPr>
          <w:lang w:val="zh_CN" w:bidi="zh_CN"/>
        </w:rPr>
      </w:r>
      <w:r>
        <w:rPr>
          <w:lang w:val="zh_CN" w:bidi="zh_CN"/>
        </w:rPr>
        <w:t>梁木，横梁，栋梁</w:t>
      </w:r>
      <w:r>
        <w:rPr>
          <w:lang w:val="zh_CN" w:bidi="zh_CN"/>
        </w:rPr>
        <w:t xml:space="preserve"> </w:t>
      </w:r>
      <w:r>
        <w:rPr>
          <w:lang w:val="zh_CN" w:bidi="zh_CN"/>
        </w:rPr>
        <w:t>＝一种长而坚固的方木或金属，在建筑中水平放置以支撑上部的负荷</w:t>
      </w:r>
    </w:p>
    <w:p>
      <w:pPr/>
      <w:r>
        <w:rPr>
          <w:lang w:val="zh_CN" w:bidi="zh_CN"/>
        </w:rPr>
      </w:r>
      <w:r>
        <w:rPr>
          <w:lang w:val="zh_CN" w:bidi="zh_CN"/>
        </w:rPr>
        <w:t>1KI 6:9</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גַּב</w:t>
      </w:r>
      <w:r>
        <w:rPr>
          <w:lang w:val="zh_CN" w:bidi="zh_CN"/>
        </w:rPr>
      </w:r>
    </w:p>
    <w:p>
      <w:pPr>
        <w:pStyle w:val="Heading1"/>
      </w:pPr>
      <w:r>
        <w:rPr>
          <w:lang w:val="zh_CN" w:bidi="zh_CN"/>
        </w:rPr>
        <w:t>גַּב</w:t>
      </w:r>
    </w:p>
    <w:p>
      <w:pPr/>
      <w:r>
        <w:rPr>
          <w:lang w:val="zh_CN" w:bidi="zh_CN"/>
        </w:rPr>
      </w:r>
      <w:r>
        <w:rPr>
          <w:lang w:val="zh_CN" w:bidi="zh_CN"/>
        </w:rPr>
        <w:t>גַּב</w:t>
      </w:r>
      <w:r>
        <w:rPr>
          <w:lang w:val="zh_CN" w:bidi="zh_CN"/>
        </w:rPr>
        <w:t xml:space="preserve"> (</w:t>
      </w:r>
      <w:r>
        <w:rPr>
          <w:lang w:val="zh_CN" w:bidi="zh_CN"/>
        </w:rPr>
        <w:t>H1354</w:t>
      </w:r>
      <w:r>
        <w:rPr>
          <w:lang w:val="zh_CN" w:bidi="zh_CN"/>
        </w:rPr>
        <w:t xml:space="preserve"> · </w:t>
      </w:r>
      <w:r>
        <w:rPr>
          <w:lang w:val="zh_CN" w:bidi="zh_CN"/>
        </w:rPr>
        <w:t>A1355</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רָמָה</w:t>
      </w:r>
    </w:p>
    <w:p>
      <w:pPr/>
      <w:r>
        <w:rPr>
          <w:lang w:val="zh_CN" w:bidi="zh_CN"/>
        </w:rPr>
      </w:r>
      <w:r>
        <w:rPr>
          <w:lang w:val="zh_CN" w:bidi="zh_CN"/>
        </w:rPr>
        <w:t>凸面；座；土墩；高台</w:t>
      </w:r>
      <w:r>
        <w:rPr>
          <w:lang w:val="zh_CN" w:bidi="zh_CN"/>
        </w:rPr>
        <w:t xml:space="preserve"> </w:t>
      </w:r>
      <w:r>
        <w:rPr>
          <w:lang w:val="zh_CN" w:bidi="zh_CN"/>
        </w:rPr>
        <w:t>意思不确定；可能：＝一种人造的物体，形状有点凸起</w:t>
      </w:r>
    </w:p>
    <w:p>
      <w:pPr/>
      <w:r>
        <w:rPr>
          <w:lang w:val="zh_CN" w:bidi="zh_CN"/>
        </w:rPr>
      </w:r>
      <w:r>
        <w:rPr>
          <w:lang w:val="zh_CN" w:bidi="zh_CN"/>
        </w:rPr>
        <w:t>JOB 15:26</w:t>
      </w:r>
      <w:r>
        <w:rPr>
          <w:lang w:val="zh_CN" w:bidi="zh_CN"/>
        </w:rPr>
        <w:t xml:space="preserve"> · </w:t>
      </w:r>
      <w:r>
        <w:rPr>
          <w:lang w:val="zh_CN" w:bidi="zh_CN"/>
        </w:rPr>
        <w:t>EZK 16:24</w:t>
      </w:r>
      <w:r>
        <w:rPr>
          <w:lang w:val="zh_CN" w:bidi="zh_CN"/>
        </w:rPr>
        <w:t xml:space="preserve"> · </w:t>
      </w:r>
      <w:r>
        <w:rPr>
          <w:lang w:val="zh_CN" w:bidi="zh_CN"/>
        </w:rPr>
        <w:t>EZK 16:31</w:t>
      </w:r>
      <w:r>
        <w:rPr>
          <w:lang w:val="zh_CN" w:bidi="zh_CN"/>
        </w:rPr>
        <w:t xml:space="preserve"> · </w:t>
      </w:r>
      <w:r>
        <w:rPr>
          <w:lang w:val="zh_CN" w:bidi="zh_CN"/>
        </w:rPr>
        <w:t>EZK 16:39</w:t>
      </w:r>
      <w:r>
        <w:rPr>
          <w:lang w:val="zh_CN" w:bidi="zh_CN"/>
        </w:rPr>
        <w:t xml:space="preserve"> · </w:t>
      </w:r>
      <w:r>
        <w:rPr>
          <w:lang w:val="zh_CN" w:bidi="zh_CN"/>
        </w:rPr>
        <w:t>EZK 43:13</w:t>
      </w:r>
    </w:p>
    <w:p>
      <w:pPr/>
      <w:r>
        <w:rPr>
          <w:lang w:val="zh_CN" w:bidi="zh_CN"/>
        </w:rPr>
      </w:r>
    </w:p>
    <w:p>
      <w:pPr/>
      <w:r>
        <w:rPr>
          <w:lang w:val="zh_CN" w:bidi="zh_CN"/>
        </w:rPr>
      </w:r>
      <w:r>
        <w:rPr>
          <w:lang w:val="zh_CN" w:bidi="zh_CN"/>
        </w:rPr>
        <w:t>背，背部</w:t>
      </w:r>
      <w:r>
        <w:rPr>
          <w:lang w:val="zh_CN" w:bidi="zh_CN"/>
        </w:rPr>
        <w:t xml:space="preserve"> </w:t>
      </w:r>
      <w:r>
        <w:rPr>
          <w:lang w:val="zh_CN" w:bidi="zh_CN"/>
        </w:rPr>
        <w:t>＝人类和超自然活物身体的后表面</w:t>
      </w:r>
    </w:p>
    <w:p>
      <w:pPr/>
      <w:r>
        <w:rPr>
          <w:lang w:val="zh_CN" w:bidi="zh_CN"/>
        </w:rPr>
      </w:r>
      <w:r>
        <w:rPr>
          <w:lang w:val="zh_CN" w:bidi="zh_CN"/>
        </w:rPr>
        <w:t>PSA 129:3</w:t>
      </w:r>
      <w:r>
        <w:rPr>
          <w:lang w:val="zh_CN" w:bidi="zh_CN"/>
        </w:rPr>
        <w:t xml:space="preserve"> · </w:t>
      </w:r>
      <w:r>
        <w:rPr>
          <w:lang w:val="zh_CN" w:bidi="zh_CN"/>
        </w:rPr>
        <w:t>EZK 10:12</w:t>
      </w:r>
      <w:r>
        <w:rPr>
          <w:lang w:val="zh_CN" w:bidi="zh_CN"/>
        </w:rPr>
        <w:t xml:space="preserve"> · </w:t>
      </w:r>
      <w:r>
        <w:rPr>
          <w:lang w:val="zh_CN" w:bidi="zh_CN"/>
        </w:rPr>
        <w:t>DAN 7:6</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גַּבֹּת עֵינַיִם</w:t>
      </w:r>
    </w:p>
    <w:p>
      <w:pPr/>
      <w:r>
        <w:rPr>
          <w:lang w:val="zh_CN" w:bidi="zh_CN"/>
        </w:rPr>
      </w:r>
      <w:r>
        <w:rPr>
          <w:lang w:val="zh_CN" w:bidi="zh_CN"/>
        </w:rPr>
        <w:t>眉毛</w:t>
      </w:r>
      <w:r>
        <w:rPr>
          <w:lang w:val="zh_CN" w:bidi="zh_CN"/>
        </w:rPr>
        <w:t xml:space="preserve"> </w:t>
      </w:r>
      <w:r>
        <w:rPr>
          <w:lang w:val="zh_CN" w:bidi="zh_CN"/>
        </w:rPr>
        <w:t>＝生长在眼眶上的毛发</w:t>
      </w:r>
    </w:p>
    <w:p>
      <w:pPr/>
      <w:r>
        <w:rPr>
          <w:lang w:val="zh_CN" w:bidi="zh_CN"/>
        </w:rPr>
      </w:r>
      <w:r>
        <w:rPr>
          <w:lang w:val="zh_CN" w:bidi="zh_CN"/>
        </w:rPr>
        <w:t>LEV 14:9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יָד</w:t>
      </w:r>
      <w:r>
        <w:rPr>
          <w:lang w:val="zh_CN" w:bidi="zh_CN"/>
        </w:rPr>
        <w:t xml:space="preserve"> · </w:t>
      </w:r>
      <w:r>
        <w:rPr>
          <w:lang w:val="zh_CN" w:bidi="zh_CN"/>
        </w:rPr>
        <w:t>חִשּׁוּק</w:t>
      </w:r>
      <w:r>
        <w:rPr>
          <w:lang w:val="zh_CN" w:bidi="zh_CN"/>
        </w:rPr>
        <w:t xml:space="preserve"> · </w:t>
      </w:r>
      <w:r>
        <w:rPr>
          <w:lang w:val="zh_CN" w:bidi="zh_CN"/>
        </w:rPr>
        <w:t>חִשּׁוּר</w:t>
      </w:r>
    </w:p>
    <w:p>
      <w:pPr/>
      <w:r>
        <w:rPr>
          <w:lang w:val="zh_CN" w:bidi="zh_CN"/>
        </w:rPr>
      </w:r>
      <w:r>
        <w:rPr>
          <w:lang w:val="zh_CN" w:bidi="zh_CN"/>
        </w:rPr>
        <w:t>轮缘，轮圈；辋</w:t>
      </w:r>
      <w:r>
        <w:rPr>
          <w:lang w:val="zh_CN" w:bidi="zh_CN"/>
        </w:rPr>
        <w:t xml:space="preserve"> </w:t>
      </w:r>
      <w:r>
        <w:rPr>
          <w:lang w:val="zh_CN" w:bidi="zh_CN"/>
        </w:rPr>
        <w:t>＝车轮的外缘，通过</w:t>
      </w:r>
      <w:r>
        <w:rPr>
          <w:lang w:val="zh_CN" w:bidi="zh_CN"/>
        </w:rPr>
        <w:t>轮辐</w:t>
      </w:r>
      <w:r>
        <w:rPr>
          <w:lang w:val="zh_CN" w:bidi="zh_CN"/>
        </w:rPr>
        <w:t>与</w:t>
      </w:r>
      <w:r>
        <w:rPr>
          <w:lang w:val="zh_CN" w:bidi="zh_CN"/>
        </w:rPr>
        <w:t>轮轴</w:t>
      </w:r>
      <w:r>
        <w:rPr>
          <w:lang w:val="zh_CN" w:bidi="zh_CN"/>
        </w:rPr>
        <w:t>连在一起</w:t>
      </w:r>
    </w:p>
    <w:p>
      <w:pPr/>
      <w:r>
        <w:rPr>
          <w:lang w:val="zh_CN" w:bidi="zh_CN"/>
        </w:rPr>
      </w:r>
      <w:r>
        <w:rPr>
          <w:lang w:val="zh_CN" w:bidi="zh_CN"/>
        </w:rPr>
        <w:t>1KI 7:33</w:t>
      </w:r>
      <w:r>
        <w:rPr>
          <w:lang w:val="zh_CN" w:bidi="zh_CN"/>
        </w:rPr>
        <w:t xml:space="preserve"> · </w:t>
      </w:r>
      <w:r>
        <w:rPr>
          <w:lang w:val="zh_CN" w:bidi="zh_CN"/>
        </w:rPr>
        <w:t>EZK 1:18</w:t>
      </w:r>
      <w:r>
        <w:rPr>
          <w:lang w:val="zh_CN" w:bidi="zh_CN"/>
        </w:rPr>
        <w:t xml:space="preserve"> · </w:t>
      </w:r>
      <w:r>
        <w:rPr>
          <w:lang w:val="zh_CN" w:bidi="zh_CN"/>
        </w:rPr>
        <w:t>EZK 1:18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זִכָּרֹון</w:t>
      </w:r>
    </w:p>
    <w:p>
      <w:pPr/>
      <w:r>
        <w:rPr>
          <w:lang w:val="zh_CN" w:bidi="zh_CN"/>
        </w:rPr>
      </w:r>
      <w:r>
        <w:rPr>
          <w:lang w:val="zh_CN" w:bidi="zh_CN"/>
        </w:rPr>
        <w:t>辩论，辩护；回应</w:t>
      </w:r>
      <w:r>
        <w:rPr>
          <w:lang w:val="zh_CN" w:bidi="zh_CN"/>
        </w:rPr>
        <w:t xml:space="preserve"> </w:t>
      </w:r>
      <w:r>
        <w:rPr>
          <w:lang w:val="zh_CN" w:bidi="zh_CN"/>
        </w:rPr>
        <w:t>意思不确定，可能：＝行为，人回应他人的论点，藉此为自己辩护</w:t>
      </w:r>
    </w:p>
    <w:p>
      <w:pPr/>
      <w:r>
        <w:rPr>
          <w:lang w:val="zh_CN" w:bidi="zh_CN"/>
        </w:rPr>
      </w:r>
      <w:r>
        <w:rPr>
          <w:lang w:val="zh_CN" w:bidi="zh_CN"/>
        </w:rPr>
        <w:t>JOB 13:12</w:t>
      </w:r>
      <w:r>
        <w:rPr>
          <w:lang w:val="zh_CN" w:bidi="zh_CN"/>
        </w:rPr>
        <w:t xml:space="preserve"> · </w:t>
      </w:r>
      <w:r>
        <w:rPr>
          <w:lang w:val="zh_CN" w:bidi="zh_CN"/>
        </w:rPr>
        <w:t>JOB 13:12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w:t>
      </w:r>
      <w:r>
        <w:rPr>
          <w:lang w:val="zh_CN" w:bidi="zh_CN"/>
        </w:rPr>
      </w:r>
    </w:p>
    <w:p>
      <w:pPr>
        <w:pStyle w:val="Heading1"/>
      </w:pPr>
      <w:r>
        <w:rPr>
          <w:lang w:val="zh_CN" w:bidi="zh_CN"/>
        </w:rPr>
        <w:t>גֹּב</w:t>
      </w:r>
    </w:p>
    <w:p>
      <w:pPr/>
      <w:r>
        <w:rPr>
          <w:lang w:val="zh_CN" w:bidi="zh_CN"/>
        </w:rPr>
      </w:r>
      <w:r>
        <w:rPr>
          <w:lang w:val="zh_CN" w:bidi="zh_CN"/>
        </w:rPr>
        <w:t>גֹּב</w:t>
      </w:r>
      <w:r>
        <w:rPr>
          <w:lang w:val="zh_CN" w:bidi="zh_CN"/>
        </w:rPr>
        <w:t xml:space="preserve"> (</w:t>
      </w:r>
      <w:r>
        <w:rPr>
          <w:lang w:val="zh_CN" w:bidi="zh_CN"/>
        </w:rPr>
        <w:t>A1358</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坑；穴</w:t>
      </w:r>
      <w:r>
        <w:rPr>
          <w:lang w:val="zh_CN" w:bidi="zh_CN"/>
        </w:rPr>
        <w:t xml:space="preserve"> </w:t>
      </w:r>
      <w:r>
        <w:rPr>
          <w:lang w:val="zh_CN" w:bidi="zh_CN"/>
        </w:rPr>
        <w:t>＝地面上较大的洞，深到人和动物无法爬出；◄从地下挖出来或从岩石凿出来；►用于饲养野生动物</w:t>
      </w:r>
    </w:p>
    <w:p>
      <w:pPr/>
      <w:r>
        <w:rPr>
          <w:lang w:val="zh_CN" w:bidi="zh_CN"/>
        </w:rPr>
      </w:r>
      <w:r>
        <w:rPr>
          <w:lang w:val="zh_CN" w:bidi="zh_CN"/>
        </w:rPr>
        <w:t>DAN 6:8</w:t>
      </w:r>
      <w:r>
        <w:rPr>
          <w:lang w:val="zh_CN" w:bidi="zh_CN"/>
        </w:rPr>
        <w:t xml:space="preserve"> · </w:t>
      </w:r>
      <w:r>
        <w:rPr>
          <w:lang w:val="zh_CN" w:bidi="zh_CN"/>
        </w:rPr>
        <w:t>DAN 6:13</w:t>
      </w:r>
      <w:r>
        <w:rPr>
          <w:lang w:val="zh_CN" w:bidi="zh_CN"/>
        </w:rPr>
        <w:t xml:space="preserve"> · </w:t>
      </w:r>
      <w:r>
        <w:rPr>
          <w:lang w:val="zh_CN" w:bidi="zh_CN"/>
        </w:rPr>
        <w:t>DAN 6:17</w:t>
      </w:r>
      <w:r>
        <w:rPr>
          <w:lang w:val="zh_CN" w:bidi="zh_CN"/>
        </w:rPr>
        <w:t xml:space="preserve"> · </w:t>
      </w:r>
      <w:r>
        <w:rPr>
          <w:lang w:val="zh_CN" w:bidi="zh_CN"/>
        </w:rPr>
        <w:t>DAN 6:18</w:t>
      </w:r>
      <w:r>
        <w:rPr>
          <w:lang w:val="zh_CN" w:bidi="zh_CN"/>
        </w:rPr>
        <w:t xml:space="preserve"> · </w:t>
      </w:r>
      <w:r>
        <w:rPr>
          <w:lang w:val="zh_CN" w:bidi="zh_CN"/>
        </w:rPr>
        <w:t>DAN 6:20</w:t>
      </w:r>
      <w:r>
        <w:rPr>
          <w:lang w:val="zh_CN" w:bidi="zh_CN"/>
        </w:rPr>
        <w:t xml:space="preserve"> · </w:t>
      </w:r>
      <w:r>
        <w:rPr>
          <w:lang w:val="zh_CN" w:bidi="zh_CN"/>
        </w:rPr>
        <w:t>DAN 6:21</w:t>
      </w:r>
      <w:r>
        <w:rPr>
          <w:lang w:val="zh_CN" w:bidi="zh_CN"/>
        </w:rPr>
        <w:t xml:space="preserve"> · </w:t>
      </w:r>
      <w:r>
        <w:rPr>
          <w:lang w:val="zh_CN" w:bidi="zh_CN"/>
        </w:rPr>
        <w:t>DAN 6:24</w:t>
      </w:r>
      <w:r>
        <w:rPr>
          <w:lang w:val="zh_CN" w:bidi="zh_CN"/>
        </w:rPr>
        <w:t xml:space="preserve"> · </w:t>
      </w:r>
      <w:r>
        <w:rPr>
          <w:lang w:val="zh_CN" w:bidi="zh_CN"/>
        </w:rPr>
        <w:t>DAN 6:24</w:t>
      </w:r>
      <w:r>
        <w:rPr>
          <w:lang w:val="zh_CN" w:bidi="zh_CN"/>
        </w:rPr>
        <w:t xml:space="preserve"> · </w:t>
      </w:r>
      <w:r>
        <w:rPr>
          <w:lang w:val="zh_CN" w:bidi="zh_CN"/>
        </w:rPr>
        <w:t>DAN 6:25</w:t>
      </w:r>
      <w:r>
        <w:rPr>
          <w:lang w:val="zh_CN" w:bidi="zh_CN"/>
        </w:rPr>
        <w:t xml:space="preserve"> · </w:t>
      </w:r>
      <w:r>
        <w:rPr>
          <w:lang w:val="zh_CN" w:bidi="zh_CN"/>
        </w:rPr>
        <w:t>DAN 6:25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גֶּבֶא</w:t>
      </w:r>
      <w:r>
        <w:rPr>
          <w:lang w:val="zh_CN" w:bidi="zh_CN"/>
        </w:rPr>
      </w:r>
    </w:p>
    <w:p>
      <w:pPr>
        <w:pStyle w:val="Heading1"/>
      </w:pPr>
      <w:r>
        <w:rPr>
          <w:lang w:val="zh_CN" w:bidi="zh_CN"/>
        </w:rPr>
        <w:t>גֶּבֶא</w:t>
      </w:r>
    </w:p>
    <w:p>
      <w:pPr/>
      <w:r>
        <w:rPr>
          <w:lang w:val="zh_CN" w:bidi="zh_CN"/>
        </w:rPr>
      </w:r>
      <w:r>
        <w:rPr>
          <w:lang w:val="zh_CN" w:bidi="zh_CN"/>
        </w:rPr>
        <w:t>גֶּבֶא</w:t>
      </w:r>
      <w:r>
        <w:rPr>
          <w:lang w:val="zh_CN" w:bidi="zh_CN"/>
        </w:rPr>
        <w:t xml:space="preserve"> (</w:t>
      </w:r>
      <w:r>
        <w:rPr>
          <w:lang w:val="zh_CN" w:bidi="zh_CN"/>
        </w:rPr>
        <w:t>H1360</w:t>
      </w:r>
      <w:r>
        <w:rPr>
          <w:lang w:val="zh_CN" w:bidi="zh_CN"/>
        </w:rPr>
        <w:t>)</w:t>
      </w:r>
    </w:p>
    <w:p>
      <w:pPr/>
      <w:r>
        <w:rPr>
          <w:lang w:val="zh_CN" w:bidi="zh_CN"/>
        </w:rPr>
      </w:r>
      <w:r>
        <w:rPr>
          <w:lang w:val="zh_CN" w:bidi="zh_CN"/>
        </w:rPr>
        <w:t xml:space="preserve">noun m · </w:t>
      </w:r>
      <w:r>
        <w:rPr>
          <w:lang w:val="zh_CN" w:bidi="zh_CN"/>
        </w:rPr>
        <w:t>גֵּב</w:t>
      </w:r>
    </w:p>
    <w:p>
      <w:pPr/>
      <w:r>
        <w:rPr>
          <w:lang w:val="zh_CN" w:bidi="zh_CN"/>
        </w:rPr>
      </w:r>
    </w:p>
    <w:p>
      <w:pPr/>
      <w:r>
        <w:rPr>
          <w:lang w:val="zh_CN" w:bidi="zh_CN"/>
        </w:rPr>
      </w:r>
      <w:r>
        <w:rPr>
          <w:lang w:val="zh_CN" w:bidi="zh_CN"/>
        </w:rPr>
        <w:t>水池；池塘</w:t>
      </w:r>
      <w:r>
        <w:rPr>
          <w:lang w:val="zh_CN" w:bidi="zh_CN"/>
        </w:rPr>
        <w:t xml:space="preserve"> </w:t>
      </w:r>
      <w:r>
        <w:rPr>
          <w:lang w:val="zh_CN" w:bidi="zh_CN"/>
        </w:rPr>
        <w:t>＝水体底部的凹陷处，►即使大部分的水已经干涸，这里仍然会有水</w:t>
      </w:r>
    </w:p>
    <w:p>
      <w:pPr/>
      <w:r>
        <w:rPr>
          <w:lang w:val="zh_CN" w:bidi="zh_CN"/>
        </w:rPr>
      </w:r>
      <w:r>
        <w:rPr>
          <w:lang w:val="zh_CN" w:bidi="zh_CN"/>
        </w:rPr>
        <w:t>ISA 30:14</w:t>
      </w:r>
      <w:r>
        <w:rPr>
          <w:lang w:val="zh_CN" w:bidi="zh_CN"/>
        </w:rPr>
        <w:t xml:space="preserve"> · </w:t>
      </w:r>
      <w:r>
        <w:rPr>
          <w:lang w:val="zh_CN" w:bidi="zh_CN"/>
        </w:rPr>
        <w:t>EZK 47:11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גבהּ</w:t>
      </w:r>
      <w:r>
        <w:rPr>
          <w:lang w:val="zh_CN" w:bidi="zh_CN"/>
        </w:rPr>
      </w:r>
    </w:p>
    <w:p>
      <w:pPr>
        <w:pStyle w:val="Heading1"/>
      </w:pPr>
      <w:r>
        <w:rPr>
          <w:lang w:val="zh_CN" w:bidi="zh_CN"/>
        </w:rPr>
        <w:t>גבהּ</w:t>
      </w:r>
    </w:p>
    <w:p>
      <w:pPr/>
      <w:r>
        <w:rPr>
          <w:lang w:val="zh_CN" w:bidi="zh_CN"/>
        </w:rPr>
      </w:r>
      <w:r>
        <w:rPr>
          <w:lang w:val="zh_CN" w:bidi="zh_CN"/>
        </w:rPr>
        <w:t>גבהּ</w:t>
      </w:r>
      <w:r>
        <w:rPr>
          <w:lang w:val="zh_CN" w:bidi="zh_CN"/>
        </w:rPr>
        <w:t xml:space="preserve"> (</w:t>
      </w:r>
      <w:r>
        <w:rPr>
          <w:lang w:val="zh_CN" w:bidi="zh_CN"/>
        </w:rPr>
        <w:t>H1361</w:t>
      </w:r>
      <w:r>
        <w:rPr>
          <w:lang w:val="zh_CN" w:bidi="zh_CN"/>
        </w:rPr>
        <w:t xml:space="preserve">) — </w:t>
      </w:r>
      <w:r>
        <w:rPr>
          <w:lang w:val="zh_CN" w:bidi="zh_CN"/>
        </w:rPr>
        <w:t>גָּבַהּ</w:t>
      </w:r>
    </w:p>
    <w:p>
      <w:pPr/>
      <w:r>
        <w:rPr>
          <w:lang w:val="zh_CN" w:bidi="zh_CN"/>
        </w:rPr>
      </w:r>
      <w:r>
        <w:rPr>
          <w:lang w:val="zh_CN" w:bidi="zh_CN"/>
        </w:rPr>
        <w:t xml:space="preserve">verb · </w:t>
      </w:r>
      <w:r>
        <w:rPr>
          <w:lang w:val="zh_CN" w:bidi="zh_CN"/>
        </w:rPr>
        <w:t>גָּבֹהַּ</w:t>
      </w:r>
      <w:r>
        <w:rPr>
          <w:lang w:val="zh_CN" w:bidi="zh_CN"/>
        </w:rPr>
        <w:t xml:space="preserve"> · </w:t>
      </w:r>
      <w:r>
        <w:rPr>
          <w:lang w:val="zh_CN" w:bidi="zh_CN"/>
        </w:rPr>
        <w:t>גֹּבַהּ</w:t>
      </w:r>
      <w:r>
        <w:rPr>
          <w:lang w:val="zh_CN" w:bidi="zh_CN"/>
        </w:rPr>
        <w:t xml:space="preserve"> · </w:t>
      </w:r>
      <w:r>
        <w:rPr>
          <w:lang w:val="zh_CN" w:bidi="zh_CN"/>
        </w:rPr>
        <w:t>גַּבְהוּת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高；高大</w:t>
      </w:r>
      <w:r>
        <w:rPr>
          <w:lang w:val="zh_CN" w:bidi="zh_CN"/>
        </w:rPr>
        <w:t xml:space="preserve"> </w:t>
      </w:r>
      <w:r>
        <w:rPr>
          <w:lang w:val="zh_CN" w:bidi="zh_CN"/>
        </w:rPr>
        <w:t>＝状态，人或物体的高度很高或超过平均水平；≈与地位关联</w:t>
      </w:r>
    </w:p>
    <w:p>
      <w:pPr/>
      <w:r>
        <w:rPr>
          <w:lang w:val="zh_CN" w:bidi="zh_CN"/>
        </w:rPr>
      </w:r>
      <w:r>
        <w:rPr>
          <w:lang w:val="zh_CN" w:bidi="zh_CN"/>
        </w:rPr>
        <w:t>1SA 10:23</w:t>
      </w:r>
      <w:r>
        <w:rPr>
          <w:lang w:val="zh_CN" w:bidi="zh_CN"/>
        </w:rPr>
        <w:t xml:space="preserve"> · </w:t>
      </w:r>
      <w:r>
        <w:rPr>
          <w:lang w:val="zh_CN" w:bidi="zh_CN"/>
        </w:rPr>
        <w:t>EZK 19:11</w:t>
      </w:r>
      <w:r>
        <w:rPr>
          <w:lang w:val="zh_CN" w:bidi="zh_CN"/>
        </w:rPr>
        <w:t xml:space="preserve"> · </w:t>
      </w:r>
      <w:r>
        <w:rPr>
          <w:lang w:val="zh_CN" w:bidi="zh_CN"/>
        </w:rPr>
        <w:t>EZK 31:5</w:t>
      </w:r>
      <w:r>
        <w:rPr>
          <w:lang w:val="zh_CN" w:bidi="zh_CN"/>
        </w:rPr>
        <w:t xml:space="preserve"> · </w:t>
      </w:r>
      <w:r>
        <w:rPr>
          <w:lang w:val="zh_CN" w:bidi="zh_CN"/>
        </w:rPr>
        <w:t>EZK 31:10</w:t>
      </w:r>
      <w:r>
        <w:rPr>
          <w:lang w:val="zh_CN" w:bidi="zh_CN"/>
        </w:rPr>
        <w:t xml:space="preserve"> · </w:t>
      </w:r>
      <w:r>
        <w:rPr>
          <w:lang w:val="zh_CN" w:bidi="zh_CN"/>
        </w:rPr>
        <w:t>EZK 31:14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使……长高，使……高大；盖得高，筑得高</w:t>
      </w:r>
      <w:r>
        <w:rPr>
          <w:lang w:val="zh_CN" w:bidi="zh_CN"/>
        </w:rPr>
        <w:t xml:space="preserve"> </w:t>
      </w:r>
      <w:r>
        <w:rPr>
          <w:lang w:val="zh_CN" w:bidi="zh_CN"/>
        </w:rPr>
        <w:t>＝状态，人或神明使一个物体很高或高过平均水平</w:t>
      </w:r>
    </w:p>
    <w:p>
      <w:pPr/>
      <w:r>
        <w:rPr>
          <w:lang w:val="zh_CN" w:bidi="zh_CN"/>
        </w:rPr>
      </w:r>
      <w:r>
        <w:rPr>
          <w:lang w:val="zh_CN" w:bidi="zh_CN"/>
        </w:rPr>
        <w:t>2CH 33:14</w:t>
      </w:r>
      <w:r>
        <w:rPr>
          <w:lang w:val="zh_CN" w:bidi="zh_CN"/>
        </w:rPr>
        <w:t xml:space="preserve"> · </w:t>
      </w:r>
      <w:r>
        <w:rPr>
          <w:lang w:val="zh_CN" w:bidi="zh_CN"/>
        </w:rPr>
        <w:t>PRO 17:19</w:t>
      </w:r>
      <w:r>
        <w:rPr>
          <w:lang w:val="zh_CN" w:bidi="zh_CN"/>
        </w:rPr>
        <w:t xml:space="preserve"> · </w:t>
      </w:r>
      <w:r>
        <w:rPr>
          <w:lang w:val="zh_CN" w:bidi="zh_CN"/>
        </w:rPr>
        <w:t>EZK 17:24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高于……；高</w:t>
      </w:r>
      <w:r>
        <w:rPr>
          <w:lang w:val="zh_CN" w:bidi="zh_CN"/>
        </w:rPr>
        <w:t xml:space="preserve"> </w:t>
      </w:r>
      <w:r>
        <w:rPr>
          <w:lang w:val="zh_CN" w:bidi="zh_CN"/>
        </w:rPr>
        <w:t>＝状态，物体位于高空中，人类无法触及；≈有时用作比喻，描述超出人类理解的事物</w:t>
      </w:r>
    </w:p>
    <w:p>
      <w:pPr/>
      <w:r>
        <w:rPr>
          <w:lang w:val="zh_CN" w:bidi="zh_CN"/>
        </w:rPr>
      </w:r>
      <w:r>
        <w:rPr>
          <w:lang w:val="zh_CN" w:bidi="zh_CN"/>
        </w:rPr>
        <w:t>JOB 35:5</w:t>
      </w:r>
      <w:r>
        <w:rPr>
          <w:lang w:val="zh_CN" w:bidi="zh_CN"/>
        </w:rPr>
        <w:t xml:space="preserve"> · </w:t>
      </w:r>
      <w:r>
        <w:rPr>
          <w:lang w:val="zh_CN" w:bidi="zh_CN"/>
        </w:rPr>
        <w:t>PSA 103:11</w:t>
      </w:r>
      <w:r>
        <w:rPr>
          <w:lang w:val="zh_CN" w:bidi="zh_CN"/>
        </w:rPr>
        <w:t xml:space="preserve"> · </w:t>
      </w:r>
      <w:r>
        <w:rPr>
          <w:lang w:val="zh_CN" w:bidi="zh_CN"/>
        </w:rPr>
        <w:t>ISA 55:9</w:t>
      </w:r>
      <w:r>
        <w:rPr>
          <w:lang w:val="zh_CN" w:bidi="zh_CN"/>
        </w:rPr>
        <w:t xml:space="preserve"> · </w:t>
      </w:r>
      <w:r>
        <w:rPr>
          <w:lang w:val="zh_CN" w:bidi="zh_CN"/>
        </w:rPr>
        <w:t>ISA 55:9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使……在高处</w:t>
      </w:r>
      <w:r>
        <w:rPr>
          <w:lang w:val="zh_CN" w:bidi="zh_CN"/>
        </w:rPr>
        <w:t xml:space="preserve"> </w:t>
      </w:r>
      <w:r>
        <w:rPr>
          <w:lang w:val="zh_CN" w:bidi="zh_CN"/>
        </w:rPr>
        <w:t>＝使役行为，物体被造在高空中的一个位置，人类无法触及</w:t>
      </w:r>
    </w:p>
    <w:p>
      <w:pPr/>
      <w:r>
        <w:rPr>
          <w:lang w:val="zh_CN" w:bidi="zh_CN"/>
        </w:rPr>
      </w:r>
      <w:r>
        <w:rPr>
          <w:lang w:val="zh_CN" w:bidi="zh_CN"/>
        </w:rPr>
        <w:t>JER 49:16</w:t>
      </w:r>
      <w:r>
        <w:rPr>
          <w:lang w:val="zh_CN" w:bidi="zh_CN"/>
        </w:rPr>
        <w:t xml:space="preserve"> · </w:t>
      </w:r>
      <w:r>
        <w:rPr>
          <w:lang w:val="zh_CN" w:bidi="zh_CN"/>
        </w:rPr>
        <w:t>OBA 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在高处，在至高之地</w:t>
      </w:r>
      <w:r>
        <w:rPr>
          <w:lang w:val="zh_CN" w:bidi="zh_CN"/>
        </w:rPr>
        <w:t xml:space="preserve"> </w:t>
      </w:r>
      <w:r>
        <w:rPr>
          <w:lang w:val="zh_CN" w:bidi="zh_CN"/>
        </w:rPr>
        <w:t>＝状态或过程，一个活动发生在高空中</w:t>
      </w:r>
    </w:p>
    <w:p>
      <w:pPr/>
      <w:r>
        <w:rPr>
          <w:lang w:val="zh_CN" w:bidi="zh_CN"/>
        </w:rPr>
      </w:r>
      <w:r>
        <w:rPr>
          <w:lang w:val="zh_CN" w:bidi="zh_CN"/>
        </w:rPr>
        <w:t>JOB 5:7</w:t>
      </w:r>
      <w:r>
        <w:rPr>
          <w:lang w:val="zh_CN" w:bidi="zh_CN"/>
        </w:rPr>
        <w:t xml:space="preserve"> · </w:t>
      </w:r>
      <w:r>
        <w:rPr>
          <w:lang w:val="zh_CN" w:bidi="zh_CN"/>
        </w:rPr>
        <w:t>JOB 39:27</w:t>
      </w:r>
      <w:r>
        <w:rPr>
          <w:lang w:val="zh_CN" w:bidi="zh_CN"/>
        </w:rPr>
        <w:t xml:space="preserve"> · </w:t>
      </w:r>
      <w:r>
        <w:rPr>
          <w:lang w:val="zh_CN" w:bidi="zh_CN"/>
        </w:rPr>
        <w:t>PSA 113:5</w:t>
      </w:r>
      <w:r>
        <w:rPr>
          <w:lang w:val="zh_CN" w:bidi="zh_CN"/>
        </w:rPr>
        <w:t xml:space="preserve"> · </w:t>
      </w:r>
      <w:r>
        <w:rPr>
          <w:lang w:val="zh_CN" w:bidi="zh_CN"/>
        </w:rPr>
        <w:t>ISA 7:11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עֵנַיִם רום</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עֲנָוָה</w:t>
      </w:r>
    </w:p>
    <w:p>
      <w:pPr/>
      <w:r>
        <w:rPr>
          <w:lang w:val="zh_CN" w:bidi="zh_CN"/>
        </w:rPr>
      </w:r>
      <w:r>
        <w:rPr>
          <w:b/>
          <w:lang w:val="zh_CN" w:bidi="zh_CN"/>
        </w:rPr>
        <w:t>Collocation:</w:t>
      </w:r>
      <w:r>
        <w:rPr>
          <w:lang w:val="zh_CN" w:bidi="zh_CN"/>
        </w:rPr>
        <w:t xml:space="preserve"> </w:t>
      </w:r>
      <w:r>
        <w:rPr>
          <w:lang w:val="zh_CN" w:bidi="zh_CN"/>
        </w:rPr>
        <w:t>לֵב גבהּ</w:t>
      </w:r>
    </w:p>
    <w:p>
      <w:pPr/>
      <w:r>
        <w:rPr>
          <w:lang w:val="zh_CN" w:bidi="zh_CN"/>
        </w:rPr>
      </w:r>
      <w:r>
        <w:rPr>
          <w:lang w:val="zh_CN" w:bidi="zh_CN"/>
        </w:rPr>
        <w:t>心是高的 &gt; 有高尚的心灵；心高气傲，心里高傲</w:t>
      </w:r>
      <w:r>
        <w:rPr>
          <w:lang w:val="zh_CN" w:bidi="zh_CN"/>
        </w:rPr>
        <w:t xml:space="preserve"> </w:t>
      </w:r>
      <w:r>
        <w:rPr>
          <w:lang w:val="zh_CN" w:bidi="zh_CN"/>
        </w:rPr>
        <w:t>字面意思：（某人的）心是高的；因此：＝人对自己和自己的能力有正面的想法，≈这状态是好是坏取决于这种想法是否合理</w:t>
      </w:r>
    </w:p>
    <w:p>
      <w:pPr/>
      <w:r>
        <w:rPr>
          <w:lang w:val="zh_CN" w:bidi="zh_CN"/>
        </w:rPr>
      </w:r>
      <w:r>
        <w:rPr>
          <w:lang w:val="zh_CN" w:bidi="zh_CN"/>
        </w:rPr>
        <w:t>2CH 17:6</w:t>
      </w:r>
      <w:r>
        <w:rPr>
          <w:lang w:val="zh_CN" w:bidi="zh_CN"/>
        </w:rPr>
        <w:t xml:space="preserve"> · </w:t>
      </w:r>
      <w:r>
        <w:rPr>
          <w:lang w:val="zh_CN" w:bidi="zh_CN"/>
        </w:rPr>
        <w:t>2CH 26:16</w:t>
      </w:r>
      <w:r>
        <w:rPr>
          <w:lang w:val="zh_CN" w:bidi="zh_CN"/>
        </w:rPr>
        <w:t xml:space="preserve"> · </w:t>
      </w:r>
      <w:r>
        <w:rPr>
          <w:lang w:val="zh_CN" w:bidi="zh_CN"/>
        </w:rPr>
        <w:t>2CH 32:25</w:t>
      </w:r>
      <w:r>
        <w:rPr>
          <w:lang w:val="zh_CN" w:bidi="zh_CN"/>
        </w:rPr>
        <w:t xml:space="preserve"> · </w:t>
      </w:r>
      <w:r>
        <w:rPr>
          <w:lang w:val="zh_CN" w:bidi="zh_CN"/>
        </w:rPr>
        <w:t>PSA 131:1</w:t>
      </w:r>
      <w:r>
        <w:rPr>
          <w:lang w:val="zh_CN" w:bidi="zh_CN"/>
        </w:rPr>
        <w:t xml:space="preserve"> · </w:t>
      </w:r>
      <w:r>
        <w:rPr>
          <w:lang w:val="zh_CN" w:bidi="zh_CN"/>
        </w:rPr>
        <w:t>PRO 18:12</w:t>
      </w:r>
      <w:r>
        <w:rPr>
          <w:lang w:val="zh_CN" w:bidi="zh_CN"/>
        </w:rPr>
        <w:t xml:space="preserve"> · </w:t>
      </w:r>
      <w:r>
        <w:rPr>
          <w:lang w:val="zh_CN" w:bidi="zh_CN"/>
        </w:rPr>
        <w:t>EZK 28:2</w:t>
      </w:r>
      <w:r>
        <w:rPr>
          <w:lang w:val="zh_CN" w:bidi="zh_CN"/>
        </w:rPr>
        <w:t xml:space="preserve"> · </w:t>
      </w:r>
      <w:r>
        <w:rPr>
          <w:lang w:val="zh_CN" w:bidi="zh_CN"/>
        </w:rPr>
        <w:t>EZK 28:5</w:t>
      </w:r>
      <w:r>
        <w:rPr>
          <w:lang w:val="zh_CN" w:bidi="zh_CN"/>
        </w:rPr>
        <w:t xml:space="preserve"> · </w:t>
      </w:r>
      <w:r>
        <w:rPr>
          <w:lang w:val="zh_CN" w:bidi="zh_CN"/>
        </w:rPr>
        <w:t>EZK 28:17</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נטה גָּרֹון</w:t>
      </w:r>
      <w:r>
        <w:rPr>
          <w:lang w:val="zh_CN" w:bidi="zh_CN"/>
        </w:rPr>
        <w:t xml:space="preserve"> · </w:t>
      </w:r>
      <w:r>
        <w:rPr>
          <w:lang w:val="zh_CN" w:bidi="zh_CN"/>
        </w:rPr>
        <w:t>נשׂא</w:t>
      </w:r>
      <w:r>
        <w:rPr>
          <w:lang w:val="zh_CN" w:bidi="zh_CN"/>
        </w:rPr>
        <w:t xml:space="preserve"> · </w:t>
      </w:r>
      <w:r>
        <w:rPr>
          <w:lang w:val="zh_CN" w:bidi="zh_CN"/>
        </w:rPr>
        <w:t>רום</w:t>
      </w:r>
    </w:p>
    <w:p>
      <w:pPr/>
      <w:r>
        <w:rPr>
          <w:lang w:val="zh_CN" w:bidi="zh_CN"/>
        </w:rPr>
      </w:r>
      <w:r>
        <w:rPr>
          <w:lang w:val="zh_CN" w:bidi="zh_CN"/>
        </w:rPr>
        <w:t>被高举；受尊敬；崇高；高傲，傲慢</w:t>
      </w:r>
      <w:r>
        <w:rPr>
          <w:lang w:val="zh_CN" w:bidi="zh_CN"/>
        </w:rPr>
        <w:t xml:space="preserve"> </w:t>
      </w:r>
      <w:r>
        <w:rPr>
          <w:lang w:val="zh_CN" w:bidi="zh_CN"/>
        </w:rPr>
        <w:t>＝状态，人或神明在自己或其他人眼中有崇高的地位，≈这状态是好是坏取决于这种地位是否合理</w:t>
      </w:r>
    </w:p>
    <w:p>
      <w:pPr/>
      <w:r>
        <w:rPr>
          <w:lang w:val="zh_CN" w:bidi="zh_CN"/>
        </w:rPr>
      </w:r>
      <w:r>
        <w:rPr>
          <w:lang w:val="zh_CN" w:bidi="zh_CN"/>
        </w:rPr>
        <w:t>JOB 36:7</w:t>
      </w:r>
      <w:r>
        <w:rPr>
          <w:lang w:val="zh_CN" w:bidi="zh_CN"/>
        </w:rPr>
        <w:t xml:space="preserve"> · </w:t>
      </w:r>
      <w:r>
        <w:rPr>
          <w:lang w:val="zh_CN" w:bidi="zh_CN"/>
        </w:rPr>
        <w:t>ISA 3:16</w:t>
      </w:r>
      <w:r>
        <w:rPr>
          <w:lang w:val="zh_CN" w:bidi="zh_CN"/>
        </w:rPr>
        <w:t xml:space="preserve"> · </w:t>
      </w:r>
      <w:r>
        <w:rPr>
          <w:lang w:val="zh_CN" w:bidi="zh_CN"/>
        </w:rPr>
        <w:t>ISA 5:16</w:t>
      </w:r>
      <w:r>
        <w:rPr>
          <w:lang w:val="zh_CN" w:bidi="zh_CN"/>
        </w:rPr>
        <w:t xml:space="preserve"> · </w:t>
      </w:r>
      <w:r>
        <w:rPr>
          <w:lang w:val="zh_CN" w:bidi="zh_CN"/>
        </w:rPr>
        <w:t>ISA 52:13</w:t>
      </w:r>
      <w:r>
        <w:rPr>
          <w:lang w:val="zh_CN" w:bidi="zh_CN"/>
        </w:rPr>
        <w:t xml:space="preserve"> · </w:t>
      </w:r>
      <w:r>
        <w:rPr>
          <w:lang w:val="zh_CN" w:bidi="zh_CN"/>
        </w:rPr>
        <w:t>JER 13:15</w:t>
      </w:r>
      <w:r>
        <w:rPr>
          <w:lang w:val="zh_CN" w:bidi="zh_CN"/>
        </w:rPr>
        <w:t xml:space="preserve"> · </w:t>
      </w:r>
      <w:r>
        <w:rPr>
          <w:lang w:val="zh_CN" w:bidi="zh_CN"/>
        </w:rPr>
        <w:t>EZK 16:50</w:t>
      </w:r>
      <w:r>
        <w:rPr>
          <w:lang w:val="zh_CN" w:bidi="zh_CN"/>
        </w:rPr>
        <w:t xml:space="preserve"> · </w:t>
      </w:r>
      <w:r>
        <w:rPr>
          <w:lang w:val="zh_CN" w:bidi="zh_CN"/>
        </w:rPr>
        <w:t>ZEP 3:11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שׁפל</w:t>
      </w:r>
    </w:p>
    <w:p>
      <w:pPr/>
      <w:r>
        <w:rPr>
          <w:lang w:val="zh_CN" w:bidi="zh_CN"/>
        </w:rPr>
      </w:r>
      <w:r>
        <w:rPr>
          <w:lang w:val="zh_CN" w:bidi="zh_CN"/>
        </w:rPr>
        <w:t>使……升高，被提升</w:t>
      </w:r>
      <w:r>
        <w:rPr>
          <w:lang w:val="zh_CN" w:bidi="zh_CN"/>
        </w:rPr>
        <w:t xml:space="preserve"> </w:t>
      </w:r>
      <w:r>
        <w:rPr>
          <w:lang w:val="zh_CN" w:bidi="zh_CN"/>
        </w:rPr>
        <w:t>＝使役行为，人在他人眼中被给予崇高的地位，≈被认为是好事</w:t>
      </w:r>
    </w:p>
    <w:p>
      <w:pPr/>
      <w:r>
        <w:rPr>
          <w:lang w:val="zh_CN" w:bidi="zh_CN"/>
        </w:rPr>
      </w:r>
      <w:r>
        <w:rPr>
          <w:lang w:val="zh_CN" w:bidi="zh_CN"/>
        </w:rPr>
        <w:t>EZK 21:31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גָּבֵהַּ</w:t>
      </w:r>
      <w:r>
        <w:rPr>
          <w:lang w:val="zh_CN" w:bidi="zh_CN"/>
        </w:rPr>
      </w:r>
    </w:p>
    <w:p>
      <w:pPr>
        <w:pStyle w:val="Heading1"/>
      </w:pPr>
      <w:r>
        <w:rPr>
          <w:lang w:val="zh_CN" w:bidi="zh_CN"/>
        </w:rPr>
        <w:t>גָּבֵהַּ</w:t>
      </w:r>
    </w:p>
    <w:p>
      <w:pPr/>
      <w:r>
        <w:rPr>
          <w:lang w:val="zh_CN" w:bidi="zh_CN"/>
        </w:rPr>
      </w:r>
      <w:r>
        <w:rPr>
          <w:lang w:val="zh_CN" w:bidi="zh_CN"/>
        </w:rPr>
        <w:t>גָּבֵהַּ</w:t>
      </w:r>
      <w:r>
        <w:rPr>
          <w:lang w:val="zh_CN" w:bidi="zh_CN"/>
        </w:rPr>
        <w:t xml:space="preserve"> (</w:t>
      </w:r>
      <w:r>
        <w:rPr>
          <w:lang w:val="zh_CN" w:bidi="zh_CN"/>
        </w:rPr>
        <w:t>H1362</w:t>
      </w:r>
      <w:r>
        <w:rPr>
          <w:lang w:val="zh_CN" w:bidi="zh_CN"/>
        </w:rPr>
        <w:t>)</w:t>
      </w:r>
    </w:p>
    <w:p>
      <w:pPr/>
      <w:r>
        <w:rPr>
          <w:lang w:val="zh_CN" w:bidi="zh_CN"/>
        </w:rPr>
      </w:r>
      <w:r>
        <w:rPr>
          <w:lang w:val="zh_CN" w:bidi="zh_CN"/>
        </w:rPr>
        <w:t>adj</w:t>
      </w:r>
    </w:p>
    <w:p>
      <w:pPr/>
      <w:r>
        <w:rPr>
          <w:lang w:val="zh_CN" w:bidi="zh_CN"/>
        </w:rPr>
      </w:r>
    </w:p>
    <w:p>
      <w:pPr/>
      <w:r>
        <w:rPr>
          <w:lang w:val="zh_CN" w:bidi="zh_CN"/>
        </w:rPr>
      </w:r>
      <w:r>
        <w:rPr>
          <w:lang w:val="zh_CN" w:bidi="zh_CN"/>
        </w:rPr>
        <w:t>高</w:t>
      </w:r>
      <w:r>
        <w:rPr>
          <w:lang w:val="zh_CN" w:bidi="zh_CN"/>
        </w:rPr>
        <w:t xml:space="preserve"> </w:t>
      </w:r>
      <w:r>
        <w:rPr>
          <w:lang w:val="zh_CN" w:bidi="zh_CN"/>
        </w:rPr>
        <w:t>＝状态，物体很高或高过平均水平；≈与地位关联</w:t>
      </w:r>
    </w:p>
    <w:p>
      <w:pPr/>
      <w:r>
        <w:rPr>
          <w:lang w:val="zh_CN" w:bidi="zh_CN"/>
        </w:rPr>
      </w:r>
      <w:r>
        <w:rPr>
          <w:lang w:val="zh_CN" w:bidi="zh_CN"/>
        </w:rPr>
        <w:t>EZK 31:3</w:t>
      </w:r>
    </w:p>
    <w:p>
      <w:pPr/>
      <w:r>
        <w:rPr>
          <w:lang w:val="zh_CN" w:bidi="zh_CN"/>
        </w:rPr>
      </w:r>
    </w:p>
    <w:p>
      <w:pPr/>
      <w:r>
        <w:rPr>
          <w:lang w:val="zh_CN" w:bidi="zh_CN"/>
        </w:rPr>
      </w:r>
      <w:r>
        <w:rPr>
          <w:lang w:val="zh_CN" w:bidi="zh_CN"/>
        </w:rPr>
        <w:t>高傲，傲慢</w:t>
      </w:r>
      <w:r>
        <w:rPr>
          <w:lang w:val="zh_CN" w:bidi="zh_CN"/>
        </w:rPr>
        <w:t xml:space="preserve"> </w:t>
      </w:r>
      <w:r>
        <w:rPr>
          <w:lang w:val="zh_CN" w:bidi="zh_CN"/>
        </w:rPr>
        <w:t>＝状态，人或神明在自己或其他人眼中有崇高的地位，≈这状态是好是坏取决于这种地位是否合理</w:t>
      </w:r>
    </w:p>
    <w:p>
      <w:pPr/>
      <w:r>
        <w:rPr>
          <w:lang w:val="zh_CN" w:bidi="zh_CN"/>
        </w:rPr>
      </w:r>
      <w:r>
        <w:rPr>
          <w:lang w:val="zh_CN" w:bidi="zh_CN"/>
        </w:rPr>
        <w:t>PSA 101:5</w:t>
      </w:r>
      <w:r>
        <w:rPr>
          <w:lang w:val="zh_CN" w:bidi="zh_CN"/>
        </w:rPr>
        <w:t xml:space="preserve"> · </w:t>
      </w:r>
      <w:r>
        <w:rPr>
          <w:lang w:val="zh_CN" w:bidi="zh_CN"/>
        </w:rPr>
        <w:t>PRO 16:5</w:t>
      </w:r>
      <w:r>
        <w:rPr>
          <w:lang w:val="zh_CN" w:bidi="zh_CN"/>
        </w:rPr>
        <w:t xml:space="preserve"> · </w:t>
      </w:r>
      <w:r>
        <w:rPr>
          <w:lang w:val="zh_CN" w:bidi="zh_CN"/>
        </w:rPr>
        <w:t>ECC 7:8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גָּבֹהַּ</w:t>
      </w:r>
      <w:r>
        <w:rPr>
          <w:lang w:val="zh_CN" w:bidi="zh_CN"/>
        </w:rPr>
      </w:r>
    </w:p>
    <w:p>
      <w:pPr>
        <w:pStyle w:val="Heading1"/>
      </w:pPr>
      <w:r>
        <w:rPr>
          <w:lang w:val="zh_CN" w:bidi="zh_CN"/>
        </w:rPr>
        <w:t>גָּבֹהַּ</w:t>
      </w:r>
    </w:p>
    <w:p>
      <w:pPr/>
      <w:r>
        <w:rPr>
          <w:lang w:val="zh_CN" w:bidi="zh_CN"/>
        </w:rPr>
      </w:r>
      <w:r>
        <w:rPr>
          <w:lang w:val="zh_CN" w:bidi="zh_CN"/>
        </w:rPr>
        <w:t>גָּבֹהַּ</w:t>
      </w:r>
      <w:r>
        <w:rPr>
          <w:lang w:val="zh_CN" w:bidi="zh_CN"/>
        </w:rPr>
        <w:t xml:space="preserve"> (</w:t>
      </w:r>
      <w:r>
        <w:rPr>
          <w:lang w:val="zh_CN" w:bidi="zh_CN"/>
        </w:rPr>
        <w:t>H1364</w:t>
      </w:r>
      <w:r>
        <w:rPr>
          <w:lang w:val="zh_CN" w:bidi="zh_CN"/>
        </w:rPr>
        <w:t>)</w:t>
      </w:r>
    </w:p>
    <w:p>
      <w:pPr/>
      <w:r>
        <w:rPr>
          <w:lang w:val="zh_CN" w:bidi="zh_CN"/>
        </w:rPr>
      </w:r>
      <w:r>
        <w:rPr>
          <w:lang w:val="zh_CN" w:bidi="zh_CN"/>
        </w:rPr>
        <w:t xml:space="preserve">adj · </w:t>
      </w:r>
      <w:r>
        <w:rPr>
          <w:lang w:val="zh_CN" w:bidi="zh_CN"/>
        </w:rPr>
        <w:t>גבהּ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בָּצוּר</w:t>
      </w:r>
      <w:r>
        <w:rPr>
          <w:lang w:val="zh_CN" w:bidi="zh_CN"/>
        </w:rPr>
        <w:t xml:space="preserve"> · </w:t>
      </w:r>
      <w:r>
        <w:rPr>
          <w:lang w:val="zh_CN" w:bidi="zh_CN"/>
        </w:rPr>
        <w:t>נשׂא</w:t>
      </w:r>
      <w:r>
        <w:rPr>
          <w:lang w:val="zh_CN" w:bidi="zh_CN"/>
        </w:rPr>
        <w:t xml:space="preserve"> · </w:t>
      </w:r>
      <w:r>
        <w:rPr>
          <w:lang w:val="zh_CN" w:bidi="zh_CN"/>
        </w:rPr>
        <w:t>תָּלוּל</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שָׁפָל</w:t>
      </w:r>
    </w:p>
    <w:p>
      <w:pPr/>
      <w:r>
        <w:rPr>
          <w:lang w:val="zh_CN" w:bidi="zh_CN"/>
        </w:rPr>
      </w:r>
      <w:r>
        <w:rPr>
          <w:lang w:val="zh_CN" w:bidi="zh_CN"/>
        </w:rPr>
        <w:t>高；高大</w:t>
      </w:r>
      <w:r>
        <w:rPr>
          <w:lang w:val="zh_CN" w:bidi="zh_CN"/>
        </w:rPr>
        <w:t xml:space="preserve"> </w:t>
      </w:r>
      <w:r>
        <w:rPr>
          <w:lang w:val="zh_CN" w:bidi="zh_CN"/>
        </w:rPr>
        <w:t>＝状态，人或物体很高或高过平均水平；≈与地位关联</w:t>
      </w:r>
    </w:p>
    <w:p>
      <w:pPr/>
      <w:r>
        <w:rPr>
          <w:lang w:val="zh_CN" w:bidi="zh_CN"/>
        </w:rPr>
      </w:r>
      <w:r>
        <w:rPr>
          <w:lang w:val="zh_CN" w:bidi="zh_CN"/>
        </w:rPr>
        <w:t>GEN 7:19</w:t>
      </w:r>
      <w:r>
        <w:rPr>
          <w:lang w:val="zh_CN" w:bidi="zh_CN"/>
        </w:rPr>
        <w:t xml:space="preserve"> · </w:t>
      </w:r>
      <w:r>
        <w:rPr>
          <w:lang w:val="zh_CN" w:bidi="zh_CN"/>
        </w:rPr>
        <w:t>DEU 3:5</w:t>
      </w:r>
      <w:r>
        <w:rPr>
          <w:lang w:val="zh_CN" w:bidi="zh_CN"/>
        </w:rPr>
        <w:t xml:space="preserve"> · </w:t>
      </w:r>
      <w:r>
        <w:rPr>
          <w:lang w:val="zh_CN" w:bidi="zh_CN"/>
        </w:rPr>
        <w:t>DEU 28:52</w:t>
      </w:r>
      <w:r>
        <w:rPr>
          <w:lang w:val="zh_CN" w:bidi="zh_CN"/>
        </w:rPr>
        <w:t xml:space="preserve"> · </w:t>
      </w:r>
      <w:r>
        <w:rPr>
          <w:lang w:val="zh_CN" w:bidi="zh_CN"/>
        </w:rPr>
        <w:t>1SA 9:2</w:t>
      </w:r>
      <w:r>
        <w:rPr>
          <w:lang w:val="zh_CN" w:bidi="zh_CN"/>
        </w:rPr>
        <w:t xml:space="preserve"> · </w:t>
      </w:r>
      <w:r>
        <w:rPr>
          <w:lang w:val="zh_CN" w:bidi="zh_CN"/>
        </w:rPr>
        <w:t>1SA 16:7</w:t>
      </w:r>
      <w:r>
        <w:rPr>
          <w:lang w:val="zh_CN" w:bidi="zh_CN"/>
        </w:rPr>
        <w:t xml:space="preserve"> · </w:t>
      </w:r>
      <w:r>
        <w:rPr>
          <w:lang w:val="zh_CN" w:bidi="zh_CN"/>
        </w:rPr>
        <w:t>1KI 14:23</w:t>
      </w:r>
      <w:r>
        <w:rPr>
          <w:lang w:val="zh_CN" w:bidi="zh_CN"/>
        </w:rPr>
        <w:t xml:space="preserve"> · </w:t>
      </w:r>
      <w:r>
        <w:rPr>
          <w:lang w:val="zh_CN" w:bidi="zh_CN"/>
        </w:rPr>
        <w:t>2KI 17:10</w:t>
      </w:r>
      <w:r>
        <w:rPr>
          <w:lang w:val="zh_CN" w:bidi="zh_CN"/>
        </w:rPr>
        <w:t xml:space="preserve"> · </w:t>
      </w:r>
      <w:r>
        <w:rPr>
          <w:lang w:val="zh_CN" w:bidi="zh_CN"/>
        </w:rPr>
        <w:t>EST 5:14</w:t>
      </w:r>
      <w:r>
        <w:rPr>
          <w:lang w:val="zh_CN" w:bidi="zh_CN"/>
        </w:rPr>
        <w:t xml:space="preserve"> · </w:t>
      </w:r>
      <w:r>
        <w:rPr>
          <w:lang w:val="zh_CN" w:bidi="zh_CN"/>
        </w:rPr>
        <w:t>EST 7:9</w:t>
      </w:r>
      <w:r>
        <w:rPr>
          <w:lang w:val="zh_CN" w:bidi="zh_CN"/>
        </w:rPr>
        <w:t xml:space="preserve"> · </w:t>
      </w:r>
      <w:r>
        <w:rPr>
          <w:lang w:val="zh_CN" w:bidi="zh_CN"/>
        </w:rPr>
        <w:t>JOB 41:26</w:t>
      </w:r>
      <w:r>
        <w:rPr>
          <w:lang w:val="zh_CN" w:bidi="zh_CN"/>
        </w:rPr>
        <w:t xml:space="preserve"> · </w:t>
      </w:r>
      <w:r>
        <w:rPr>
          <w:lang w:val="zh_CN" w:bidi="zh_CN"/>
        </w:rPr>
        <w:t>PSA 104:18</w:t>
      </w:r>
      <w:r>
        <w:rPr>
          <w:lang w:val="zh_CN" w:bidi="zh_CN"/>
        </w:rPr>
        <w:t xml:space="preserve"> · </w:t>
      </w:r>
      <w:r>
        <w:rPr>
          <w:lang w:val="zh_CN" w:bidi="zh_CN"/>
        </w:rPr>
        <w:t>ECC 12:5</w:t>
      </w:r>
      <w:r>
        <w:rPr>
          <w:lang w:val="zh_CN" w:bidi="zh_CN"/>
        </w:rPr>
        <w:t xml:space="preserve"> · </w:t>
      </w:r>
      <w:r>
        <w:rPr>
          <w:lang w:val="zh_CN" w:bidi="zh_CN"/>
        </w:rPr>
        <w:t>ISA 2:15</w:t>
      </w:r>
      <w:r>
        <w:rPr>
          <w:lang w:val="zh_CN" w:bidi="zh_CN"/>
        </w:rPr>
        <w:t xml:space="preserve"> · </w:t>
      </w:r>
      <w:r>
        <w:rPr>
          <w:lang w:val="zh_CN" w:bidi="zh_CN"/>
        </w:rPr>
        <w:t>ISA 10:33</w:t>
      </w:r>
      <w:r>
        <w:rPr>
          <w:lang w:val="zh_CN" w:bidi="zh_CN"/>
        </w:rPr>
        <w:t xml:space="preserve"> · </w:t>
      </w:r>
      <w:r>
        <w:rPr>
          <w:lang w:val="zh_CN" w:bidi="zh_CN"/>
        </w:rPr>
        <w:t>ISA 30:25</w:t>
      </w:r>
      <w:r>
        <w:rPr>
          <w:lang w:val="zh_CN" w:bidi="zh_CN"/>
        </w:rPr>
        <w:t xml:space="preserve"> · </w:t>
      </w:r>
      <w:r>
        <w:rPr>
          <w:lang w:val="zh_CN" w:bidi="zh_CN"/>
        </w:rPr>
        <w:t>ISA 40:9</w:t>
      </w:r>
      <w:r>
        <w:rPr>
          <w:lang w:val="zh_CN" w:bidi="zh_CN"/>
        </w:rPr>
        <w:t xml:space="preserve"> · </w:t>
      </w:r>
      <w:r>
        <w:rPr>
          <w:lang w:val="zh_CN" w:bidi="zh_CN"/>
        </w:rPr>
        <w:t>ISA 57:7</w:t>
      </w:r>
      <w:r>
        <w:rPr>
          <w:lang w:val="zh_CN" w:bidi="zh_CN"/>
        </w:rPr>
        <w:t xml:space="preserve"> · </w:t>
      </w:r>
      <w:r>
        <w:rPr>
          <w:lang w:val="zh_CN" w:bidi="zh_CN"/>
        </w:rPr>
        <w:t>JER 2:20</w:t>
      </w:r>
      <w:r>
        <w:rPr>
          <w:lang w:val="zh_CN" w:bidi="zh_CN"/>
        </w:rPr>
        <w:t xml:space="preserve"> · </w:t>
      </w:r>
      <w:r>
        <w:rPr>
          <w:lang w:val="zh_CN" w:bidi="zh_CN"/>
        </w:rPr>
        <w:t>JER 3:6</w:t>
      </w:r>
      <w:r>
        <w:rPr>
          <w:lang w:val="zh_CN" w:bidi="zh_CN"/>
        </w:rPr>
        <w:t xml:space="preserve"> · </w:t>
      </w:r>
      <w:r>
        <w:rPr>
          <w:lang w:val="zh_CN" w:bidi="zh_CN"/>
        </w:rPr>
        <w:t>JER 17:2</w:t>
      </w:r>
      <w:r>
        <w:rPr>
          <w:lang w:val="zh_CN" w:bidi="zh_CN"/>
        </w:rPr>
        <w:t xml:space="preserve"> · </w:t>
      </w:r>
      <w:r>
        <w:rPr>
          <w:lang w:val="zh_CN" w:bidi="zh_CN"/>
        </w:rPr>
        <w:t>JER 51:58</w:t>
      </w:r>
      <w:r>
        <w:rPr>
          <w:lang w:val="zh_CN" w:bidi="zh_CN"/>
        </w:rPr>
        <w:t xml:space="preserve"> · </w:t>
      </w:r>
      <w:r>
        <w:rPr>
          <w:lang w:val="zh_CN" w:bidi="zh_CN"/>
        </w:rPr>
        <w:t>EZK 17:22</w:t>
      </w:r>
      <w:r>
        <w:rPr>
          <w:lang w:val="zh_CN" w:bidi="zh_CN"/>
        </w:rPr>
        <w:t xml:space="preserve"> · </w:t>
      </w:r>
      <w:r>
        <w:rPr>
          <w:lang w:val="zh_CN" w:bidi="zh_CN"/>
        </w:rPr>
        <w:t>EZK 17:24</w:t>
      </w:r>
      <w:r>
        <w:rPr>
          <w:lang w:val="zh_CN" w:bidi="zh_CN"/>
        </w:rPr>
        <w:t xml:space="preserve"> · </w:t>
      </w:r>
      <w:r>
        <w:rPr>
          <w:lang w:val="zh_CN" w:bidi="zh_CN"/>
        </w:rPr>
        <w:t>EZK 40:2</w:t>
      </w:r>
      <w:r>
        <w:rPr>
          <w:lang w:val="zh_CN" w:bidi="zh_CN"/>
        </w:rPr>
        <w:t xml:space="preserve"> · </w:t>
      </w:r>
      <w:r>
        <w:rPr>
          <w:lang w:val="zh_CN" w:bidi="zh_CN"/>
        </w:rPr>
        <w:t>DAN 8:3</w:t>
      </w:r>
      <w:r>
        <w:rPr>
          <w:lang w:val="zh_CN" w:bidi="zh_CN"/>
        </w:rPr>
        <w:t xml:space="preserve"> · </w:t>
      </w:r>
      <w:r>
        <w:rPr>
          <w:lang w:val="zh_CN" w:bidi="zh_CN"/>
        </w:rPr>
        <w:t>DAN 8:3</w:t>
      </w:r>
      <w:r>
        <w:rPr>
          <w:lang w:val="zh_CN" w:bidi="zh_CN"/>
        </w:rPr>
        <w:t xml:space="preserve"> · </w:t>
      </w:r>
      <w:r>
        <w:rPr>
          <w:lang w:val="zh_CN" w:bidi="zh_CN"/>
        </w:rPr>
        <w:t>DAN 8:3</w:t>
      </w:r>
      <w:r>
        <w:rPr>
          <w:lang w:val="zh_CN" w:bidi="zh_CN"/>
        </w:rPr>
        <w:t xml:space="preserve"> · </w:t>
      </w:r>
      <w:r>
        <w:rPr>
          <w:lang w:val="zh_CN" w:bidi="zh_CN"/>
        </w:rPr>
        <w:t>ZEP 1:16</w:t>
      </w:r>
    </w:p>
    <w:p>
      <w:pPr/>
      <w:r>
        <w:rPr>
          <w:lang w:val="zh_CN" w:bidi="zh_CN"/>
        </w:rPr>
      </w:r>
    </w:p>
    <w:p>
      <w:pPr/>
      <w:r>
        <w:rPr>
          <w:lang w:val="zh_CN" w:bidi="zh_CN"/>
        </w:rPr>
      </w:r>
      <w:r>
        <w:rPr>
          <w:lang w:val="zh_CN" w:bidi="zh_CN"/>
        </w:rPr>
        <w:t>高度</w:t>
      </w:r>
      <w:r>
        <w:rPr>
          <w:lang w:val="zh_CN" w:bidi="zh_CN"/>
        </w:rPr>
        <w:t xml:space="preserve"> </w:t>
      </w:r>
      <w:r>
        <w:rPr>
          <w:lang w:val="zh_CN" w:bidi="zh_CN"/>
        </w:rPr>
        <w:t>＝人从头到脚或物体从底部到顶部的长度</w:t>
      </w:r>
    </w:p>
    <w:p>
      <w:pPr/>
      <w:r>
        <w:rPr>
          <w:lang w:val="zh_CN" w:bidi="zh_CN"/>
        </w:rPr>
      </w:r>
      <w:r>
        <w:rPr>
          <w:lang w:val="zh_CN" w:bidi="zh_CN"/>
        </w:rPr>
        <w:t>EZK 41:22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שָׁפָל</w:t>
      </w:r>
    </w:p>
    <w:p>
      <w:pPr/>
      <w:r>
        <w:rPr>
          <w:lang w:val="zh_CN" w:bidi="zh_CN"/>
        </w:rPr>
      </w:r>
      <w:r>
        <w:rPr>
          <w:lang w:val="zh_CN" w:bidi="zh_CN"/>
        </w:rPr>
        <w:t>高（位）</w:t>
      </w:r>
      <w:r>
        <w:rPr>
          <w:lang w:val="zh_CN" w:bidi="zh_CN"/>
        </w:rPr>
        <w:t xml:space="preserve"> </w:t>
      </w:r>
      <w:r>
        <w:rPr>
          <w:lang w:val="zh_CN" w:bidi="zh_CN"/>
        </w:rPr>
        <w:t>＝人在社会中拥有相对高的地位或领导地位</w:t>
      </w:r>
    </w:p>
    <w:p>
      <w:pPr/>
      <w:r>
        <w:rPr>
          <w:lang w:val="zh_CN" w:bidi="zh_CN"/>
        </w:rPr>
      </w:r>
      <w:r>
        <w:rPr>
          <w:lang w:val="zh_CN" w:bidi="zh_CN"/>
        </w:rPr>
        <w:t>ECC 5:7</w:t>
      </w:r>
      <w:r>
        <w:rPr>
          <w:lang w:val="zh_CN" w:bidi="zh_CN"/>
        </w:rPr>
        <w:t xml:space="preserve"> · </w:t>
      </w:r>
      <w:r>
        <w:rPr>
          <w:lang w:val="zh_CN" w:bidi="zh_CN"/>
        </w:rPr>
        <w:t>ECC 5:7</w:t>
      </w:r>
      <w:r>
        <w:rPr>
          <w:lang w:val="zh_CN" w:bidi="zh_CN"/>
        </w:rPr>
        <w:t xml:space="preserve"> · </w:t>
      </w:r>
      <w:r>
        <w:rPr>
          <w:lang w:val="zh_CN" w:bidi="zh_CN"/>
        </w:rPr>
        <w:t>ECC 5:7</w:t>
      </w:r>
      <w:r>
        <w:rPr>
          <w:lang w:val="zh_CN" w:bidi="zh_CN"/>
        </w:rPr>
        <w:t xml:space="preserve"> · </w:t>
      </w:r>
      <w:r>
        <w:rPr>
          <w:lang w:val="zh_CN" w:bidi="zh_CN"/>
        </w:rPr>
        <w:t>EZK 21:31</w:t>
      </w:r>
    </w:p>
    <w:p>
      <w:pPr/>
      <w:r>
        <w:rPr>
          <w:lang w:val="zh_CN" w:bidi="zh_CN"/>
        </w:rPr>
      </w:r>
    </w:p>
    <w:p>
      <w:pPr/>
      <w:r>
        <w:rPr>
          <w:lang w:val="zh_CN" w:bidi="zh_CN"/>
        </w:rPr>
      </w:r>
      <w:r>
        <w:rPr>
          <w:lang w:val="zh_CN" w:bidi="zh_CN"/>
        </w:rPr>
        <w:t>骄傲，傲慢</w:t>
      </w:r>
      <w:r>
        <w:rPr>
          <w:lang w:val="zh_CN" w:bidi="zh_CN"/>
        </w:rPr>
        <w:t xml:space="preserve"> </w:t>
      </w:r>
      <w:r>
        <w:rPr>
          <w:lang w:val="zh_CN" w:bidi="zh_CN"/>
        </w:rPr>
        <w:t>＝状态，人自视甚高，≈被认为是一种负面、不受欢迎的态度</w:t>
      </w:r>
    </w:p>
    <w:p>
      <w:pPr/>
      <w:r>
        <w:rPr>
          <w:lang w:val="zh_CN" w:bidi="zh_CN"/>
        </w:rPr>
      </w:r>
      <w:r>
        <w:rPr>
          <w:lang w:val="zh_CN" w:bidi="zh_CN"/>
        </w:rPr>
        <w:t>1SA 2:3</w:t>
      </w:r>
      <w:r>
        <w:rPr>
          <w:lang w:val="zh_CN" w:bidi="zh_CN"/>
        </w:rPr>
        <w:t xml:space="preserve"> · </w:t>
      </w:r>
      <w:r>
        <w:rPr>
          <w:lang w:val="zh_CN" w:bidi="zh_CN"/>
        </w:rPr>
        <w:t>1SA 2:3</w:t>
      </w:r>
      <w:r>
        <w:rPr>
          <w:lang w:val="zh_CN" w:bidi="zh_CN"/>
        </w:rPr>
        <w:t xml:space="preserve"> · </w:t>
      </w:r>
      <w:r>
        <w:rPr>
          <w:lang w:val="zh_CN" w:bidi="zh_CN"/>
        </w:rPr>
        <w:t>PSA 138:6</w:t>
      </w:r>
      <w:r>
        <w:rPr>
          <w:lang w:val="zh_CN" w:bidi="zh_CN"/>
        </w:rPr>
        <w:t xml:space="preserve"> · </w:t>
      </w:r>
      <w:r>
        <w:rPr>
          <w:lang w:val="zh_CN" w:bidi="zh_CN"/>
        </w:rPr>
        <w:t>ISA 5:15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גֹּבַהּ</w:t>
      </w:r>
      <w:r>
        <w:rPr>
          <w:lang w:val="zh_CN" w:bidi="zh_CN"/>
        </w:rPr>
      </w:r>
    </w:p>
    <w:p>
      <w:pPr>
        <w:pStyle w:val="Heading1"/>
      </w:pPr>
      <w:r>
        <w:rPr>
          <w:lang w:val="zh_CN" w:bidi="zh_CN"/>
        </w:rPr>
        <w:t>גֹּבַהּ</w:t>
      </w:r>
    </w:p>
    <w:p>
      <w:pPr/>
      <w:r>
        <w:rPr>
          <w:lang w:val="zh_CN" w:bidi="zh_CN"/>
        </w:rPr>
      </w:r>
      <w:r>
        <w:rPr>
          <w:lang w:val="zh_CN" w:bidi="zh_CN"/>
        </w:rPr>
        <w:t>גֹּבַהּ</w:t>
      </w:r>
      <w:r>
        <w:rPr>
          <w:lang w:val="zh_CN" w:bidi="zh_CN"/>
        </w:rPr>
        <w:t xml:space="preserve"> (</w:t>
      </w:r>
      <w:r>
        <w:rPr>
          <w:lang w:val="zh_CN" w:bidi="zh_CN"/>
        </w:rPr>
        <w:t>H1363</w:t>
      </w:r>
      <w:r>
        <w:rPr>
          <w:lang w:val="zh_CN" w:bidi="zh_CN"/>
        </w:rPr>
        <w:t>)</w:t>
      </w:r>
    </w:p>
    <w:p>
      <w:pPr/>
      <w:r>
        <w:rPr>
          <w:lang w:val="zh_CN" w:bidi="zh_CN"/>
        </w:rPr>
      </w:r>
      <w:r>
        <w:rPr>
          <w:lang w:val="zh_CN" w:bidi="zh_CN"/>
        </w:rPr>
        <w:t xml:space="preserve">noun m · </w:t>
      </w:r>
      <w:r>
        <w:rPr>
          <w:lang w:val="zh_CN" w:bidi="zh_CN"/>
        </w:rPr>
        <w:t>גבהּ</w:t>
      </w:r>
    </w:p>
    <w:p>
      <w:pPr/>
      <w:r>
        <w:rPr>
          <w:lang w:val="zh_CN" w:bidi="zh_CN"/>
        </w:rPr>
      </w:r>
    </w:p>
    <w:p>
      <w:pPr/>
      <w:r>
        <w:rPr>
          <w:lang w:val="zh_CN" w:bidi="zh_CN"/>
        </w:rPr>
      </w:r>
      <w:r>
        <w:rPr>
          <w:lang w:val="zh_CN" w:bidi="zh_CN"/>
        </w:rPr>
        <w:t>高，高度；身高</w:t>
      </w:r>
      <w:r>
        <w:rPr>
          <w:lang w:val="zh_CN" w:bidi="zh_CN"/>
        </w:rPr>
        <w:t xml:space="preserve"> </w:t>
      </w:r>
      <w:r>
        <w:rPr>
          <w:lang w:val="zh_CN" w:bidi="zh_CN"/>
        </w:rPr>
        <w:t>＝状态，人或物体的高度很高或超过平均水平；≈与地位关联</w:t>
      </w:r>
    </w:p>
    <w:p>
      <w:pPr/>
      <w:r>
        <w:rPr>
          <w:lang w:val="zh_CN" w:bidi="zh_CN"/>
        </w:rPr>
      </w:r>
      <w:r>
        <w:rPr>
          <w:lang w:val="zh_CN" w:bidi="zh_CN"/>
        </w:rPr>
        <w:t>1SA 17:4</w:t>
      </w:r>
      <w:r>
        <w:rPr>
          <w:lang w:val="zh_CN" w:bidi="zh_CN"/>
        </w:rPr>
        <w:t xml:space="preserve"> · </w:t>
      </w:r>
      <w:r>
        <w:rPr>
          <w:lang w:val="zh_CN" w:bidi="zh_CN"/>
        </w:rPr>
        <w:t>2CH 3:4</w:t>
      </w:r>
      <w:r>
        <w:rPr>
          <w:lang w:val="zh_CN" w:bidi="zh_CN"/>
        </w:rPr>
        <w:t xml:space="preserve"> · </w:t>
      </w:r>
      <w:r>
        <w:rPr>
          <w:lang w:val="zh_CN" w:bidi="zh_CN"/>
        </w:rPr>
        <w:t>EZK 1:18</w:t>
      </w:r>
      <w:r>
        <w:rPr>
          <w:lang w:val="zh_CN" w:bidi="zh_CN"/>
        </w:rPr>
        <w:t xml:space="preserve"> · </w:t>
      </w:r>
      <w:r>
        <w:rPr>
          <w:lang w:val="zh_CN" w:bidi="zh_CN"/>
        </w:rPr>
        <w:t>EZK 19:11</w:t>
      </w:r>
      <w:r>
        <w:rPr>
          <w:lang w:val="zh_CN" w:bidi="zh_CN"/>
        </w:rPr>
        <w:t xml:space="preserve"> · </w:t>
      </w:r>
      <w:r>
        <w:rPr>
          <w:lang w:val="zh_CN" w:bidi="zh_CN"/>
        </w:rPr>
        <w:t>EZK 31:10</w:t>
      </w:r>
      <w:r>
        <w:rPr>
          <w:lang w:val="zh_CN" w:bidi="zh_CN"/>
        </w:rPr>
        <w:t xml:space="preserve"> · </w:t>
      </w:r>
      <w:r>
        <w:rPr>
          <w:lang w:val="zh_CN" w:bidi="zh_CN"/>
        </w:rPr>
        <w:t>EZK 31:14</w:t>
      </w:r>
      <w:r>
        <w:rPr>
          <w:lang w:val="zh_CN" w:bidi="zh_CN"/>
        </w:rPr>
        <w:t xml:space="preserve"> · </w:t>
      </w:r>
      <w:r>
        <w:rPr>
          <w:lang w:val="zh_CN" w:bidi="zh_CN"/>
        </w:rPr>
        <w:t>EZK 40:42</w:t>
      </w:r>
      <w:r>
        <w:rPr>
          <w:lang w:val="zh_CN" w:bidi="zh_CN"/>
        </w:rPr>
        <w:t xml:space="preserve"> · </w:t>
      </w:r>
      <w:r>
        <w:rPr>
          <w:lang w:val="zh_CN" w:bidi="zh_CN"/>
        </w:rPr>
        <w:t>EZK 41:8</w:t>
      </w:r>
      <w:r>
        <w:rPr>
          <w:lang w:val="zh_CN" w:bidi="zh_CN"/>
        </w:rPr>
        <w:t xml:space="preserve"> · </w:t>
      </w:r>
      <w:r>
        <w:rPr>
          <w:lang w:val="zh_CN" w:bidi="zh_CN"/>
        </w:rPr>
        <w:t>AMO 2:9</w:t>
      </w:r>
      <w:r>
        <w:rPr>
          <w:lang w:val="zh_CN" w:bidi="zh_CN"/>
        </w:rPr>
        <w:t xml:space="preserve"> · </w:t>
      </w:r>
      <w:r>
        <w:rPr>
          <w:lang w:val="zh_CN" w:bidi="zh_CN"/>
        </w:rPr>
        <w:t>AMO 2:9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עָמֹק</w:t>
      </w:r>
    </w:p>
    <w:p>
      <w:pPr/>
      <w:r>
        <w:rPr>
          <w:lang w:val="zh_CN" w:bidi="zh_CN"/>
        </w:rPr>
      </w:r>
      <w:r>
        <w:rPr>
          <w:lang w:val="zh_CN" w:bidi="zh_CN"/>
        </w:rPr>
        <w:t>高</w:t>
      </w:r>
      <w:r>
        <w:rPr>
          <w:lang w:val="zh_CN" w:bidi="zh_CN"/>
        </w:rPr>
        <w:t xml:space="preserve"> </w:t>
      </w:r>
      <w:r>
        <w:rPr>
          <w:lang w:val="zh_CN" w:bidi="zh_CN"/>
        </w:rPr>
        <w:t>＝状态，某物位于高空之中，人类无法触及；≈有时用作比喻，描述超出人类理解的事物</w:t>
      </w:r>
    </w:p>
    <w:p>
      <w:pPr/>
      <w:r>
        <w:rPr>
          <w:lang w:val="zh_CN" w:bidi="zh_CN"/>
        </w:rPr>
      </w:r>
      <w:r>
        <w:rPr>
          <w:lang w:val="zh_CN" w:bidi="zh_CN"/>
        </w:rPr>
        <w:t>JOB 11:8</w:t>
      </w:r>
      <w:r>
        <w:rPr>
          <w:lang w:val="zh_CN" w:bidi="zh_CN"/>
        </w:rPr>
        <w:t xml:space="preserve"> · </w:t>
      </w:r>
      <w:r>
        <w:rPr>
          <w:lang w:val="zh_CN" w:bidi="zh_CN"/>
        </w:rPr>
        <w:t>JOB 22:12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גֵּאֶה</w:t>
      </w:r>
      <w:r>
        <w:rPr>
          <w:lang w:val="zh_CN" w:bidi="zh_CN"/>
        </w:rPr>
        <w:t xml:space="preserve"> · </w:t>
      </w:r>
      <w:r>
        <w:rPr>
          <w:lang w:val="zh_CN" w:bidi="zh_CN"/>
        </w:rPr>
        <w:t>גָּאֲוָה</w:t>
      </w:r>
      <w:r>
        <w:rPr>
          <w:lang w:val="zh_CN" w:bidi="zh_CN"/>
        </w:rPr>
        <w:t xml:space="preserve"> · </w:t>
      </w:r>
      <w:r>
        <w:rPr>
          <w:lang w:val="zh_CN" w:bidi="zh_CN"/>
        </w:rPr>
        <w:t>גָּאֹון</w:t>
      </w:r>
      <w:r>
        <w:rPr>
          <w:lang w:val="zh_CN" w:bidi="zh_CN"/>
        </w:rPr>
        <w:t xml:space="preserve"> · </w:t>
      </w:r>
      <w:r>
        <w:rPr>
          <w:lang w:val="zh_CN" w:bidi="zh_CN"/>
        </w:rPr>
        <w:t>הָדָר</w:t>
      </w:r>
      <w:r>
        <w:rPr>
          <w:lang w:val="zh_CN" w:bidi="zh_CN"/>
        </w:rPr>
        <w:t xml:space="preserve"> · </w:t>
      </w:r>
      <w:r>
        <w:rPr>
          <w:lang w:val="zh_CN" w:bidi="zh_CN"/>
        </w:rPr>
        <w:t>הֹוד</w:t>
      </w:r>
      <w:r>
        <w:rPr>
          <w:lang w:val="zh_CN" w:bidi="zh_CN"/>
        </w:rPr>
        <w:t xml:space="preserve"> · </w:t>
      </w:r>
      <w:r>
        <w:rPr>
          <w:lang w:val="zh_CN" w:bidi="zh_CN"/>
        </w:rPr>
        <w:t>רֻם לֵב</w:t>
      </w:r>
    </w:p>
    <w:p>
      <w:pPr/>
      <w:r>
        <w:rPr>
          <w:lang w:val="zh_CN" w:bidi="zh_CN"/>
        </w:rPr>
      </w:r>
      <w:r>
        <w:rPr>
          <w:lang w:val="zh_CN" w:bidi="zh_CN"/>
        </w:rPr>
        <w:t>伟大；荣耀；庄严；骄傲，傲慢</w:t>
      </w:r>
      <w:r>
        <w:rPr>
          <w:lang w:val="zh_CN" w:bidi="zh_CN"/>
        </w:rPr>
        <w:t xml:space="preserve"> </w:t>
      </w:r>
      <w:r>
        <w:rPr>
          <w:lang w:val="zh_CN" w:bidi="zh_CN"/>
        </w:rPr>
        <w:t>＝状态，人在自己或其他人眼中有崇高的地位，≈这状态是好是坏取决于这种地位是否合理</w:t>
      </w:r>
    </w:p>
    <w:p>
      <w:pPr/>
      <w:r>
        <w:rPr>
          <w:lang w:val="zh_CN" w:bidi="zh_CN"/>
        </w:rPr>
      </w:r>
      <w:r>
        <w:rPr>
          <w:lang w:val="zh_CN" w:bidi="zh_CN"/>
        </w:rPr>
        <w:t>2CH 32:26</w:t>
      </w:r>
      <w:r>
        <w:rPr>
          <w:lang w:val="zh_CN" w:bidi="zh_CN"/>
        </w:rPr>
        <w:t xml:space="preserve"> · </w:t>
      </w:r>
      <w:r>
        <w:rPr>
          <w:lang w:val="zh_CN" w:bidi="zh_CN"/>
        </w:rPr>
        <w:t>JOB 40:10</w:t>
      </w:r>
      <w:r>
        <w:rPr>
          <w:lang w:val="zh_CN" w:bidi="zh_CN"/>
        </w:rPr>
        <w:t xml:space="preserve"> · </w:t>
      </w:r>
      <w:r>
        <w:rPr>
          <w:lang w:val="zh_CN" w:bidi="zh_CN"/>
        </w:rPr>
        <w:t>PSA 10:4</w:t>
      </w:r>
      <w:r>
        <w:rPr>
          <w:lang w:val="zh_CN" w:bidi="zh_CN"/>
        </w:rPr>
        <w:t xml:space="preserve"> · </w:t>
      </w:r>
      <w:r>
        <w:rPr>
          <w:lang w:val="zh_CN" w:bidi="zh_CN"/>
        </w:rPr>
        <w:t>PRO 16:18</w:t>
      </w:r>
      <w:r>
        <w:rPr>
          <w:lang w:val="zh_CN" w:bidi="zh_CN"/>
        </w:rPr>
        <w:t xml:space="preserve"> · </w:t>
      </w:r>
      <w:r>
        <w:rPr>
          <w:lang w:val="zh_CN" w:bidi="zh_CN"/>
        </w:rPr>
        <w:t>JER 48:29</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גַּבְהוּת</w:t>
      </w:r>
      <w:r>
        <w:rPr>
          <w:lang w:val="zh_CN" w:bidi="zh_CN"/>
        </w:rPr>
      </w:r>
    </w:p>
    <w:p>
      <w:pPr>
        <w:pStyle w:val="Heading1"/>
      </w:pPr>
      <w:r>
        <w:rPr>
          <w:lang w:val="zh_CN" w:bidi="zh_CN"/>
        </w:rPr>
        <w:t>גַּבְהוּת</w:t>
      </w:r>
    </w:p>
    <w:p>
      <w:pPr/>
      <w:r>
        <w:rPr>
          <w:lang w:val="zh_CN" w:bidi="zh_CN"/>
        </w:rPr>
      </w:r>
      <w:r>
        <w:rPr>
          <w:lang w:val="zh_CN" w:bidi="zh_CN"/>
        </w:rPr>
        <w:t>גַּבְהוּת</w:t>
      </w:r>
      <w:r>
        <w:rPr>
          <w:lang w:val="zh_CN" w:bidi="zh_CN"/>
        </w:rPr>
        <w:t xml:space="preserve"> (</w:t>
      </w:r>
      <w:r>
        <w:rPr>
          <w:lang w:val="zh_CN" w:bidi="zh_CN"/>
        </w:rPr>
        <w:t>H1365</w:t>
      </w:r>
      <w:r>
        <w:rPr>
          <w:lang w:val="zh_CN" w:bidi="zh_CN"/>
        </w:rPr>
        <w:t>)</w:t>
      </w:r>
    </w:p>
    <w:p>
      <w:pPr/>
      <w:r>
        <w:rPr>
          <w:lang w:val="zh_CN" w:bidi="zh_CN"/>
        </w:rPr>
      </w:r>
      <w:r>
        <w:rPr>
          <w:lang w:val="zh_CN" w:bidi="zh_CN"/>
        </w:rPr>
        <w:t xml:space="preserve">noun f · </w:t>
      </w:r>
      <w:r>
        <w:rPr>
          <w:lang w:val="zh_CN" w:bidi="zh_CN"/>
        </w:rPr>
        <w:t>גבהּ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רוּם</w:t>
      </w:r>
    </w:p>
    <w:p>
      <w:pPr/>
      <w:r>
        <w:rPr>
          <w:lang w:val="zh_CN" w:bidi="zh_CN"/>
        </w:rPr>
      </w:r>
      <w:r>
        <w:rPr>
          <w:lang w:val="zh_CN" w:bidi="zh_CN"/>
        </w:rPr>
        <w:t>骄傲，高傲，傲慢；狂妄</w:t>
      </w:r>
      <w:r>
        <w:rPr>
          <w:lang w:val="zh_CN" w:bidi="zh_CN"/>
        </w:rPr>
        <w:t xml:space="preserve"> </w:t>
      </w:r>
      <w:r>
        <w:rPr>
          <w:lang w:val="zh_CN" w:bidi="zh_CN"/>
        </w:rPr>
        <w:t>＝状态，人自视甚高，≈被认为是一种负面、不受欢迎的态度</w:t>
      </w:r>
    </w:p>
    <w:p>
      <w:pPr/>
      <w:r>
        <w:rPr>
          <w:lang w:val="zh_CN" w:bidi="zh_CN"/>
        </w:rPr>
      </w:r>
      <w:r>
        <w:rPr>
          <w:lang w:val="zh_CN" w:bidi="zh_CN"/>
        </w:rPr>
        <w:t>ISA 2:11</w:t>
      </w:r>
      <w:r>
        <w:rPr>
          <w:lang w:val="zh_CN" w:bidi="zh_CN"/>
        </w:rPr>
        <w:t xml:space="preserve"> · </w:t>
      </w:r>
      <w:r>
        <w:rPr>
          <w:lang w:val="zh_CN" w:bidi="zh_CN"/>
        </w:rPr>
        <w:t>ISA 2:17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גְּבוּל</w:t>
      </w:r>
      <w:r>
        <w:rPr>
          <w:lang w:val="zh_CN" w:bidi="zh_CN"/>
        </w:rPr>
      </w:r>
    </w:p>
    <w:p>
      <w:pPr>
        <w:pStyle w:val="Heading1"/>
      </w:pPr>
      <w:r>
        <w:rPr>
          <w:lang w:val="zh_CN" w:bidi="zh_CN"/>
        </w:rPr>
        <w:t>גְּבוּל</w:t>
      </w:r>
    </w:p>
    <w:p>
      <w:pPr/>
      <w:r>
        <w:rPr>
          <w:lang w:val="zh_CN" w:bidi="zh_CN"/>
        </w:rPr>
      </w:r>
      <w:r>
        <w:rPr>
          <w:lang w:val="zh_CN" w:bidi="zh_CN"/>
        </w:rPr>
        <w:t>גְּבוּל</w:t>
      </w:r>
      <w:r>
        <w:rPr>
          <w:lang w:val="zh_CN" w:bidi="zh_CN"/>
        </w:rPr>
        <w:t xml:space="preserve"> (</w:t>
      </w:r>
      <w:r>
        <w:rPr>
          <w:lang w:val="zh_CN" w:bidi="zh_CN"/>
        </w:rPr>
        <w:t>H1366</w:t>
      </w:r>
      <w:r>
        <w:rPr>
          <w:lang w:val="zh_CN" w:bidi="zh_CN"/>
        </w:rPr>
        <w:t>)</w:t>
      </w:r>
    </w:p>
    <w:p>
      <w:pPr/>
      <w:r>
        <w:rPr>
          <w:lang w:val="zh_CN" w:bidi="zh_CN"/>
        </w:rPr>
      </w:r>
      <w:r>
        <w:rPr>
          <w:lang w:val="zh_CN" w:bidi="zh_CN"/>
        </w:rPr>
        <w:t xml:space="preserve">noun m · </w:t>
      </w:r>
      <w:r>
        <w:rPr>
          <w:lang w:val="zh_CN" w:bidi="zh_CN"/>
        </w:rPr>
        <w:t>גבל</w:t>
      </w:r>
    </w:p>
    <w:p>
      <w:pPr/>
      <w:r>
        <w:rPr>
          <w:lang w:val="zh_CN" w:bidi="zh_CN"/>
        </w:rPr>
      </w:r>
    </w:p>
    <w:p>
      <w:pPr/>
      <w:r>
        <w:rPr>
          <w:lang w:val="zh_CN" w:bidi="zh_CN"/>
        </w:rPr>
      </w:r>
      <w:r>
        <w:rPr>
          <w:lang w:val="zh_CN" w:bidi="zh_CN"/>
        </w:rPr>
        <w:t>境界，疆界，边界；四境，疆土；墙，分隔的墙；边缘</w:t>
      </w:r>
      <w:r>
        <w:rPr>
          <w:lang w:val="zh_CN" w:bidi="zh_CN"/>
        </w:rPr>
        <w:t xml:space="preserve"> </w:t>
      </w:r>
      <w:r>
        <w:rPr>
          <w:lang w:val="zh_CN" w:bidi="zh_CN"/>
        </w:rPr>
        <w:t>＝将整体的一部分与其他部分分开的一组界线，重点可以是界线本身，也可以是界线所包围的区域或物体</w:t>
      </w:r>
    </w:p>
    <w:p>
      <w:pPr/>
      <w:r>
        <w:rPr>
          <w:lang w:val="zh_CN" w:bidi="zh_CN"/>
        </w:rPr>
      </w:r>
      <w:r>
        <w:rPr>
          <w:lang w:val="zh_CN" w:bidi="zh_CN"/>
        </w:rPr>
        <w:t>GEN 10:19</w:t>
      </w:r>
      <w:r>
        <w:rPr>
          <w:lang w:val="zh_CN" w:bidi="zh_CN"/>
        </w:rPr>
        <w:t xml:space="preserve"> · </w:t>
      </w:r>
      <w:r>
        <w:rPr>
          <w:lang w:val="zh_CN" w:bidi="zh_CN"/>
        </w:rPr>
        <w:t>GEN 23:17</w:t>
      </w:r>
      <w:r>
        <w:rPr>
          <w:lang w:val="zh_CN" w:bidi="zh_CN"/>
        </w:rPr>
        <w:t xml:space="preserve"> · </w:t>
      </w:r>
      <w:r>
        <w:rPr>
          <w:lang w:val="zh_CN" w:bidi="zh_CN"/>
        </w:rPr>
        <w:t>GEN 47:21</w:t>
      </w:r>
      <w:r>
        <w:rPr>
          <w:lang w:val="zh_CN" w:bidi="zh_CN"/>
        </w:rPr>
        <w:t xml:space="preserve"> · </w:t>
      </w:r>
      <w:r>
        <w:rPr>
          <w:lang w:val="zh_CN" w:bidi="zh_CN"/>
        </w:rPr>
        <w:t>EXO 7:27</w:t>
      </w:r>
      <w:r>
        <w:rPr>
          <w:lang w:val="zh_CN" w:bidi="zh_CN"/>
        </w:rPr>
        <w:t xml:space="preserve"> · </w:t>
      </w:r>
      <w:r>
        <w:rPr>
          <w:lang w:val="zh_CN" w:bidi="zh_CN"/>
        </w:rPr>
        <w:t>EXO 10:4</w:t>
      </w:r>
      <w:r>
        <w:rPr>
          <w:lang w:val="zh_CN" w:bidi="zh_CN"/>
        </w:rPr>
        <w:t xml:space="preserve"> · </w:t>
      </w:r>
      <w:r>
        <w:rPr>
          <w:lang w:val="zh_CN" w:bidi="zh_CN"/>
        </w:rPr>
        <w:t>EXO 10:14</w:t>
      </w:r>
      <w:r>
        <w:rPr>
          <w:lang w:val="zh_CN" w:bidi="zh_CN"/>
        </w:rPr>
        <w:t xml:space="preserve"> · </w:t>
      </w:r>
      <w:r>
        <w:rPr>
          <w:lang w:val="zh_CN" w:bidi="zh_CN"/>
        </w:rPr>
        <w:t>EXO 10:19</w:t>
      </w:r>
      <w:r>
        <w:rPr>
          <w:lang w:val="zh_CN" w:bidi="zh_CN"/>
        </w:rPr>
        <w:t xml:space="preserve"> · </w:t>
      </w:r>
      <w:r>
        <w:rPr>
          <w:lang w:val="zh_CN" w:bidi="zh_CN"/>
        </w:rPr>
        <w:t>EXO 13:7</w:t>
      </w:r>
      <w:r>
        <w:rPr>
          <w:lang w:val="zh_CN" w:bidi="zh_CN"/>
        </w:rPr>
        <w:t xml:space="preserve"> · </w:t>
      </w:r>
      <w:r>
        <w:rPr>
          <w:lang w:val="zh_CN" w:bidi="zh_CN"/>
        </w:rPr>
        <w:t>EXO 23:31</w:t>
      </w:r>
      <w:r>
        <w:rPr>
          <w:lang w:val="zh_CN" w:bidi="zh_CN"/>
        </w:rPr>
        <w:t xml:space="preserve"> · </w:t>
      </w:r>
      <w:r>
        <w:rPr>
          <w:lang w:val="zh_CN" w:bidi="zh_CN"/>
        </w:rPr>
        <w:t>EXO 34:24</w:t>
      </w:r>
      <w:r>
        <w:rPr>
          <w:lang w:val="zh_CN" w:bidi="zh_CN"/>
        </w:rPr>
        <w:t xml:space="preserve"> · </w:t>
      </w:r>
      <w:r>
        <w:rPr>
          <w:lang w:val="zh_CN" w:bidi="zh_CN"/>
        </w:rPr>
        <w:t>NUM 20:16</w:t>
      </w:r>
      <w:r>
        <w:rPr>
          <w:lang w:val="zh_CN" w:bidi="zh_CN"/>
        </w:rPr>
        <w:t xml:space="preserve"> · </w:t>
      </w:r>
      <w:r>
        <w:rPr>
          <w:lang w:val="zh_CN" w:bidi="zh_CN"/>
        </w:rPr>
        <w:t>NUM 20:17</w:t>
      </w:r>
      <w:r>
        <w:rPr>
          <w:lang w:val="zh_CN" w:bidi="zh_CN"/>
        </w:rPr>
        <w:t xml:space="preserve"> · </w:t>
      </w:r>
      <w:r>
        <w:rPr>
          <w:lang w:val="zh_CN" w:bidi="zh_CN"/>
        </w:rPr>
        <w:t>NUM 20:21</w:t>
      </w:r>
      <w:r>
        <w:rPr>
          <w:lang w:val="zh_CN" w:bidi="zh_CN"/>
        </w:rPr>
        <w:t xml:space="preserve"> · </w:t>
      </w:r>
      <w:r>
        <w:rPr>
          <w:lang w:val="zh_CN" w:bidi="zh_CN"/>
        </w:rPr>
        <w:t>NUM 20:23</w:t>
      </w:r>
      <w:r>
        <w:rPr>
          <w:lang w:val="zh_CN" w:bidi="zh_CN"/>
        </w:rPr>
        <w:t xml:space="preserve"> · </w:t>
      </w:r>
      <w:r>
        <w:rPr>
          <w:lang w:val="zh_CN" w:bidi="zh_CN"/>
        </w:rPr>
        <w:t>NUM 21:13</w:t>
      </w:r>
      <w:r>
        <w:rPr>
          <w:lang w:val="zh_CN" w:bidi="zh_CN"/>
        </w:rPr>
        <w:t xml:space="preserve"> · </w:t>
      </w:r>
      <w:r>
        <w:rPr>
          <w:lang w:val="zh_CN" w:bidi="zh_CN"/>
        </w:rPr>
        <w:t>NUM 21:13</w:t>
      </w:r>
      <w:r>
        <w:rPr>
          <w:lang w:val="zh_CN" w:bidi="zh_CN"/>
        </w:rPr>
        <w:t xml:space="preserve"> · </w:t>
      </w:r>
      <w:r>
        <w:rPr>
          <w:lang w:val="zh_CN" w:bidi="zh_CN"/>
        </w:rPr>
        <w:t>NUM 21:15</w:t>
      </w:r>
      <w:r>
        <w:rPr>
          <w:lang w:val="zh_CN" w:bidi="zh_CN"/>
        </w:rPr>
        <w:t xml:space="preserve"> · </w:t>
      </w:r>
      <w:r>
        <w:rPr>
          <w:lang w:val="zh_CN" w:bidi="zh_CN"/>
        </w:rPr>
        <w:t>NUM 21:22</w:t>
      </w:r>
      <w:r>
        <w:rPr>
          <w:lang w:val="zh_CN" w:bidi="zh_CN"/>
        </w:rPr>
        <w:t xml:space="preserve"> · </w:t>
      </w:r>
      <w:r>
        <w:rPr>
          <w:lang w:val="zh_CN" w:bidi="zh_CN"/>
        </w:rPr>
        <w:t>NUM 21:23</w:t>
      </w:r>
      <w:r>
        <w:rPr>
          <w:lang w:val="zh_CN" w:bidi="zh_CN"/>
        </w:rPr>
        <w:t xml:space="preserve"> · </w:t>
      </w:r>
      <w:r>
        <w:rPr>
          <w:lang w:val="zh_CN" w:bidi="zh_CN"/>
        </w:rPr>
        <w:t>NUM 21:24</w:t>
      </w:r>
      <w:r>
        <w:rPr>
          <w:lang w:val="zh_CN" w:bidi="zh_CN"/>
        </w:rPr>
        <w:t xml:space="preserve"> · </w:t>
      </w:r>
      <w:r>
        <w:rPr>
          <w:lang w:val="zh_CN" w:bidi="zh_CN"/>
        </w:rPr>
        <w:t>NUM 22:36</w:t>
      </w:r>
      <w:r>
        <w:rPr>
          <w:lang w:val="zh_CN" w:bidi="zh_CN"/>
        </w:rPr>
        <w:t xml:space="preserve"> · </w:t>
      </w:r>
      <w:r>
        <w:rPr>
          <w:lang w:val="zh_CN" w:bidi="zh_CN"/>
        </w:rPr>
        <w:t>NUM 22:36</w:t>
      </w:r>
      <w:r>
        <w:rPr>
          <w:lang w:val="zh_CN" w:bidi="zh_CN"/>
        </w:rPr>
        <w:t xml:space="preserve"> · </w:t>
      </w:r>
      <w:r>
        <w:rPr>
          <w:lang w:val="zh_CN" w:bidi="zh_CN"/>
        </w:rPr>
        <w:t>NUM 33:44</w:t>
      </w:r>
      <w:r>
        <w:rPr>
          <w:lang w:val="zh_CN" w:bidi="zh_CN"/>
        </w:rPr>
        <w:t xml:space="preserve"> · </w:t>
      </w:r>
      <w:r>
        <w:rPr>
          <w:lang w:val="zh_CN" w:bidi="zh_CN"/>
        </w:rPr>
        <w:t>NUM 34:3</w:t>
      </w:r>
      <w:r>
        <w:rPr>
          <w:lang w:val="zh_CN" w:bidi="zh_CN"/>
        </w:rPr>
        <w:t xml:space="preserve"> · </w:t>
      </w:r>
      <w:r>
        <w:rPr>
          <w:lang w:val="zh_CN" w:bidi="zh_CN"/>
        </w:rPr>
        <w:t>NUM 34:4</w:t>
      </w:r>
      <w:r>
        <w:rPr>
          <w:lang w:val="zh_CN" w:bidi="zh_CN"/>
        </w:rPr>
        <w:t xml:space="preserve"> · </w:t>
      </w:r>
      <w:r>
        <w:rPr>
          <w:lang w:val="zh_CN" w:bidi="zh_CN"/>
        </w:rPr>
        <w:t>NUM 34:5</w:t>
      </w:r>
      <w:r>
        <w:rPr>
          <w:lang w:val="zh_CN" w:bidi="zh_CN"/>
        </w:rPr>
        <w:t xml:space="preserve"> · </w:t>
      </w:r>
      <w:r>
        <w:rPr>
          <w:lang w:val="zh_CN" w:bidi="zh_CN"/>
        </w:rPr>
        <w:t>NUM 34:6</w:t>
      </w:r>
      <w:r>
        <w:rPr>
          <w:lang w:val="zh_CN" w:bidi="zh_CN"/>
        </w:rPr>
        <w:t xml:space="preserve"> · </w:t>
      </w:r>
      <w:r>
        <w:rPr>
          <w:lang w:val="zh_CN" w:bidi="zh_CN"/>
        </w:rPr>
        <w:t>NUM 34:6</w:t>
      </w:r>
      <w:r>
        <w:rPr>
          <w:lang w:val="zh_CN" w:bidi="zh_CN"/>
        </w:rPr>
        <w:t xml:space="preserve"> · </w:t>
      </w:r>
      <w:r>
        <w:rPr>
          <w:lang w:val="zh_CN" w:bidi="zh_CN"/>
        </w:rPr>
        <w:t>NUM 34:6</w:t>
      </w:r>
      <w:r>
        <w:rPr>
          <w:lang w:val="zh_CN" w:bidi="zh_CN"/>
        </w:rPr>
        <w:t xml:space="preserve"> · </w:t>
      </w:r>
      <w:r>
        <w:rPr>
          <w:lang w:val="zh_CN" w:bidi="zh_CN"/>
        </w:rPr>
        <w:t>NUM 34:7</w:t>
      </w:r>
      <w:r>
        <w:rPr>
          <w:lang w:val="zh_CN" w:bidi="zh_CN"/>
        </w:rPr>
        <w:t xml:space="preserve"> · </w:t>
      </w:r>
      <w:r>
        <w:rPr>
          <w:lang w:val="zh_CN" w:bidi="zh_CN"/>
        </w:rPr>
        <w:t>NUM 34:8</w:t>
      </w:r>
      <w:r>
        <w:rPr>
          <w:lang w:val="zh_CN" w:bidi="zh_CN"/>
        </w:rPr>
        <w:t xml:space="preserve"> · </w:t>
      </w:r>
      <w:r>
        <w:rPr>
          <w:lang w:val="zh_CN" w:bidi="zh_CN"/>
        </w:rPr>
        <w:t>NUM 34:9</w:t>
      </w:r>
      <w:r>
        <w:rPr>
          <w:lang w:val="zh_CN" w:bidi="zh_CN"/>
        </w:rPr>
        <w:t xml:space="preserve"> · </w:t>
      </w:r>
      <w:r>
        <w:rPr>
          <w:lang w:val="zh_CN" w:bidi="zh_CN"/>
        </w:rPr>
        <w:t>NUM 34:9</w:t>
      </w:r>
      <w:r>
        <w:rPr>
          <w:lang w:val="zh_CN" w:bidi="zh_CN"/>
        </w:rPr>
        <w:t xml:space="preserve"> · </w:t>
      </w:r>
      <w:r>
        <w:rPr>
          <w:lang w:val="zh_CN" w:bidi="zh_CN"/>
        </w:rPr>
        <w:t>NUM 34:10</w:t>
      </w:r>
      <w:r>
        <w:rPr>
          <w:lang w:val="zh_CN" w:bidi="zh_CN"/>
        </w:rPr>
        <w:t xml:space="preserve"> · </w:t>
      </w:r>
      <w:r>
        <w:rPr>
          <w:lang w:val="zh_CN" w:bidi="zh_CN"/>
        </w:rPr>
        <w:t>NUM 34:11</w:t>
      </w:r>
      <w:r>
        <w:rPr>
          <w:lang w:val="zh_CN" w:bidi="zh_CN"/>
        </w:rPr>
        <w:t xml:space="preserve"> · </w:t>
      </w:r>
      <w:r>
        <w:rPr>
          <w:lang w:val="zh_CN" w:bidi="zh_CN"/>
        </w:rPr>
        <w:t>NUM 34:11</w:t>
      </w:r>
      <w:r>
        <w:rPr>
          <w:lang w:val="zh_CN" w:bidi="zh_CN"/>
        </w:rPr>
        <w:t xml:space="preserve"> · </w:t>
      </w:r>
      <w:r>
        <w:rPr>
          <w:lang w:val="zh_CN" w:bidi="zh_CN"/>
        </w:rPr>
        <w:t>NUM 34:12</w:t>
      </w:r>
      <w:r>
        <w:rPr>
          <w:lang w:val="zh_CN" w:bidi="zh_CN"/>
        </w:rPr>
        <w:t xml:space="preserve"> · </w:t>
      </w:r>
      <w:r>
        <w:rPr>
          <w:lang w:val="zh_CN" w:bidi="zh_CN"/>
        </w:rPr>
        <w:t>NUM 35:26</w:t>
      </w:r>
      <w:r>
        <w:rPr>
          <w:lang w:val="zh_CN" w:bidi="zh_CN"/>
        </w:rPr>
        <w:t xml:space="preserve"> · </w:t>
      </w:r>
      <w:r>
        <w:rPr>
          <w:lang w:val="zh_CN" w:bidi="zh_CN"/>
        </w:rPr>
        <w:t>NUM 35:27</w:t>
      </w:r>
      <w:r>
        <w:rPr>
          <w:lang w:val="zh_CN" w:bidi="zh_CN"/>
        </w:rPr>
        <w:t xml:space="preserve"> · </w:t>
      </w:r>
      <w:r>
        <w:rPr>
          <w:lang w:val="zh_CN" w:bidi="zh_CN"/>
        </w:rPr>
        <w:t>DEU 2:4</w:t>
      </w:r>
      <w:r>
        <w:rPr>
          <w:lang w:val="zh_CN" w:bidi="zh_CN"/>
        </w:rPr>
        <w:t xml:space="preserve"> · </w:t>
      </w:r>
      <w:r>
        <w:rPr>
          <w:lang w:val="zh_CN" w:bidi="zh_CN"/>
        </w:rPr>
        <w:t>DEU 2:18</w:t>
      </w:r>
      <w:r>
        <w:rPr>
          <w:lang w:val="zh_CN" w:bidi="zh_CN"/>
        </w:rPr>
        <w:t xml:space="preserve"> · </w:t>
      </w:r>
      <w:r>
        <w:rPr>
          <w:lang w:val="zh_CN" w:bidi="zh_CN"/>
        </w:rPr>
        <w:t>DEU 3:14</w:t>
      </w:r>
      <w:r>
        <w:rPr>
          <w:lang w:val="zh_CN" w:bidi="zh_CN"/>
        </w:rPr>
        <w:t xml:space="preserve"> · </w:t>
      </w:r>
      <w:r>
        <w:rPr>
          <w:lang w:val="zh_CN" w:bidi="zh_CN"/>
        </w:rPr>
        <w:t>DEU 3:16</w:t>
      </w:r>
      <w:r>
        <w:rPr>
          <w:lang w:val="zh_CN" w:bidi="zh_CN"/>
        </w:rPr>
        <w:t xml:space="preserve"> · </w:t>
      </w:r>
      <w:r>
        <w:rPr>
          <w:lang w:val="zh_CN" w:bidi="zh_CN"/>
        </w:rPr>
        <w:t>DEU 3:16</w:t>
      </w:r>
      <w:r>
        <w:rPr>
          <w:lang w:val="zh_CN" w:bidi="zh_CN"/>
        </w:rPr>
        <w:t xml:space="preserve"> · </w:t>
      </w:r>
      <w:r>
        <w:rPr>
          <w:lang w:val="zh_CN" w:bidi="zh_CN"/>
        </w:rPr>
        <w:t>DEU 3:17</w:t>
      </w:r>
      <w:r>
        <w:rPr>
          <w:lang w:val="zh_CN" w:bidi="zh_CN"/>
        </w:rPr>
        <w:t xml:space="preserve"> · </w:t>
      </w:r>
      <w:r>
        <w:rPr>
          <w:lang w:val="zh_CN" w:bidi="zh_CN"/>
        </w:rPr>
        <w:t>DEU 11:24</w:t>
      </w:r>
      <w:r>
        <w:rPr>
          <w:lang w:val="zh_CN" w:bidi="zh_CN"/>
        </w:rPr>
        <w:t xml:space="preserve"> · </w:t>
      </w:r>
      <w:r>
        <w:rPr>
          <w:lang w:val="zh_CN" w:bidi="zh_CN"/>
        </w:rPr>
        <w:t>DEU 12:20</w:t>
      </w:r>
      <w:r>
        <w:rPr>
          <w:lang w:val="zh_CN" w:bidi="zh_CN"/>
        </w:rPr>
        <w:t xml:space="preserve"> · </w:t>
      </w:r>
      <w:r>
        <w:rPr>
          <w:lang w:val="zh_CN" w:bidi="zh_CN"/>
        </w:rPr>
        <w:t>DEU 16:4</w:t>
      </w:r>
      <w:r>
        <w:rPr>
          <w:lang w:val="zh_CN" w:bidi="zh_CN"/>
        </w:rPr>
        <w:t xml:space="preserve"> · </w:t>
      </w:r>
      <w:r>
        <w:rPr>
          <w:lang w:val="zh_CN" w:bidi="zh_CN"/>
        </w:rPr>
        <w:t>DEU 19:3</w:t>
      </w:r>
      <w:r>
        <w:rPr>
          <w:lang w:val="zh_CN" w:bidi="zh_CN"/>
        </w:rPr>
        <w:t xml:space="preserve"> · </w:t>
      </w:r>
      <w:r>
        <w:rPr>
          <w:lang w:val="zh_CN" w:bidi="zh_CN"/>
        </w:rPr>
        <w:t>DEU 19:8</w:t>
      </w:r>
      <w:r>
        <w:rPr>
          <w:lang w:val="zh_CN" w:bidi="zh_CN"/>
        </w:rPr>
        <w:t xml:space="preserve"> · </w:t>
      </w:r>
      <w:r>
        <w:rPr>
          <w:lang w:val="zh_CN" w:bidi="zh_CN"/>
        </w:rPr>
        <w:t>DEU 19:14</w:t>
      </w:r>
      <w:r>
        <w:rPr>
          <w:lang w:val="zh_CN" w:bidi="zh_CN"/>
        </w:rPr>
        <w:t xml:space="preserve"> · </w:t>
      </w:r>
      <w:r>
        <w:rPr>
          <w:lang w:val="zh_CN" w:bidi="zh_CN"/>
        </w:rPr>
        <w:t>DEU 27:17</w:t>
      </w:r>
      <w:r>
        <w:rPr>
          <w:lang w:val="zh_CN" w:bidi="zh_CN"/>
        </w:rPr>
        <w:t xml:space="preserve"> · </w:t>
      </w:r>
      <w:r>
        <w:rPr>
          <w:lang w:val="zh_CN" w:bidi="zh_CN"/>
        </w:rPr>
        <w:t>DEU 28:40</w:t>
      </w:r>
      <w:r>
        <w:rPr>
          <w:lang w:val="zh_CN" w:bidi="zh_CN"/>
        </w:rPr>
        <w:t xml:space="preserve"> · </w:t>
      </w:r>
      <w:r>
        <w:rPr>
          <w:lang w:val="zh_CN" w:bidi="zh_CN"/>
        </w:rPr>
        <w:t>JOS 1:4</w:t>
      </w:r>
      <w:r>
        <w:rPr>
          <w:lang w:val="zh_CN" w:bidi="zh_CN"/>
        </w:rPr>
        <w:t xml:space="preserve"> · </w:t>
      </w:r>
      <w:r>
        <w:rPr>
          <w:lang w:val="zh_CN" w:bidi="zh_CN"/>
        </w:rPr>
        <w:t>JOS 12:2</w:t>
      </w:r>
      <w:r>
        <w:rPr>
          <w:lang w:val="zh_CN" w:bidi="zh_CN"/>
        </w:rPr>
        <w:t xml:space="preserve"> · </w:t>
      </w:r>
      <w:r>
        <w:rPr>
          <w:lang w:val="zh_CN" w:bidi="zh_CN"/>
        </w:rPr>
        <w:t>JOS 12:4</w:t>
      </w:r>
      <w:r>
        <w:rPr>
          <w:lang w:val="zh_CN" w:bidi="zh_CN"/>
        </w:rPr>
        <w:t xml:space="preserve"> · </w:t>
      </w:r>
      <w:r>
        <w:rPr>
          <w:lang w:val="zh_CN" w:bidi="zh_CN"/>
        </w:rPr>
        <w:t>JOS 12:5</w:t>
      </w:r>
      <w:r>
        <w:rPr>
          <w:lang w:val="zh_CN" w:bidi="zh_CN"/>
        </w:rPr>
        <w:t xml:space="preserve"> · </w:t>
      </w:r>
      <w:r>
        <w:rPr>
          <w:lang w:val="zh_CN" w:bidi="zh_CN"/>
        </w:rPr>
        <w:t>JOS 12:5</w:t>
      </w:r>
      <w:r>
        <w:rPr>
          <w:lang w:val="zh_CN" w:bidi="zh_CN"/>
        </w:rPr>
        <w:t xml:space="preserve"> · </w:t>
      </w:r>
      <w:r>
        <w:rPr>
          <w:lang w:val="zh_CN" w:bidi="zh_CN"/>
        </w:rPr>
        <w:t>JOS 13:3</w:t>
      </w:r>
      <w:r>
        <w:rPr>
          <w:lang w:val="zh_CN" w:bidi="zh_CN"/>
        </w:rPr>
        <w:t xml:space="preserve"> · </w:t>
      </w:r>
      <w:r>
        <w:rPr>
          <w:lang w:val="zh_CN" w:bidi="zh_CN"/>
        </w:rPr>
        <w:t>JOS 13:4</w:t>
      </w:r>
      <w:r>
        <w:rPr>
          <w:lang w:val="zh_CN" w:bidi="zh_CN"/>
        </w:rPr>
        <w:t xml:space="preserve"> · </w:t>
      </w:r>
      <w:r>
        <w:rPr>
          <w:lang w:val="zh_CN" w:bidi="zh_CN"/>
        </w:rPr>
        <w:t>JOS 13:10</w:t>
      </w:r>
      <w:r>
        <w:rPr>
          <w:lang w:val="zh_CN" w:bidi="zh_CN"/>
        </w:rPr>
        <w:t xml:space="preserve"> · </w:t>
      </w:r>
      <w:r>
        <w:rPr>
          <w:lang w:val="zh_CN" w:bidi="zh_CN"/>
        </w:rPr>
        <w:t>JOS 13:11</w:t>
      </w:r>
      <w:r>
        <w:rPr>
          <w:lang w:val="zh_CN" w:bidi="zh_CN"/>
        </w:rPr>
        <w:t xml:space="preserve"> · </w:t>
      </w:r>
      <w:r>
        <w:rPr>
          <w:lang w:val="zh_CN" w:bidi="zh_CN"/>
        </w:rPr>
        <w:t>JOS 13:16</w:t>
      </w:r>
      <w:r>
        <w:rPr>
          <w:lang w:val="zh_CN" w:bidi="zh_CN"/>
        </w:rPr>
        <w:t xml:space="preserve"> · </w:t>
      </w:r>
      <w:r>
        <w:rPr>
          <w:lang w:val="zh_CN" w:bidi="zh_CN"/>
        </w:rPr>
        <w:t>JOS 13:23</w:t>
      </w:r>
      <w:r>
        <w:rPr>
          <w:lang w:val="zh_CN" w:bidi="zh_CN"/>
        </w:rPr>
        <w:t xml:space="preserve"> · </w:t>
      </w:r>
      <w:r>
        <w:rPr>
          <w:lang w:val="zh_CN" w:bidi="zh_CN"/>
        </w:rPr>
        <w:t>JOS 13:23</w:t>
      </w:r>
      <w:r>
        <w:rPr>
          <w:lang w:val="zh_CN" w:bidi="zh_CN"/>
        </w:rPr>
        <w:t xml:space="preserve"> · </w:t>
      </w:r>
      <w:r>
        <w:rPr>
          <w:lang w:val="zh_CN" w:bidi="zh_CN"/>
        </w:rPr>
        <w:t>JOS 13:25</w:t>
      </w:r>
      <w:r>
        <w:rPr>
          <w:lang w:val="zh_CN" w:bidi="zh_CN"/>
        </w:rPr>
        <w:t xml:space="preserve"> · </w:t>
      </w:r>
      <w:r>
        <w:rPr>
          <w:lang w:val="zh_CN" w:bidi="zh_CN"/>
        </w:rPr>
        <w:t>JOS 13:26</w:t>
      </w:r>
      <w:r>
        <w:rPr>
          <w:lang w:val="zh_CN" w:bidi="zh_CN"/>
        </w:rPr>
        <w:t xml:space="preserve"> · </w:t>
      </w:r>
      <w:r>
        <w:rPr>
          <w:lang w:val="zh_CN" w:bidi="zh_CN"/>
        </w:rPr>
        <w:t>JOS 13:27</w:t>
      </w:r>
      <w:r>
        <w:rPr>
          <w:lang w:val="zh_CN" w:bidi="zh_CN"/>
        </w:rPr>
        <w:t xml:space="preserve"> · </w:t>
      </w:r>
      <w:r>
        <w:rPr>
          <w:lang w:val="zh_CN" w:bidi="zh_CN"/>
        </w:rPr>
        <w:t>JOS 13:30</w:t>
      </w:r>
      <w:r>
        <w:rPr>
          <w:lang w:val="zh_CN" w:bidi="zh_CN"/>
        </w:rPr>
        <w:t xml:space="preserve"> · </w:t>
      </w:r>
      <w:r>
        <w:rPr>
          <w:lang w:val="zh_CN" w:bidi="zh_CN"/>
        </w:rPr>
        <w:t>JOS 15:1</w:t>
      </w:r>
      <w:r>
        <w:rPr>
          <w:lang w:val="zh_CN" w:bidi="zh_CN"/>
        </w:rPr>
        <w:t xml:space="preserve"> · </w:t>
      </w:r>
      <w:r>
        <w:rPr>
          <w:lang w:val="zh_CN" w:bidi="zh_CN"/>
        </w:rPr>
        <w:t>JOS 15:2</w:t>
      </w:r>
      <w:r>
        <w:rPr>
          <w:lang w:val="zh_CN" w:bidi="zh_CN"/>
        </w:rPr>
        <w:t xml:space="preserve"> · </w:t>
      </w:r>
      <w:r>
        <w:rPr>
          <w:lang w:val="zh_CN" w:bidi="zh_CN"/>
        </w:rPr>
        <w:t>JOS 15:4</w:t>
      </w:r>
      <w:r>
        <w:rPr>
          <w:lang w:val="zh_CN" w:bidi="zh_CN"/>
        </w:rPr>
        <w:t xml:space="preserve"> · </w:t>
      </w:r>
      <w:r>
        <w:rPr>
          <w:lang w:val="zh_CN" w:bidi="zh_CN"/>
        </w:rPr>
        <w:t>JOS 15:4</w:t>
      </w:r>
      <w:r>
        <w:rPr>
          <w:lang w:val="zh_CN" w:bidi="zh_CN"/>
        </w:rPr>
        <w:t xml:space="preserve"> · </w:t>
      </w:r>
      <w:r>
        <w:rPr>
          <w:lang w:val="zh_CN" w:bidi="zh_CN"/>
        </w:rPr>
        <w:t>JOS 15:5</w:t>
      </w:r>
      <w:r>
        <w:rPr>
          <w:lang w:val="zh_CN" w:bidi="zh_CN"/>
        </w:rPr>
        <w:t xml:space="preserve"> · </w:t>
      </w:r>
      <w:r>
        <w:rPr>
          <w:lang w:val="zh_CN" w:bidi="zh_CN"/>
        </w:rPr>
        <w:t>JOS 15:5</w:t>
      </w:r>
      <w:r>
        <w:rPr>
          <w:lang w:val="zh_CN" w:bidi="zh_CN"/>
        </w:rPr>
        <w:t xml:space="preserve"> · </w:t>
      </w:r>
      <w:r>
        <w:rPr>
          <w:lang w:val="zh_CN" w:bidi="zh_CN"/>
        </w:rPr>
        <w:t>JOS 15:6</w:t>
      </w:r>
      <w:r>
        <w:rPr>
          <w:lang w:val="zh_CN" w:bidi="zh_CN"/>
        </w:rPr>
        <w:t xml:space="preserve"> · </w:t>
      </w:r>
      <w:r>
        <w:rPr>
          <w:lang w:val="zh_CN" w:bidi="zh_CN"/>
        </w:rPr>
        <w:t>JOS 15:6</w:t>
      </w:r>
      <w:r>
        <w:rPr>
          <w:lang w:val="zh_CN" w:bidi="zh_CN"/>
        </w:rPr>
        <w:t xml:space="preserve"> · </w:t>
      </w:r>
      <w:r>
        <w:rPr>
          <w:lang w:val="zh_CN" w:bidi="zh_CN"/>
        </w:rPr>
        <w:t>JOS 15:7</w:t>
      </w:r>
      <w:r>
        <w:rPr>
          <w:lang w:val="zh_CN" w:bidi="zh_CN"/>
        </w:rPr>
        <w:t xml:space="preserve"> · </w:t>
      </w:r>
      <w:r>
        <w:rPr>
          <w:lang w:val="zh_CN" w:bidi="zh_CN"/>
        </w:rPr>
        <w:t>JOS 15:7</w:t>
      </w:r>
      <w:r>
        <w:rPr>
          <w:lang w:val="zh_CN" w:bidi="zh_CN"/>
        </w:rPr>
        <w:t xml:space="preserve"> · </w:t>
      </w:r>
      <w:r>
        <w:rPr>
          <w:lang w:val="zh_CN" w:bidi="zh_CN"/>
        </w:rPr>
        <w:t>JOS 15:8</w:t>
      </w:r>
      <w:r>
        <w:rPr>
          <w:lang w:val="zh_CN" w:bidi="zh_CN"/>
        </w:rPr>
        <w:t xml:space="preserve"> · </w:t>
      </w:r>
      <w:r>
        <w:rPr>
          <w:lang w:val="zh_CN" w:bidi="zh_CN"/>
        </w:rPr>
        <w:t>JOS 15:8</w:t>
      </w:r>
      <w:r>
        <w:rPr>
          <w:lang w:val="zh_CN" w:bidi="zh_CN"/>
        </w:rPr>
        <w:t xml:space="preserve"> · </w:t>
      </w:r>
      <w:r>
        <w:rPr>
          <w:lang w:val="zh_CN" w:bidi="zh_CN"/>
        </w:rPr>
        <w:t>JOS 15:9</w:t>
      </w:r>
      <w:r>
        <w:rPr>
          <w:lang w:val="zh_CN" w:bidi="zh_CN"/>
        </w:rPr>
        <w:t xml:space="preserve"> · </w:t>
      </w:r>
      <w:r>
        <w:rPr>
          <w:lang w:val="zh_CN" w:bidi="zh_CN"/>
        </w:rPr>
        <w:t>JOS 15:9</w:t>
      </w:r>
      <w:r>
        <w:rPr>
          <w:lang w:val="zh_CN" w:bidi="zh_CN"/>
        </w:rPr>
        <w:t xml:space="preserve"> · </w:t>
      </w:r>
      <w:r>
        <w:rPr>
          <w:lang w:val="zh_CN" w:bidi="zh_CN"/>
        </w:rPr>
        <w:t>JOS 15:10</w:t>
      </w:r>
      <w:r>
        <w:rPr>
          <w:lang w:val="zh_CN" w:bidi="zh_CN"/>
        </w:rPr>
        <w:t xml:space="preserve"> · </w:t>
      </w:r>
      <w:r>
        <w:rPr>
          <w:lang w:val="zh_CN" w:bidi="zh_CN"/>
        </w:rPr>
        <w:t>JOS 15:11</w:t>
      </w:r>
      <w:r>
        <w:rPr>
          <w:lang w:val="zh_CN" w:bidi="zh_CN"/>
        </w:rPr>
        <w:t xml:space="preserve"> · </w:t>
      </w:r>
      <w:r>
        <w:rPr>
          <w:lang w:val="zh_CN" w:bidi="zh_CN"/>
        </w:rPr>
        <w:t>JOS 15:11</w:t>
      </w:r>
      <w:r>
        <w:rPr>
          <w:lang w:val="zh_CN" w:bidi="zh_CN"/>
        </w:rPr>
        <w:t xml:space="preserve"> · </w:t>
      </w:r>
      <w:r>
        <w:rPr>
          <w:lang w:val="zh_CN" w:bidi="zh_CN"/>
        </w:rPr>
        <w:t>JOS 15:11</w:t>
      </w:r>
      <w:r>
        <w:rPr>
          <w:lang w:val="zh_CN" w:bidi="zh_CN"/>
        </w:rPr>
        <w:t xml:space="preserve"> · </w:t>
      </w:r>
      <w:r>
        <w:rPr>
          <w:lang w:val="zh_CN" w:bidi="zh_CN"/>
        </w:rPr>
        <w:t>JOS 15:12</w:t>
      </w:r>
      <w:r>
        <w:rPr>
          <w:lang w:val="zh_CN" w:bidi="zh_CN"/>
        </w:rPr>
        <w:t xml:space="preserve"> · </w:t>
      </w:r>
      <w:r>
        <w:rPr>
          <w:lang w:val="zh_CN" w:bidi="zh_CN"/>
        </w:rPr>
        <w:t>JOS 15:12</w:t>
      </w:r>
      <w:r>
        <w:rPr>
          <w:lang w:val="zh_CN" w:bidi="zh_CN"/>
        </w:rPr>
        <w:t xml:space="preserve"> · </w:t>
      </w:r>
      <w:r>
        <w:rPr>
          <w:lang w:val="zh_CN" w:bidi="zh_CN"/>
        </w:rPr>
        <w:t>JOS 15:12</w:t>
      </w:r>
      <w:r>
        <w:rPr>
          <w:lang w:val="zh_CN" w:bidi="zh_CN"/>
        </w:rPr>
        <w:t xml:space="preserve"> · </w:t>
      </w:r>
      <w:r>
        <w:rPr>
          <w:lang w:val="zh_CN" w:bidi="zh_CN"/>
        </w:rPr>
        <w:t>JOS 15:21</w:t>
      </w:r>
      <w:r>
        <w:rPr>
          <w:lang w:val="zh_CN" w:bidi="zh_CN"/>
        </w:rPr>
        <w:t xml:space="preserve"> · </w:t>
      </w:r>
      <w:r>
        <w:rPr>
          <w:lang w:val="zh_CN" w:bidi="zh_CN"/>
        </w:rPr>
        <w:t>JOS 15:47</w:t>
      </w:r>
      <w:r>
        <w:rPr>
          <w:lang w:val="zh_CN" w:bidi="zh_CN"/>
        </w:rPr>
        <w:t xml:space="preserve"> · </w:t>
      </w:r>
      <w:r>
        <w:rPr>
          <w:lang w:val="zh_CN" w:bidi="zh_CN"/>
        </w:rPr>
        <w:t>JOS 16:2</w:t>
      </w:r>
      <w:r>
        <w:rPr>
          <w:lang w:val="zh_CN" w:bidi="zh_CN"/>
        </w:rPr>
        <w:t xml:space="preserve"> · </w:t>
      </w:r>
      <w:r>
        <w:rPr>
          <w:lang w:val="zh_CN" w:bidi="zh_CN"/>
        </w:rPr>
        <w:t>JOS 16:3</w:t>
      </w:r>
      <w:r>
        <w:rPr>
          <w:lang w:val="zh_CN" w:bidi="zh_CN"/>
        </w:rPr>
        <w:t xml:space="preserve"> · </w:t>
      </w:r>
      <w:r>
        <w:rPr>
          <w:lang w:val="zh_CN" w:bidi="zh_CN"/>
        </w:rPr>
        <w:t>JOS 16:3</w:t>
      </w:r>
      <w:r>
        <w:rPr>
          <w:lang w:val="zh_CN" w:bidi="zh_CN"/>
        </w:rPr>
        <w:t xml:space="preserve"> · </w:t>
      </w:r>
      <w:r>
        <w:rPr>
          <w:lang w:val="zh_CN" w:bidi="zh_CN"/>
        </w:rPr>
        <w:t>JOS 16:5</w:t>
      </w:r>
      <w:r>
        <w:rPr>
          <w:lang w:val="zh_CN" w:bidi="zh_CN"/>
        </w:rPr>
        <w:t xml:space="preserve"> · </w:t>
      </w:r>
      <w:r>
        <w:rPr>
          <w:lang w:val="zh_CN" w:bidi="zh_CN"/>
        </w:rPr>
        <w:t>JOS 16:5</w:t>
      </w:r>
      <w:r>
        <w:rPr>
          <w:lang w:val="zh_CN" w:bidi="zh_CN"/>
        </w:rPr>
        <w:t xml:space="preserve"> · </w:t>
      </w:r>
      <w:r>
        <w:rPr>
          <w:lang w:val="zh_CN" w:bidi="zh_CN"/>
        </w:rPr>
        <w:t>JOS 16:6</w:t>
      </w:r>
      <w:r>
        <w:rPr>
          <w:lang w:val="zh_CN" w:bidi="zh_CN"/>
        </w:rPr>
        <w:t xml:space="preserve"> · </w:t>
      </w:r>
      <w:r>
        <w:rPr>
          <w:lang w:val="zh_CN" w:bidi="zh_CN"/>
        </w:rPr>
        <w:t>JOS 16:6</w:t>
      </w:r>
      <w:r>
        <w:rPr>
          <w:lang w:val="zh_CN" w:bidi="zh_CN"/>
        </w:rPr>
        <w:t xml:space="preserve"> · </w:t>
      </w:r>
      <w:r>
        <w:rPr>
          <w:lang w:val="zh_CN" w:bidi="zh_CN"/>
        </w:rPr>
        <w:t>JOS 16:8</w:t>
      </w:r>
      <w:r>
        <w:rPr>
          <w:lang w:val="zh_CN" w:bidi="zh_CN"/>
        </w:rPr>
        <w:t xml:space="preserve"> · </w:t>
      </w:r>
      <w:r>
        <w:rPr>
          <w:lang w:val="zh_CN" w:bidi="zh_CN"/>
        </w:rPr>
        <w:t>JOS 17:7</w:t>
      </w:r>
      <w:r>
        <w:rPr>
          <w:lang w:val="zh_CN" w:bidi="zh_CN"/>
        </w:rPr>
        <w:t xml:space="preserve"> · </w:t>
      </w:r>
      <w:r>
        <w:rPr>
          <w:lang w:val="zh_CN" w:bidi="zh_CN"/>
        </w:rPr>
        <w:t>JOS 17:7</w:t>
      </w:r>
      <w:r>
        <w:rPr>
          <w:lang w:val="zh_CN" w:bidi="zh_CN"/>
        </w:rPr>
        <w:t xml:space="preserve"> · </w:t>
      </w:r>
      <w:r>
        <w:rPr>
          <w:lang w:val="zh_CN" w:bidi="zh_CN"/>
        </w:rPr>
        <w:t>JOS 17:8</w:t>
      </w:r>
      <w:r>
        <w:rPr>
          <w:lang w:val="zh_CN" w:bidi="zh_CN"/>
        </w:rPr>
        <w:t xml:space="preserve"> · </w:t>
      </w:r>
      <w:r>
        <w:rPr>
          <w:lang w:val="zh_CN" w:bidi="zh_CN"/>
        </w:rPr>
        <w:t>JOS 17:9</w:t>
      </w:r>
      <w:r>
        <w:rPr>
          <w:lang w:val="zh_CN" w:bidi="zh_CN"/>
        </w:rPr>
        <w:t xml:space="preserve"> · </w:t>
      </w:r>
      <w:r>
        <w:rPr>
          <w:lang w:val="zh_CN" w:bidi="zh_CN"/>
        </w:rPr>
        <w:t>JOS 17:9</w:t>
      </w:r>
      <w:r>
        <w:rPr>
          <w:lang w:val="zh_CN" w:bidi="zh_CN"/>
        </w:rPr>
        <w:t xml:space="preserve"> · </w:t>
      </w:r>
      <w:r>
        <w:rPr>
          <w:lang w:val="zh_CN" w:bidi="zh_CN"/>
        </w:rPr>
        <w:t>JOS 17:10</w:t>
      </w:r>
      <w:r>
        <w:rPr>
          <w:lang w:val="zh_CN" w:bidi="zh_CN"/>
        </w:rPr>
        <w:t xml:space="preserve"> · </w:t>
      </w:r>
      <w:r>
        <w:rPr>
          <w:lang w:val="zh_CN" w:bidi="zh_CN"/>
        </w:rPr>
        <w:t>JOS 18:5</w:t>
      </w:r>
      <w:r>
        <w:rPr>
          <w:lang w:val="zh_CN" w:bidi="zh_CN"/>
        </w:rPr>
        <w:t xml:space="preserve"> · </w:t>
      </w:r>
      <w:r>
        <w:rPr>
          <w:lang w:val="zh_CN" w:bidi="zh_CN"/>
        </w:rPr>
        <w:t>JOS 18:5</w:t>
      </w:r>
      <w:r>
        <w:rPr>
          <w:lang w:val="zh_CN" w:bidi="zh_CN"/>
        </w:rPr>
        <w:t xml:space="preserve"> · </w:t>
      </w:r>
      <w:r>
        <w:rPr>
          <w:lang w:val="zh_CN" w:bidi="zh_CN"/>
        </w:rPr>
        <w:t>JOS 18:11</w:t>
      </w:r>
      <w:r>
        <w:rPr>
          <w:lang w:val="zh_CN" w:bidi="zh_CN"/>
        </w:rPr>
        <w:t xml:space="preserve"> · </w:t>
      </w:r>
      <w:r>
        <w:rPr>
          <w:lang w:val="zh_CN" w:bidi="zh_CN"/>
        </w:rPr>
        <w:t>JOS 18:12</w:t>
      </w:r>
      <w:r>
        <w:rPr>
          <w:lang w:val="zh_CN" w:bidi="zh_CN"/>
        </w:rPr>
        <w:t xml:space="preserve"> · </w:t>
      </w:r>
      <w:r>
        <w:rPr>
          <w:lang w:val="zh_CN" w:bidi="zh_CN"/>
        </w:rPr>
        <w:t>JOS 18:12</w:t>
      </w:r>
      <w:r>
        <w:rPr>
          <w:lang w:val="zh_CN" w:bidi="zh_CN"/>
        </w:rPr>
        <w:t xml:space="preserve"> · </w:t>
      </w:r>
      <w:r>
        <w:rPr>
          <w:lang w:val="zh_CN" w:bidi="zh_CN"/>
        </w:rPr>
        <w:t>JOS 18:13</w:t>
      </w:r>
      <w:r>
        <w:rPr>
          <w:lang w:val="zh_CN" w:bidi="zh_CN"/>
        </w:rPr>
        <w:t xml:space="preserve"> · </w:t>
      </w:r>
      <w:r>
        <w:rPr>
          <w:lang w:val="zh_CN" w:bidi="zh_CN"/>
        </w:rPr>
        <w:t>JOS 18:13</w:t>
      </w:r>
      <w:r>
        <w:rPr>
          <w:lang w:val="zh_CN" w:bidi="zh_CN"/>
        </w:rPr>
        <w:t xml:space="preserve"> · </w:t>
      </w:r>
      <w:r>
        <w:rPr>
          <w:lang w:val="zh_CN" w:bidi="zh_CN"/>
        </w:rPr>
        <w:t>JOS 18:14</w:t>
      </w:r>
      <w:r>
        <w:rPr>
          <w:lang w:val="zh_CN" w:bidi="zh_CN"/>
        </w:rPr>
        <w:t xml:space="preserve"> · </w:t>
      </w:r>
      <w:r>
        <w:rPr>
          <w:lang w:val="zh_CN" w:bidi="zh_CN"/>
        </w:rPr>
        <w:t>JOS 18:15</w:t>
      </w:r>
      <w:r>
        <w:rPr>
          <w:lang w:val="zh_CN" w:bidi="zh_CN"/>
        </w:rPr>
        <w:t xml:space="preserve"> · </w:t>
      </w:r>
      <w:r>
        <w:rPr>
          <w:lang w:val="zh_CN" w:bidi="zh_CN"/>
        </w:rPr>
        <w:t>JOS 18:16</w:t>
      </w:r>
      <w:r>
        <w:rPr>
          <w:lang w:val="zh_CN" w:bidi="zh_CN"/>
        </w:rPr>
        <w:t xml:space="preserve"> · </w:t>
      </w:r>
      <w:r>
        <w:rPr>
          <w:lang w:val="zh_CN" w:bidi="zh_CN"/>
        </w:rPr>
        <w:t>JOS 18:19</w:t>
      </w:r>
      <w:r>
        <w:rPr>
          <w:lang w:val="zh_CN" w:bidi="zh_CN"/>
        </w:rPr>
        <w:t xml:space="preserve"> · </w:t>
      </w:r>
      <w:r>
        <w:rPr>
          <w:lang w:val="zh_CN" w:bidi="zh_CN"/>
        </w:rPr>
        <w:t>JOS 18:19</w:t>
      </w:r>
      <w:r>
        <w:rPr>
          <w:lang w:val="zh_CN" w:bidi="zh_CN"/>
        </w:rPr>
        <w:t xml:space="preserve"> · </w:t>
      </w:r>
      <w:r>
        <w:rPr>
          <w:lang w:val="zh_CN" w:bidi="zh_CN"/>
        </w:rPr>
        <w:t>JOS 18:19</w:t>
      </w:r>
      <w:r>
        <w:rPr>
          <w:lang w:val="zh_CN" w:bidi="zh_CN"/>
        </w:rPr>
        <w:t xml:space="preserve"> · </w:t>
      </w:r>
      <w:r>
        <w:rPr>
          <w:lang w:val="zh_CN" w:bidi="zh_CN"/>
        </w:rPr>
        <w:t>JOS 19:10</w:t>
      </w:r>
      <w:r>
        <w:rPr>
          <w:lang w:val="zh_CN" w:bidi="zh_CN"/>
        </w:rPr>
        <w:t xml:space="preserve"> · </w:t>
      </w:r>
      <w:r>
        <w:rPr>
          <w:lang w:val="zh_CN" w:bidi="zh_CN"/>
        </w:rPr>
        <w:t>JOS 19:11</w:t>
      </w:r>
      <w:r>
        <w:rPr>
          <w:lang w:val="zh_CN" w:bidi="zh_CN"/>
        </w:rPr>
        <w:t xml:space="preserve"> · </w:t>
      </w:r>
      <w:r>
        <w:rPr>
          <w:lang w:val="zh_CN" w:bidi="zh_CN"/>
        </w:rPr>
        <w:t>JOS 19:12</w:t>
      </w:r>
      <w:r>
        <w:rPr>
          <w:lang w:val="zh_CN" w:bidi="zh_CN"/>
        </w:rPr>
        <w:t xml:space="preserve"> · </w:t>
      </w:r>
      <w:r>
        <w:rPr>
          <w:lang w:val="zh_CN" w:bidi="zh_CN"/>
        </w:rPr>
        <w:t>JOS 19:14</w:t>
      </w:r>
      <w:r>
        <w:rPr>
          <w:lang w:val="zh_CN" w:bidi="zh_CN"/>
        </w:rPr>
        <w:t xml:space="preserve"> · </w:t>
      </w:r>
      <w:r>
        <w:rPr>
          <w:lang w:val="zh_CN" w:bidi="zh_CN"/>
        </w:rPr>
        <w:t>JOS 19:18</w:t>
      </w:r>
      <w:r>
        <w:rPr>
          <w:lang w:val="zh_CN" w:bidi="zh_CN"/>
        </w:rPr>
        <w:t xml:space="preserve"> · </w:t>
      </w:r>
      <w:r>
        <w:rPr>
          <w:lang w:val="zh_CN" w:bidi="zh_CN"/>
        </w:rPr>
        <w:t>JOS 19:22</w:t>
      </w:r>
      <w:r>
        <w:rPr>
          <w:lang w:val="zh_CN" w:bidi="zh_CN"/>
        </w:rPr>
        <w:t xml:space="preserve"> · </w:t>
      </w:r>
      <w:r>
        <w:rPr>
          <w:lang w:val="zh_CN" w:bidi="zh_CN"/>
        </w:rPr>
        <w:t>JOS 19:22</w:t>
      </w:r>
      <w:r>
        <w:rPr>
          <w:lang w:val="zh_CN" w:bidi="zh_CN"/>
        </w:rPr>
        <w:t xml:space="preserve"> · </w:t>
      </w:r>
      <w:r>
        <w:rPr>
          <w:lang w:val="zh_CN" w:bidi="zh_CN"/>
        </w:rPr>
        <w:t>JOS 19:25</w:t>
      </w:r>
      <w:r>
        <w:rPr>
          <w:lang w:val="zh_CN" w:bidi="zh_CN"/>
        </w:rPr>
        <w:t xml:space="preserve"> · </w:t>
      </w:r>
      <w:r>
        <w:rPr>
          <w:lang w:val="zh_CN" w:bidi="zh_CN"/>
        </w:rPr>
        <w:t>JOS 19:29</w:t>
      </w:r>
      <w:r>
        <w:rPr>
          <w:lang w:val="zh_CN" w:bidi="zh_CN"/>
        </w:rPr>
        <w:t xml:space="preserve"> · </w:t>
      </w:r>
      <w:r>
        <w:rPr>
          <w:lang w:val="zh_CN" w:bidi="zh_CN"/>
        </w:rPr>
        <w:t>JOS 19:29</w:t>
      </w:r>
      <w:r>
        <w:rPr>
          <w:lang w:val="zh_CN" w:bidi="zh_CN"/>
        </w:rPr>
        <w:t xml:space="preserve"> · </w:t>
      </w:r>
      <w:r>
        <w:rPr>
          <w:lang w:val="zh_CN" w:bidi="zh_CN"/>
        </w:rPr>
        <w:t>JOS 19:33</w:t>
      </w:r>
      <w:r>
        <w:rPr>
          <w:lang w:val="zh_CN" w:bidi="zh_CN"/>
        </w:rPr>
        <w:t xml:space="preserve"> · </w:t>
      </w:r>
      <w:r>
        <w:rPr>
          <w:lang w:val="zh_CN" w:bidi="zh_CN"/>
        </w:rPr>
        <w:t>JOS 19:34</w:t>
      </w:r>
      <w:r>
        <w:rPr>
          <w:lang w:val="zh_CN" w:bidi="zh_CN"/>
        </w:rPr>
        <w:t xml:space="preserve"> · </w:t>
      </w:r>
      <w:r>
        <w:rPr>
          <w:lang w:val="zh_CN" w:bidi="zh_CN"/>
        </w:rPr>
        <w:t>JOS 19:41</w:t>
      </w:r>
      <w:r>
        <w:rPr>
          <w:lang w:val="zh_CN" w:bidi="zh_CN"/>
        </w:rPr>
        <w:t xml:space="preserve"> · </w:t>
      </w:r>
      <w:r>
        <w:rPr>
          <w:lang w:val="zh_CN" w:bidi="zh_CN"/>
        </w:rPr>
        <w:t>JOS 19:46</w:t>
      </w:r>
      <w:r>
        <w:rPr>
          <w:lang w:val="zh_CN" w:bidi="zh_CN"/>
        </w:rPr>
        <w:t xml:space="preserve"> · </w:t>
      </w:r>
      <w:r>
        <w:rPr>
          <w:lang w:val="zh_CN" w:bidi="zh_CN"/>
        </w:rPr>
        <w:t>JOS 19:47</w:t>
      </w:r>
      <w:r>
        <w:rPr>
          <w:lang w:val="zh_CN" w:bidi="zh_CN"/>
        </w:rPr>
        <w:t xml:space="preserve"> · </w:t>
      </w:r>
      <w:r>
        <w:rPr>
          <w:lang w:val="zh_CN" w:bidi="zh_CN"/>
        </w:rPr>
        <w:t>JOS 22:25</w:t>
      </w:r>
      <w:r>
        <w:rPr>
          <w:lang w:val="zh_CN" w:bidi="zh_CN"/>
        </w:rPr>
        <w:t xml:space="preserve"> · </w:t>
      </w:r>
      <w:r>
        <w:rPr>
          <w:lang w:val="zh_CN" w:bidi="zh_CN"/>
        </w:rPr>
        <w:t>JOS 24:30</w:t>
      </w:r>
      <w:r>
        <w:rPr>
          <w:lang w:val="zh_CN" w:bidi="zh_CN"/>
        </w:rPr>
        <w:t xml:space="preserve"> · </w:t>
      </w:r>
      <w:r>
        <w:rPr>
          <w:lang w:val="zh_CN" w:bidi="zh_CN"/>
        </w:rPr>
        <w:t>JDG 1:18</w:t>
      </w:r>
      <w:r>
        <w:rPr>
          <w:lang w:val="zh_CN" w:bidi="zh_CN"/>
        </w:rPr>
        <w:t xml:space="preserve"> · </w:t>
      </w:r>
      <w:r>
        <w:rPr>
          <w:lang w:val="zh_CN" w:bidi="zh_CN"/>
        </w:rPr>
        <w:t>JDG 1:18</w:t>
      </w:r>
      <w:r>
        <w:rPr>
          <w:lang w:val="zh_CN" w:bidi="zh_CN"/>
        </w:rPr>
        <w:t xml:space="preserve"> · </w:t>
      </w:r>
      <w:r>
        <w:rPr>
          <w:lang w:val="zh_CN" w:bidi="zh_CN"/>
        </w:rPr>
        <w:t>JDG 1:18</w:t>
      </w:r>
      <w:r>
        <w:rPr>
          <w:lang w:val="zh_CN" w:bidi="zh_CN"/>
        </w:rPr>
        <w:t xml:space="preserve"> · </w:t>
      </w:r>
      <w:r>
        <w:rPr>
          <w:lang w:val="zh_CN" w:bidi="zh_CN"/>
        </w:rPr>
        <w:t>JDG 1:36</w:t>
      </w:r>
      <w:r>
        <w:rPr>
          <w:lang w:val="zh_CN" w:bidi="zh_CN"/>
        </w:rPr>
        <w:t xml:space="preserve"> · </w:t>
      </w:r>
      <w:r>
        <w:rPr>
          <w:lang w:val="zh_CN" w:bidi="zh_CN"/>
        </w:rPr>
        <w:t>JDG 2:9</w:t>
      </w:r>
      <w:r>
        <w:rPr>
          <w:lang w:val="zh_CN" w:bidi="zh_CN"/>
        </w:rPr>
        <w:t xml:space="preserve"> · </w:t>
      </w:r>
      <w:r>
        <w:rPr>
          <w:lang w:val="zh_CN" w:bidi="zh_CN"/>
        </w:rPr>
        <w:t>JDG 11:18</w:t>
      </w:r>
      <w:r>
        <w:rPr>
          <w:lang w:val="zh_CN" w:bidi="zh_CN"/>
        </w:rPr>
        <w:t xml:space="preserve"> · </w:t>
      </w:r>
      <w:r>
        <w:rPr>
          <w:lang w:val="zh_CN" w:bidi="zh_CN"/>
        </w:rPr>
        <w:t>JDG 11:18</w:t>
      </w:r>
      <w:r>
        <w:rPr>
          <w:lang w:val="zh_CN" w:bidi="zh_CN"/>
        </w:rPr>
        <w:t xml:space="preserve"> · </w:t>
      </w:r>
      <w:r>
        <w:rPr>
          <w:lang w:val="zh_CN" w:bidi="zh_CN"/>
        </w:rPr>
        <w:t>JDG 11:20</w:t>
      </w:r>
      <w:r>
        <w:rPr>
          <w:lang w:val="zh_CN" w:bidi="zh_CN"/>
        </w:rPr>
        <w:t xml:space="preserve"> · </w:t>
      </w:r>
      <w:r>
        <w:rPr>
          <w:lang w:val="zh_CN" w:bidi="zh_CN"/>
        </w:rPr>
        <w:t>JDG 11:22</w:t>
      </w:r>
      <w:r>
        <w:rPr>
          <w:lang w:val="zh_CN" w:bidi="zh_CN"/>
        </w:rPr>
        <w:t xml:space="preserve"> · </w:t>
      </w:r>
      <w:r>
        <w:rPr>
          <w:lang w:val="zh_CN" w:bidi="zh_CN"/>
        </w:rPr>
        <w:t>JDG 19:29</w:t>
      </w:r>
      <w:r>
        <w:rPr>
          <w:lang w:val="zh_CN" w:bidi="zh_CN"/>
        </w:rPr>
        <w:t xml:space="preserve"> · </w:t>
      </w:r>
      <w:r>
        <w:rPr>
          <w:lang w:val="zh_CN" w:bidi="zh_CN"/>
        </w:rPr>
        <w:t>1SA 5:6</w:t>
      </w:r>
      <w:r>
        <w:rPr>
          <w:lang w:val="zh_CN" w:bidi="zh_CN"/>
        </w:rPr>
        <w:t xml:space="preserve"> · </w:t>
      </w:r>
      <w:r>
        <w:rPr>
          <w:lang w:val="zh_CN" w:bidi="zh_CN"/>
        </w:rPr>
        <w:t>1SA 6:9</w:t>
      </w:r>
      <w:r>
        <w:rPr>
          <w:lang w:val="zh_CN" w:bidi="zh_CN"/>
        </w:rPr>
        <w:t xml:space="preserve"> · </w:t>
      </w:r>
      <w:r>
        <w:rPr>
          <w:lang w:val="zh_CN" w:bidi="zh_CN"/>
        </w:rPr>
        <w:t>1SA 6:12</w:t>
      </w:r>
      <w:r>
        <w:rPr>
          <w:lang w:val="zh_CN" w:bidi="zh_CN"/>
        </w:rPr>
        <w:t xml:space="preserve"> · </w:t>
      </w:r>
      <w:r>
        <w:rPr>
          <w:lang w:val="zh_CN" w:bidi="zh_CN"/>
        </w:rPr>
        <w:t>1SA 7:13</w:t>
      </w:r>
      <w:r>
        <w:rPr>
          <w:lang w:val="zh_CN" w:bidi="zh_CN"/>
        </w:rPr>
        <w:t xml:space="preserve"> · </w:t>
      </w:r>
      <w:r>
        <w:rPr>
          <w:lang w:val="zh_CN" w:bidi="zh_CN"/>
        </w:rPr>
        <w:t>1SA 7:14</w:t>
      </w:r>
      <w:r>
        <w:rPr>
          <w:lang w:val="zh_CN" w:bidi="zh_CN"/>
        </w:rPr>
        <w:t xml:space="preserve"> · </w:t>
      </w:r>
      <w:r>
        <w:rPr>
          <w:lang w:val="zh_CN" w:bidi="zh_CN"/>
        </w:rPr>
        <w:t>1SA 10:2</w:t>
      </w:r>
      <w:r>
        <w:rPr>
          <w:lang w:val="zh_CN" w:bidi="zh_CN"/>
        </w:rPr>
        <w:t xml:space="preserve"> · </w:t>
      </w:r>
      <w:r>
        <w:rPr>
          <w:lang w:val="zh_CN" w:bidi="zh_CN"/>
        </w:rPr>
        <w:t>1SA 11:3</w:t>
      </w:r>
      <w:r>
        <w:rPr>
          <w:lang w:val="zh_CN" w:bidi="zh_CN"/>
        </w:rPr>
        <w:t xml:space="preserve"> · </w:t>
      </w:r>
      <w:r>
        <w:rPr>
          <w:lang w:val="zh_CN" w:bidi="zh_CN"/>
        </w:rPr>
        <w:t>1SA 11:7</w:t>
      </w:r>
      <w:r>
        <w:rPr>
          <w:lang w:val="zh_CN" w:bidi="zh_CN"/>
        </w:rPr>
        <w:t xml:space="preserve"> · </w:t>
      </w:r>
      <w:r>
        <w:rPr>
          <w:lang w:val="zh_CN" w:bidi="zh_CN"/>
        </w:rPr>
        <w:t>1SA 13:18</w:t>
      </w:r>
      <w:r>
        <w:rPr>
          <w:lang w:val="zh_CN" w:bidi="zh_CN"/>
        </w:rPr>
        <w:t xml:space="preserve"> · </w:t>
      </w:r>
      <w:r>
        <w:rPr>
          <w:lang w:val="zh_CN" w:bidi="zh_CN"/>
        </w:rPr>
        <w:t>1SA 27:1</w:t>
      </w:r>
      <w:r>
        <w:rPr>
          <w:lang w:val="zh_CN" w:bidi="zh_CN"/>
        </w:rPr>
        <w:t xml:space="preserve"> · </w:t>
      </w:r>
      <w:r>
        <w:rPr>
          <w:lang w:val="zh_CN" w:bidi="zh_CN"/>
        </w:rPr>
        <w:t>2SA 21:5</w:t>
      </w:r>
      <w:r>
        <w:rPr>
          <w:lang w:val="zh_CN" w:bidi="zh_CN"/>
        </w:rPr>
        <w:t xml:space="preserve"> · </w:t>
      </w:r>
      <w:r>
        <w:rPr>
          <w:lang w:val="zh_CN" w:bidi="zh_CN"/>
        </w:rPr>
        <w:t>1KI 1:3</w:t>
      </w:r>
      <w:r>
        <w:rPr>
          <w:lang w:val="zh_CN" w:bidi="zh_CN"/>
        </w:rPr>
        <w:t xml:space="preserve"> · </w:t>
      </w:r>
      <w:r>
        <w:rPr>
          <w:lang w:val="zh_CN" w:bidi="zh_CN"/>
        </w:rPr>
        <w:t>1KI 5:1</w:t>
      </w:r>
      <w:r>
        <w:rPr>
          <w:lang w:val="zh_CN" w:bidi="zh_CN"/>
        </w:rPr>
        <w:t xml:space="preserve"> · </w:t>
      </w:r>
      <w:r>
        <w:rPr>
          <w:lang w:val="zh_CN" w:bidi="zh_CN"/>
        </w:rPr>
        <w:t>2KI 3:21</w:t>
      </w:r>
      <w:r>
        <w:rPr>
          <w:lang w:val="zh_CN" w:bidi="zh_CN"/>
        </w:rPr>
        <w:t xml:space="preserve"> · </w:t>
      </w:r>
      <w:r>
        <w:rPr>
          <w:lang w:val="zh_CN" w:bidi="zh_CN"/>
        </w:rPr>
        <w:t>2KI 10:32</w:t>
      </w:r>
      <w:r>
        <w:rPr>
          <w:lang w:val="zh_CN" w:bidi="zh_CN"/>
        </w:rPr>
        <w:t xml:space="preserve"> · </w:t>
      </w:r>
      <w:r>
        <w:rPr>
          <w:lang w:val="zh_CN" w:bidi="zh_CN"/>
        </w:rPr>
        <w:t>2KI 14:25</w:t>
      </w:r>
      <w:r>
        <w:rPr>
          <w:lang w:val="zh_CN" w:bidi="zh_CN"/>
        </w:rPr>
        <w:t xml:space="preserve"> · </w:t>
      </w:r>
      <w:r>
        <w:rPr>
          <w:lang w:val="zh_CN" w:bidi="zh_CN"/>
        </w:rPr>
        <w:t>2KI 15:16</w:t>
      </w:r>
      <w:r>
        <w:rPr>
          <w:lang w:val="zh_CN" w:bidi="zh_CN"/>
        </w:rPr>
        <w:t xml:space="preserve"> · </w:t>
      </w:r>
      <w:r>
        <w:rPr>
          <w:lang w:val="zh_CN" w:bidi="zh_CN"/>
        </w:rPr>
        <w:t>2KI 18:8</w:t>
      </w:r>
      <w:r>
        <w:rPr>
          <w:lang w:val="zh_CN" w:bidi="zh_CN"/>
        </w:rPr>
        <w:t xml:space="preserve"> · </w:t>
      </w:r>
      <w:r>
        <w:rPr>
          <w:lang w:val="zh_CN" w:bidi="zh_CN"/>
        </w:rPr>
        <w:t>1CH 4:10</w:t>
      </w:r>
      <w:r>
        <w:rPr>
          <w:lang w:val="zh_CN" w:bidi="zh_CN"/>
        </w:rPr>
        <w:t xml:space="preserve"> · </w:t>
      </w:r>
      <w:r>
        <w:rPr>
          <w:lang w:val="zh_CN" w:bidi="zh_CN"/>
        </w:rPr>
        <w:t>1CH 6:39</w:t>
      </w:r>
      <w:r>
        <w:rPr>
          <w:lang w:val="zh_CN" w:bidi="zh_CN"/>
        </w:rPr>
        <w:t xml:space="preserve"> · </w:t>
      </w:r>
      <w:r>
        <w:rPr>
          <w:lang w:val="zh_CN" w:bidi="zh_CN"/>
        </w:rPr>
        <w:t>1CH 6:51</w:t>
      </w:r>
      <w:r>
        <w:rPr>
          <w:lang w:val="zh_CN" w:bidi="zh_CN"/>
        </w:rPr>
        <w:t xml:space="preserve"> · </w:t>
      </w:r>
      <w:r>
        <w:rPr>
          <w:lang w:val="zh_CN" w:bidi="zh_CN"/>
        </w:rPr>
        <w:t>1CH 21:12</w:t>
      </w:r>
      <w:r>
        <w:rPr>
          <w:lang w:val="zh_CN" w:bidi="zh_CN"/>
        </w:rPr>
        <w:t xml:space="preserve"> · </w:t>
      </w:r>
      <w:r>
        <w:rPr>
          <w:lang w:val="zh_CN" w:bidi="zh_CN"/>
        </w:rPr>
        <w:t>2CH 9:26</w:t>
      </w:r>
      <w:r>
        <w:rPr>
          <w:lang w:val="zh_CN" w:bidi="zh_CN"/>
        </w:rPr>
        <w:t xml:space="preserve"> · </w:t>
      </w:r>
      <w:r>
        <w:rPr>
          <w:lang w:val="zh_CN" w:bidi="zh_CN"/>
        </w:rPr>
        <w:t>2CH 11:13</w:t>
      </w:r>
      <w:r>
        <w:rPr>
          <w:lang w:val="zh_CN" w:bidi="zh_CN"/>
        </w:rPr>
        <w:t xml:space="preserve"> · </w:t>
      </w:r>
      <w:r>
        <w:rPr>
          <w:lang w:val="zh_CN" w:bidi="zh_CN"/>
        </w:rPr>
        <w:t>JOB 38:20</w:t>
      </w:r>
      <w:r>
        <w:rPr>
          <w:lang w:val="zh_CN" w:bidi="zh_CN"/>
        </w:rPr>
        <w:t xml:space="preserve"> · </w:t>
      </w:r>
      <w:r>
        <w:rPr>
          <w:lang w:val="zh_CN" w:bidi="zh_CN"/>
        </w:rPr>
        <w:t>PSA 78:54</w:t>
      </w:r>
      <w:r>
        <w:rPr>
          <w:lang w:val="zh_CN" w:bidi="zh_CN"/>
        </w:rPr>
        <w:t xml:space="preserve"> · </w:t>
      </w:r>
      <w:r>
        <w:rPr>
          <w:lang w:val="zh_CN" w:bidi="zh_CN"/>
        </w:rPr>
        <w:t>PSA 104:9</w:t>
      </w:r>
      <w:r>
        <w:rPr>
          <w:lang w:val="zh_CN" w:bidi="zh_CN"/>
        </w:rPr>
        <w:t xml:space="preserve"> · </w:t>
      </w:r>
      <w:r>
        <w:rPr>
          <w:lang w:val="zh_CN" w:bidi="zh_CN"/>
        </w:rPr>
        <w:t>PSA 105:31</w:t>
      </w:r>
      <w:r>
        <w:rPr>
          <w:lang w:val="zh_CN" w:bidi="zh_CN"/>
        </w:rPr>
        <w:t xml:space="preserve"> · </w:t>
      </w:r>
      <w:r>
        <w:rPr>
          <w:lang w:val="zh_CN" w:bidi="zh_CN"/>
        </w:rPr>
        <w:t>PSA 105:33</w:t>
      </w:r>
      <w:r>
        <w:rPr>
          <w:lang w:val="zh_CN" w:bidi="zh_CN"/>
        </w:rPr>
        <w:t xml:space="preserve"> · </w:t>
      </w:r>
      <w:r>
        <w:rPr>
          <w:lang w:val="zh_CN" w:bidi="zh_CN"/>
        </w:rPr>
        <w:t>PSA 147:14</w:t>
      </w:r>
      <w:r>
        <w:rPr>
          <w:lang w:val="zh_CN" w:bidi="zh_CN"/>
        </w:rPr>
        <w:t xml:space="preserve"> · </w:t>
      </w:r>
      <w:r>
        <w:rPr>
          <w:lang w:val="zh_CN" w:bidi="zh_CN"/>
        </w:rPr>
        <w:t>PRO 15:25</w:t>
      </w:r>
      <w:r>
        <w:rPr>
          <w:lang w:val="zh_CN" w:bidi="zh_CN"/>
        </w:rPr>
        <w:t xml:space="preserve"> · </w:t>
      </w:r>
      <w:r>
        <w:rPr>
          <w:lang w:val="zh_CN" w:bidi="zh_CN"/>
        </w:rPr>
        <w:t>PRO 22:28</w:t>
      </w:r>
      <w:r>
        <w:rPr>
          <w:lang w:val="zh_CN" w:bidi="zh_CN"/>
        </w:rPr>
        <w:t xml:space="preserve"> · </w:t>
      </w:r>
      <w:r>
        <w:rPr>
          <w:lang w:val="zh_CN" w:bidi="zh_CN"/>
        </w:rPr>
        <w:t>PRO 23:10</w:t>
      </w:r>
      <w:r>
        <w:rPr>
          <w:lang w:val="zh_CN" w:bidi="zh_CN"/>
        </w:rPr>
        <w:t xml:space="preserve"> · </w:t>
      </w:r>
      <w:r>
        <w:rPr>
          <w:lang w:val="zh_CN" w:bidi="zh_CN"/>
        </w:rPr>
        <w:t>ISA 15:8</w:t>
      </w:r>
      <w:r>
        <w:rPr>
          <w:lang w:val="zh_CN" w:bidi="zh_CN"/>
        </w:rPr>
        <w:t xml:space="preserve"> · </w:t>
      </w:r>
      <w:r>
        <w:rPr>
          <w:lang w:val="zh_CN" w:bidi="zh_CN"/>
        </w:rPr>
        <w:t>ISA 19:19</w:t>
      </w:r>
      <w:r>
        <w:rPr>
          <w:lang w:val="zh_CN" w:bidi="zh_CN"/>
        </w:rPr>
        <w:t xml:space="preserve"> · </w:t>
      </w:r>
      <w:r>
        <w:rPr>
          <w:lang w:val="zh_CN" w:bidi="zh_CN"/>
        </w:rPr>
        <w:t>ISA 54:12</w:t>
      </w:r>
      <w:r>
        <w:rPr>
          <w:lang w:val="zh_CN" w:bidi="zh_CN"/>
        </w:rPr>
        <w:t xml:space="preserve"> · </w:t>
      </w:r>
      <w:r>
        <w:rPr>
          <w:lang w:val="zh_CN" w:bidi="zh_CN"/>
        </w:rPr>
        <w:t>ISA 60:18</w:t>
      </w:r>
      <w:r>
        <w:rPr>
          <w:lang w:val="zh_CN" w:bidi="zh_CN"/>
        </w:rPr>
        <w:t xml:space="preserve"> · </w:t>
      </w:r>
      <w:r>
        <w:rPr>
          <w:lang w:val="zh_CN" w:bidi="zh_CN"/>
        </w:rPr>
        <w:t>JER 5:22</w:t>
      </w:r>
      <w:r>
        <w:rPr>
          <w:lang w:val="zh_CN" w:bidi="zh_CN"/>
        </w:rPr>
        <w:t xml:space="preserve"> · </w:t>
      </w:r>
      <w:r>
        <w:rPr>
          <w:lang w:val="zh_CN" w:bidi="zh_CN"/>
        </w:rPr>
        <w:t>JER 15:13</w:t>
      </w:r>
      <w:r>
        <w:rPr>
          <w:lang w:val="zh_CN" w:bidi="zh_CN"/>
        </w:rPr>
        <w:t xml:space="preserve"> · </w:t>
      </w:r>
      <w:r>
        <w:rPr>
          <w:lang w:val="zh_CN" w:bidi="zh_CN"/>
        </w:rPr>
        <w:t>JER 17:3</w:t>
      </w:r>
      <w:r>
        <w:rPr>
          <w:lang w:val="zh_CN" w:bidi="zh_CN"/>
        </w:rPr>
        <w:t xml:space="preserve"> · </w:t>
      </w:r>
      <w:r>
        <w:rPr>
          <w:lang w:val="zh_CN" w:bidi="zh_CN"/>
        </w:rPr>
        <w:t>JER 31:17</w:t>
      </w:r>
      <w:r>
        <w:rPr>
          <w:lang w:val="zh_CN" w:bidi="zh_CN"/>
        </w:rPr>
        <w:t xml:space="preserve"> · </w:t>
      </w:r>
      <w:r>
        <w:rPr>
          <w:lang w:val="zh_CN" w:bidi="zh_CN"/>
        </w:rPr>
        <w:t>EZK 11:10</w:t>
      </w:r>
      <w:r>
        <w:rPr>
          <w:lang w:val="zh_CN" w:bidi="zh_CN"/>
        </w:rPr>
        <w:t xml:space="preserve"> · </w:t>
      </w:r>
      <w:r>
        <w:rPr>
          <w:lang w:val="zh_CN" w:bidi="zh_CN"/>
        </w:rPr>
        <w:t>EZK 11:11</w:t>
      </w:r>
      <w:r>
        <w:rPr>
          <w:lang w:val="zh_CN" w:bidi="zh_CN"/>
        </w:rPr>
        <w:t xml:space="preserve"> · </w:t>
      </w:r>
      <w:r>
        <w:rPr>
          <w:lang w:val="zh_CN" w:bidi="zh_CN"/>
        </w:rPr>
        <w:t>EZK 27:4</w:t>
      </w:r>
      <w:r>
        <w:rPr>
          <w:lang w:val="zh_CN" w:bidi="zh_CN"/>
        </w:rPr>
        <w:t xml:space="preserve"> · </w:t>
      </w:r>
      <w:r>
        <w:rPr>
          <w:lang w:val="zh_CN" w:bidi="zh_CN"/>
        </w:rPr>
        <w:t>EZK 29:10</w:t>
      </w:r>
      <w:r>
        <w:rPr>
          <w:lang w:val="zh_CN" w:bidi="zh_CN"/>
        </w:rPr>
        <w:t xml:space="preserve"> · </w:t>
      </w:r>
      <w:r>
        <w:rPr>
          <w:lang w:val="zh_CN" w:bidi="zh_CN"/>
        </w:rPr>
        <w:t>EZK 40:12</w:t>
      </w:r>
      <w:r>
        <w:rPr>
          <w:lang w:val="zh_CN" w:bidi="zh_CN"/>
        </w:rPr>
        <w:t xml:space="preserve"> · </w:t>
      </w:r>
      <w:r>
        <w:rPr>
          <w:lang w:val="zh_CN" w:bidi="zh_CN"/>
        </w:rPr>
        <w:t>EZK 40:12</w:t>
      </w:r>
      <w:r>
        <w:rPr>
          <w:lang w:val="zh_CN" w:bidi="zh_CN"/>
        </w:rPr>
        <w:t xml:space="preserve"> · </w:t>
      </w:r>
      <w:r>
        <w:rPr>
          <w:lang w:val="zh_CN" w:bidi="zh_CN"/>
        </w:rPr>
        <w:t>EZK 43:12</w:t>
      </w:r>
      <w:r>
        <w:rPr>
          <w:lang w:val="zh_CN" w:bidi="zh_CN"/>
        </w:rPr>
        <w:t xml:space="preserve"> · </w:t>
      </w:r>
      <w:r>
        <w:rPr>
          <w:lang w:val="zh_CN" w:bidi="zh_CN"/>
        </w:rPr>
        <w:t>EZK 43:13</w:t>
      </w:r>
      <w:r>
        <w:rPr>
          <w:lang w:val="zh_CN" w:bidi="zh_CN"/>
        </w:rPr>
        <w:t xml:space="preserve"> · </w:t>
      </w:r>
      <w:r>
        <w:rPr>
          <w:lang w:val="zh_CN" w:bidi="zh_CN"/>
        </w:rPr>
        <w:t>EZK 43:17</w:t>
      </w:r>
      <w:r>
        <w:rPr>
          <w:lang w:val="zh_CN" w:bidi="zh_CN"/>
        </w:rPr>
        <w:t xml:space="preserve"> · </w:t>
      </w:r>
      <w:r>
        <w:rPr>
          <w:lang w:val="zh_CN" w:bidi="zh_CN"/>
        </w:rPr>
        <w:t>EZK 43:20</w:t>
      </w:r>
      <w:r>
        <w:rPr>
          <w:lang w:val="zh_CN" w:bidi="zh_CN"/>
        </w:rPr>
        <w:t xml:space="preserve"> · </w:t>
      </w:r>
      <w:r>
        <w:rPr>
          <w:lang w:val="zh_CN" w:bidi="zh_CN"/>
        </w:rPr>
        <w:t>EZK 45:1</w:t>
      </w:r>
      <w:r>
        <w:rPr>
          <w:lang w:val="zh_CN" w:bidi="zh_CN"/>
        </w:rPr>
        <w:t xml:space="preserve"> · </w:t>
      </w:r>
      <w:r>
        <w:rPr>
          <w:lang w:val="zh_CN" w:bidi="zh_CN"/>
        </w:rPr>
        <w:t>EZK 45:7</w:t>
      </w:r>
      <w:r>
        <w:rPr>
          <w:lang w:val="zh_CN" w:bidi="zh_CN"/>
        </w:rPr>
        <w:t xml:space="preserve"> · </w:t>
      </w:r>
      <w:r>
        <w:rPr>
          <w:lang w:val="zh_CN" w:bidi="zh_CN"/>
        </w:rPr>
        <w:t>EZK 45:7</w:t>
      </w:r>
      <w:r>
        <w:rPr>
          <w:lang w:val="zh_CN" w:bidi="zh_CN"/>
        </w:rPr>
        <w:t xml:space="preserve"> · </w:t>
      </w:r>
      <w:r>
        <w:rPr>
          <w:lang w:val="zh_CN" w:bidi="zh_CN"/>
        </w:rPr>
        <w:t>EZK 47:13</w:t>
      </w:r>
      <w:r>
        <w:rPr>
          <w:lang w:val="zh_CN" w:bidi="zh_CN"/>
        </w:rPr>
        <w:t xml:space="preserve"> · </w:t>
      </w:r>
      <w:r>
        <w:rPr>
          <w:lang w:val="zh_CN" w:bidi="zh_CN"/>
        </w:rPr>
        <w:t>EZK 47:15</w:t>
      </w:r>
      <w:r>
        <w:rPr>
          <w:lang w:val="zh_CN" w:bidi="zh_CN"/>
        </w:rPr>
        <w:t xml:space="preserve"> · </w:t>
      </w:r>
      <w:r>
        <w:rPr>
          <w:lang w:val="zh_CN" w:bidi="zh_CN"/>
        </w:rPr>
        <w:t>EZK 47:16</w:t>
      </w:r>
      <w:r>
        <w:rPr>
          <w:lang w:val="zh_CN" w:bidi="zh_CN"/>
        </w:rPr>
        <w:t xml:space="preserve"> · </w:t>
      </w:r>
      <w:r>
        <w:rPr>
          <w:lang w:val="zh_CN" w:bidi="zh_CN"/>
        </w:rPr>
        <w:t>EZK 47:16</w:t>
      </w:r>
      <w:r>
        <w:rPr>
          <w:lang w:val="zh_CN" w:bidi="zh_CN"/>
        </w:rPr>
        <w:t xml:space="preserve"> · </w:t>
      </w:r>
      <w:r>
        <w:rPr>
          <w:lang w:val="zh_CN" w:bidi="zh_CN"/>
        </w:rPr>
        <w:t>EZK 47:16</w:t>
      </w:r>
      <w:r>
        <w:rPr>
          <w:lang w:val="zh_CN" w:bidi="zh_CN"/>
        </w:rPr>
        <w:t xml:space="preserve"> · </w:t>
      </w:r>
      <w:r>
        <w:rPr>
          <w:lang w:val="zh_CN" w:bidi="zh_CN"/>
        </w:rPr>
        <w:t>EZK 47:17</w:t>
      </w:r>
      <w:r>
        <w:rPr>
          <w:lang w:val="zh_CN" w:bidi="zh_CN"/>
        </w:rPr>
        <w:t xml:space="preserve"> · </w:t>
      </w:r>
      <w:r>
        <w:rPr>
          <w:lang w:val="zh_CN" w:bidi="zh_CN"/>
        </w:rPr>
        <w:t>EZK 47:17</w:t>
      </w:r>
      <w:r>
        <w:rPr>
          <w:lang w:val="zh_CN" w:bidi="zh_CN"/>
        </w:rPr>
        <w:t xml:space="preserve"> · </w:t>
      </w:r>
      <w:r>
        <w:rPr>
          <w:lang w:val="zh_CN" w:bidi="zh_CN"/>
        </w:rPr>
        <w:t>EZK 47:17</w:t>
      </w:r>
      <w:r>
        <w:rPr>
          <w:lang w:val="zh_CN" w:bidi="zh_CN"/>
        </w:rPr>
        <w:t xml:space="preserve"> · </w:t>
      </w:r>
      <w:r>
        <w:rPr>
          <w:lang w:val="zh_CN" w:bidi="zh_CN"/>
        </w:rPr>
        <w:t>EZK 47:18</w:t>
      </w:r>
      <w:r>
        <w:rPr>
          <w:lang w:val="zh_CN" w:bidi="zh_CN"/>
        </w:rPr>
        <w:t xml:space="preserve"> · </w:t>
      </w:r>
      <w:r>
        <w:rPr>
          <w:lang w:val="zh_CN" w:bidi="zh_CN"/>
        </w:rPr>
        <w:t>EZK 47:20</w:t>
      </w:r>
      <w:r>
        <w:rPr>
          <w:lang w:val="zh_CN" w:bidi="zh_CN"/>
        </w:rPr>
        <w:t xml:space="preserve"> · </w:t>
      </w:r>
      <w:r>
        <w:rPr>
          <w:lang w:val="zh_CN" w:bidi="zh_CN"/>
        </w:rPr>
        <w:t>EZK 48:1</w:t>
      </w:r>
      <w:r>
        <w:rPr>
          <w:lang w:val="zh_CN" w:bidi="zh_CN"/>
        </w:rPr>
        <w:t xml:space="preserve"> · </w:t>
      </w:r>
      <w:r>
        <w:rPr>
          <w:lang w:val="zh_CN" w:bidi="zh_CN"/>
        </w:rPr>
        <w:t>EZK 48:2</w:t>
      </w:r>
      <w:r>
        <w:rPr>
          <w:lang w:val="zh_CN" w:bidi="zh_CN"/>
        </w:rPr>
        <w:t xml:space="preserve"> · </w:t>
      </w:r>
      <w:r>
        <w:rPr>
          <w:lang w:val="zh_CN" w:bidi="zh_CN"/>
        </w:rPr>
        <w:t>EZK 48:3</w:t>
      </w:r>
      <w:r>
        <w:rPr>
          <w:lang w:val="zh_CN" w:bidi="zh_CN"/>
        </w:rPr>
        <w:t xml:space="preserve"> · </w:t>
      </w:r>
      <w:r>
        <w:rPr>
          <w:lang w:val="zh_CN" w:bidi="zh_CN"/>
        </w:rPr>
        <w:t>EZK 48:4</w:t>
      </w:r>
      <w:r>
        <w:rPr>
          <w:lang w:val="zh_CN" w:bidi="zh_CN"/>
        </w:rPr>
        <w:t xml:space="preserve"> · </w:t>
      </w:r>
      <w:r>
        <w:rPr>
          <w:lang w:val="zh_CN" w:bidi="zh_CN"/>
        </w:rPr>
        <w:t>EZK 48:5</w:t>
      </w:r>
      <w:r>
        <w:rPr>
          <w:lang w:val="zh_CN" w:bidi="zh_CN"/>
        </w:rPr>
        <w:t xml:space="preserve"> · </w:t>
      </w:r>
      <w:r>
        <w:rPr>
          <w:lang w:val="zh_CN" w:bidi="zh_CN"/>
        </w:rPr>
        <w:t>EZK 48:6</w:t>
      </w:r>
      <w:r>
        <w:rPr>
          <w:lang w:val="zh_CN" w:bidi="zh_CN"/>
        </w:rPr>
        <w:t xml:space="preserve"> · </w:t>
      </w:r>
      <w:r>
        <w:rPr>
          <w:lang w:val="zh_CN" w:bidi="zh_CN"/>
        </w:rPr>
        <w:t>EZK 48:7</w:t>
      </w:r>
      <w:r>
        <w:rPr>
          <w:lang w:val="zh_CN" w:bidi="zh_CN"/>
        </w:rPr>
        <w:t xml:space="preserve"> · </w:t>
      </w:r>
      <w:r>
        <w:rPr>
          <w:lang w:val="zh_CN" w:bidi="zh_CN"/>
        </w:rPr>
        <w:t>EZK 48:8</w:t>
      </w:r>
      <w:r>
        <w:rPr>
          <w:lang w:val="zh_CN" w:bidi="zh_CN"/>
        </w:rPr>
        <w:t xml:space="preserve"> · </w:t>
      </w:r>
      <w:r>
        <w:rPr>
          <w:lang w:val="zh_CN" w:bidi="zh_CN"/>
        </w:rPr>
        <w:t>EZK 48:12</w:t>
      </w:r>
      <w:r>
        <w:rPr>
          <w:lang w:val="zh_CN" w:bidi="zh_CN"/>
        </w:rPr>
        <w:t xml:space="preserve"> · </w:t>
      </w:r>
      <w:r>
        <w:rPr>
          <w:lang w:val="zh_CN" w:bidi="zh_CN"/>
        </w:rPr>
        <w:t>EZK 48:13</w:t>
      </w:r>
      <w:r>
        <w:rPr>
          <w:lang w:val="zh_CN" w:bidi="zh_CN"/>
        </w:rPr>
        <w:t xml:space="preserve"> · </w:t>
      </w:r>
      <w:r>
        <w:rPr>
          <w:lang w:val="zh_CN" w:bidi="zh_CN"/>
        </w:rPr>
        <w:t>EZK 48:21</w:t>
      </w:r>
      <w:r>
        <w:rPr>
          <w:lang w:val="zh_CN" w:bidi="zh_CN"/>
        </w:rPr>
        <w:t xml:space="preserve"> · </w:t>
      </w:r>
      <w:r>
        <w:rPr>
          <w:lang w:val="zh_CN" w:bidi="zh_CN"/>
        </w:rPr>
        <w:t>EZK 48:21</w:t>
      </w:r>
      <w:r>
        <w:rPr>
          <w:lang w:val="zh_CN" w:bidi="zh_CN"/>
        </w:rPr>
        <w:t xml:space="preserve"> · </w:t>
      </w:r>
      <w:r>
        <w:rPr>
          <w:lang w:val="zh_CN" w:bidi="zh_CN"/>
        </w:rPr>
        <w:t>EZK 48:22</w:t>
      </w:r>
      <w:r>
        <w:rPr>
          <w:lang w:val="zh_CN" w:bidi="zh_CN"/>
        </w:rPr>
        <w:t xml:space="preserve"> · </w:t>
      </w:r>
      <w:r>
        <w:rPr>
          <w:lang w:val="zh_CN" w:bidi="zh_CN"/>
        </w:rPr>
        <w:t>EZK 48:22</w:t>
      </w:r>
      <w:r>
        <w:rPr>
          <w:lang w:val="zh_CN" w:bidi="zh_CN"/>
        </w:rPr>
        <w:t xml:space="preserve"> · </w:t>
      </w:r>
      <w:r>
        <w:rPr>
          <w:lang w:val="zh_CN" w:bidi="zh_CN"/>
        </w:rPr>
        <w:t>EZK 48:24</w:t>
      </w:r>
      <w:r>
        <w:rPr>
          <w:lang w:val="zh_CN" w:bidi="zh_CN"/>
        </w:rPr>
        <w:t xml:space="preserve"> · </w:t>
      </w:r>
      <w:r>
        <w:rPr>
          <w:lang w:val="zh_CN" w:bidi="zh_CN"/>
        </w:rPr>
        <w:t>EZK 48:25</w:t>
      </w:r>
      <w:r>
        <w:rPr>
          <w:lang w:val="zh_CN" w:bidi="zh_CN"/>
        </w:rPr>
        <w:t xml:space="preserve"> · </w:t>
      </w:r>
      <w:r>
        <w:rPr>
          <w:lang w:val="zh_CN" w:bidi="zh_CN"/>
        </w:rPr>
        <w:t>EZK 48:26</w:t>
      </w:r>
      <w:r>
        <w:rPr>
          <w:lang w:val="zh_CN" w:bidi="zh_CN"/>
        </w:rPr>
        <w:t xml:space="preserve"> · </w:t>
      </w:r>
      <w:r>
        <w:rPr>
          <w:lang w:val="zh_CN" w:bidi="zh_CN"/>
        </w:rPr>
        <w:t>EZK 48:27</w:t>
      </w:r>
      <w:r>
        <w:rPr>
          <w:lang w:val="zh_CN" w:bidi="zh_CN"/>
        </w:rPr>
        <w:t xml:space="preserve"> · </w:t>
      </w:r>
      <w:r>
        <w:rPr>
          <w:lang w:val="zh_CN" w:bidi="zh_CN"/>
        </w:rPr>
        <w:t>EZK 48:28</w:t>
      </w:r>
      <w:r>
        <w:rPr>
          <w:lang w:val="zh_CN" w:bidi="zh_CN"/>
        </w:rPr>
        <w:t xml:space="preserve"> · </w:t>
      </w:r>
      <w:r>
        <w:rPr>
          <w:lang w:val="zh_CN" w:bidi="zh_CN"/>
        </w:rPr>
        <w:t>EZK 48:28</w:t>
      </w:r>
      <w:r>
        <w:rPr>
          <w:lang w:val="zh_CN" w:bidi="zh_CN"/>
        </w:rPr>
        <w:t xml:space="preserve"> · </w:t>
      </w:r>
      <w:r>
        <w:rPr>
          <w:lang w:val="zh_CN" w:bidi="zh_CN"/>
        </w:rPr>
        <w:t>HOS 5:10</w:t>
      </w:r>
      <w:r>
        <w:rPr>
          <w:lang w:val="zh_CN" w:bidi="zh_CN"/>
        </w:rPr>
        <w:t xml:space="preserve"> · </w:t>
      </w:r>
      <w:r>
        <w:rPr>
          <w:lang w:val="zh_CN" w:bidi="zh_CN"/>
        </w:rPr>
        <w:t>JOL 4:6</w:t>
      </w:r>
      <w:r>
        <w:rPr>
          <w:lang w:val="zh_CN" w:bidi="zh_CN"/>
        </w:rPr>
        <w:t xml:space="preserve"> · </w:t>
      </w:r>
      <w:r>
        <w:rPr>
          <w:lang w:val="zh_CN" w:bidi="zh_CN"/>
        </w:rPr>
        <w:t>AMO 1:13</w:t>
      </w:r>
      <w:r>
        <w:rPr>
          <w:lang w:val="zh_CN" w:bidi="zh_CN"/>
        </w:rPr>
        <w:t xml:space="preserve"> · </w:t>
      </w:r>
      <w:r>
        <w:rPr>
          <w:lang w:val="zh_CN" w:bidi="zh_CN"/>
        </w:rPr>
        <w:t>AMO 6:2</w:t>
      </w:r>
      <w:r>
        <w:rPr>
          <w:lang w:val="zh_CN" w:bidi="zh_CN"/>
        </w:rPr>
        <w:t xml:space="preserve"> · </w:t>
      </w:r>
      <w:r>
        <w:rPr>
          <w:lang w:val="zh_CN" w:bidi="zh_CN"/>
        </w:rPr>
        <w:t>AMO 6:2</w:t>
      </w:r>
      <w:r>
        <w:rPr>
          <w:lang w:val="zh_CN" w:bidi="zh_CN"/>
        </w:rPr>
        <w:t xml:space="preserve"> · </w:t>
      </w:r>
      <w:r>
        <w:rPr>
          <w:lang w:val="zh_CN" w:bidi="zh_CN"/>
        </w:rPr>
        <w:t>OBA 1:7</w:t>
      </w:r>
      <w:r>
        <w:rPr>
          <w:lang w:val="zh_CN" w:bidi="zh_CN"/>
        </w:rPr>
        <w:t xml:space="preserve"> · </w:t>
      </w:r>
      <w:r>
        <w:rPr>
          <w:lang w:val="zh_CN" w:bidi="zh_CN"/>
        </w:rPr>
        <w:t>MIC 5:5</w:t>
      </w:r>
      <w:r>
        <w:rPr>
          <w:lang w:val="zh_CN" w:bidi="zh_CN"/>
        </w:rPr>
        <w:t xml:space="preserve"> · </w:t>
      </w:r>
      <w:r>
        <w:rPr>
          <w:lang w:val="zh_CN" w:bidi="zh_CN"/>
        </w:rPr>
        <w:t>ZEP 2:8</w:t>
      </w:r>
      <w:r>
        <w:rPr>
          <w:lang w:val="zh_CN" w:bidi="zh_CN"/>
        </w:rPr>
        <w:t xml:space="preserve"> · </w:t>
      </w:r>
      <w:r>
        <w:rPr>
          <w:lang w:val="zh_CN" w:bidi="zh_CN"/>
        </w:rPr>
        <w:t>MAL 1:4</w:t>
      </w:r>
      <w:r>
        <w:rPr>
          <w:lang w:val="zh_CN" w:bidi="zh_CN"/>
        </w:rPr>
        <w:t xml:space="preserve"> · </w:t>
      </w:r>
      <w:r>
        <w:rPr>
          <w:lang w:val="zh_CN" w:bidi="zh_CN"/>
        </w:rPr>
        <w:t>MAL 1:5</w:t>
      </w:r>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גְּבוּלָה</w:t>
      </w:r>
      <w:r>
        <w:rPr>
          <w:lang w:val="zh_CN" w:bidi="zh_CN"/>
        </w:rPr>
      </w:r>
    </w:p>
    <w:p>
      <w:pPr>
        <w:pStyle w:val="Heading1"/>
      </w:pPr>
      <w:r>
        <w:rPr>
          <w:lang w:val="zh_CN" w:bidi="zh_CN"/>
        </w:rPr>
        <w:t>גְּבוּלָה</w:t>
      </w:r>
    </w:p>
    <w:p>
      <w:pPr/>
      <w:r>
        <w:rPr>
          <w:lang w:val="zh_CN" w:bidi="zh_CN"/>
        </w:rPr>
      </w:r>
      <w:r>
        <w:rPr>
          <w:lang w:val="zh_CN" w:bidi="zh_CN"/>
        </w:rPr>
        <w:t>גְּבוּלָה</w:t>
      </w:r>
      <w:r>
        <w:rPr>
          <w:lang w:val="zh_CN" w:bidi="zh_CN"/>
        </w:rPr>
        <w:t xml:space="preserve"> (</w:t>
      </w:r>
      <w:r>
        <w:rPr>
          <w:lang w:val="zh_CN" w:bidi="zh_CN"/>
        </w:rPr>
        <w:t>H1367</w:t>
      </w:r>
      <w:r>
        <w:rPr>
          <w:lang w:val="zh_CN" w:bidi="zh_CN"/>
        </w:rPr>
        <w:t>)</w:t>
      </w:r>
    </w:p>
    <w:p>
      <w:pPr/>
      <w:r>
        <w:rPr>
          <w:lang w:val="zh_CN" w:bidi="zh_CN"/>
        </w:rPr>
      </w:r>
      <w:r>
        <w:rPr>
          <w:lang w:val="zh_CN" w:bidi="zh_CN"/>
        </w:rPr>
        <w:t xml:space="preserve">noun f · </w:t>
      </w:r>
      <w:r>
        <w:rPr>
          <w:lang w:val="zh_CN" w:bidi="zh_CN"/>
        </w:rPr>
        <w:t>גבל</w:t>
      </w:r>
    </w:p>
    <w:p>
      <w:pPr/>
      <w:r>
        <w:rPr>
          <w:lang w:val="zh_CN" w:bidi="zh_CN"/>
        </w:rPr>
      </w:r>
    </w:p>
    <w:p>
      <w:pPr/>
      <w:r>
        <w:rPr>
          <w:lang w:val="zh_CN" w:bidi="zh_CN"/>
        </w:rPr>
      </w:r>
      <w:r>
        <w:rPr>
          <w:lang w:val="zh_CN" w:bidi="zh_CN"/>
        </w:rPr>
        <w:t>疆界，地界，边界；边缘；四境，疆土</w:t>
      </w:r>
      <w:r>
        <w:rPr>
          <w:lang w:val="zh_CN" w:bidi="zh_CN"/>
        </w:rPr>
        <w:t xml:space="preserve"> </w:t>
      </w:r>
      <w:r>
        <w:rPr>
          <w:lang w:val="zh_CN" w:bidi="zh_CN"/>
        </w:rPr>
        <w:t>＝将整体的一部分与其他部分分开的一组界线，重点可以是界线本身，也可以是界线所包围的区域或物体</w:t>
      </w:r>
    </w:p>
    <w:p>
      <w:pPr/>
      <w:r>
        <w:rPr>
          <w:lang w:val="zh_CN" w:bidi="zh_CN"/>
        </w:rPr>
      </w:r>
      <w:r>
        <w:rPr>
          <w:lang w:val="zh_CN" w:bidi="zh_CN"/>
        </w:rPr>
        <w:t>NUM 32:33</w:t>
      </w:r>
      <w:r>
        <w:rPr>
          <w:lang w:val="zh_CN" w:bidi="zh_CN"/>
        </w:rPr>
        <w:t xml:space="preserve"> · </w:t>
      </w:r>
      <w:r>
        <w:rPr>
          <w:lang w:val="zh_CN" w:bidi="zh_CN"/>
        </w:rPr>
        <w:t>NUM 34:2</w:t>
      </w:r>
      <w:r>
        <w:rPr>
          <w:lang w:val="zh_CN" w:bidi="zh_CN"/>
        </w:rPr>
        <w:t xml:space="preserve"> · </w:t>
      </w:r>
      <w:r>
        <w:rPr>
          <w:lang w:val="zh_CN" w:bidi="zh_CN"/>
        </w:rPr>
        <w:t>NUM 34:12</w:t>
      </w:r>
      <w:r>
        <w:rPr>
          <w:lang w:val="zh_CN" w:bidi="zh_CN"/>
        </w:rPr>
        <w:t xml:space="preserve"> · </w:t>
      </w:r>
      <w:r>
        <w:rPr>
          <w:lang w:val="zh_CN" w:bidi="zh_CN"/>
        </w:rPr>
        <w:t>DEU 32:8</w:t>
      </w:r>
      <w:r>
        <w:rPr>
          <w:lang w:val="zh_CN" w:bidi="zh_CN"/>
        </w:rPr>
        <w:t xml:space="preserve"> · </w:t>
      </w:r>
      <w:r>
        <w:rPr>
          <w:lang w:val="zh_CN" w:bidi="zh_CN"/>
        </w:rPr>
        <w:t>JOS 18:20</w:t>
      </w:r>
      <w:r>
        <w:rPr>
          <w:lang w:val="zh_CN" w:bidi="zh_CN"/>
        </w:rPr>
        <w:t xml:space="preserve"> · </w:t>
      </w:r>
      <w:r>
        <w:rPr>
          <w:lang w:val="zh_CN" w:bidi="zh_CN"/>
        </w:rPr>
        <w:t>JOS 19:49</w:t>
      </w:r>
      <w:r>
        <w:rPr>
          <w:lang w:val="zh_CN" w:bidi="zh_CN"/>
        </w:rPr>
        <w:t xml:space="preserve"> · </w:t>
      </w:r>
      <w:r>
        <w:rPr>
          <w:lang w:val="zh_CN" w:bidi="zh_CN"/>
        </w:rPr>
        <w:t>JOB 24:2</w:t>
      </w:r>
      <w:r>
        <w:rPr>
          <w:lang w:val="zh_CN" w:bidi="zh_CN"/>
        </w:rPr>
        <w:t xml:space="preserve"> · </w:t>
      </w:r>
      <w:r>
        <w:rPr>
          <w:lang w:val="zh_CN" w:bidi="zh_CN"/>
        </w:rPr>
        <w:t>PSA 74:17</w:t>
      </w:r>
      <w:r>
        <w:rPr>
          <w:lang w:val="zh_CN" w:bidi="zh_CN"/>
        </w:rPr>
        <w:t xml:space="preserve"> · </w:t>
      </w:r>
      <w:r>
        <w:rPr>
          <w:lang w:val="zh_CN" w:bidi="zh_CN"/>
        </w:rPr>
        <w:t>ISA 10:13</w:t>
      </w:r>
      <w:r>
        <w:rPr>
          <w:lang w:val="zh_CN" w:bidi="zh_CN"/>
        </w:rPr>
        <w:t xml:space="preserve"> · </w:t>
      </w:r>
      <w:r>
        <w:rPr>
          <w:lang w:val="zh_CN" w:bidi="zh_CN"/>
        </w:rPr>
        <w:t>ISA 28:25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גִּבֹּור</w:t>
      </w:r>
      <w:r>
        <w:rPr>
          <w:lang w:val="zh_CN" w:bidi="zh_CN"/>
        </w:rPr>
      </w:r>
    </w:p>
    <w:p>
      <w:pPr>
        <w:pStyle w:val="Heading1"/>
      </w:pPr>
      <w:r>
        <w:rPr>
          <w:lang w:val="zh_CN" w:bidi="zh_CN"/>
        </w:rPr>
        <w:t>גִּבֹּור</w:t>
      </w:r>
    </w:p>
    <w:p>
      <w:pPr/>
      <w:r>
        <w:rPr>
          <w:lang w:val="zh_CN" w:bidi="zh_CN"/>
        </w:rPr>
      </w:r>
      <w:r>
        <w:rPr>
          <w:lang w:val="zh_CN" w:bidi="zh_CN"/>
        </w:rPr>
        <w:t>גִּבֹּור</w:t>
      </w:r>
      <w:r>
        <w:rPr>
          <w:lang w:val="zh_CN" w:bidi="zh_CN"/>
        </w:rPr>
        <w:t xml:space="preserve"> (</w:t>
      </w:r>
      <w:r>
        <w:rPr>
          <w:lang w:val="zh_CN" w:bidi="zh_CN"/>
        </w:rPr>
        <w:t>H1368</w:t>
      </w:r>
      <w:r>
        <w:rPr>
          <w:lang w:val="zh_CN" w:bidi="zh_CN"/>
        </w:rPr>
        <w:t>)</w:t>
      </w:r>
    </w:p>
    <w:p>
      <w:pPr/>
      <w:r>
        <w:rPr>
          <w:lang w:val="zh_CN" w:bidi="zh_CN"/>
        </w:rPr>
      </w:r>
      <w:r>
        <w:rPr>
          <w:lang w:val="zh_CN" w:bidi="zh_CN"/>
        </w:rPr>
        <w:t xml:space="preserve">noun m · </w:t>
      </w:r>
      <w:r>
        <w:rPr>
          <w:lang w:val="zh_CN" w:bidi="zh_CN"/>
        </w:rPr>
        <w:t>גבר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אִישׁ חַיִל</w:t>
      </w:r>
      <w:r>
        <w:rPr>
          <w:lang w:val="zh_CN" w:bidi="zh_CN"/>
        </w:rPr>
        <w:t xml:space="preserve"> · </w:t>
      </w:r>
      <w:r>
        <w:rPr>
          <w:lang w:val="zh_CN" w:bidi="zh_CN"/>
        </w:rPr>
        <w:t>אִישׁ שֵׁם</w:t>
      </w:r>
      <w:r>
        <w:rPr>
          <w:lang w:val="zh_CN" w:bidi="zh_CN"/>
        </w:rPr>
        <w:t xml:space="preserve"> · </w:t>
      </w:r>
      <w:r>
        <w:rPr>
          <w:lang w:val="zh_CN" w:bidi="zh_CN"/>
        </w:rPr>
        <w:t>בֶּן־חַיִל</w:t>
      </w:r>
      <w:r>
        <w:rPr>
          <w:lang w:val="zh_CN" w:bidi="zh_CN"/>
        </w:rPr>
        <w:t xml:space="preserve"> · </w:t>
      </w:r>
      <w:r>
        <w:rPr>
          <w:lang w:val="zh_CN" w:bidi="zh_CN"/>
        </w:rPr>
        <w:t>גָּדֹול</w:t>
      </w:r>
      <w:r>
        <w:rPr>
          <w:lang w:val="zh_CN" w:bidi="zh_CN"/>
        </w:rPr>
        <w:t xml:space="preserve"> · </w:t>
      </w:r>
      <w:r>
        <w:rPr>
          <w:lang w:val="zh_CN" w:bidi="zh_CN"/>
        </w:rPr>
        <w:t>הָדָר</w:t>
      </w:r>
      <w:r>
        <w:rPr>
          <w:lang w:val="zh_CN" w:bidi="zh_CN"/>
        </w:rPr>
        <w:t xml:space="preserve"> · </w:t>
      </w:r>
      <w:r>
        <w:rPr>
          <w:lang w:val="zh_CN" w:bidi="zh_CN"/>
        </w:rPr>
        <w:t>הֹוד</w:t>
      </w:r>
      <w:r>
        <w:rPr>
          <w:lang w:val="zh_CN" w:bidi="zh_CN"/>
        </w:rPr>
        <w:t xml:space="preserve"> · </w:t>
      </w:r>
      <w:r>
        <w:rPr>
          <w:lang w:val="zh_CN" w:bidi="zh_CN"/>
        </w:rPr>
        <w:t>צְבִי</w:t>
      </w:r>
    </w:p>
    <w:p>
      <w:pPr/>
      <w:r>
        <w:rPr>
          <w:lang w:val="zh_CN" w:bidi="zh_CN"/>
        </w:rPr>
      </w:r>
      <w:r>
        <w:rPr>
          <w:lang w:val="zh_CN" w:bidi="zh_CN"/>
        </w:rPr>
        <w:t>巨人；勇士；强人；英雄</w:t>
      </w:r>
      <w:r>
        <w:rPr>
          <w:lang w:val="zh_CN" w:bidi="zh_CN"/>
        </w:rPr>
        <w:t xml:space="preserve"> </w:t>
      </w:r>
      <w:r>
        <w:rPr>
          <w:lang w:val="zh_CN" w:bidi="zh_CN"/>
        </w:rPr>
        <w:t>＝人、动物或超自然活物因其特点而闻名，如体力、能力、勇气、技能、财富、良好的品格或几项特点的结合</w:t>
      </w:r>
    </w:p>
    <w:p>
      <w:pPr/>
      <w:r>
        <w:rPr>
          <w:lang w:val="zh_CN" w:bidi="zh_CN"/>
        </w:rPr>
      </w:r>
      <w:r>
        <w:rPr>
          <w:lang w:val="zh_CN" w:bidi="zh_CN"/>
        </w:rPr>
        <w:t>GEN 6:4</w:t>
      </w:r>
      <w:r>
        <w:rPr>
          <w:lang w:val="zh_CN" w:bidi="zh_CN"/>
        </w:rPr>
        <w:t xml:space="preserve"> · </w:t>
      </w:r>
      <w:r>
        <w:rPr>
          <w:lang w:val="zh_CN" w:bidi="zh_CN"/>
        </w:rPr>
        <w:t>GEN 10:8</w:t>
      </w:r>
      <w:r>
        <w:rPr>
          <w:lang w:val="zh_CN" w:bidi="zh_CN"/>
        </w:rPr>
        <w:t xml:space="preserve"> · </w:t>
      </w:r>
      <w:r>
        <w:rPr>
          <w:lang w:val="zh_CN" w:bidi="zh_CN"/>
        </w:rPr>
        <w:t>GEN 10:9</w:t>
      </w:r>
      <w:r>
        <w:rPr>
          <w:lang w:val="zh_CN" w:bidi="zh_CN"/>
        </w:rPr>
        <w:t xml:space="preserve"> · </w:t>
      </w:r>
      <w:r>
        <w:rPr>
          <w:lang w:val="zh_CN" w:bidi="zh_CN"/>
        </w:rPr>
        <w:t>GEN 10:9</w:t>
      </w:r>
      <w:r>
        <w:rPr>
          <w:lang w:val="zh_CN" w:bidi="zh_CN"/>
        </w:rPr>
        <w:t xml:space="preserve"> · </w:t>
      </w:r>
      <w:r>
        <w:rPr>
          <w:lang w:val="zh_CN" w:bidi="zh_CN"/>
        </w:rPr>
        <w:t>DEU 10:17</w:t>
      </w:r>
      <w:r>
        <w:rPr>
          <w:lang w:val="zh_CN" w:bidi="zh_CN"/>
        </w:rPr>
        <w:t xml:space="preserve"> · </w:t>
      </w:r>
      <w:r>
        <w:rPr>
          <w:lang w:val="zh_CN" w:bidi="zh_CN"/>
        </w:rPr>
        <w:t>JOS 1:14</w:t>
      </w:r>
      <w:r>
        <w:rPr>
          <w:lang w:val="zh_CN" w:bidi="zh_CN"/>
        </w:rPr>
        <w:t xml:space="preserve"> · </w:t>
      </w:r>
      <w:r>
        <w:rPr>
          <w:lang w:val="zh_CN" w:bidi="zh_CN"/>
        </w:rPr>
        <w:t>JOS 6:2</w:t>
      </w:r>
      <w:r>
        <w:rPr>
          <w:lang w:val="zh_CN" w:bidi="zh_CN"/>
        </w:rPr>
        <w:t xml:space="preserve"> · </w:t>
      </w:r>
      <w:r>
        <w:rPr>
          <w:lang w:val="zh_CN" w:bidi="zh_CN"/>
        </w:rPr>
        <w:t>JOS 8:3</w:t>
      </w:r>
      <w:r>
        <w:rPr>
          <w:lang w:val="zh_CN" w:bidi="zh_CN"/>
        </w:rPr>
        <w:t xml:space="preserve"> · </w:t>
      </w:r>
      <w:r>
        <w:rPr>
          <w:lang w:val="zh_CN" w:bidi="zh_CN"/>
        </w:rPr>
        <w:t>JOS 10:2</w:t>
      </w:r>
      <w:r>
        <w:rPr>
          <w:lang w:val="zh_CN" w:bidi="zh_CN"/>
        </w:rPr>
        <w:t xml:space="preserve"> · </w:t>
      </w:r>
      <w:r>
        <w:rPr>
          <w:lang w:val="zh_CN" w:bidi="zh_CN"/>
        </w:rPr>
        <w:t>JOS 10:7</w:t>
      </w:r>
      <w:r>
        <w:rPr>
          <w:lang w:val="zh_CN" w:bidi="zh_CN"/>
        </w:rPr>
        <w:t xml:space="preserve"> · </w:t>
      </w:r>
      <w:r>
        <w:rPr>
          <w:lang w:val="zh_CN" w:bidi="zh_CN"/>
        </w:rPr>
        <w:t>JDG 5:13</w:t>
      </w:r>
      <w:r>
        <w:rPr>
          <w:lang w:val="zh_CN" w:bidi="zh_CN"/>
        </w:rPr>
        <w:t xml:space="preserve"> · </w:t>
      </w:r>
      <w:r>
        <w:rPr>
          <w:lang w:val="zh_CN" w:bidi="zh_CN"/>
        </w:rPr>
        <w:t>JDG 5:23</w:t>
      </w:r>
      <w:r>
        <w:rPr>
          <w:lang w:val="zh_CN" w:bidi="zh_CN"/>
        </w:rPr>
        <w:t xml:space="preserve"> · </w:t>
      </w:r>
      <w:r>
        <w:rPr>
          <w:lang w:val="zh_CN" w:bidi="zh_CN"/>
        </w:rPr>
        <w:t>JDG 6:12</w:t>
      </w:r>
      <w:r>
        <w:rPr>
          <w:lang w:val="zh_CN" w:bidi="zh_CN"/>
        </w:rPr>
        <w:t xml:space="preserve"> · </w:t>
      </w:r>
      <w:r>
        <w:rPr>
          <w:lang w:val="zh_CN" w:bidi="zh_CN"/>
        </w:rPr>
        <w:t>JDG 11:1</w:t>
      </w:r>
      <w:r>
        <w:rPr>
          <w:lang w:val="zh_CN" w:bidi="zh_CN"/>
        </w:rPr>
        <w:t xml:space="preserve"> · </w:t>
      </w:r>
      <w:r>
        <w:rPr>
          <w:lang w:val="zh_CN" w:bidi="zh_CN"/>
        </w:rPr>
        <w:t>RUT 2:1</w:t>
      </w:r>
      <w:r>
        <w:rPr>
          <w:lang w:val="zh_CN" w:bidi="zh_CN"/>
        </w:rPr>
        <w:t xml:space="preserve"> · </w:t>
      </w:r>
      <w:r>
        <w:rPr>
          <w:lang w:val="zh_CN" w:bidi="zh_CN"/>
        </w:rPr>
        <w:t>1SA 2:4</w:t>
      </w:r>
      <w:r>
        <w:rPr>
          <w:lang w:val="zh_CN" w:bidi="zh_CN"/>
        </w:rPr>
        <w:t xml:space="preserve"> · </w:t>
      </w:r>
      <w:r>
        <w:rPr>
          <w:lang w:val="zh_CN" w:bidi="zh_CN"/>
        </w:rPr>
        <w:t>1SA 9:1</w:t>
      </w:r>
      <w:r>
        <w:rPr>
          <w:lang w:val="zh_CN" w:bidi="zh_CN"/>
        </w:rPr>
        <w:t xml:space="preserve"> · </w:t>
      </w:r>
      <w:r>
        <w:rPr>
          <w:lang w:val="zh_CN" w:bidi="zh_CN"/>
        </w:rPr>
        <w:t>1SA 14:52</w:t>
      </w:r>
      <w:r>
        <w:rPr>
          <w:lang w:val="zh_CN" w:bidi="zh_CN"/>
        </w:rPr>
        <w:t xml:space="preserve"> · </w:t>
      </w:r>
      <w:r>
        <w:rPr>
          <w:lang w:val="zh_CN" w:bidi="zh_CN"/>
        </w:rPr>
        <w:t>1SA 16:18</w:t>
      </w:r>
      <w:r>
        <w:rPr>
          <w:lang w:val="zh_CN" w:bidi="zh_CN"/>
        </w:rPr>
        <w:t xml:space="preserve"> · </w:t>
      </w:r>
      <w:r>
        <w:rPr>
          <w:lang w:val="zh_CN" w:bidi="zh_CN"/>
        </w:rPr>
        <w:t>1SA 17:51</w:t>
      </w:r>
      <w:r>
        <w:rPr>
          <w:lang w:val="zh_CN" w:bidi="zh_CN"/>
        </w:rPr>
        <w:t xml:space="preserve"> · </w:t>
      </w:r>
      <w:r>
        <w:rPr>
          <w:lang w:val="zh_CN" w:bidi="zh_CN"/>
        </w:rPr>
        <w:t>2SA 1:19</w:t>
      </w:r>
      <w:r>
        <w:rPr>
          <w:lang w:val="zh_CN" w:bidi="zh_CN"/>
        </w:rPr>
        <w:t xml:space="preserve"> · </w:t>
      </w:r>
      <w:r>
        <w:rPr>
          <w:lang w:val="zh_CN" w:bidi="zh_CN"/>
        </w:rPr>
        <w:t>2SA 1:21</w:t>
      </w:r>
      <w:r>
        <w:rPr>
          <w:lang w:val="zh_CN" w:bidi="zh_CN"/>
        </w:rPr>
        <w:t xml:space="preserve"> · </w:t>
      </w:r>
      <w:r>
        <w:rPr>
          <w:lang w:val="zh_CN" w:bidi="zh_CN"/>
        </w:rPr>
        <w:t>2SA 1:22</w:t>
      </w:r>
      <w:r>
        <w:rPr>
          <w:lang w:val="zh_CN" w:bidi="zh_CN"/>
        </w:rPr>
        <w:t xml:space="preserve"> · </w:t>
      </w:r>
      <w:r>
        <w:rPr>
          <w:lang w:val="zh_CN" w:bidi="zh_CN"/>
        </w:rPr>
        <w:t>2SA 1:25</w:t>
      </w:r>
      <w:r>
        <w:rPr>
          <w:lang w:val="zh_CN" w:bidi="zh_CN"/>
        </w:rPr>
        <w:t xml:space="preserve"> · </w:t>
      </w:r>
      <w:r>
        <w:rPr>
          <w:lang w:val="zh_CN" w:bidi="zh_CN"/>
        </w:rPr>
        <w:t>2SA 1:27</w:t>
      </w:r>
      <w:r>
        <w:rPr>
          <w:lang w:val="zh_CN" w:bidi="zh_CN"/>
        </w:rPr>
        <w:t xml:space="preserve"> · </w:t>
      </w:r>
      <w:r>
        <w:rPr>
          <w:lang w:val="zh_CN" w:bidi="zh_CN"/>
        </w:rPr>
        <w:t>2SA 10:7</w:t>
      </w:r>
      <w:r>
        <w:rPr>
          <w:lang w:val="zh_CN" w:bidi="zh_CN"/>
        </w:rPr>
        <w:t xml:space="preserve"> · </w:t>
      </w:r>
      <w:r>
        <w:rPr>
          <w:lang w:val="zh_CN" w:bidi="zh_CN"/>
        </w:rPr>
        <w:t>2SA 16:6</w:t>
      </w:r>
      <w:r>
        <w:rPr>
          <w:lang w:val="zh_CN" w:bidi="zh_CN"/>
        </w:rPr>
        <w:t xml:space="preserve"> · </w:t>
      </w:r>
      <w:r>
        <w:rPr>
          <w:lang w:val="zh_CN" w:bidi="zh_CN"/>
        </w:rPr>
        <w:t>2SA 17:8</w:t>
      </w:r>
      <w:r>
        <w:rPr>
          <w:lang w:val="zh_CN" w:bidi="zh_CN"/>
        </w:rPr>
        <w:t xml:space="preserve"> · </w:t>
      </w:r>
      <w:r>
        <w:rPr>
          <w:lang w:val="zh_CN" w:bidi="zh_CN"/>
        </w:rPr>
        <w:t>2SA 17:10</w:t>
      </w:r>
      <w:r>
        <w:rPr>
          <w:lang w:val="zh_CN" w:bidi="zh_CN"/>
        </w:rPr>
        <w:t xml:space="preserve"> · </w:t>
      </w:r>
      <w:r>
        <w:rPr>
          <w:lang w:val="zh_CN" w:bidi="zh_CN"/>
        </w:rPr>
        <w:t>2SA 20:7</w:t>
      </w:r>
      <w:r>
        <w:rPr>
          <w:lang w:val="zh_CN" w:bidi="zh_CN"/>
        </w:rPr>
        <w:t xml:space="preserve"> · </w:t>
      </w:r>
      <w:r>
        <w:rPr>
          <w:lang w:val="zh_CN" w:bidi="zh_CN"/>
        </w:rPr>
        <w:t>2SA 22:26</w:t>
      </w:r>
      <w:r>
        <w:rPr>
          <w:lang w:val="zh_CN" w:bidi="zh_CN"/>
        </w:rPr>
        <w:t xml:space="preserve"> · </w:t>
      </w:r>
      <w:r>
        <w:rPr>
          <w:lang w:val="zh_CN" w:bidi="zh_CN"/>
        </w:rPr>
        <w:t>2SA 23:8</w:t>
      </w:r>
      <w:r>
        <w:rPr>
          <w:lang w:val="zh_CN" w:bidi="zh_CN"/>
        </w:rPr>
        <w:t xml:space="preserve"> · </w:t>
      </w:r>
      <w:r>
        <w:rPr>
          <w:lang w:val="zh_CN" w:bidi="zh_CN"/>
        </w:rPr>
        <w:t>2SA 23:9</w:t>
      </w:r>
      <w:r>
        <w:rPr>
          <w:lang w:val="zh_CN" w:bidi="zh_CN"/>
        </w:rPr>
        <w:t xml:space="preserve"> · </w:t>
      </w:r>
      <w:r>
        <w:rPr>
          <w:lang w:val="zh_CN" w:bidi="zh_CN"/>
        </w:rPr>
        <w:t>2SA 23:16</w:t>
      </w:r>
      <w:r>
        <w:rPr>
          <w:lang w:val="zh_CN" w:bidi="zh_CN"/>
        </w:rPr>
        <w:t xml:space="preserve"> · </w:t>
      </w:r>
      <w:r>
        <w:rPr>
          <w:lang w:val="zh_CN" w:bidi="zh_CN"/>
        </w:rPr>
        <w:t>2SA 23:17</w:t>
      </w:r>
      <w:r>
        <w:rPr>
          <w:lang w:val="zh_CN" w:bidi="zh_CN"/>
        </w:rPr>
        <w:t xml:space="preserve"> · </w:t>
      </w:r>
      <w:r>
        <w:rPr>
          <w:lang w:val="zh_CN" w:bidi="zh_CN"/>
        </w:rPr>
        <w:t>2SA 23:22</w:t>
      </w:r>
      <w:r>
        <w:rPr>
          <w:lang w:val="zh_CN" w:bidi="zh_CN"/>
        </w:rPr>
        <w:t xml:space="preserve"> · </w:t>
      </w:r>
      <w:r>
        <w:rPr>
          <w:lang w:val="zh_CN" w:bidi="zh_CN"/>
        </w:rPr>
        <w:t>1KI 1:8</w:t>
      </w:r>
      <w:r>
        <w:rPr>
          <w:lang w:val="zh_CN" w:bidi="zh_CN"/>
        </w:rPr>
        <w:t xml:space="preserve"> · </w:t>
      </w:r>
      <w:r>
        <w:rPr>
          <w:lang w:val="zh_CN" w:bidi="zh_CN"/>
        </w:rPr>
        <w:t>1KI 1:10</w:t>
      </w:r>
      <w:r>
        <w:rPr>
          <w:lang w:val="zh_CN" w:bidi="zh_CN"/>
        </w:rPr>
        <w:t xml:space="preserve"> · </w:t>
      </w:r>
      <w:r>
        <w:rPr>
          <w:lang w:val="zh_CN" w:bidi="zh_CN"/>
        </w:rPr>
        <w:t>1KI 11:28</w:t>
      </w:r>
      <w:r>
        <w:rPr>
          <w:lang w:val="zh_CN" w:bidi="zh_CN"/>
        </w:rPr>
        <w:t xml:space="preserve"> · </w:t>
      </w:r>
      <w:r>
        <w:rPr>
          <w:lang w:val="zh_CN" w:bidi="zh_CN"/>
        </w:rPr>
        <w:t>2KI 5:1</w:t>
      </w:r>
      <w:r>
        <w:rPr>
          <w:lang w:val="zh_CN" w:bidi="zh_CN"/>
        </w:rPr>
        <w:t xml:space="preserve"> · </w:t>
      </w:r>
      <w:r>
        <w:rPr>
          <w:lang w:val="zh_CN" w:bidi="zh_CN"/>
        </w:rPr>
        <w:t>2KI 15:20</w:t>
      </w:r>
      <w:r>
        <w:rPr>
          <w:lang w:val="zh_CN" w:bidi="zh_CN"/>
        </w:rPr>
        <w:t xml:space="preserve"> · </w:t>
      </w:r>
      <w:r>
        <w:rPr>
          <w:lang w:val="zh_CN" w:bidi="zh_CN"/>
        </w:rPr>
        <w:t>2KI 24:14</w:t>
      </w:r>
      <w:r>
        <w:rPr>
          <w:lang w:val="zh_CN" w:bidi="zh_CN"/>
        </w:rPr>
        <w:t xml:space="preserve"> · </w:t>
      </w:r>
      <w:r>
        <w:rPr>
          <w:lang w:val="zh_CN" w:bidi="zh_CN"/>
        </w:rPr>
        <w:t>2KI 24:16</w:t>
      </w:r>
      <w:r>
        <w:rPr>
          <w:lang w:val="zh_CN" w:bidi="zh_CN"/>
        </w:rPr>
        <w:t xml:space="preserve"> · </w:t>
      </w:r>
      <w:r>
        <w:rPr>
          <w:lang w:val="zh_CN" w:bidi="zh_CN"/>
        </w:rPr>
        <w:t>1CH 1:10</w:t>
      </w:r>
      <w:r>
        <w:rPr>
          <w:lang w:val="zh_CN" w:bidi="zh_CN"/>
        </w:rPr>
        <w:t xml:space="preserve"> · </w:t>
      </w:r>
      <w:r>
        <w:rPr>
          <w:lang w:val="zh_CN" w:bidi="zh_CN"/>
        </w:rPr>
        <w:t>1CH 5:24</w:t>
      </w:r>
      <w:r>
        <w:rPr>
          <w:lang w:val="zh_CN" w:bidi="zh_CN"/>
        </w:rPr>
        <w:t xml:space="preserve"> · </w:t>
      </w:r>
      <w:r>
        <w:rPr>
          <w:lang w:val="zh_CN" w:bidi="zh_CN"/>
        </w:rPr>
        <w:t>1CH 7:2</w:t>
      </w:r>
      <w:r>
        <w:rPr>
          <w:lang w:val="zh_CN" w:bidi="zh_CN"/>
        </w:rPr>
        <w:t xml:space="preserve"> · </w:t>
      </w:r>
      <w:r>
        <w:rPr>
          <w:lang w:val="zh_CN" w:bidi="zh_CN"/>
        </w:rPr>
        <w:t>1CH 7:5</w:t>
      </w:r>
      <w:r>
        <w:rPr>
          <w:lang w:val="zh_CN" w:bidi="zh_CN"/>
        </w:rPr>
        <w:t xml:space="preserve"> · </w:t>
      </w:r>
      <w:r>
        <w:rPr>
          <w:lang w:val="zh_CN" w:bidi="zh_CN"/>
        </w:rPr>
        <w:t>1CH 7:7</w:t>
      </w:r>
      <w:r>
        <w:rPr>
          <w:lang w:val="zh_CN" w:bidi="zh_CN"/>
        </w:rPr>
        <w:t xml:space="preserve"> · </w:t>
      </w:r>
      <w:r>
        <w:rPr>
          <w:lang w:val="zh_CN" w:bidi="zh_CN"/>
        </w:rPr>
        <w:t>1CH 7:9</w:t>
      </w:r>
      <w:r>
        <w:rPr>
          <w:lang w:val="zh_CN" w:bidi="zh_CN"/>
        </w:rPr>
        <w:t xml:space="preserve"> · </w:t>
      </w:r>
      <w:r>
        <w:rPr>
          <w:lang w:val="zh_CN" w:bidi="zh_CN"/>
        </w:rPr>
        <w:t>1CH 7:11</w:t>
      </w:r>
      <w:r>
        <w:rPr>
          <w:lang w:val="zh_CN" w:bidi="zh_CN"/>
        </w:rPr>
        <w:t xml:space="preserve"> · </w:t>
      </w:r>
      <w:r>
        <w:rPr>
          <w:lang w:val="zh_CN" w:bidi="zh_CN"/>
        </w:rPr>
        <w:t>1CH 7:40</w:t>
      </w:r>
      <w:r>
        <w:rPr>
          <w:lang w:val="zh_CN" w:bidi="zh_CN"/>
        </w:rPr>
        <w:t xml:space="preserve"> · </w:t>
      </w:r>
      <w:r>
        <w:rPr>
          <w:lang w:val="zh_CN" w:bidi="zh_CN"/>
        </w:rPr>
        <w:t>1CH 8:40</w:t>
      </w:r>
      <w:r>
        <w:rPr>
          <w:lang w:val="zh_CN" w:bidi="zh_CN"/>
        </w:rPr>
        <w:t xml:space="preserve"> · </w:t>
      </w:r>
      <w:r>
        <w:rPr>
          <w:lang w:val="zh_CN" w:bidi="zh_CN"/>
        </w:rPr>
        <w:t>1CH 9:13</w:t>
      </w:r>
      <w:r>
        <w:rPr>
          <w:lang w:val="zh_CN" w:bidi="zh_CN"/>
        </w:rPr>
        <w:t xml:space="preserve"> · </w:t>
      </w:r>
      <w:r>
        <w:rPr>
          <w:lang w:val="zh_CN" w:bidi="zh_CN"/>
        </w:rPr>
        <w:t>1CH 9:26</w:t>
      </w:r>
      <w:r>
        <w:rPr>
          <w:lang w:val="zh_CN" w:bidi="zh_CN"/>
        </w:rPr>
        <w:t xml:space="preserve"> · </w:t>
      </w:r>
      <w:r>
        <w:rPr>
          <w:lang w:val="zh_CN" w:bidi="zh_CN"/>
        </w:rPr>
        <w:t>1CH 11:10</w:t>
      </w:r>
      <w:r>
        <w:rPr>
          <w:lang w:val="zh_CN" w:bidi="zh_CN"/>
        </w:rPr>
        <w:t xml:space="preserve"> · </w:t>
      </w:r>
      <w:r>
        <w:rPr>
          <w:lang w:val="zh_CN" w:bidi="zh_CN"/>
        </w:rPr>
        <w:t>1CH 11:11</w:t>
      </w:r>
      <w:r>
        <w:rPr>
          <w:lang w:val="zh_CN" w:bidi="zh_CN"/>
        </w:rPr>
        <w:t xml:space="preserve"> · </w:t>
      </w:r>
      <w:r>
        <w:rPr>
          <w:lang w:val="zh_CN" w:bidi="zh_CN"/>
        </w:rPr>
        <w:t>1CH 11:12</w:t>
      </w:r>
      <w:r>
        <w:rPr>
          <w:lang w:val="zh_CN" w:bidi="zh_CN"/>
        </w:rPr>
        <w:t xml:space="preserve"> · </w:t>
      </w:r>
      <w:r>
        <w:rPr>
          <w:lang w:val="zh_CN" w:bidi="zh_CN"/>
        </w:rPr>
        <w:t>1CH 11:19</w:t>
      </w:r>
      <w:r>
        <w:rPr>
          <w:lang w:val="zh_CN" w:bidi="zh_CN"/>
        </w:rPr>
        <w:t xml:space="preserve"> · </w:t>
      </w:r>
      <w:r>
        <w:rPr>
          <w:lang w:val="zh_CN" w:bidi="zh_CN"/>
        </w:rPr>
        <w:t>1CH 11:24</w:t>
      </w:r>
      <w:r>
        <w:rPr>
          <w:lang w:val="zh_CN" w:bidi="zh_CN"/>
        </w:rPr>
        <w:t xml:space="preserve"> · </w:t>
      </w:r>
      <w:r>
        <w:rPr>
          <w:lang w:val="zh_CN" w:bidi="zh_CN"/>
        </w:rPr>
        <w:t>1CH 11:26</w:t>
      </w:r>
      <w:r>
        <w:rPr>
          <w:lang w:val="zh_CN" w:bidi="zh_CN"/>
        </w:rPr>
        <w:t xml:space="preserve"> · </w:t>
      </w:r>
      <w:r>
        <w:rPr>
          <w:lang w:val="zh_CN" w:bidi="zh_CN"/>
        </w:rPr>
        <w:t>1CH 12:1</w:t>
      </w:r>
      <w:r>
        <w:rPr>
          <w:lang w:val="zh_CN" w:bidi="zh_CN"/>
        </w:rPr>
        <w:t xml:space="preserve"> · </w:t>
      </w:r>
      <w:r>
        <w:rPr>
          <w:lang w:val="zh_CN" w:bidi="zh_CN"/>
        </w:rPr>
        <w:t>1CH 12:4</w:t>
      </w:r>
      <w:r>
        <w:rPr>
          <w:lang w:val="zh_CN" w:bidi="zh_CN"/>
        </w:rPr>
        <w:t xml:space="preserve"> · </w:t>
      </w:r>
      <w:r>
        <w:rPr>
          <w:lang w:val="zh_CN" w:bidi="zh_CN"/>
        </w:rPr>
        <w:t>1CH 12:9</w:t>
      </w:r>
      <w:r>
        <w:rPr>
          <w:lang w:val="zh_CN" w:bidi="zh_CN"/>
        </w:rPr>
        <w:t xml:space="preserve"> · </w:t>
      </w:r>
      <w:r>
        <w:rPr>
          <w:lang w:val="zh_CN" w:bidi="zh_CN"/>
        </w:rPr>
        <w:t>1CH 12:22</w:t>
      </w:r>
      <w:r>
        <w:rPr>
          <w:lang w:val="zh_CN" w:bidi="zh_CN"/>
        </w:rPr>
        <w:t xml:space="preserve"> · </w:t>
      </w:r>
      <w:r>
        <w:rPr>
          <w:lang w:val="zh_CN" w:bidi="zh_CN"/>
        </w:rPr>
        <w:t>1CH 12:26</w:t>
      </w:r>
      <w:r>
        <w:rPr>
          <w:lang w:val="zh_CN" w:bidi="zh_CN"/>
        </w:rPr>
        <w:t xml:space="preserve"> · </w:t>
      </w:r>
      <w:r>
        <w:rPr>
          <w:lang w:val="zh_CN" w:bidi="zh_CN"/>
        </w:rPr>
        <w:t>1CH 12:29</w:t>
      </w:r>
      <w:r>
        <w:rPr>
          <w:lang w:val="zh_CN" w:bidi="zh_CN"/>
        </w:rPr>
        <w:t xml:space="preserve"> · </w:t>
      </w:r>
      <w:r>
        <w:rPr>
          <w:lang w:val="zh_CN" w:bidi="zh_CN"/>
        </w:rPr>
        <w:t>1CH 12:31</w:t>
      </w:r>
      <w:r>
        <w:rPr>
          <w:lang w:val="zh_CN" w:bidi="zh_CN"/>
        </w:rPr>
        <w:t xml:space="preserve"> · </w:t>
      </w:r>
      <w:r>
        <w:rPr>
          <w:lang w:val="zh_CN" w:bidi="zh_CN"/>
        </w:rPr>
        <w:t>1CH 19:8</w:t>
      </w:r>
      <w:r>
        <w:rPr>
          <w:lang w:val="zh_CN" w:bidi="zh_CN"/>
        </w:rPr>
        <w:t xml:space="preserve"> · </w:t>
      </w:r>
      <w:r>
        <w:rPr>
          <w:lang w:val="zh_CN" w:bidi="zh_CN"/>
        </w:rPr>
        <w:t>1CH 26:6</w:t>
      </w:r>
      <w:r>
        <w:rPr>
          <w:lang w:val="zh_CN" w:bidi="zh_CN"/>
        </w:rPr>
        <w:t xml:space="preserve"> · </w:t>
      </w:r>
      <w:r>
        <w:rPr>
          <w:lang w:val="zh_CN" w:bidi="zh_CN"/>
        </w:rPr>
        <w:t>1CH 26:31</w:t>
      </w:r>
      <w:r>
        <w:rPr>
          <w:lang w:val="zh_CN" w:bidi="zh_CN"/>
        </w:rPr>
        <w:t xml:space="preserve"> · </w:t>
      </w:r>
      <w:r>
        <w:rPr>
          <w:lang w:val="zh_CN" w:bidi="zh_CN"/>
        </w:rPr>
        <w:t>1CH 27:6</w:t>
      </w:r>
      <w:r>
        <w:rPr>
          <w:lang w:val="zh_CN" w:bidi="zh_CN"/>
        </w:rPr>
        <w:t xml:space="preserve"> · </w:t>
      </w:r>
      <w:r>
        <w:rPr>
          <w:lang w:val="zh_CN" w:bidi="zh_CN"/>
        </w:rPr>
        <w:t>1CH 28:1</w:t>
      </w:r>
      <w:r>
        <w:rPr>
          <w:lang w:val="zh_CN" w:bidi="zh_CN"/>
        </w:rPr>
        <w:t xml:space="preserve"> · </w:t>
      </w:r>
      <w:r>
        <w:rPr>
          <w:lang w:val="zh_CN" w:bidi="zh_CN"/>
        </w:rPr>
        <w:t>1CH 28:1</w:t>
      </w:r>
      <w:r>
        <w:rPr>
          <w:lang w:val="zh_CN" w:bidi="zh_CN"/>
        </w:rPr>
        <w:t xml:space="preserve"> · </w:t>
      </w:r>
      <w:r>
        <w:rPr>
          <w:lang w:val="zh_CN" w:bidi="zh_CN"/>
        </w:rPr>
        <w:t>1CH 29:24</w:t>
      </w:r>
      <w:r>
        <w:rPr>
          <w:lang w:val="zh_CN" w:bidi="zh_CN"/>
        </w:rPr>
        <w:t xml:space="preserve"> · </w:t>
      </w:r>
      <w:r>
        <w:rPr>
          <w:lang w:val="zh_CN" w:bidi="zh_CN"/>
        </w:rPr>
        <w:t>2CH 13:3</w:t>
      </w:r>
      <w:r>
        <w:rPr>
          <w:lang w:val="zh_CN" w:bidi="zh_CN"/>
        </w:rPr>
        <w:t xml:space="preserve"> · </w:t>
      </w:r>
      <w:r>
        <w:rPr>
          <w:lang w:val="zh_CN" w:bidi="zh_CN"/>
        </w:rPr>
        <w:t>2CH 13:3</w:t>
      </w:r>
      <w:r>
        <w:rPr>
          <w:lang w:val="zh_CN" w:bidi="zh_CN"/>
        </w:rPr>
        <w:t xml:space="preserve"> · </w:t>
      </w:r>
      <w:r>
        <w:rPr>
          <w:lang w:val="zh_CN" w:bidi="zh_CN"/>
        </w:rPr>
        <w:t>2CH 14:7</w:t>
      </w:r>
      <w:r>
        <w:rPr>
          <w:lang w:val="zh_CN" w:bidi="zh_CN"/>
        </w:rPr>
        <w:t xml:space="preserve"> · </w:t>
      </w:r>
      <w:r>
        <w:rPr>
          <w:lang w:val="zh_CN" w:bidi="zh_CN"/>
        </w:rPr>
        <w:t>2CH 17:13</w:t>
      </w:r>
      <w:r>
        <w:rPr>
          <w:lang w:val="zh_CN" w:bidi="zh_CN"/>
        </w:rPr>
        <w:t xml:space="preserve"> · </w:t>
      </w:r>
      <w:r>
        <w:rPr>
          <w:lang w:val="zh_CN" w:bidi="zh_CN"/>
        </w:rPr>
        <w:t>2CH 17:14</w:t>
      </w:r>
      <w:r>
        <w:rPr>
          <w:lang w:val="zh_CN" w:bidi="zh_CN"/>
        </w:rPr>
        <w:t xml:space="preserve"> · </w:t>
      </w:r>
      <w:r>
        <w:rPr>
          <w:lang w:val="zh_CN" w:bidi="zh_CN"/>
        </w:rPr>
        <w:t>2CH 17:16</w:t>
      </w:r>
      <w:r>
        <w:rPr>
          <w:lang w:val="zh_CN" w:bidi="zh_CN"/>
        </w:rPr>
        <w:t xml:space="preserve"> · </w:t>
      </w:r>
      <w:r>
        <w:rPr>
          <w:lang w:val="zh_CN" w:bidi="zh_CN"/>
        </w:rPr>
        <w:t>2CH 17:17</w:t>
      </w:r>
      <w:r>
        <w:rPr>
          <w:lang w:val="zh_CN" w:bidi="zh_CN"/>
        </w:rPr>
        <w:t xml:space="preserve"> · </w:t>
      </w:r>
      <w:r>
        <w:rPr>
          <w:lang w:val="zh_CN" w:bidi="zh_CN"/>
        </w:rPr>
        <w:t>2CH 25:6</w:t>
      </w:r>
      <w:r>
        <w:rPr>
          <w:lang w:val="zh_CN" w:bidi="zh_CN"/>
        </w:rPr>
        <w:t xml:space="preserve"> · </w:t>
      </w:r>
      <w:r>
        <w:rPr>
          <w:lang w:val="zh_CN" w:bidi="zh_CN"/>
        </w:rPr>
        <w:t>2CH 26:12</w:t>
      </w:r>
      <w:r>
        <w:rPr>
          <w:lang w:val="zh_CN" w:bidi="zh_CN"/>
        </w:rPr>
        <w:t xml:space="preserve"> · </w:t>
      </w:r>
      <w:r>
        <w:rPr>
          <w:lang w:val="zh_CN" w:bidi="zh_CN"/>
        </w:rPr>
        <w:t>2CH 28:7</w:t>
      </w:r>
      <w:r>
        <w:rPr>
          <w:lang w:val="zh_CN" w:bidi="zh_CN"/>
        </w:rPr>
        <w:t xml:space="preserve"> · </w:t>
      </w:r>
      <w:r>
        <w:rPr>
          <w:lang w:val="zh_CN" w:bidi="zh_CN"/>
        </w:rPr>
        <w:t>2CH 32:3</w:t>
      </w:r>
      <w:r>
        <w:rPr>
          <w:lang w:val="zh_CN" w:bidi="zh_CN"/>
        </w:rPr>
        <w:t xml:space="preserve"> · </w:t>
      </w:r>
      <w:r>
        <w:rPr>
          <w:lang w:val="zh_CN" w:bidi="zh_CN"/>
        </w:rPr>
        <w:t>2CH 32:21</w:t>
      </w:r>
      <w:r>
        <w:rPr>
          <w:lang w:val="zh_CN" w:bidi="zh_CN"/>
        </w:rPr>
        <w:t xml:space="preserve"> · </w:t>
      </w:r>
      <w:r>
        <w:rPr>
          <w:lang w:val="zh_CN" w:bidi="zh_CN"/>
        </w:rPr>
        <w:t>EZR 7:28</w:t>
      </w:r>
      <w:r>
        <w:rPr>
          <w:lang w:val="zh_CN" w:bidi="zh_CN"/>
        </w:rPr>
        <w:t xml:space="preserve"> · </w:t>
      </w:r>
      <w:r>
        <w:rPr>
          <w:lang w:val="zh_CN" w:bidi="zh_CN"/>
        </w:rPr>
        <w:t>NEH 3:16</w:t>
      </w:r>
      <w:r>
        <w:rPr>
          <w:lang w:val="zh_CN" w:bidi="zh_CN"/>
        </w:rPr>
        <w:t xml:space="preserve"> · </w:t>
      </w:r>
      <w:r>
        <w:rPr>
          <w:lang w:val="zh_CN" w:bidi="zh_CN"/>
        </w:rPr>
        <w:t>NEH 9:32</w:t>
      </w:r>
      <w:r>
        <w:rPr>
          <w:lang w:val="zh_CN" w:bidi="zh_CN"/>
        </w:rPr>
        <w:t xml:space="preserve"> · </w:t>
      </w:r>
      <w:r>
        <w:rPr>
          <w:lang w:val="zh_CN" w:bidi="zh_CN"/>
        </w:rPr>
        <w:t>NEH 11:14</w:t>
      </w:r>
      <w:r>
        <w:rPr>
          <w:lang w:val="zh_CN" w:bidi="zh_CN"/>
        </w:rPr>
        <w:t xml:space="preserve"> · </w:t>
      </w:r>
      <w:r>
        <w:rPr>
          <w:lang w:val="zh_CN" w:bidi="zh_CN"/>
        </w:rPr>
        <w:t>JOB 16:14</w:t>
      </w:r>
      <w:r>
        <w:rPr>
          <w:lang w:val="zh_CN" w:bidi="zh_CN"/>
        </w:rPr>
        <w:t xml:space="preserve"> · </w:t>
      </w:r>
      <w:r>
        <w:rPr>
          <w:lang w:val="zh_CN" w:bidi="zh_CN"/>
        </w:rPr>
        <w:t>PSA 19:6</w:t>
      </w:r>
      <w:r>
        <w:rPr>
          <w:lang w:val="zh_CN" w:bidi="zh_CN"/>
        </w:rPr>
        <w:t xml:space="preserve"> · </w:t>
      </w:r>
      <w:r>
        <w:rPr>
          <w:lang w:val="zh_CN" w:bidi="zh_CN"/>
        </w:rPr>
        <w:t>PSA 24:8</w:t>
      </w:r>
      <w:r>
        <w:rPr>
          <w:lang w:val="zh_CN" w:bidi="zh_CN"/>
        </w:rPr>
        <w:t xml:space="preserve"> · </w:t>
      </w:r>
      <w:r>
        <w:rPr>
          <w:lang w:val="zh_CN" w:bidi="zh_CN"/>
        </w:rPr>
        <w:t>PSA 24:8</w:t>
      </w:r>
      <w:r>
        <w:rPr>
          <w:lang w:val="zh_CN" w:bidi="zh_CN"/>
        </w:rPr>
        <w:t xml:space="preserve"> · </w:t>
      </w:r>
      <w:r>
        <w:rPr>
          <w:lang w:val="zh_CN" w:bidi="zh_CN"/>
        </w:rPr>
        <w:t>PSA 33:16</w:t>
      </w:r>
      <w:r>
        <w:rPr>
          <w:lang w:val="zh_CN" w:bidi="zh_CN"/>
        </w:rPr>
        <w:t xml:space="preserve"> · </w:t>
      </w:r>
      <w:r>
        <w:rPr>
          <w:lang w:val="zh_CN" w:bidi="zh_CN"/>
        </w:rPr>
        <w:t>PSA 45:4</w:t>
      </w:r>
      <w:r>
        <w:rPr>
          <w:lang w:val="zh_CN" w:bidi="zh_CN"/>
        </w:rPr>
        <w:t xml:space="preserve"> · </w:t>
      </w:r>
      <w:r>
        <w:rPr>
          <w:lang w:val="zh_CN" w:bidi="zh_CN"/>
        </w:rPr>
        <w:t>PSA 52:3</w:t>
      </w:r>
      <w:r>
        <w:rPr>
          <w:lang w:val="zh_CN" w:bidi="zh_CN"/>
        </w:rPr>
        <w:t xml:space="preserve"> · </w:t>
      </w:r>
      <w:r>
        <w:rPr>
          <w:lang w:val="zh_CN" w:bidi="zh_CN"/>
        </w:rPr>
        <w:t>PSA 78:65</w:t>
      </w:r>
      <w:r>
        <w:rPr>
          <w:lang w:val="zh_CN" w:bidi="zh_CN"/>
        </w:rPr>
        <w:t xml:space="preserve"> · </w:t>
      </w:r>
      <w:r>
        <w:rPr>
          <w:lang w:val="zh_CN" w:bidi="zh_CN"/>
        </w:rPr>
        <w:t>PSA 89:20</w:t>
      </w:r>
      <w:r>
        <w:rPr>
          <w:lang w:val="zh_CN" w:bidi="zh_CN"/>
        </w:rPr>
        <w:t xml:space="preserve"> · </w:t>
      </w:r>
      <w:r>
        <w:rPr>
          <w:lang w:val="zh_CN" w:bidi="zh_CN"/>
        </w:rPr>
        <w:t>PSA 103:20</w:t>
      </w:r>
      <w:r>
        <w:rPr>
          <w:lang w:val="zh_CN" w:bidi="zh_CN"/>
        </w:rPr>
        <w:t xml:space="preserve"> · </w:t>
      </w:r>
      <w:r>
        <w:rPr>
          <w:lang w:val="zh_CN" w:bidi="zh_CN"/>
        </w:rPr>
        <w:t>PSA 112:2</w:t>
      </w:r>
      <w:r>
        <w:rPr>
          <w:lang w:val="zh_CN" w:bidi="zh_CN"/>
        </w:rPr>
        <w:t xml:space="preserve"> · </w:t>
      </w:r>
      <w:r>
        <w:rPr>
          <w:lang w:val="zh_CN" w:bidi="zh_CN"/>
        </w:rPr>
        <w:t>PSA 120:4</w:t>
      </w:r>
      <w:r>
        <w:rPr>
          <w:lang w:val="zh_CN" w:bidi="zh_CN"/>
        </w:rPr>
        <w:t xml:space="preserve"> · </w:t>
      </w:r>
      <w:r>
        <w:rPr>
          <w:lang w:val="zh_CN" w:bidi="zh_CN"/>
        </w:rPr>
        <w:t>PSA 127:4</w:t>
      </w:r>
      <w:r>
        <w:rPr>
          <w:lang w:val="zh_CN" w:bidi="zh_CN"/>
        </w:rPr>
        <w:t xml:space="preserve"> · </w:t>
      </w:r>
      <w:r>
        <w:rPr>
          <w:lang w:val="zh_CN" w:bidi="zh_CN"/>
        </w:rPr>
        <w:t>PRO 16:32</w:t>
      </w:r>
      <w:r>
        <w:rPr>
          <w:lang w:val="zh_CN" w:bidi="zh_CN"/>
        </w:rPr>
        <w:t xml:space="preserve"> · </w:t>
      </w:r>
      <w:r>
        <w:rPr>
          <w:lang w:val="zh_CN" w:bidi="zh_CN"/>
        </w:rPr>
        <w:t>PRO 21:22</w:t>
      </w:r>
      <w:r>
        <w:rPr>
          <w:lang w:val="zh_CN" w:bidi="zh_CN"/>
        </w:rPr>
        <w:t xml:space="preserve"> · </w:t>
      </w:r>
      <w:r>
        <w:rPr>
          <w:lang w:val="zh_CN" w:bidi="zh_CN"/>
        </w:rPr>
        <w:t>PRO 30:30</w:t>
      </w:r>
      <w:r>
        <w:rPr>
          <w:lang w:val="zh_CN" w:bidi="zh_CN"/>
        </w:rPr>
        <w:t xml:space="preserve"> · </w:t>
      </w:r>
      <w:r>
        <w:rPr>
          <w:lang w:val="zh_CN" w:bidi="zh_CN"/>
        </w:rPr>
        <w:t>ECC 9:11</w:t>
      </w:r>
      <w:r>
        <w:rPr>
          <w:lang w:val="zh_CN" w:bidi="zh_CN"/>
        </w:rPr>
        <w:t xml:space="preserve"> · </w:t>
      </w:r>
      <w:r>
        <w:rPr>
          <w:lang w:val="zh_CN" w:bidi="zh_CN"/>
        </w:rPr>
        <w:t>SNG 3:7</w:t>
      </w:r>
      <w:r>
        <w:rPr>
          <w:lang w:val="zh_CN" w:bidi="zh_CN"/>
        </w:rPr>
        <w:t xml:space="preserve"> · </w:t>
      </w:r>
      <w:r>
        <w:rPr>
          <w:lang w:val="zh_CN" w:bidi="zh_CN"/>
        </w:rPr>
        <w:t>SNG 3:7</w:t>
      </w:r>
      <w:r>
        <w:rPr>
          <w:lang w:val="zh_CN" w:bidi="zh_CN"/>
        </w:rPr>
        <w:t xml:space="preserve"> · </w:t>
      </w:r>
      <w:r>
        <w:rPr>
          <w:lang w:val="zh_CN" w:bidi="zh_CN"/>
        </w:rPr>
        <w:t>SNG 4:4</w:t>
      </w:r>
      <w:r>
        <w:rPr>
          <w:lang w:val="zh_CN" w:bidi="zh_CN"/>
        </w:rPr>
        <w:t xml:space="preserve"> · </w:t>
      </w:r>
      <w:r>
        <w:rPr>
          <w:lang w:val="zh_CN" w:bidi="zh_CN"/>
        </w:rPr>
        <w:t>ISA 3:2</w:t>
      </w:r>
      <w:r>
        <w:rPr>
          <w:lang w:val="zh_CN" w:bidi="zh_CN"/>
        </w:rPr>
        <w:t xml:space="preserve"> · </w:t>
      </w:r>
      <w:r>
        <w:rPr>
          <w:lang w:val="zh_CN" w:bidi="zh_CN"/>
        </w:rPr>
        <w:t>ISA 5:22</w:t>
      </w:r>
      <w:r>
        <w:rPr>
          <w:lang w:val="zh_CN" w:bidi="zh_CN"/>
        </w:rPr>
        <w:t xml:space="preserve"> · </w:t>
      </w:r>
      <w:r>
        <w:rPr>
          <w:lang w:val="zh_CN" w:bidi="zh_CN"/>
        </w:rPr>
        <w:t>ISA 9:5</w:t>
      </w:r>
      <w:r>
        <w:rPr>
          <w:lang w:val="zh_CN" w:bidi="zh_CN"/>
        </w:rPr>
        <w:t xml:space="preserve"> · </w:t>
      </w:r>
      <w:r>
        <w:rPr>
          <w:lang w:val="zh_CN" w:bidi="zh_CN"/>
        </w:rPr>
        <w:t>ISA 10:21</w:t>
      </w:r>
      <w:r>
        <w:rPr>
          <w:lang w:val="zh_CN" w:bidi="zh_CN"/>
        </w:rPr>
        <w:t xml:space="preserve"> · </w:t>
      </w:r>
      <w:r>
        <w:rPr>
          <w:lang w:val="zh_CN" w:bidi="zh_CN"/>
        </w:rPr>
        <w:t>ISA 13:3</w:t>
      </w:r>
      <w:r>
        <w:rPr>
          <w:lang w:val="zh_CN" w:bidi="zh_CN"/>
        </w:rPr>
        <w:t xml:space="preserve"> · </w:t>
      </w:r>
      <w:r>
        <w:rPr>
          <w:lang w:val="zh_CN" w:bidi="zh_CN"/>
        </w:rPr>
        <w:t>ISA 21:17</w:t>
      </w:r>
      <w:r>
        <w:rPr>
          <w:lang w:val="zh_CN" w:bidi="zh_CN"/>
        </w:rPr>
        <w:t xml:space="preserve"> · </w:t>
      </w:r>
      <w:r>
        <w:rPr>
          <w:lang w:val="zh_CN" w:bidi="zh_CN"/>
        </w:rPr>
        <w:t>ISA 42:13</w:t>
      </w:r>
      <w:r>
        <w:rPr>
          <w:lang w:val="zh_CN" w:bidi="zh_CN"/>
        </w:rPr>
        <w:t xml:space="preserve"> · </w:t>
      </w:r>
      <w:r>
        <w:rPr>
          <w:lang w:val="zh_CN" w:bidi="zh_CN"/>
        </w:rPr>
        <w:t>ISA 49:24</w:t>
      </w:r>
      <w:r>
        <w:rPr>
          <w:lang w:val="zh_CN" w:bidi="zh_CN"/>
        </w:rPr>
        <w:t xml:space="preserve"> · </w:t>
      </w:r>
      <w:r>
        <w:rPr>
          <w:lang w:val="zh_CN" w:bidi="zh_CN"/>
        </w:rPr>
        <w:t>ISA 49:25</w:t>
      </w:r>
      <w:r>
        <w:rPr>
          <w:lang w:val="zh_CN" w:bidi="zh_CN"/>
        </w:rPr>
        <w:t xml:space="preserve"> · </w:t>
      </w:r>
      <w:r>
        <w:rPr>
          <w:lang w:val="zh_CN" w:bidi="zh_CN"/>
        </w:rPr>
        <w:t>JER 5:16</w:t>
      </w:r>
      <w:r>
        <w:rPr>
          <w:lang w:val="zh_CN" w:bidi="zh_CN"/>
        </w:rPr>
        <w:t xml:space="preserve"> · </w:t>
      </w:r>
      <w:r>
        <w:rPr>
          <w:lang w:val="zh_CN" w:bidi="zh_CN"/>
        </w:rPr>
        <w:t>JER 9:22</w:t>
      </w:r>
      <w:r>
        <w:rPr>
          <w:lang w:val="zh_CN" w:bidi="zh_CN"/>
        </w:rPr>
        <w:t xml:space="preserve"> · </w:t>
      </w:r>
      <w:r>
        <w:rPr>
          <w:lang w:val="zh_CN" w:bidi="zh_CN"/>
        </w:rPr>
        <w:t>JER 14:9</w:t>
      </w:r>
      <w:r>
        <w:rPr>
          <w:lang w:val="zh_CN" w:bidi="zh_CN"/>
        </w:rPr>
        <w:t xml:space="preserve"> · </w:t>
      </w:r>
      <w:r>
        <w:rPr>
          <w:lang w:val="zh_CN" w:bidi="zh_CN"/>
        </w:rPr>
        <w:t>JER 20:11</w:t>
      </w:r>
      <w:r>
        <w:rPr>
          <w:lang w:val="zh_CN" w:bidi="zh_CN"/>
        </w:rPr>
        <w:t xml:space="preserve"> · </w:t>
      </w:r>
      <w:r>
        <w:rPr>
          <w:lang w:val="zh_CN" w:bidi="zh_CN"/>
        </w:rPr>
        <w:t>JER 26:21</w:t>
      </w:r>
      <w:r>
        <w:rPr>
          <w:lang w:val="zh_CN" w:bidi="zh_CN"/>
        </w:rPr>
        <w:t xml:space="preserve"> · </w:t>
      </w:r>
      <w:r>
        <w:rPr>
          <w:lang w:val="zh_CN" w:bidi="zh_CN"/>
        </w:rPr>
        <w:t>JER 32:18</w:t>
      </w:r>
      <w:r>
        <w:rPr>
          <w:lang w:val="zh_CN" w:bidi="zh_CN"/>
        </w:rPr>
        <w:t xml:space="preserve"> · </w:t>
      </w:r>
      <w:r>
        <w:rPr>
          <w:lang w:val="zh_CN" w:bidi="zh_CN"/>
        </w:rPr>
        <w:t>JER 46:5</w:t>
      </w:r>
      <w:r>
        <w:rPr>
          <w:lang w:val="zh_CN" w:bidi="zh_CN"/>
        </w:rPr>
        <w:t xml:space="preserve"> · </w:t>
      </w:r>
      <w:r>
        <w:rPr>
          <w:lang w:val="zh_CN" w:bidi="zh_CN"/>
        </w:rPr>
        <w:t>JER 46:6</w:t>
      </w:r>
      <w:r>
        <w:rPr>
          <w:lang w:val="zh_CN" w:bidi="zh_CN"/>
        </w:rPr>
        <w:t xml:space="preserve"> · </w:t>
      </w:r>
      <w:r>
        <w:rPr>
          <w:lang w:val="zh_CN" w:bidi="zh_CN"/>
        </w:rPr>
        <w:t>JER 46:9</w:t>
      </w:r>
      <w:r>
        <w:rPr>
          <w:lang w:val="zh_CN" w:bidi="zh_CN"/>
        </w:rPr>
        <w:t xml:space="preserve"> · </w:t>
      </w:r>
      <w:r>
        <w:rPr>
          <w:lang w:val="zh_CN" w:bidi="zh_CN"/>
        </w:rPr>
        <w:t>JER 46:12</w:t>
      </w:r>
      <w:r>
        <w:rPr>
          <w:lang w:val="zh_CN" w:bidi="zh_CN"/>
        </w:rPr>
        <w:t xml:space="preserve"> · </w:t>
      </w:r>
      <w:r>
        <w:rPr>
          <w:lang w:val="zh_CN" w:bidi="zh_CN"/>
        </w:rPr>
        <w:t>JER 46:12</w:t>
      </w:r>
      <w:r>
        <w:rPr>
          <w:lang w:val="zh_CN" w:bidi="zh_CN"/>
        </w:rPr>
        <w:t xml:space="preserve"> · </w:t>
      </w:r>
      <w:r>
        <w:rPr>
          <w:lang w:val="zh_CN" w:bidi="zh_CN"/>
        </w:rPr>
        <w:t>JER 48:14</w:t>
      </w:r>
      <w:r>
        <w:rPr>
          <w:lang w:val="zh_CN" w:bidi="zh_CN"/>
        </w:rPr>
        <w:t xml:space="preserve"> · </w:t>
      </w:r>
      <w:r>
        <w:rPr>
          <w:lang w:val="zh_CN" w:bidi="zh_CN"/>
        </w:rPr>
        <w:t>JER 48:41</w:t>
      </w:r>
      <w:r>
        <w:rPr>
          <w:lang w:val="zh_CN" w:bidi="zh_CN"/>
        </w:rPr>
        <w:t xml:space="preserve"> · </w:t>
      </w:r>
      <w:r>
        <w:rPr>
          <w:lang w:val="zh_CN" w:bidi="zh_CN"/>
        </w:rPr>
        <w:t>JER 49:22</w:t>
      </w:r>
      <w:r>
        <w:rPr>
          <w:lang w:val="zh_CN" w:bidi="zh_CN"/>
        </w:rPr>
        <w:t xml:space="preserve"> · </w:t>
      </w:r>
      <w:r>
        <w:rPr>
          <w:lang w:val="zh_CN" w:bidi="zh_CN"/>
        </w:rPr>
        <w:t>JER 50:9</w:t>
      </w:r>
      <w:r>
        <w:rPr>
          <w:lang w:val="zh_CN" w:bidi="zh_CN"/>
        </w:rPr>
        <w:t xml:space="preserve"> · </w:t>
      </w:r>
      <w:r>
        <w:rPr>
          <w:lang w:val="zh_CN" w:bidi="zh_CN"/>
        </w:rPr>
        <w:t>JER 50:36</w:t>
      </w:r>
      <w:r>
        <w:rPr>
          <w:lang w:val="zh_CN" w:bidi="zh_CN"/>
        </w:rPr>
        <w:t xml:space="preserve"> · </w:t>
      </w:r>
      <w:r>
        <w:rPr>
          <w:lang w:val="zh_CN" w:bidi="zh_CN"/>
        </w:rPr>
        <w:t>JER 51:30</w:t>
      </w:r>
      <w:r>
        <w:rPr>
          <w:lang w:val="zh_CN" w:bidi="zh_CN"/>
        </w:rPr>
        <w:t xml:space="preserve"> · </w:t>
      </w:r>
      <w:r>
        <w:rPr>
          <w:lang w:val="zh_CN" w:bidi="zh_CN"/>
        </w:rPr>
        <w:t>JER 51:56</w:t>
      </w:r>
      <w:r>
        <w:rPr>
          <w:lang w:val="zh_CN" w:bidi="zh_CN"/>
        </w:rPr>
        <w:t xml:space="preserve"> · </w:t>
      </w:r>
      <w:r>
        <w:rPr>
          <w:lang w:val="zh_CN" w:bidi="zh_CN"/>
        </w:rPr>
        <w:t>JER 51:57</w:t>
      </w:r>
      <w:r>
        <w:rPr>
          <w:lang w:val="zh_CN" w:bidi="zh_CN"/>
        </w:rPr>
        <w:t xml:space="preserve"> · </w:t>
      </w:r>
      <w:r>
        <w:rPr>
          <w:lang w:val="zh_CN" w:bidi="zh_CN"/>
        </w:rPr>
        <w:t>EZK 32:12</w:t>
      </w:r>
      <w:r>
        <w:rPr>
          <w:lang w:val="zh_CN" w:bidi="zh_CN"/>
        </w:rPr>
        <w:t xml:space="preserve"> · </w:t>
      </w:r>
      <w:r>
        <w:rPr>
          <w:lang w:val="zh_CN" w:bidi="zh_CN"/>
        </w:rPr>
        <w:t>EZK 32:21</w:t>
      </w:r>
      <w:r>
        <w:rPr>
          <w:lang w:val="zh_CN" w:bidi="zh_CN"/>
        </w:rPr>
        <w:t xml:space="preserve"> · </w:t>
      </w:r>
      <w:r>
        <w:rPr>
          <w:lang w:val="zh_CN" w:bidi="zh_CN"/>
        </w:rPr>
        <w:t>EZK 32:27</w:t>
      </w:r>
      <w:r>
        <w:rPr>
          <w:lang w:val="zh_CN" w:bidi="zh_CN"/>
        </w:rPr>
        <w:t xml:space="preserve"> · </w:t>
      </w:r>
      <w:r>
        <w:rPr>
          <w:lang w:val="zh_CN" w:bidi="zh_CN"/>
        </w:rPr>
        <w:t>EZK 32:27</w:t>
      </w:r>
      <w:r>
        <w:rPr>
          <w:lang w:val="zh_CN" w:bidi="zh_CN"/>
        </w:rPr>
        <w:t xml:space="preserve"> · </w:t>
      </w:r>
      <w:r>
        <w:rPr>
          <w:lang w:val="zh_CN" w:bidi="zh_CN"/>
        </w:rPr>
        <w:t>EZK 39:18</w:t>
      </w:r>
      <w:r>
        <w:rPr>
          <w:lang w:val="zh_CN" w:bidi="zh_CN"/>
        </w:rPr>
        <w:t xml:space="preserve"> · </w:t>
      </w:r>
      <w:r>
        <w:rPr>
          <w:lang w:val="zh_CN" w:bidi="zh_CN"/>
        </w:rPr>
        <w:t>EZK 39:20</w:t>
      </w:r>
      <w:r>
        <w:rPr>
          <w:lang w:val="zh_CN" w:bidi="zh_CN"/>
        </w:rPr>
        <w:t xml:space="preserve"> · </w:t>
      </w:r>
      <w:r>
        <w:rPr>
          <w:lang w:val="zh_CN" w:bidi="zh_CN"/>
        </w:rPr>
        <w:t>DAN 11:3</w:t>
      </w:r>
      <w:r>
        <w:rPr>
          <w:lang w:val="zh_CN" w:bidi="zh_CN"/>
        </w:rPr>
        <w:t xml:space="preserve"> · </w:t>
      </w:r>
      <w:r>
        <w:rPr>
          <w:lang w:val="zh_CN" w:bidi="zh_CN"/>
        </w:rPr>
        <w:t>HOS 10:13</w:t>
      </w:r>
      <w:r>
        <w:rPr>
          <w:lang w:val="zh_CN" w:bidi="zh_CN"/>
        </w:rPr>
        <w:t xml:space="preserve"> · </w:t>
      </w:r>
      <w:r>
        <w:rPr>
          <w:lang w:val="zh_CN" w:bidi="zh_CN"/>
        </w:rPr>
        <w:t>JOL 2:7</w:t>
      </w:r>
      <w:r>
        <w:rPr>
          <w:lang w:val="zh_CN" w:bidi="zh_CN"/>
        </w:rPr>
        <w:t xml:space="preserve"> · </w:t>
      </w:r>
      <w:r>
        <w:rPr>
          <w:lang w:val="zh_CN" w:bidi="zh_CN"/>
        </w:rPr>
        <w:t>JOL 4:9</w:t>
      </w:r>
      <w:r>
        <w:rPr>
          <w:lang w:val="zh_CN" w:bidi="zh_CN"/>
        </w:rPr>
        <w:t xml:space="preserve"> · </w:t>
      </w:r>
      <w:r>
        <w:rPr>
          <w:lang w:val="zh_CN" w:bidi="zh_CN"/>
        </w:rPr>
        <w:t>JOL 4:10</w:t>
      </w:r>
      <w:r>
        <w:rPr>
          <w:lang w:val="zh_CN" w:bidi="zh_CN"/>
        </w:rPr>
        <w:t xml:space="preserve"> · </w:t>
      </w:r>
      <w:r>
        <w:rPr>
          <w:lang w:val="zh_CN" w:bidi="zh_CN"/>
        </w:rPr>
        <w:t>JOL 4:11</w:t>
      </w:r>
      <w:r>
        <w:rPr>
          <w:lang w:val="zh_CN" w:bidi="zh_CN"/>
        </w:rPr>
        <w:t xml:space="preserve"> · </w:t>
      </w:r>
      <w:r>
        <w:rPr>
          <w:lang w:val="zh_CN" w:bidi="zh_CN"/>
        </w:rPr>
        <w:t>AMO 2:14</w:t>
      </w:r>
      <w:r>
        <w:rPr>
          <w:lang w:val="zh_CN" w:bidi="zh_CN"/>
        </w:rPr>
        <w:t xml:space="preserve"> · </w:t>
      </w:r>
      <w:r>
        <w:rPr>
          <w:lang w:val="zh_CN" w:bidi="zh_CN"/>
        </w:rPr>
        <w:t>AMO 2:16</w:t>
      </w:r>
      <w:r>
        <w:rPr>
          <w:lang w:val="zh_CN" w:bidi="zh_CN"/>
        </w:rPr>
        <w:t xml:space="preserve"> · </w:t>
      </w:r>
      <w:r>
        <w:rPr>
          <w:lang w:val="zh_CN" w:bidi="zh_CN"/>
        </w:rPr>
        <w:t>OBA 1:9</w:t>
      </w:r>
      <w:r>
        <w:rPr>
          <w:lang w:val="zh_CN" w:bidi="zh_CN"/>
        </w:rPr>
        <w:t xml:space="preserve"> · </w:t>
      </w:r>
      <w:r>
        <w:rPr>
          <w:lang w:val="zh_CN" w:bidi="zh_CN"/>
        </w:rPr>
        <w:t>NAM 2:4</w:t>
      </w:r>
      <w:r>
        <w:rPr>
          <w:lang w:val="zh_CN" w:bidi="zh_CN"/>
        </w:rPr>
        <w:t xml:space="preserve"> · </w:t>
      </w:r>
      <w:r>
        <w:rPr>
          <w:lang w:val="zh_CN" w:bidi="zh_CN"/>
        </w:rPr>
        <w:t>ZEP 1:14</w:t>
      </w:r>
      <w:r>
        <w:rPr>
          <w:lang w:val="zh_CN" w:bidi="zh_CN"/>
        </w:rPr>
        <w:t xml:space="preserve"> · </w:t>
      </w:r>
      <w:r>
        <w:rPr>
          <w:lang w:val="zh_CN" w:bidi="zh_CN"/>
        </w:rPr>
        <w:t>ZEP 3:17</w:t>
      </w:r>
      <w:r>
        <w:rPr>
          <w:lang w:val="zh_CN" w:bidi="zh_CN"/>
        </w:rPr>
        <w:t xml:space="preserve"> · </w:t>
      </w:r>
      <w:r>
        <w:rPr>
          <w:lang w:val="zh_CN" w:bidi="zh_CN"/>
        </w:rPr>
        <w:t>ZEC 9:13</w:t>
      </w:r>
      <w:r>
        <w:rPr>
          <w:lang w:val="zh_CN" w:bidi="zh_CN"/>
        </w:rPr>
        <w:t xml:space="preserve"> · </w:t>
      </w:r>
      <w:r>
        <w:rPr>
          <w:lang w:val="zh_CN" w:bidi="zh_CN"/>
        </w:rPr>
        <w:t>ZEC 10:5</w:t>
      </w:r>
      <w:r>
        <w:rPr>
          <w:lang w:val="zh_CN" w:bidi="zh_CN"/>
        </w:rPr>
        <w:t xml:space="preserve"> · </w:t>
      </w:r>
      <w:r>
        <w:rPr>
          <w:lang w:val="zh_CN" w:bidi="zh_CN"/>
        </w:rPr>
        <w:t>ZEC 10:7</w:t>
      </w:r>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גְּבוּרָה</w:t>
      </w:r>
      <w:r>
        <w:rPr>
          <w:lang w:val="zh_CN" w:bidi="zh_CN"/>
        </w:rPr>
      </w:r>
    </w:p>
    <w:p>
      <w:pPr>
        <w:pStyle w:val="Heading1"/>
      </w:pPr>
      <w:r>
        <w:rPr>
          <w:lang w:val="zh_CN" w:bidi="zh_CN"/>
        </w:rPr>
        <w:t>גְּבוּרָה</w:t>
      </w:r>
    </w:p>
    <w:p>
      <w:pPr/>
      <w:r>
        <w:rPr>
          <w:lang w:val="zh_CN" w:bidi="zh_CN"/>
        </w:rPr>
      </w:r>
      <w:r>
        <w:rPr>
          <w:lang w:val="zh_CN" w:bidi="zh_CN"/>
        </w:rPr>
        <w:t>גְּבוּרָה</w:t>
      </w:r>
      <w:r>
        <w:rPr>
          <w:lang w:val="zh_CN" w:bidi="zh_CN"/>
        </w:rPr>
        <w:t xml:space="preserve"> (</w:t>
      </w:r>
      <w:r>
        <w:rPr>
          <w:lang w:val="zh_CN" w:bidi="zh_CN"/>
        </w:rPr>
        <w:t>H1369</w:t>
      </w:r>
      <w:r>
        <w:rPr>
          <w:lang w:val="zh_CN" w:bidi="zh_CN"/>
        </w:rPr>
        <w:t xml:space="preserve"> · </w:t>
      </w:r>
      <w:r>
        <w:rPr>
          <w:lang w:val="zh_CN" w:bidi="zh_CN"/>
        </w:rPr>
        <w:t>A1370</w:t>
      </w:r>
      <w:r>
        <w:rPr>
          <w:lang w:val="zh_CN" w:bidi="zh_CN"/>
        </w:rPr>
        <w:t>)</w:t>
      </w:r>
    </w:p>
    <w:p>
      <w:pPr/>
      <w:r>
        <w:rPr>
          <w:lang w:val="zh_CN" w:bidi="zh_CN"/>
        </w:rPr>
      </w:r>
      <w:r>
        <w:rPr>
          <w:lang w:val="zh_CN" w:bidi="zh_CN"/>
        </w:rPr>
        <w:t xml:space="preserve">noun f · </w:t>
      </w:r>
      <w:r>
        <w:rPr>
          <w:lang w:val="zh_CN" w:bidi="zh_CN"/>
        </w:rPr>
        <w:t>גבר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שֵׁם</w:t>
      </w:r>
    </w:p>
    <w:p>
      <w:pPr/>
      <w:r>
        <w:rPr>
          <w:lang w:val="zh_CN" w:bidi="zh_CN"/>
        </w:rPr>
      </w:r>
      <w:r>
        <w:rPr>
          <w:lang w:val="zh_CN" w:bidi="zh_CN"/>
        </w:rPr>
        <w:t>伟大；能力；大能</w:t>
      </w:r>
      <w:r>
        <w:rPr>
          <w:lang w:val="zh_CN" w:bidi="zh_CN"/>
        </w:rPr>
        <w:t xml:space="preserve"> </w:t>
      </w:r>
      <w:r>
        <w:rPr>
          <w:lang w:val="zh_CN" w:bidi="zh_CN"/>
        </w:rPr>
        <w:t>＝成就大事的能力，因拥有以下特点，如体力、能力、勇气、技能、财富、良好的品格或几项特点的结合</w:t>
      </w:r>
    </w:p>
    <w:p>
      <w:pPr/>
      <w:r>
        <w:rPr>
          <w:lang w:val="zh_CN" w:bidi="zh_CN"/>
        </w:rPr>
      </w:r>
      <w:r>
        <w:rPr>
          <w:lang w:val="zh_CN" w:bidi="zh_CN"/>
        </w:rPr>
        <w:t>JDG 5:31</w:t>
      </w:r>
      <w:r>
        <w:rPr>
          <w:lang w:val="zh_CN" w:bidi="zh_CN"/>
        </w:rPr>
        <w:t xml:space="preserve"> · </w:t>
      </w:r>
      <w:r>
        <w:rPr>
          <w:lang w:val="zh_CN" w:bidi="zh_CN"/>
        </w:rPr>
        <w:t>JDG 8:21</w:t>
      </w:r>
      <w:r>
        <w:rPr>
          <w:lang w:val="zh_CN" w:bidi="zh_CN"/>
        </w:rPr>
        <w:t xml:space="preserve"> · </w:t>
      </w:r>
      <w:r>
        <w:rPr>
          <w:lang w:val="zh_CN" w:bidi="zh_CN"/>
        </w:rPr>
        <w:t>2KI 18:20</w:t>
      </w:r>
      <w:r>
        <w:rPr>
          <w:lang w:val="zh_CN" w:bidi="zh_CN"/>
        </w:rPr>
        <w:t xml:space="preserve"> · </w:t>
      </w:r>
      <w:r>
        <w:rPr>
          <w:lang w:val="zh_CN" w:bidi="zh_CN"/>
        </w:rPr>
        <w:t>1CH 29:11</w:t>
      </w:r>
      <w:r>
        <w:rPr>
          <w:lang w:val="zh_CN" w:bidi="zh_CN"/>
        </w:rPr>
        <w:t xml:space="preserve"> · </w:t>
      </w:r>
      <w:r>
        <w:rPr>
          <w:lang w:val="zh_CN" w:bidi="zh_CN"/>
        </w:rPr>
        <w:t>1CH 29:12</w:t>
      </w:r>
      <w:r>
        <w:rPr>
          <w:lang w:val="zh_CN" w:bidi="zh_CN"/>
        </w:rPr>
        <w:t xml:space="preserve"> · </w:t>
      </w:r>
      <w:r>
        <w:rPr>
          <w:lang w:val="zh_CN" w:bidi="zh_CN"/>
        </w:rPr>
        <w:t>2CH 20:6</w:t>
      </w:r>
      <w:r>
        <w:rPr>
          <w:lang w:val="zh_CN" w:bidi="zh_CN"/>
        </w:rPr>
        <w:t xml:space="preserve"> · </w:t>
      </w:r>
      <w:r>
        <w:rPr>
          <w:lang w:val="zh_CN" w:bidi="zh_CN"/>
        </w:rPr>
        <w:t>JOB 12:13</w:t>
      </w:r>
      <w:r>
        <w:rPr>
          <w:lang w:val="zh_CN" w:bidi="zh_CN"/>
        </w:rPr>
        <w:t xml:space="preserve"> · </w:t>
      </w:r>
      <w:r>
        <w:rPr>
          <w:lang w:val="zh_CN" w:bidi="zh_CN"/>
        </w:rPr>
        <w:t>JOB 39:19</w:t>
      </w:r>
      <w:r>
        <w:rPr>
          <w:lang w:val="zh_CN" w:bidi="zh_CN"/>
        </w:rPr>
        <w:t xml:space="preserve"> · </w:t>
      </w:r>
      <w:r>
        <w:rPr>
          <w:lang w:val="zh_CN" w:bidi="zh_CN"/>
        </w:rPr>
        <w:t>JOB 41:4</w:t>
      </w:r>
      <w:r>
        <w:rPr>
          <w:lang w:val="zh_CN" w:bidi="zh_CN"/>
        </w:rPr>
        <w:t xml:space="preserve"> · </w:t>
      </w:r>
      <w:r>
        <w:rPr>
          <w:lang w:val="zh_CN" w:bidi="zh_CN"/>
        </w:rPr>
        <w:t>PSA 21:14</w:t>
      </w:r>
      <w:r>
        <w:rPr>
          <w:lang w:val="zh_CN" w:bidi="zh_CN"/>
        </w:rPr>
        <w:t xml:space="preserve"> · </w:t>
      </w:r>
      <w:r>
        <w:rPr>
          <w:lang w:val="zh_CN" w:bidi="zh_CN"/>
        </w:rPr>
        <w:t>PSA 54:3</w:t>
      </w:r>
      <w:r>
        <w:rPr>
          <w:lang w:val="zh_CN" w:bidi="zh_CN"/>
        </w:rPr>
        <w:t xml:space="preserve"> · </w:t>
      </w:r>
      <w:r>
        <w:rPr>
          <w:lang w:val="zh_CN" w:bidi="zh_CN"/>
        </w:rPr>
        <w:t>PSA 65:7</w:t>
      </w:r>
      <w:r>
        <w:rPr>
          <w:lang w:val="zh_CN" w:bidi="zh_CN"/>
        </w:rPr>
        <w:t xml:space="preserve"> · </w:t>
      </w:r>
      <w:r>
        <w:rPr>
          <w:lang w:val="zh_CN" w:bidi="zh_CN"/>
        </w:rPr>
        <w:t>PSA 66:7</w:t>
      </w:r>
      <w:r>
        <w:rPr>
          <w:lang w:val="zh_CN" w:bidi="zh_CN"/>
        </w:rPr>
        <w:t xml:space="preserve"> · </w:t>
      </w:r>
      <w:r>
        <w:rPr>
          <w:lang w:val="zh_CN" w:bidi="zh_CN"/>
        </w:rPr>
        <w:t>PSA 71:18</w:t>
      </w:r>
      <w:r>
        <w:rPr>
          <w:lang w:val="zh_CN" w:bidi="zh_CN"/>
        </w:rPr>
        <w:t xml:space="preserve"> · </w:t>
      </w:r>
      <w:r>
        <w:rPr>
          <w:lang w:val="zh_CN" w:bidi="zh_CN"/>
        </w:rPr>
        <w:t>PSA 80:3</w:t>
      </w:r>
      <w:r>
        <w:rPr>
          <w:lang w:val="zh_CN" w:bidi="zh_CN"/>
        </w:rPr>
        <w:t xml:space="preserve"> · </w:t>
      </w:r>
      <w:r>
        <w:rPr>
          <w:lang w:val="zh_CN" w:bidi="zh_CN"/>
        </w:rPr>
        <w:t>PSA 89:14</w:t>
      </w:r>
      <w:r>
        <w:rPr>
          <w:lang w:val="zh_CN" w:bidi="zh_CN"/>
        </w:rPr>
        <w:t xml:space="preserve"> · </w:t>
      </w:r>
      <w:r>
        <w:rPr>
          <w:lang w:val="zh_CN" w:bidi="zh_CN"/>
        </w:rPr>
        <w:t>PSA 90:10</w:t>
      </w:r>
      <w:r>
        <w:rPr>
          <w:lang w:val="zh_CN" w:bidi="zh_CN"/>
        </w:rPr>
        <w:t xml:space="preserve"> · </w:t>
      </w:r>
      <w:r>
        <w:rPr>
          <w:lang w:val="zh_CN" w:bidi="zh_CN"/>
        </w:rPr>
        <w:t>PSA 106:8</w:t>
      </w:r>
      <w:r>
        <w:rPr>
          <w:lang w:val="zh_CN" w:bidi="zh_CN"/>
        </w:rPr>
        <w:t xml:space="preserve"> · </w:t>
      </w:r>
      <w:r>
        <w:rPr>
          <w:lang w:val="zh_CN" w:bidi="zh_CN"/>
        </w:rPr>
        <w:t>PSA 147:10</w:t>
      </w:r>
      <w:r>
        <w:rPr>
          <w:lang w:val="zh_CN" w:bidi="zh_CN"/>
        </w:rPr>
        <w:t xml:space="preserve"> · </w:t>
      </w:r>
      <w:r>
        <w:rPr>
          <w:lang w:val="zh_CN" w:bidi="zh_CN"/>
        </w:rPr>
        <w:t>PRO 8:14</w:t>
      </w:r>
      <w:r>
        <w:rPr>
          <w:lang w:val="zh_CN" w:bidi="zh_CN"/>
        </w:rPr>
        <w:t xml:space="preserve"> · </w:t>
      </w:r>
      <w:r>
        <w:rPr>
          <w:lang w:val="zh_CN" w:bidi="zh_CN"/>
        </w:rPr>
        <w:t>ECC 9:16</w:t>
      </w:r>
      <w:r>
        <w:rPr>
          <w:lang w:val="zh_CN" w:bidi="zh_CN"/>
        </w:rPr>
        <w:t xml:space="preserve"> · </w:t>
      </w:r>
      <w:r>
        <w:rPr>
          <w:lang w:val="zh_CN" w:bidi="zh_CN"/>
        </w:rPr>
        <w:t>ECC 10:17</w:t>
      </w:r>
      <w:r>
        <w:rPr>
          <w:lang w:val="zh_CN" w:bidi="zh_CN"/>
        </w:rPr>
        <w:t xml:space="preserve"> · </w:t>
      </w:r>
      <w:r>
        <w:rPr>
          <w:lang w:val="zh_CN" w:bidi="zh_CN"/>
        </w:rPr>
        <w:t>ISA 11:2</w:t>
      </w:r>
      <w:r>
        <w:rPr>
          <w:lang w:val="zh_CN" w:bidi="zh_CN"/>
        </w:rPr>
        <w:t xml:space="preserve"> · </w:t>
      </w:r>
      <w:r>
        <w:rPr>
          <w:lang w:val="zh_CN" w:bidi="zh_CN"/>
        </w:rPr>
        <w:t>ISA 28:6</w:t>
      </w:r>
      <w:r>
        <w:rPr>
          <w:lang w:val="zh_CN" w:bidi="zh_CN"/>
        </w:rPr>
        <w:t xml:space="preserve"> · </w:t>
      </w:r>
      <w:r>
        <w:rPr>
          <w:lang w:val="zh_CN" w:bidi="zh_CN"/>
        </w:rPr>
        <w:t>ISA 36:5</w:t>
      </w:r>
      <w:r>
        <w:rPr>
          <w:lang w:val="zh_CN" w:bidi="zh_CN"/>
        </w:rPr>
        <w:t xml:space="preserve"> · </w:t>
      </w:r>
      <w:r>
        <w:rPr>
          <w:lang w:val="zh_CN" w:bidi="zh_CN"/>
        </w:rPr>
        <w:t>ISA 63:15</w:t>
      </w:r>
      <w:r>
        <w:rPr>
          <w:lang w:val="zh_CN" w:bidi="zh_CN"/>
        </w:rPr>
        <w:t xml:space="preserve"> · </w:t>
      </w:r>
      <w:r>
        <w:rPr>
          <w:lang w:val="zh_CN" w:bidi="zh_CN"/>
        </w:rPr>
        <w:t>JER 9:22</w:t>
      </w:r>
      <w:r>
        <w:rPr>
          <w:lang w:val="zh_CN" w:bidi="zh_CN"/>
        </w:rPr>
        <w:t xml:space="preserve"> · </w:t>
      </w:r>
      <w:r>
        <w:rPr>
          <w:lang w:val="zh_CN" w:bidi="zh_CN"/>
        </w:rPr>
        <w:t>JER 10:6</w:t>
      </w:r>
      <w:r>
        <w:rPr>
          <w:lang w:val="zh_CN" w:bidi="zh_CN"/>
        </w:rPr>
        <w:t xml:space="preserve"> · </w:t>
      </w:r>
      <w:r>
        <w:rPr>
          <w:lang w:val="zh_CN" w:bidi="zh_CN"/>
        </w:rPr>
        <w:t>JER 16:21</w:t>
      </w:r>
      <w:r>
        <w:rPr>
          <w:lang w:val="zh_CN" w:bidi="zh_CN"/>
        </w:rPr>
        <w:t xml:space="preserve"> · </w:t>
      </w:r>
      <w:r>
        <w:rPr>
          <w:lang w:val="zh_CN" w:bidi="zh_CN"/>
        </w:rPr>
        <w:t>JER 49:35</w:t>
      </w:r>
      <w:r>
        <w:rPr>
          <w:lang w:val="zh_CN" w:bidi="zh_CN"/>
        </w:rPr>
        <w:t xml:space="preserve"> · </w:t>
      </w:r>
      <w:r>
        <w:rPr>
          <w:lang w:val="zh_CN" w:bidi="zh_CN"/>
        </w:rPr>
        <w:t>JER 51:30</w:t>
      </w:r>
      <w:r>
        <w:rPr>
          <w:lang w:val="zh_CN" w:bidi="zh_CN"/>
        </w:rPr>
        <w:t xml:space="preserve"> · </w:t>
      </w:r>
      <w:r>
        <w:rPr>
          <w:lang w:val="zh_CN" w:bidi="zh_CN"/>
        </w:rPr>
        <w:t>EZK 32:29</w:t>
      </w:r>
      <w:r>
        <w:rPr>
          <w:lang w:val="zh_CN" w:bidi="zh_CN"/>
        </w:rPr>
        <w:t xml:space="preserve"> · </w:t>
      </w:r>
      <w:r>
        <w:rPr>
          <w:lang w:val="zh_CN" w:bidi="zh_CN"/>
        </w:rPr>
        <w:t>EZK 32:30</w:t>
      </w:r>
      <w:r>
        <w:rPr>
          <w:lang w:val="zh_CN" w:bidi="zh_CN"/>
        </w:rPr>
        <w:t xml:space="preserve"> · </w:t>
      </w:r>
      <w:r>
        <w:rPr>
          <w:lang w:val="zh_CN" w:bidi="zh_CN"/>
        </w:rPr>
        <w:t>DAN 2:20</w:t>
      </w:r>
      <w:r>
        <w:rPr>
          <w:lang w:val="zh_CN" w:bidi="zh_CN"/>
        </w:rPr>
        <w:t xml:space="preserve"> · </w:t>
      </w:r>
      <w:r>
        <w:rPr>
          <w:lang w:val="zh_CN" w:bidi="zh_CN"/>
        </w:rPr>
        <w:t>DAN 2:23</w:t>
      </w:r>
      <w:r>
        <w:rPr>
          <w:lang w:val="zh_CN" w:bidi="zh_CN"/>
        </w:rPr>
        <w:t xml:space="preserve"> · </w:t>
      </w:r>
      <w:r>
        <w:rPr>
          <w:lang w:val="zh_CN" w:bidi="zh_CN"/>
        </w:rPr>
        <w:t>MIC 3:8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מְתִים</w:t>
      </w:r>
    </w:p>
    <w:p>
      <w:pPr/>
      <w:r>
        <w:rPr>
          <w:lang w:val="zh_CN" w:bidi="zh_CN"/>
        </w:rPr>
      </w:r>
      <w:r>
        <w:rPr>
          <w:lang w:val="zh_CN" w:bidi="zh_CN"/>
        </w:rPr>
        <w:t>伟大的人；大能者；有能力的人；勇士</w:t>
      </w:r>
      <w:r>
        <w:rPr>
          <w:lang w:val="zh_CN" w:bidi="zh_CN"/>
        </w:rPr>
        <w:t xml:space="preserve"> </w:t>
      </w:r>
      <w:r>
        <w:rPr>
          <w:lang w:val="zh_CN" w:bidi="zh_CN"/>
        </w:rPr>
        <w:t>＝拥有成就大事的能力的人，因他们拥有以下的特点，如体力、力量、勇气、技能、财富、良好的品格或几项特点的结合</w:t>
      </w:r>
    </w:p>
    <w:p>
      <w:pPr/>
      <w:r>
        <w:rPr>
          <w:lang w:val="zh_CN" w:bidi="zh_CN"/>
        </w:rPr>
      </w:r>
      <w:r>
        <w:rPr>
          <w:lang w:val="zh_CN" w:bidi="zh_CN"/>
        </w:rPr>
        <w:t>ISA 3:25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דָּבָר</w:t>
      </w:r>
      <w:r>
        <w:rPr>
          <w:lang w:val="zh_CN" w:bidi="zh_CN"/>
        </w:rPr>
        <w:t xml:space="preserve"> · </w:t>
      </w:r>
      <w:r>
        <w:rPr>
          <w:lang w:val="zh_CN" w:bidi="zh_CN"/>
        </w:rPr>
        <w:t>מַעֲשֶׂה</w:t>
      </w:r>
      <w:r>
        <w:rPr>
          <w:lang w:val="zh_CN" w:bidi="zh_CN"/>
        </w:rPr>
        <w:t xml:space="preserve"> · </w:t>
      </w:r>
      <w:r>
        <w:rPr>
          <w:lang w:val="zh_CN" w:bidi="zh_CN"/>
        </w:rPr>
        <w:t>מְרוּצָה</w:t>
      </w:r>
      <w:r>
        <w:rPr>
          <w:lang w:val="zh_CN" w:bidi="zh_CN"/>
        </w:rPr>
        <w:t xml:space="preserve"> · </w:t>
      </w:r>
      <w:r>
        <w:rPr>
          <w:lang w:val="zh_CN" w:bidi="zh_CN"/>
        </w:rPr>
        <w:t>צשׂה</w:t>
      </w:r>
    </w:p>
    <w:p>
      <w:pPr/>
      <w:r>
        <w:rPr>
          <w:lang w:val="zh_CN" w:bidi="zh_CN"/>
        </w:rPr>
      </w:r>
      <w:r>
        <w:rPr>
          <w:lang w:val="zh_CN" w:bidi="zh_CN"/>
        </w:rPr>
        <w:t>成就，功迹；英勇行为；英勇事迹；大能的作为</w:t>
      </w:r>
      <w:r>
        <w:rPr>
          <w:lang w:val="zh_CN" w:bidi="zh_CN"/>
        </w:rPr>
        <w:t xml:space="preserve"> </w:t>
      </w:r>
      <w:r>
        <w:rPr>
          <w:lang w:val="zh_CN" w:bidi="zh_CN"/>
        </w:rPr>
        <w:t>＝事件，需要人通过拥有以下的特点来成就大事的能力，如体力、能力、勇气、技能、财富、良好的品格或几项特点的结合</w:t>
      </w:r>
    </w:p>
    <w:p>
      <w:pPr/>
      <w:r>
        <w:rPr>
          <w:lang w:val="zh_CN" w:bidi="zh_CN"/>
        </w:rPr>
      </w:r>
      <w:r>
        <w:rPr>
          <w:lang w:val="zh_CN" w:bidi="zh_CN"/>
        </w:rPr>
        <w:t>EXO 32:18</w:t>
      </w:r>
      <w:r>
        <w:rPr>
          <w:lang w:val="zh_CN" w:bidi="zh_CN"/>
        </w:rPr>
        <w:t xml:space="preserve"> · </w:t>
      </w:r>
      <w:r>
        <w:rPr>
          <w:lang w:val="zh_CN" w:bidi="zh_CN"/>
        </w:rPr>
        <w:t>DEU 3:24</w:t>
      </w:r>
      <w:r>
        <w:rPr>
          <w:lang w:val="zh_CN" w:bidi="zh_CN"/>
        </w:rPr>
        <w:t xml:space="preserve"> · </w:t>
      </w:r>
      <w:r>
        <w:rPr>
          <w:lang w:val="zh_CN" w:bidi="zh_CN"/>
        </w:rPr>
        <w:t>1KI 15:23</w:t>
      </w:r>
      <w:r>
        <w:rPr>
          <w:lang w:val="zh_CN" w:bidi="zh_CN"/>
        </w:rPr>
        <w:t xml:space="preserve"> · </w:t>
      </w:r>
      <w:r>
        <w:rPr>
          <w:lang w:val="zh_CN" w:bidi="zh_CN"/>
        </w:rPr>
        <w:t>1KI 16:5</w:t>
      </w:r>
      <w:r>
        <w:rPr>
          <w:lang w:val="zh_CN" w:bidi="zh_CN"/>
        </w:rPr>
        <w:t xml:space="preserve"> · </w:t>
      </w:r>
      <w:r>
        <w:rPr>
          <w:lang w:val="zh_CN" w:bidi="zh_CN"/>
        </w:rPr>
        <w:t>1KI 16:27</w:t>
      </w:r>
      <w:r>
        <w:rPr>
          <w:lang w:val="zh_CN" w:bidi="zh_CN"/>
        </w:rPr>
        <w:t xml:space="preserve"> · </w:t>
      </w:r>
      <w:r>
        <w:rPr>
          <w:lang w:val="zh_CN" w:bidi="zh_CN"/>
        </w:rPr>
        <w:t>1KI 22:46</w:t>
      </w:r>
      <w:r>
        <w:rPr>
          <w:lang w:val="zh_CN" w:bidi="zh_CN"/>
        </w:rPr>
        <w:t xml:space="preserve"> · </w:t>
      </w:r>
      <w:r>
        <w:rPr>
          <w:lang w:val="zh_CN" w:bidi="zh_CN"/>
        </w:rPr>
        <w:t>2KI 10:34</w:t>
      </w:r>
      <w:r>
        <w:rPr>
          <w:lang w:val="zh_CN" w:bidi="zh_CN"/>
        </w:rPr>
        <w:t xml:space="preserve"> · </w:t>
      </w:r>
      <w:r>
        <w:rPr>
          <w:lang w:val="zh_CN" w:bidi="zh_CN"/>
        </w:rPr>
        <w:t>2KI 13:8</w:t>
      </w:r>
      <w:r>
        <w:rPr>
          <w:lang w:val="zh_CN" w:bidi="zh_CN"/>
        </w:rPr>
        <w:t xml:space="preserve"> · </w:t>
      </w:r>
      <w:r>
        <w:rPr>
          <w:lang w:val="zh_CN" w:bidi="zh_CN"/>
        </w:rPr>
        <w:t>2KI 13:12</w:t>
      </w:r>
      <w:r>
        <w:rPr>
          <w:lang w:val="zh_CN" w:bidi="zh_CN"/>
        </w:rPr>
        <w:t xml:space="preserve"> · </w:t>
      </w:r>
      <w:r>
        <w:rPr>
          <w:lang w:val="zh_CN" w:bidi="zh_CN"/>
        </w:rPr>
        <w:t>2KI 14:15</w:t>
      </w:r>
      <w:r>
        <w:rPr>
          <w:lang w:val="zh_CN" w:bidi="zh_CN"/>
        </w:rPr>
        <w:t xml:space="preserve"> · </w:t>
      </w:r>
      <w:r>
        <w:rPr>
          <w:lang w:val="zh_CN" w:bidi="zh_CN"/>
        </w:rPr>
        <w:t>2KI 14:28</w:t>
      </w:r>
      <w:r>
        <w:rPr>
          <w:lang w:val="zh_CN" w:bidi="zh_CN"/>
        </w:rPr>
        <w:t xml:space="preserve"> · </w:t>
      </w:r>
      <w:r>
        <w:rPr>
          <w:lang w:val="zh_CN" w:bidi="zh_CN"/>
        </w:rPr>
        <w:t>2KI 20:20</w:t>
      </w:r>
      <w:r>
        <w:rPr>
          <w:lang w:val="zh_CN" w:bidi="zh_CN"/>
        </w:rPr>
        <w:t xml:space="preserve"> · </w:t>
      </w:r>
      <w:r>
        <w:rPr>
          <w:lang w:val="zh_CN" w:bidi="zh_CN"/>
        </w:rPr>
        <w:t>1CH 29:30</w:t>
      </w:r>
      <w:r>
        <w:rPr>
          <w:lang w:val="zh_CN" w:bidi="zh_CN"/>
        </w:rPr>
        <w:t xml:space="preserve"> · </w:t>
      </w:r>
      <w:r>
        <w:rPr>
          <w:lang w:val="zh_CN" w:bidi="zh_CN"/>
        </w:rPr>
        <w:t>EST 10:2</w:t>
      </w:r>
      <w:r>
        <w:rPr>
          <w:lang w:val="zh_CN" w:bidi="zh_CN"/>
        </w:rPr>
        <w:t xml:space="preserve"> · </w:t>
      </w:r>
      <w:r>
        <w:rPr>
          <w:lang w:val="zh_CN" w:bidi="zh_CN"/>
        </w:rPr>
        <w:t>JOB 26:14</w:t>
      </w:r>
      <w:r>
        <w:rPr>
          <w:lang w:val="zh_CN" w:bidi="zh_CN"/>
        </w:rPr>
        <w:t xml:space="preserve"> · </w:t>
      </w:r>
      <w:r>
        <w:rPr>
          <w:lang w:val="zh_CN" w:bidi="zh_CN"/>
        </w:rPr>
        <w:t>PSA 20:7</w:t>
      </w:r>
      <w:r>
        <w:rPr>
          <w:lang w:val="zh_CN" w:bidi="zh_CN"/>
        </w:rPr>
        <w:t xml:space="preserve"> · </w:t>
      </w:r>
      <w:r>
        <w:rPr>
          <w:lang w:val="zh_CN" w:bidi="zh_CN"/>
        </w:rPr>
        <w:t>PSA 71:16</w:t>
      </w:r>
      <w:r>
        <w:rPr>
          <w:lang w:val="zh_CN" w:bidi="zh_CN"/>
        </w:rPr>
        <w:t xml:space="preserve"> · </w:t>
      </w:r>
      <w:r>
        <w:rPr>
          <w:lang w:val="zh_CN" w:bidi="zh_CN"/>
        </w:rPr>
        <w:t>PSA 106:2</w:t>
      </w:r>
      <w:r>
        <w:rPr>
          <w:lang w:val="zh_CN" w:bidi="zh_CN"/>
        </w:rPr>
        <w:t xml:space="preserve"> · </w:t>
      </w:r>
      <w:r>
        <w:rPr>
          <w:lang w:val="zh_CN" w:bidi="zh_CN"/>
        </w:rPr>
        <w:t>PSA 145:4</w:t>
      </w:r>
      <w:r>
        <w:rPr>
          <w:lang w:val="zh_CN" w:bidi="zh_CN"/>
        </w:rPr>
        <w:t xml:space="preserve"> · </w:t>
      </w:r>
      <w:r>
        <w:rPr>
          <w:lang w:val="zh_CN" w:bidi="zh_CN"/>
        </w:rPr>
        <w:t>PSA 145:11</w:t>
      </w:r>
      <w:r>
        <w:rPr>
          <w:lang w:val="zh_CN" w:bidi="zh_CN"/>
        </w:rPr>
        <w:t xml:space="preserve"> · </w:t>
      </w:r>
      <w:r>
        <w:rPr>
          <w:lang w:val="zh_CN" w:bidi="zh_CN"/>
        </w:rPr>
        <w:t>PSA 145:12</w:t>
      </w:r>
      <w:r>
        <w:rPr>
          <w:lang w:val="zh_CN" w:bidi="zh_CN"/>
        </w:rPr>
        <w:t xml:space="preserve"> · </w:t>
      </w:r>
      <w:r>
        <w:rPr>
          <w:lang w:val="zh_CN" w:bidi="zh_CN"/>
        </w:rPr>
        <w:t>PSA 150:2</w:t>
      </w:r>
      <w:r>
        <w:rPr>
          <w:lang w:val="zh_CN" w:bidi="zh_CN"/>
        </w:rPr>
        <w:t xml:space="preserve"> · </w:t>
      </w:r>
      <w:r>
        <w:rPr>
          <w:lang w:val="zh_CN" w:bidi="zh_CN"/>
        </w:rPr>
        <w:t>ISA 30:15</w:t>
      </w:r>
      <w:r>
        <w:rPr>
          <w:lang w:val="zh_CN" w:bidi="zh_CN"/>
        </w:rPr>
        <w:t xml:space="preserve"> · </w:t>
      </w:r>
      <w:r>
        <w:rPr>
          <w:lang w:val="zh_CN" w:bidi="zh_CN"/>
        </w:rPr>
        <w:t>ISA 33:13</w:t>
      </w:r>
      <w:r>
        <w:rPr>
          <w:lang w:val="zh_CN" w:bidi="zh_CN"/>
        </w:rPr>
        <w:t xml:space="preserve"> · </w:t>
      </w:r>
      <w:r>
        <w:rPr>
          <w:lang w:val="zh_CN" w:bidi="zh_CN"/>
        </w:rPr>
        <w:t>JER 23:10</w:t>
      </w:r>
      <w:r>
        <w:rPr>
          <w:lang w:val="zh_CN" w:bidi="zh_CN"/>
        </w:rPr>
        <w:t xml:space="preserve"> · </w:t>
      </w:r>
      <w:r>
        <w:rPr>
          <w:lang w:val="zh_CN" w:bidi="zh_CN"/>
        </w:rPr>
        <w:t>MIC 7:16</w:t>
      </w:r>
    </w:p>
    <w:p>
      <w:pPr/>
      <w:r>
        <w:rPr>
          <w:lang w:val="zh_CN" w:bidi="zh_CN"/>
        </w:rPr>
      </w:r>
      <w:r>
        <w:rPr>
          <w:lang w:val="zh_CN" w:bidi="zh_CN"/>
        </w:rPr>
        <w:t>Christo H.J. van der Merwe; Enio R. Mueller</w:t>
      </w:r>
      <w:r>
        <w:rPr>
          <w:lang w:val="zh_CN" w:bidi="zh_CN"/>
        </w:rPr>
      </w:r>
      <w:r>
        <w:rPr>
          <w:lang w:val="zh_CN" w:bidi="zh_CN"/>
        </w:rPr>
      </w:r>
    </w:p>
    <w:p>
      <w:pPr/>
      <w:r>
        <w:rPr>
          <w:lang w:val="zh_CN" w:bidi="zh_CN"/>
        </w:rPr>
      </w:r>
    </w:p>
    <w:p>
      <w:pPr>
        <w:pStyle w:val="Heading2"/>
      </w:pPr>
      <w:r>
        <w:rPr>
          <w:lang w:val="zh_CN" w:bidi="zh_CN"/>
        </w:rPr>
        <w:t>גִּבֵּחַ</w:t>
      </w:r>
      <w:r>
        <w:rPr>
          <w:lang w:val="zh_CN" w:bidi="zh_CN"/>
        </w:rPr>
      </w:r>
    </w:p>
    <w:p>
      <w:pPr>
        <w:pStyle w:val="Heading1"/>
      </w:pPr>
      <w:r>
        <w:rPr>
          <w:lang w:val="zh_CN" w:bidi="zh_CN"/>
        </w:rPr>
        <w:t>גִּבֵּחַ</w:t>
      </w:r>
    </w:p>
    <w:p>
      <w:pPr/>
      <w:r>
        <w:rPr>
          <w:lang w:val="zh_CN" w:bidi="zh_CN"/>
        </w:rPr>
      </w:r>
      <w:r>
        <w:rPr>
          <w:lang w:val="zh_CN" w:bidi="zh_CN"/>
        </w:rPr>
        <w:t>גִּבֵּחַ</w:t>
      </w:r>
      <w:r>
        <w:rPr>
          <w:lang w:val="zh_CN" w:bidi="zh_CN"/>
        </w:rPr>
        <w:t xml:space="preserve"> (</w:t>
      </w:r>
      <w:r>
        <w:rPr>
          <w:lang w:val="zh_CN" w:bidi="zh_CN"/>
        </w:rPr>
        <w:t>H1371</w:t>
      </w:r>
      <w:r>
        <w:rPr>
          <w:lang w:val="zh_CN" w:bidi="zh_CN"/>
        </w:rPr>
        <w:t>)</w:t>
      </w:r>
    </w:p>
    <w:p>
      <w:pPr/>
      <w:r>
        <w:rPr>
          <w:lang w:val="zh_CN" w:bidi="zh_CN"/>
        </w:rPr>
      </w:r>
      <w:r>
        <w:rPr>
          <w:lang w:val="zh_CN" w:bidi="zh_CN"/>
        </w:rPr>
        <w:t xml:space="preserve">adj · </w:t>
      </w:r>
      <w:r>
        <w:rPr>
          <w:lang w:val="zh_CN" w:bidi="zh_CN"/>
        </w:rPr>
        <w:t>גַּבַּחַת</w:t>
      </w:r>
    </w:p>
    <w:p>
      <w:pPr/>
      <w:r>
        <w:rPr>
          <w:lang w:val="zh_CN" w:bidi="zh_CN"/>
        </w:rPr>
      </w:r>
    </w:p>
    <w:p>
      <w:pPr/>
      <w:r>
        <w:rPr>
          <w:lang w:val="zh_CN" w:bidi="zh_CN"/>
        </w:rPr>
      </w:r>
      <w:r>
        <w:rPr>
          <w:lang w:val="zh_CN" w:bidi="zh_CN"/>
        </w:rPr>
        <w:t>顶门秃</w:t>
      </w:r>
      <w:r>
        <w:rPr>
          <w:lang w:val="zh_CN" w:bidi="zh_CN"/>
        </w:rPr>
        <w:t xml:space="preserve"> </w:t>
      </w:r>
      <w:r>
        <w:rPr>
          <w:lang w:val="zh_CN" w:bidi="zh_CN"/>
        </w:rPr>
        <w:t>＝头部的前部没有头发的人</w:t>
      </w:r>
    </w:p>
    <w:p>
      <w:pPr/>
      <w:r>
        <w:rPr>
          <w:lang w:val="zh_CN" w:bidi="zh_CN"/>
        </w:rPr>
      </w:r>
      <w:r>
        <w:rPr>
          <w:lang w:val="zh_CN" w:bidi="zh_CN"/>
        </w:rPr>
        <w:t>LEV 13:41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גַּבַּחַת</w:t>
      </w:r>
      <w:r>
        <w:rPr>
          <w:lang w:val="zh_CN" w:bidi="zh_CN"/>
        </w:rPr>
      </w:r>
    </w:p>
    <w:p>
      <w:pPr>
        <w:pStyle w:val="Heading1"/>
      </w:pPr>
      <w:r>
        <w:rPr>
          <w:lang w:val="zh_CN" w:bidi="zh_CN"/>
        </w:rPr>
        <w:t>גַּבַּחַת</w:t>
      </w:r>
    </w:p>
    <w:p>
      <w:pPr/>
      <w:r>
        <w:rPr>
          <w:lang w:val="zh_CN" w:bidi="zh_CN"/>
        </w:rPr>
      </w:r>
      <w:r>
        <w:rPr>
          <w:lang w:val="zh_CN" w:bidi="zh_CN"/>
        </w:rPr>
        <w:t>גַּבַּחַת</w:t>
      </w:r>
      <w:r>
        <w:rPr>
          <w:lang w:val="zh_CN" w:bidi="zh_CN"/>
        </w:rPr>
        <w:t xml:space="preserve"> (</w:t>
      </w:r>
      <w:r>
        <w:rPr>
          <w:lang w:val="zh_CN" w:bidi="zh_CN"/>
        </w:rPr>
        <w:t>H1372</w:t>
      </w:r>
      <w:r>
        <w:rPr>
          <w:lang w:val="zh_CN" w:bidi="zh_CN"/>
        </w:rPr>
        <w:t>)</w:t>
      </w:r>
    </w:p>
    <w:p>
      <w:pPr/>
      <w:r>
        <w:rPr>
          <w:lang w:val="zh_CN" w:bidi="zh_CN"/>
        </w:rPr>
      </w:r>
      <w:r>
        <w:rPr>
          <w:lang w:val="zh_CN" w:bidi="zh_CN"/>
        </w:rPr>
        <w:t xml:space="preserve">noun f · </w:t>
      </w:r>
      <w:r>
        <w:rPr>
          <w:lang w:val="zh_CN" w:bidi="zh_CN"/>
        </w:rPr>
        <w:t>גִּבֵּחַ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קָרַחַת</w:t>
      </w:r>
    </w:p>
    <w:p>
      <w:pPr/>
      <w:r>
        <w:rPr>
          <w:lang w:val="zh_CN" w:bidi="zh_CN"/>
        </w:rPr>
      </w:r>
      <w:r>
        <w:rPr>
          <w:lang w:val="zh_CN" w:bidi="zh_CN"/>
        </w:rPr>
        <w:t>顶门秃</w:t>
      </w:r>
      <w:r>
        <w:rPr>
          <w:lang w:val="zh_CN" w:bidi="zh_CN"/>
        </w:rPr>
        <w:t xml:space="preserve"> </w:t>
      </w:r>
      <w:r>
        <w:rPr>
          <w:lang w:val="zh_CN" w:bidi="zh_CN"/>
        </w:rPr>
        <w:t>＝状态，人的头部的前部没有头发</w:t>
      </w:r>
    </w:p>
    <w:p>
      <w:pPr/>
      <w:r>
        <w:rPr>
          <w:lang w:val="zh_CN" w:bidi="zh_CN"/>
        </w:rPr>
      </w:r>
      <w:r>
        <w:rPr>
          <w:lang w:val="zh_CN" w:bidi="zh_CN"/>
        </w:rPr>
        <w:t>LEV 13:42</w:t>
      </w:r>
      <w:r>
        <w:rPr>
          <w:lang w:val="zh_CN" w:bidi="zh_CN"/>
        </w:rPr>
        <w:t xml:space="preserve"> · </w:t>
      </w:r>
      <w:r>
        <w:rPr>
          <w:lang w:val="zh_CN" w:bidi="zh_CN"/>
        </w:rPr>
        <w:t>LEV 13:42</w:t>
      </w:r>
      <w:r>
        <w:rPr>
          <w:lang w:val="zh_CN" w:bidi="zh_CN"/>
        </w:rPr>
        <w:t xml:space="preserve"> · </w:t>
      </w:r>
      <w:r>
        <w:rPr>
          <w:lang w:val="zh_CN" w:bidi="zh_CN"/>
        </w:rPr>
        <w:t>LEV 13:43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קָרַחַת</w:t>
      </w:r>
    </w:p>
    <w:p>
      <w:pPr/>
      <w:r>
        <w:rPr>
          <w:lang w:val="zh_CN" w:bidi="zh_CN"/>
        </w:rPr>
      </w:r>
      <w:r>
        <w:rPr>
          <w:lang w:val="zh_CN" w:bidi="zh_CN"/>
        </w:rPr>
        <w:t>正面</w:t>
      </w:r>
      <w:r>
        <w:rPr>
          <w:lang w:val="zh_CN" w:bidi="zh_CN"/>
        </w:rPr>
        <w:t xml:space="preserve"> </w:t>
      </w:r>
      <w:r>
        <w:rPr>
          <w:lang w:val="zh_CN" w:bidi="zh_CN"/>
        </w:rPr>
        <w:t>意思不确定；可能：＝一件衣服朝外的那个部分，就是簇绒竖起的一面</w:t>
      </w:r>
    </w:p>
    <w:p>
      <w:pPr/>
      <w:r>
        <w:rPr>
          <w:lang w:val="zh_CN" w:bidi="zh_CN"/>
        </w:rPr>
      </w:r>
      <w:r>
        <w:rPr>
          <w:lang w:val="zh_CN" w:bidi="zh_CN"/>
        </w:rPr>
        <w:t>LEV 13:55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גַּבַּי</w:t>
      </w:r>
      <w:r>
        <w:rPr>
          <w:lang w:val="zh_CN" w:bidi="zh_CN"/>
        </w:rPr>
      </w:r>
    </w:p>
    <w:p>
      <w:pPr>
        <w:pStyle w:val="Heading1"/>
      </w:pPr>
      <w:r>
        <w:rPr>
          <w:lang w:val="zh_CN" w:bidi="zh_CN"/>
        </w:rPr>
        <w:t>גַּבַּי</w:t>
      </w:r>
    </w:p>
    <w:p>
      <w:pPr/>
      <w:r>
        <w:rPr>
          <w:lang w:val="zh_CN" w:bidi="zh_CN"/>
        </w:rPr>
      </w:r>
      <w:r>
        <w:rPr>
          <w:lang w:val="zh_CN" w:bidi="zh_CN"/>
        </w:rPr>
        <w:t>גַּבַּי</w:t>
      </w:r>
      <w:r>
        <w:rPr>
          <w:lang w:val="zh_CN" w:bidi="zh_CN"/>
        </w:rPr>
        <w:t xml:space="preserve"> (</w:t>
      </w:r>
      <w:r>
        <w:rPr>
          <w:lang w:val="zh_CN" w:bidi="zh_CN"/>
        </w:rPr>
        <w:t>H1373</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迦拜</w:t>
      </w:r>
      <w:r>
        <w:rPr>
          <w:lang w:val="zh_CN" w:bidi="zh_CN"/>
        </w:rPr>
        <w:t xml:space="preserve"> </w:t>
      </w:r>
      <w:r>
        <w:rPr>
          <w:lang w:val="zh_CN" w:bidi="zh_CN"/>
        </w:rPr>
        <w:t>＝男性；◄</w:t>
      </w:r>
      <w:r>
        <w:rPr>
          <w:lang w:val="zh_CN" w:bidi="zh_CN"/>
        </w:rPr>
        <w:t>便雅悯</w:t>
      </w:r>
      <w:r>
        <w:rPr>
          <w:lang w:val="zh_CN" w:bidi="zh_CN"/>
        </w:rPr>
        <w:t>支派；►被掳归回时期</w:t>
      </w:r>
    </w:p>
    <w:p>
      <w:pPr/>
      <w:r>
        <w:rPr>
          <w:lang w:val="zh_CN" w:bidi="zh_CN"/>
        </w:rPr>
      </w:r>
      <w:r>
        <w:rPr>
          <w:lang w:val="zh_CN" w:bidi="zh_CN"/>
        </w:rPr>
        <w:t>NEH 11:8</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גֹּבַי</w:t>
      </w:r>
      <w:r>
        <w:rPr>
          <w:lang w:val="zh_CN" w:bidi="zh_CN"/>
        </w:rPr>
      </w:r>
    </w:p>
    <w:p>
      <w:pPr>
        <w:pStyle w:val="Heading1"/>
      </w:pPr>
      <w:r>
        <w:rPr>
          <w:lang w:val="zh_CN" w:bidi="zh_CN"/>
        </w:rPr>
        <w:t>גֹּבַי</w:t>
      </w:r>
    </w:p>
    <w:p>
      <w:pPr/>
      <w:r>
        <w:rPr>
          <w:lang w:val="zh_CN" w:bidi="zh_CN"/>
        </w:rPr>
      </w:r>
      <w:r>
        <w:rPr>
          <w:lang w:val="zh_CN" w:bidi="zh_CN"/>
        </w:rPr>
        <w:t>גֹּבַי</w:t>
      </w:r>
      <w:r>
        <w:rPr>
          <w:lang w:val="zh_CN" w:bidi="zh_CN"/>
        </w:rPr>
        <w:t xml:space="preserve"> (</w:t>
      </w:r>
      <w:r>
        <w:rPr>
          <w:lang w:val="zh_CN" w:bidi="zh_CN"/>
        </w:rPr>
        <w:t>H1462</w:t>
      </w:r>
      <w:r>
        <w:rPr>
          <w:lang w:val="zh_CN" w:bidi="zh_CN"/>
        </w:rPr>
        <w:t>)</w:t>
      </w:r>
    </w:p>
    <w:p>
      <w:pPr/>
      <w:r>
        <w:rPr>
          <w:lang w:val="zh_CN" w:bidi="zh_CN"/>
        </w:rPr>
      </w:r>
      <w:r>
        <w:rPr>
          <w:lang w:val="zh_CN" w:bidi="zh_CN"/>
        </w:rPr>
        <w:t xml:space="preserve">noun m · </w:t>
      </w:r>
      <w:r>
        <w:rPr>
          <w:lang w:val="zh_CN" w:bidi="zh_CN"/>
        </w:rPr>
        <w:t>גֵּב</w:t>
      </w:r>
    </w:p>
    <w:p>
      <w:pPr/>
      <w:r>
        <w:rPr>
          <w:lang w:val="zh_CN" w:bidi="zh_CN"/>
        </w:rPr>
      </w:r>
    </w:p>
    <w:p>
      <w:pPr/>
      <w:r>
        <w:rPr>
          <w:lang w:val="zh_CN" w:bidi="zh_CN"/>
        </w:rPr>
      </w:r>
      <w:r>
        <w:rPr>
          <w:lang w:val="zh_CN" w:bidi="zh_CN"/>
        </w:rPr>
        <w:t>蝗虫</w:t>
      </w:r>
      <w:r>
        <w:rPr>
          <w:lang w:val="zh_CN" w:bidi="zh_CN"/>
        </w:rPr>
        <w:t xml:space="preserve"> </w:t>
      </w:r>
      <w:r>
        <w:rPr>
          <w:lang w:val="zh_CN" w:bidi="zh_CN"/>
        </w:rPr>
        <w:t>＝六足的有翼昆虫，其特征为第三对脚长而发达，擅于跳跃；这类昆虫在某些时候会成群出动，从一个地方迁移到另一个地方并在那里聚居；其他时候它们单独或一小群地生活；◄拉丁语学名：Acrididae；►通常煮熟来吃，烹煮方法包括烘烤、烧烤、油炸或烤焙，有些地方的人也会生吃；洁净的动物，可以吃；≈与数量庞大和毁灭关联</w:t>
      </w:r>
    </w:p>
    <w:p>
      <w:pPr/>
      <w:r>
        <w:rPr>
          <w:lang w:val="zh_CN" w:bidi="zh_CN"/>
        </w:rPr>
      </w:r>
      <w:r>
        <w:rPr>
          <w:lang w:val="zh_CN" w:bidi="zh_CN"/>
        </w:rPr>
        <w:t>AMO 7:1</w:t>
      </w:r>
      <w:r>
        <w:rPr>
          <w:lang w:val="zh_CN" w:bidi="zh_CN"/>
        </w:rPr>
        <w:t xml:space="preserve"> · </w:t>
      </w:r>
      <w:r>
        <w:rPr>
          <w:lang w:val="zh_CN" w:bidi="zh_CN"/>
        </w:rPr>
        <w:t>NAM 3:17</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גֵּבִים</w:t>
      </w:r>
      <w:r>
        <w:rPr>
          <w:lang w:val="zh_CN" w:bidi="zh_CN"/>
        </w:rPr>
      </w:r>
    </w:p>
    <w:p>
      <w:pPr>
        <w:pStyle w:val="Heading1"/>
      </w:pPr>
      <w:r>
        <w:rPr>
          <w:lang w:val="zh_CN" w:bidi="zh_CN"/>
        </w:rPr>
        <w:t>גֵּבִים</w:t>
      </w:r>
    </w:p>
    <w:p>
      <w:pPr/>
      <w:r>
        <w:rPr>
          <w:lang w:val="zh_CN" w:bidi="zh_CN"/>
        </w:rPr>
      </w:r>
      <w:r>
        <w:rPr>
          <w:lang w:val="zh_CN" w:bidi="zh_CN"/>
        </w:rPr>
        <w:t>גֵּבִים</w:t>
      </w:r>
      <w:r>
        <w:rPr>
          <w:lang w:val="zh_CN" w:bidi="zh_CN"/>
        </w:rPr>
        <w:t xml:space="preserve"> (</w:t>
      </w:r>
      <w:r>
        <w:rPr>
          <w:lang w:val="zh_CN" w:bidi="zh_CN"/>
        </w:rPr>
        <w:t>H1374</w:t>
      </w:r>
      <w:r>
        <w:rPr>
          <w:lang w:val="zh_CN" w:bidi="zh_CN"/>
        </w:rPr>
        <w:t>)</w:t>
      </w:r>
    </w:p>
    <w:p>
      <w:pPr/>
      <w:r>
        <w:rPr>
          <w:lang w:val="zh_CN" w:bidi="zh_CN"/>
        </w:rPr>
      </w:r>
      <w:r>
        <w:rPr>
          <w:lang w:val="zh_CN" w:bidi="zh_CN"/>
        </w:rPr>
        <w:t xml:space="preserve">name · </w:t>
      </w:r>
      <w:r>
        <w:rPr>
          <w:lang w:val="zh_CN" w:bidi="zh_CN"/>
        </w:rPr>
        <w:t>גֵּב</w:t>
      </w:r>
    </w:p>
    <w:p>
      <w:pPr/>
      <w:r>
        <w:rPr>
          <w:lang w:val="zh_CN" w:bidi="zh_CN"/>
        </w:rPr>
      </w:r>
    </w:p>
    <w:p>
      <w:pPr/>
      <w:r>
        <w:rPr>
          <w:lang w:val="zh_CN" w:bidi="zh_CN"/>
        </w:rPr>
      </w:r>
      <w:r>
        <w:rPr>
          <w:lang w:val="zh_CN" w:bidi="zh_CN"/>
        </w:rPr>
        <w:t>基柄，《思》革平</w:t>
      </w:r>
      <w:r>
        <w:rPr>
          <w:lang w:val="zh_CN" w:bidi="zh_CN"/>
        </w:rPr>
        <w:t xml:space="preserve"> </w:t>
      </w:r>
      <w:r>
        <w:rPr>
          <w:lang w:val="zh_CN" w:bidi="zh_CN"/>
        </w:rPr>
        <w:t>＝地点；◄可能在</w:t>
      </w:r>
      <w:r>
        <w:rPr>
          <w:lang w:val="zh_CN" w:bidi="zh_CN"/>
        </w:rPr>
        <w:t>耶路撒冷</w:t>
      </w:r>
      <w:r>
        <w:rPr>
          <w:lang w:val="zh_CN" w:bidi="zh_CN"/>
        </w:rPr>
        <w:t>以北几英里处</w:t>
      </w:r>
    </w:p>
    <w:p>
      <w:pPr/>
      <w:r>
        <w:rPr>
          <w:lang w:val="zh_CN" w:bidi="zh_CN"/>
        </w:rPr>
      </w:r>
      <w:r>
        <w:rPr>
          <w:lang w:val="zh_CN" w:bidi="zh_CN"/>
        </w:rPr>
        <w:t>ISA 10:31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גָּבִיעַ</w:t>
      </w:r>
      <w:r>
        <w:rPr>
          <w:lang w:val="zh_CN" w:bidi="zh_CN"/>
        </w:rPr>
      </w:r>
    </w:p>
    <w:p>
      <w:pPr>
        <w:pStyle w:val="Heading1"/>
      </w:pPr>
      <w:r>
        <w:rPr>
          <w:lang w:val="zh_CN" w:bidi="zh_CN"/>
        </w:rPr>
        <w:t>גָּבִיעַ</w:t>
      </w:r>
    </w:p>
    <w:p>
      <w:pPr/>
      <w:r>
        <w:rPr>
          <w:lang w:val="zh_CN" w:bidi="zh_CN"/>
        </w:rPr>
      </w:r>
      <w:r>
        <w:rPr>
          <w:lang w:val="zh_CN" w:bidi="zh_CN"/>
        </w:rPr>
        <w:t>גָּבִיעַ</w:t>
      </w:r>
      <w:r>
        <w:rPr>
          <w:lang w:val="zh_CN" w:bidi="zh_CN"/>
        </w:rPr>
        <w:t xml:space="preserve"> (</w:t>
      </w:r>
      <w:r>
        <w:rPr>
          <w:lang w:val="zh_CN" w:bidi="zh_CN"/>
        </w:rPr>
        <w:t>H1375</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杯</w:t>
      </w:r>
      <w:r>
        <w:rPr>
          <w:lang w:val="zh_CN" w:bidi="zh_CN"/>
        </w:rPr>
        <w:t xml:space="preserve"> </w:t>
      </w:r>
      <w:r>
        <w:rPr>
          <w:lang w:val="zh_CN" w:bidi="zh_CN"/>
        </w:rPr>
        <w:t>＝容器，►通常用来饮酒，但也用于</w:t>
      </w:r>
      <w:r>
        <w:rPr>
          <w:lang w:val="zh_CN" w:bidi="zh_CN"/>
        </w:rPr>
        <w:t>占卜</w:t>
      </w:r>
    </w:p>
    <w:p>
      <w:pPr/>
      <w:r>
        <w:rPr>
          <w:lang w:val="zh_CN" w:bidi="zh_CN"/>
        </w:rPr>
      </w:r>
      <w:r>
        <w:rPr>
          <w:lang w:val="zh_CN" w:bidi="zh_CN"/>
        </w:rPr>
        <w:t>GEN 44:2</w:t>
      </w:r>
      <w:r>
        <w:rPr>
          <w:lang w:val="zh_CN" w:bidi="zh_CN"/>
        </w:rPr>
        <w:t xml:space="preserve"> · </w:t>
      </w:r>
      <w:r>
        <w:rPr>
          <w:lang w:val="zh_CN" w:bidi="zh_CN"/>
        </w:rPr>
        <w:t>GEN 44:2</w:t>
      </w:r>
      <w:r>
        <w:rPr>
          <w:lang w:val="zh_CN" w:bidi="zh_CN"/>
        </w:rPr>
        <w:t xml:space="preserve"> · </w:t>
      </w:r>
      <w:r>
        <w:rPr>
          <w:lang w:val="zh_CN" w:bidi="zh_CN"/>
        </w:rPr>
        <w:t>GEN 44:12</w:t>
      </w:r>
      <w:r>
        <w:rPr>
          <w:lang w:val="zh_CN" w:bidi="zh_CN"/>
        </w:rPr>
        <w:t xml:space="preserve"> · </w:t>
      </w:r>
      <w:r>
        <w:rPr>
          <w:lang w:val="zh_CN" w:bidi="zh_CN"/>
        </w:rPr>
        <w:t>GEN 44:16</w:t>
      </w:r>
      <w:r>
        <w:rPr>
          <w:lang w:val="zh_CN" w:bidi="zh_CN"/>
        </w:rPr>
        <w:t xml:space="preserve"> · </w:t>
      </w:r>
      <w:r>
        <w:rPr>
          <w:lang w:val="zh_CN" w:bidi="zh_CN"/>
        </w:rPr>
        <w:t>GEN 44:17</w:t>
      </w:r>
      <w:r>
        <w:rPr>
          <w:lang w:val="zh_CN" w:bidi="zh_CN"/>
        </w:rPr>
        <w:t xml:space="preserve"> · </w:t>
      </w:r>
      <w:r>
        <w:rPr>
          <w:lang w:val="zh_CN" w:bidi="zh_CN"/>
        </w:rPr>
        <w:t>JER 35:5</w:t>
      </w:r>
    </w:p>
    <w:p>
      <w:pPr/>
      <w:r>
        <w:rPr>
          <w:lang w:val="zh_CN" w:bidi="zh_CN"/>
        </w:rPr>
      </w:r>
    </w:p>
    <w:p>
      <w:pPr/>
      <w:r>
        <w:rPr>
          <w:lang w:val="zh_CN" w:bidi="zh_CN"/>
        </w:rPr>
      </w:r>
      <w:r>
        <w:rPr>
          <w:lang w:val="zh_CN" w:bidi="zh_CN"/>
        </w:rPr>
        <w:t>杯</w:t>
      </w:r>
      <w:r>
        <w:rPr>
          <w:lang w:val="zh_CN" w:bidi="zh_CN"/>
        </w:rPr>
        <w:t xml:space="preserve"> </w:t>
      </w:r>
      <w:r>
        <w:rPr>
          <w:lang w:val="zh_CN" w:bidi="zh_CN"/>
        </w:rPr>
        <w:t>＝杯状的装饰品</w:t>
      </w:r>
    </w:p>
    <w:p>
      <w:pPr/>
      <w:r>
        <w:rPr>
          <w:lang w:val="zh_CN" w:bidi="zh_CN"/>
        </w:rPr>
      </w:r>
      <w:r>
        <w:rPr>
          <w:lang w:val="zh_CN" w:bidi="zh_CN"/>
        </w:rPr>
        <w:t>EXO 25:31</w:t>
      </w:r>
      <w:r>
        <w:rPr>
          <w:lang w:val="zh_CN" w:bidi="zh_CN"/>
        </w:rPr>
        <w:t xml:space="preserve"> · </w:t>
      </w:r>
      <w:r>
        <w:rPr>
          <w:lang w:val="zh_CN" w:bidi="zh_CN"/>
        </w:rPr>
        <w:t>EXO 25:33</w:t>
      </w:r>
      <w:r>
        <w:rPr>
          <w:lang w:val="zh_CN" w:bidi="zh_CN"/>
        </w:rPr>
        <w:t xml:space="preserve"> · </w:t>
      </w:r>
      <w:r>
        <w:rPr>
          <w:lang w:val="zh_CN" w:bidi="zh_CN"/>
        </w:rPr>
        <w:t>EXO 25:33</w:t>
      </w:r>
      <w:r>
        <w:rPr>
          <w:lang w:val="zh_CN" w:bidi="zh_CN"/>
        </w:rPr>
        <w:t xml:space="preserve"> · </w:t>
      </w:r>
      <w:r>
        <w:rPr>
          <w:lang w:val="zh_CN" w:bidi="zh_CN"/>
        </w:rPr>
        <w:t>EXO 25:34</w:t>
      </w:r>
      <w:r>
        <w:rPr>
          <w:lang w:val="zh_CN" w:bidi="zh_CN"/>
        </w:rPr>
        <w:t xml:space="preserve"> · </w:t>
      </w:r>
      <w:r>
        <w:rPr>
          <w:lang w:val="zh_CN" w:bidi="zh_CN"/>
        </w:rPr>
        <w:t>EXO 37:17</w:t>
      </w:r>
      <w:r>
        <w:rPr>
          <w:lang w:val="zh_CN" w:bidi="zh_CN"/>
        </w:rPr>
        <w:t xml:space="preserve"> · </w:t>
      </w:r>
      <w:r>
        <w:rPr>
          <w:lang w:val="zh_CN" w:bidi="zh_CN"/>
        </w:rPr>
        <w:t>EXO 37:19</w:t>
      </w:r>
      <w:r>
        <w:rPr>
          <w:lang w:val="zh_CN" w:bidi="zh_CN"/>
        </w:rPr>
        <w:t xml:space="preserve"> · </w:t>
      </w:r>
      <w:r>
        <w:rPr>
          <w:lang w:val="zh_CN" w:bidi="zh_CN"/>
        </w:rPr>
        <w:t>EXO 37:19</w:t>
      </w:r>
      <w:r>
        <w:rPr>
          <w:lang w:val="zh_CN" w:bidi="zh_CN"/>
        </w:rPr>
        <w:t xml:space="preserve"> · </w:t>
      </w:r>
      <w:r>
        <w:rPr>
          <w:lang w:val="zh_CN" w:bidi="zh_CN"/>
        </w:rPr>
        <w:t>EXO 37:20</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גְּבִיר</w:t>
      </w:r>
      <w:r>
        <w:rPr>
          <w:lang w:val="zh_CN" w:bidi="zh_CN"/>
        </w:rPr>
      </w:r>
    </w:p>
    <w:p>
      <w:pPr>
        <w:pStyle w:val="Heading1"/>
      </w:pPr>
      <w:r>
        <w:rPr>
          <w:lang w:val="zh_CN" w:bidi="zh_CN"/>
        </w:rPr>
        <w:t>גְּבִיר</w:t>
      </w:r>
    </w:p>
    <w:p>
      <w:pPr/>
      <w:r>
        <w:rPr>
          <w:lang w:val="zh_CN" w:bidi="zh_CN"/>
        </w:rPr>
      </w:r>
      <w:r>
        <w:rPr>
          <w:lang w:val="zh_CN" w:bidi="zh_CN"/>
        </w:rPr>
        <w:t>גְּבִיר</w:t>
      </w:r>
      <w:r>
        <w:rPr>
          <w:lang w:val="zh_CN" w:bidi="zh_CN"/>
        </w:rPr>
        <w:t xml:space="preserve"> (</w:t>
      </w:r>
      <w:r>
        <w:rPr>
          <w:lang w:val="zh_CN" w:bidi="zh_CN"/>
        </w:rPr>
        <w:t>H1376</w:t>
      </w:r>
      <w:r>
        <w:rPr>
          <w:lang w:val="zh_CN" w:bidi="zh_CN"/>
        </w:rPr>
        <w:t>)</w:t>
      </w:r>
    </w:p>
    <w:p>
      <w:pPr/>
      <w:r>
        <w:rPr>
          <w:lang w:val="zh_CN" w:bidi="zh_CN"/>
        </w:rPr>
      </w:r>
      <w:r>
        <w:rPr>
          <w:lang w:val="zh_CN" w:bidi="zh_CN"/>
        </w:rPr>
        <w:t xml:space="preserve">noun m · </w:t>
      </w:r>
      <w:r>
        <w:rPr>
          <w:lang w:val="zh_CN" w:bidi="zh_CN"/>
        </w:rPr>
        <w:t>גבר</w:t>
      </w:r>
    </w:p>
    <w:p>
      <w:pPr/>
      <w:r>
        <w:rPr>
          <w:lang w:val="zh_CN" w:bidi="zh_CN"/>
        </w:rPr>
      </w:r>
    </w:p>
    <w:p>
      <w:pPr/>
      <w:r>
        <w:rPr>
          <w:lang w:val="zh_CN" w:bidi="zh_CN"/>
        </w:rPr>
      </w:r>
      <w:r>
        <w:rPr>
          <w:lang w:val="zh_CN" w:bidi="zh_CN"/>
        </w:rPr>
        <w:t>主；主人</w:t>
      </w:r>
      <w:r>
        <w:rPr>
          <w:lang w:val="zh_CN" w:bidi="zh_CN"/>
        </w:rPr>
        <w:t xml:space="preserve"> </w:t>
      </w:r>
      <w:r>
        <w:rPr>
          <w:lang w:val="zh_CN" w:bidi="zh_CN"/>
        </w:rPr>
        <w:t>＝男性，他对另一个人拥有权柄</w:t>
      </w:r>
    </w:p>
    <w:p>
      <w:pPr/>
      <w:r>
        <w:rPr>
          <w:lang w:val="zh_CN" w:bidi="zh_CN"/>
        </w:rPr>
      </w:r>
      <w:r>
        <w:rPr>
          <w:lang w:val="zh_CN" w:bidi="zh_CN"/>
        </w:rPr>
        <w:t>GEN 27:29</w:t>
      </w:r>
      <w:r>
        <w:rPr>
          <w:lang w:val="zh_CN" w:bidi="zh_CN"/>
        </w:rPr>
        <w:t xml:space="preserve"> · </w:t>
      </w:r>
      <w:r>
        <w:rPr>
          <w:lang w:val="zh_CN" w:bidi="zh_CN"/>
        </w:rPr>
        <w:t>GEN 27:37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גְּבִירָה</w:t>
      </w:r>
      <w:r>
        <w:rPr>
          <w:lang w:val="zh_CN" w:bidi="zh_CN"/>
        </w:rPr>
      </w:r>
    </w:p>
    <w:p>
      <w:pPr>
        <w:pStyle w:val="Heading1"/>
      </w:pPr>
      <w:r>
        <w:rPr>
          <w:lang w:val="zh_CN" w:bidi="zh_CN"/>
        </w:rPr>
        <w:t>גְּבִירָה</w:t>
      </w:r>
    </w:p>
    <w:p>
      <w:pPr/>
      <w:r>
        <w:rPr>
          <w:lang w:val="zh_CN" w:bidi="zh_CN"/>
        </w:rPr>
      </w:r>
      <w:r>
        <w:rPr>
          <w:lang w:val="zh_CN" w:bidi="zh_CN"/>
        </w:rPr>
        <w:t>גְּבִירָה</w:t>
      </w:r>
      <w:r>
        <w:rPr>
          <w:lang w:val="zh_CN" w:bidi="zh_CN"/>
        </w:rPr>
        <w:t xml:space="preserve"> (</w:t>
      </w:r>
      <w:r>
        <w:rPr>
          <w:lang w:val="zh_CN" w:bidi="zh_CN"/>
        </w:rPr>
        <w:t>H1377</w:t>
      </w:r>
      <w:r>
        <w:rPr>
          <w:lang w:val="zh_CN" w:bidi="zh_CN"/>
        </w:rPr>
        <w:t xml:space="preserve"> · </w:t>
      </w:r>
      <w:r>
        <w:rPr>
          <w:lang w:val="zh_CN" w:bidi="zh_CN"/>
        </w:rPr>
        <w:t>H1404</w:t>
      </w:r>
      <w:r>
        <w:rPr>
          <w:lang w:val="zh_CN" w:bidi="zh_CN"/>
        </w:rPr>
        <w:t xml:space="preserve">) — </w:t>
      </w:r>
      <w:r>
        <w:rPr>
          <w:lang w:val="zh_CN" w:bidi="zh_CN"/>
        </w:rPr>
        <w:t>גְּבֶרֶת</w:t>
      </w:r>
      <w:r>
        <w:rPr>
          <w:lang w:val="zh_CN" w:bidi="zh_CN"/>
        </w:rPr>
        <w:t xml:space="preserve"> </w:t>
      </w:r>
      <w:hyperlink r:id="rId18">
        <w:r>
          <w:rPr>
            <w:lang w:val="zh_CN" w:bidi="zh_CN"/>
          </w:rPr>
          <w:rPr>
            <w:color w:val="0000EE"/>
            <w:u w:val="single"/>
          </w:rPr>
          <w:t>SAHD</w:t>
        </w:r>
      </w:hyperlink>
    </w:p>
    <w:p>
      <w:pPr/>
      <w:r>
        <w:rPr>
          <w:lang w:val="zh_CN" w:bidi="zh_CN"/>
        </w:rPr>
      </w:r>
      <w:r>
        <w:rPr>
          <w:lang w:val="zh_CN" w:bidi="zh_CN"/>
        </w:rPr>
        <w:t xml:space="preserve">noun f · </w:t>
      </w:r>
      <w:r>
        <w:rPr>
          <w:lang w:val="zh_CN" w:bidi="zh_CN"/>
        </w:rPr>
        <w:t>גבר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אָדֹון</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עֶבֶד</w:t>
      </w:r>
      <w:r>
        <w:rPr>
          <w:lang w:val="zh_CN" w:bidi="zh_CN"/>
        </w:rPr>
        <w:t xml:space="preserve"> · </w:t>
      </w:r>
      <w:r>
        <w:rPr>
          <w:lang w:val="zh_CN" w:bidi="zh_CN"/>
        </w:rPr>
        <w:t>שִׁפְחָה</w:t>
      </w:r>
    </w:p>
    <w:p>
      <w:pPr/>
      <w:r>
        <w:rPr>
          <w:lang w:val="zh_CN" w:bidi="zh_CN"/>
        </w:rPr>
      </w:r>
      <w:r>
        <w:rPr>
          <w:lang w:val="zh_CN" w:bidi="zh_CN"/>
        </w:rPr>
        <w:t>女主人，主母</w:t>
      </w:r>
      <w:r>
        <w:rPr>
          <w:lang w:val="zh_CN" w:bidi="zh_CN"/>
        </w:rPr>
        <w:t xml:space="preserve"> </w:t>
      </w:r>
      <w:r>
        <w:rPr>
          <w:lang w:val="zh_CN" w:bidi="zh_CN"/>
        </w:rPr>
        <w:t>＝女性，对另一个人拥有权柄，作为那人合法的拥有人、雇主或主人</w:t>
      </w:r>
    </w:p>
    <w:p>
      <w:pPr/>
      <w:r>
        <w:rPr>
          <w:lang w:val="zh_CN" w:bidi="zh_CN"/>
        </w:rPr>
      </w:r>
      <w:r>
        <w:rPr>
          <w:lang w:val="zh_CN" w:bidi="zh_CN"/>
        </w:rPr>
        <w:t>GEN 16:4</w:t>
      </w:r>
      <w:r>
        <w:rPr>
          <w:lang w:val="zh_CN" w:bidi="zh_CN"/>
        </w:rPr>
        <w:t xml:space="preserve"> · </w:t>
      </w:r>
      <w:r>
        <w:rPr>
          <w:lang w:val="zh_CN" w:bidi="zh_CN"/>
        </w:rPr>
        <w:t>GEN 16:8</w:t>
      </w:r>
      <w:r>
        <w:rPr>
          <w:lang w:val="zh_CN" w:bidi="zh_CN"/>
        </w:rPr>
        <w:t xml:space="preserve"> · </w:t>
      </w:r>
      <w:r>
        <w:rPr>
          <w:lang w:val="zh_CN" w:bidi="zh_CN"/>
        </w:rPr>
        <w:t>GEN 16:9</w:t>
      </w:r>
      <w:r>
        <w:rPr>
          <w:lang w:val="zh_CN" w:bidi="zh_CN"/>
        </w:rPr>
        <w:t xml:space="preserve"> · </w:t>
      </w:r>
      <w:r>
        <w:rPr>
          <w:lang w:val="zh_CN" w:bidi="zh_CN"/>
        </w:rPr>
        <w:t>2KI 5:3</w:t>
      </w:r>
      <w:r>
        <w:rPr>
          <w:lang w:val="zh_CN" w:bidi="zh_CN"/>
        </w:rPr>
        <w:t xml:space="preserve"> · </w:t>
      </w:r>
      <w:r>
        <w:rPr>
          <w:lang w:val="zh_CN" w:bidi="zh_CN"/>
        </w:rPr>
        <w:t>PSA 123:2</w:t>
      </w:r>
      <w:r>
        <w:rPr>
          <w:lang w:val="zh_CN" w:bidi="zh_CN"/>
        </w:rPr>
        <w:t xml:space="preserve"> · </w:t>
      </w:r>
      <w:r>
        <w:rPr>
          <w:lang w:val="zh_CN" w:bidi="zh_CN"/>
        </w:rPr>
        <w:t>PRO 30:23</w:t>
      </w:r>
      <w:r>
        <w:rPr>
          <w:lang w:val="zh_CN" w:bidi="zh_CN"/>
        </w:rPr>
        <w:t xml:space="preserve"> · </w:t>
      </w:r>
      <w:r>
        <w:rPr>
          <w:lang w:val="zh_CN" w:bidi="zh_CN"/>
        </w:rPr>
        <w:t>ISA 24:2</w:t>
      </w:r>
      <w:r>
        <w:rPr>
          <w:lang w:val="zh_CN" w:bidi="zh_CN"/>
        </w:rPr>
        <w:t xml:space="preserve"> · </w:t>
      </w:r>
      <w:r>
        <w:rPr>
          <w:lang w:val="zh_CN" w:bidi="zh_CN"/>
        </w:rPr>
        <w:t>ISA 47:5</w:t>
      </w:r>
      <w:r>
        <w:rPr>
          <w:lang w:val="zh_CN" w:bidi="zh_CN"/>
        </w:rPr>
        <w:t xml:space="preserve"> · </w:t>
      </w:r>
      <w:r>
        <w:rPr>
          <w:lang w:val="zh_CN" w:bidi="zh_CN"/>
        </w:rPr>
        <w:t>ISA 47:7</w:t>
      </w:r>
    </w:p>
    <w:p>
      <w:pPr/>
      <w:r>
        <w:rPr>
          <w:lang w:val="zh_CN" w:bidi="zh_CN"/>
        </w:rPr>
      </w:r>
    </w:p>
    <w:p>
      <w:pPr/>
      <w:r>
        <w:rPr>
          <w:lang w:val="zh_CN" w:bidi="zh_CN"/>
        </w:rPr>
      </w:r>
      <w:r>
        <w:rPr>
          <w:lang w:val="zh_CN" w:bidi="zh_CN"/>
        </w:rPr>
        <w:t>王后</w:t>
      </w:r>
      <w:r>
        <w:rPr>
          <w:lang w:val="zh_CN" w:bidi="zh_CN"/>
        </w:rPr>
        <w:t xml:space="preserve"> </w:t>
      </w:r>
      <w:r>
        <w:rPr>
          <w:lang w:val="zh_CN" w:bidi="zh_CN"/>
        </w:rPr>
        <w:t>＝对君王主要配偶的尊称</w:t>
      </w:r>
    </w:p>
    <w:p>
      <w:pPr/>
      <w:r>
        <w:rPr>
          <w:lang w:val="zh_CN" w:bidi="zh_CN"/>
        </w:rPr>
      </w:r>
      <w:r>
        <w:rPr>
          <w:lang w:val="zh_CN" w:bidi="zh_CN"/>
        </w:rPr>
        <w:t>1KI 11:19</w:t>
      </w:r>
    </w:p>
    <w:p>
      <w:pPr/>
      <w:r>
        <w:rPr>
          <w:lang w:val="zh_CN" w:bidi="zh_CN"/>
        </w:rPr>
      </w:r>
    </w:p>
    <w:p>
      <w:pPr/>
      <w:r>
        <w:rPr>
          <w:lang w:val="zh_CN" w:bidi="zh_CN"/>
        </w:rPr>
      </w:r>
      <w:r>
        <w:rPr>
          <w:lang w:val="zh_CN" w:bidi="zh_CN"/>
        </w:rPr>
        <w:t>太后</w:t>
      </w:r>
      <w:r>
        <w:rPr>
          <w:lang w:val="zh_CN" w:bidi="zh_CN"/>
        </w:rPr>
        <w:t xml:space="preserve"> </w:t>
      </w:r>
      <w:r>
        <w:rPr>
          <w:lang w:val="zh_CN" w:bidi="zh_CN"/>
        </w:rPr>
        <w:t>＝对君王母亲的尊称</w:t>
      </w:r>
    </w:p>
    <w:p>
      <w:pPr/>
      <w:r>
        <w:rPr>
          <w:lang w:val="zh_CN" w:bidi="zh_CN"/>
        </w:rPr>
      </w:r>
      <w:r>
        <w:rPr>
          <w:lang w:val="zh_CN" w:bidi="zh_CN"/>
        </w:rPr>
        <w:t>1KI 15:13</w:t>
      </w:r>
      <w:r>
        <w:rPr>
          <w:lang w:val="zh_CN" w:bidi="zh_CN"/>
        </w:rPr>
        <w:t xml:space="preserve"> · </w:t>
      </w:r>
      <w:r>
        <w:rPr>
          <w:lang w:val="zh_CN" w:bidi="zh_CN"/>
        </w:rPr>
        <w:t>2KI 10:13</w:t>
      </w:r>
      <w:r>
        <w:rPr>
          <w:lang w:val="zh_CN" w:bidi="zh_CN"/>
        </w:rPr>
        <w:t xml:space="preserve"> · </w:t>
      </w:r>
      <w:r>
        <w:rPr>
          <w:lang w:val="zh_CN" w:bidi="zh_CN"/>
        </w:rPr>
        <w:t>2CH 15:16</w:t>
      </w:r>
      <w:r>
        <w:rPr>
          <w:lang w:val="zh_CN" w:bidi="zh_CN"/>
        </w:rPr>
        <w:t xml:space="preserve"> · </w:t>
      </w:r>
      <w:r>
        <w:rPr>
          <w:lang w:val="zh_CN" w:bidi="zh_CN"/>
        </w:rPr>
        <w:t>JER 13:18</w:t>
      </w:r>
      <w:r>
        <w:rPr>
          <w:lang w:val="zh_CN" w:bidi="zh_CN"/>
        </w:rPr>
        <w:t xml:space="preserve"> · </w:t>
      </w:r>
      <w:r>
        <w:rPr>
          <w:lang w:val="zh_CN" w:bidi="zh_CN"/>
        </w:rPr>
        <w:t>JER 29:2</w:t>
      </w:r>
    </w:p>
    <w:p>
      <w:pPr/>
      <w:r>
        <w:rPr>
          <w:lang w:val="zh_CN" w:bidi="zh_CN"/>
        </w:rPr>
      </w:r>
      <w:r>
        <w:rPr>
          <w:lang w:val="zh_CN" w:bidi="zh_CN"/>
        </w:rPr>
        <w:t>Enio R. Mueller; A. Salvesen</w:t>
      </w:r>
      <w:r>
        <w:rPr>
          <w:lang w:val="zh_CN" w:bidi="zh_CN"/>
        </w:rPr>
      </w:r>
      <w:r>
        <w:rPr>
          <w:lang w:val="zh_CN" w:bidi="zh_CN"/>
        </w:rPr>
      </w:r>
    </w:p>
    <w:p>
      <w:pPr/>
      <w:r>
        <w:rPr>
          <w:lang w:val="zh_CN" w:bidi="zh_CN"/>
        </w:rPr>
      </w:r>
    </w:p>
    <w:p>
      <w:pPr>
        <w:pStyle w:val="Heading2"/>
      </w:pPr>
      <w:r>
        <w:rPr>
          <w:lang w:val="zh_CN" w:bidi="zh_CN"/>
        </w:rPr>
        <w:t>גָּבִישׁ</w:t>
      </w:r>
      <w:r>
        <w:rPr>
          <w:lang w:val="zh_CN" w:bidi="zh_CN"/>
        </w:rPr>
      </w:r>
    </w:p>
    <w:p>
      <w:pPr>
        <w:pStyle w:val="Heading1"/>
      </w:pPr>
      <w:r>
        <w:rPr>
          <w:lang w:val="zh_CN" w:bidi="zh_CN"/>
        </w:rPr>
        <w:t>גָּבִישׁ</w:t>
      </w:r>
    </w:p>
    <w:p>
      <w:pPr/>
      <w:r>
        <w:rPr>
          <w:lang w:val="zh_CN" w:bidi="zh_CN"/>
        </w:rPr>
      </w:r>
      <w:r>
        <w:rPr>
          <w:lang w:val="zh_CN" w:bidi="zh_CN"/>
        </w:rPr>
        <w:t>גָּבִישׁ</w:t>
      </w:r>
      <w:r>
        <w:rPr>
          <w:lang w:val="zh_CN" w:bidi="zh_CN"/>
        </w:rPr>
        <w:t xml:space="preserve"> (</w:t>
      </w:r>
      <w:r>
        <w:rPr>
          <w:lang w:val="zh_CN" w:bidi="zh_CN"/>
        </w:rPr>
        <w:t>H1378</w:t>
      </w:r>
      <w:r>
        <w:rPr>
          <w:lang w:val="zh_CN" w:bidi="zh_CN"/>
        </w:rPr>
        <w:t>)</w:t>
      </w:r>
    </w:p>
    <w:p>
      <w:pPr/>
      <w:r>
        <w:rPr>
          <w:lang w:val="zh_CN" w:bidi="zh_CN"/>
        </w:rPr>
      </w:r>
      <w:r>
        <w:rPr>
          <w:lang w:val="zh_CN" w:bidi="zh_CN"/>
        </w:rPr>
        <w:t xml:space="preserve">noun m · </w:t>
      </w:r>
      <w:r>
        <w:rPr>
          <w:lang w:val="zh_CN" w:bidi="zh_CN"/>
        </w:rPr>
        <w:t>אֶלְגָּבִישׁ</w:t>
      </w:r>
    </w:p>
    <w:p>
      <w:pPr/>
      <w:r>
        <w:rPr>
          <w:lang w:val="zh_CN" w:bidi="zh_CN"/>
        </w:rPr>
      </w:r>
    </w:p>
    <w:p>
      <w:pPr/>
      <w:r>
        <w:rPr>
          <w:lang w:val="zh_CN" w:bidi="zh_CN"/>
        </w:rPr>
      </w:r>
      <w:r>
        <w:rPr>
          <w:lang w:val="zh_CN" w:bidi="zh_CN"/>
        </w:rPr>
        <w:t>水晶</w:t>
      </w:r>
      <w:r>
        <w:rPr>
          <w:lang w:val="zh_CN" w:bidi="zh_CN"/>
        </w:rPr>
        <w:t xml:space="preserve"> </w:t>
      </w:r>
      <w:r>
        <w:rPr>
          <w:lang w:val="zh_CN" w:bidi="zh_CN"/>
        </w:rPr>
        <w:t>＝一种凝固的岩石，通常覆盖着许多呈几何状的光滑面，≈因其价值和美丽而备受欣赏</w:t>
      </w:r>
    </w:p>
    <w:p>
      <w:pPr/>
      <w:r>
        <w:rPr>
          <w:lang w:val="zh_CN" w:bidi="zh_CN"/>
        </w:rPr>
      </w:r>
      <w:r>
        <w:rPr>
          <w:lang w:val="zh_CN" w:bidi="zh_CN"/>
        </w:rPr>
        <w:t>JOB 28:18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גבל</w:t>
      </w:r>
      <w:r>
        <w:rPr>
          <w:lang w:val="zh_CN" w:bidi="zh_CN"/>
        </w:rPr>
      </w:r>
    </w:p>
    <w:p>
      <w:pPr>
        <w:pStyle w:val="Heading1"/>
      </w:pPr>
      <w:r>
        <w:rPr>
          <w:lang w:val="zh_CN" w:bidi="zh_CN"/>
        </w:rPr>
        <w:t>גבל</w:t>
      </w:r>
    </w:p>
    <w:p>
      <w:pPr/>
      <w:r>
        <w:rPr>
          <w:lang w:val="zh_CN" w:bidi="zh_CN"/>
        </w:rPr>
      </w:r>
      <w:r>
        <w:rPr>
          <w:lang w:val="zh_CN" w:bidi="zh_CN"/>
        </w:rPr>
        <w:t>גבל</w:t>
      </w:r>
      <w:r>
        <w:rPr>
          <w:lang w:val="zh_CN" w:bidi="zh_CN"/>
        </w:rPr>
        <w:t xml:space="preserve"> (</w:t>
      </w:r>
      <w:r>
        <w:rPr>
          <w:lang w:val="zh_CN" w:bidi="zh_CN"/>
        </w:rPr>
        <w:t>H1379</w:t>
      </w:r>
      <w:r>
        <w:rPr>
          <w:lang w:val="zh_CN" w:bidi="zh_CN"/>
        </w:rPr>
        <w:t>)</w:t>
      </w:r>
    </w:p>
    <w:p>
      <w:pPr/>
      <w:r>
        <w:rPr>
          <w:lang w:val="zh_CN" w:bidi="zh_CN"/>
        </w:rPr>
      </w:r>
      <w:r>
        <w:rPr>
          <w:lang w:val="zh_CN" w:bidi="zh_CN"/>
        </w:rPr>
        <w:t xml:space="preserve">verb · </w:t>
      </w:r>
      <w:r>
        <w:rPr>
          <w:lang w:val="zh_CN" w:bidi="zh_CN"/>
        </w:rPr>
        <w:t>גְּבוּל</w:t>
      </w:r>
      <w:r>
        <w:rPr>
          <w:lang w:val="zh_CN" w:bidi="zh_CN"/>
        </w:rPr>
        <w:t xml:space="preserve"> · </w:t>
      </w:r>
      <w:r>
        <w:rPr>
          <w:lang w:val="zh_CN" w:bidi="zh_CN"/>
        </w:rPr>
        <w:t>גְּבוּלָה</w:t>
      </w:r>
      <w:r>
        <w:rPr>
          <w:lang w:val="zh_CN" w:bidi="zh_CN"/>
        </w:rPr>
        <w:t xml:space="preserve"> · </w:t>
      </w:r>
      <w:r>
        <w:rPr>
          <w:lang w:val="zh_CN" w:bidi="zh_CN"/>
        </w:rPr>
        <w:t>גַּבְלוּת</w:t>
      </w:r>
      <w:r>
        <w:rPr>
          <w:lang w:val="zh_CN" w:bidi="zh_CN"/>
        </w:rPr>
        <w:t xml:space="preserve"> · </w:t>
      </w:r>
      <w:r>
        <w:rPr>
          <w:lang w:val="zh_CN" w:bidi="zh_CN"/>
        </w:rPr>
        <w:t>מִגְבֶּלֶת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形成地界，作为边界</w:t>
      </w:r>
      <w:r>
        <w:rPr>
          <w:lang w:val="zh_CN" w:bidi="zh_CN"/>
        </w:rPr>
        <w:t xml:space="preserve"> </w:t>
      </w:r>
      <w:r>
        <w:rPr>
          <w:lang w:val="zh_CN" w:bidi="zh_CN"/>
        </w:rPr>
        <w:t>＝状态，特定的地物形成某个区域的边界</w:t>
      </w:r>
    </w:p>
    <w:p>
      <w:pPr/>
      <w:r>
        <w:rPr>
          <w:lang w:val="zh_CN" w:bidi="zh_CN"/>
        </w:rPr>
      </w:r>
      <w:r>
        <w:rPr>
          <w:lang w:val="zh_CN" w:bidi="zh_CN"/>
        </w:rPr>
        <w:t>JOS 18:20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גבל גְּבוּל</w:t>
      </w:r>
    </w:p>
    <w:p>
      <w:pPr/>
      <w:r>
        <w:rPr>
          <w:lang w:val="zh_CN" w:bidi="zh_CN"/>
        </w:rPr>
      </w:r>
      <w:r>
        <w:rPr>
          <w:lang w:val="zh_CN" w:bidi="zh_CN"/>
        </w:rPr>
        <w:t>设定边界，划定地界</w:t>
      </w:r>
      <w:r>
        <w:rPr>
          <w:lang w:val="zh_CN" w:bidi="zh_CN"/>
        </w:rPr>
        <w:t xml:space="preserve"> </w:t>
      </w:r>
      <w:r>
        <w:rPr>
          <w:lang w:val="zh_CN" w:bidi="zh_CN"/>
        </w:rPr>
        <w:t>＝使役行为，某人在某个区域周围设定界线，以标示它与外围的区域不同</w:t>
      </w:r>
    </w:p>
    <w:p>
      <w:pPr/>
      <w:r>
        <w:rPr>
          <w:lang w:val="zh_CN" w:bidi="zh_CN"/>
        </w:rPr>
      </w:r>
      <w:r>
        <w:rPr>
          <w:lang w:val="zh_CN" w:bidi="zh_CN"/>
        </w:rPr>
        <w:t>DEU 19:14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划定界限</w:t>
      </w:r>
      <w:r>
        <w:rPr>
          <w:lang w:val="zh_CN" w:bidi="zh_CN"/>
        </w:rPr>
        <w:t xml:space="preserve"> </w:t>
      </w:r>
      <w:r>
        <w:rPr>
          <w:lang w:val="zh_CN" w:bidi="zh_CN"/>
        </w:rPr>
        <w:t>＝使役行为，某人在两个区域之间设定界限，以确保没有人会未经特别许可而越过另一边去</w:t>
      </w:r>
    </w:p>
    <w:p>
      <w:pPr/>
      <w:r>
        <w:rPr>
          <w:lang w:val="zh_CN" w:bidi="zh_CN"/>
        </w:rPr>
      </w:r>
      <w:r>
        <w:rPr>
          <w:lang w:val="zh_CN" w:bidi="zh_CN"/>
        </w:rPr>
        <w:t>EXO 19:12</w:t>
      </w:r>
      <w:r>
        <w:rPr>
          <w:lang w:val="zh_CN" w:bidi="zh_CN"/>
        </w:rPr>
        <w:t xml:space="preserve"> · </w:t>
      </w:r>
      <w:r>
        <w:rPr>
          <w:lang w:val="zh_CN" w:bidi="zh_CN"/>
        </w:rPr>
        <w:t>EXO 19:23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接界，相邻与；与（另一个地方）接壤</w:t>
      </w:r>
      <w:r>
        <w:rPr>
          <w:lang w:val="zh_CN" w:bidi="zh_CN"/>
        </w:rPr>
        <w:t xml:space="preserve"> </w:t>
      </w:r>
      <w:r>
        <w:rPr>
          <w:lang w:val="zh_CN" w:bidi="zh_CN"/>
        </w:rPr>
        <w:t>＝状态，一个地物位于靠近另一个地物的位置，就好像它正好位于两个地点的边界上</w:t>
      </w:r>
    </w:p>
    <w:p>
      <w:pPr/>
      <w:r>
        <w:rPr>
          <w:lang w:val="zh_CN" w:bidi="zh_CN"/>
        </w:rPr>
      </w:r>
      <w:r>
        <w:rPr>
          <w:lang w:val="zh_CN" w:bidi="zh_CN"/>
        </w:rPr>
        <w:t>ZEC 9:2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גְּבַל</w:t>
      </w:r>
      <w:r>
        <w:rPr>
          <w:lang w:val="zh_CN" w:bidi="zh_CN"/>
        </w:rPr>
      </w:r>
    </w:p>
    <w:p>
      <w:pPr>
        <w:pStyle w:val="Heading1"/>
      </w:pPr>
      <w:r>
        <w:rPr>
          <w:lang w:val="zh_CN" w:bidi="zh_CN"/>
        </w:rPr>
        <w:t>גְּבַל</w:t>
      </w:r>
    </w:p>
    <w:p>
      <w:pPr/>
      <w:r>
        <w:rPr>
          <w:lang w:val="zh_CN" w:bidi="zh_CN"/>
        </w:rPr>
      </w:r>
      <w:r>
        <w:rPr>
          <w:lang w:val="zh_CN" w:bidi="zh_CN"/>
        </w:rPr>
        <w:t>גְּבַל</w:t>
      </w:r>
      <w:r>
        <w:rPr>
          <w:lang w:val="zh_CN" w:bidi="zh_CN"/>
        </w:rPr>
        <w:t xml:space="preserve"> (</w:t>
      </w:r>
      <w:r>
        <w:rPr>
          <w:lang w:val="zh_CN" w:bidi="zh_CN"/>
        </w:rPr>
        <w:t>H1380</w:t>
      </w:r>
      <w:r>
        <w:rPr>
          <w:lang w:val="zh_CN" w:bidi="zh_CN"/>
        </w:rPr>
        <w:t>)</w:t>
      </w:r>
    </w:p>
    <w:p>
      <w:pPr/>
      <w:r>
        <w:rPr>
          <w:lang w:val="zh_CN" w:bidi="zh_CN"/>
        </w:rPr>
      </w:r>
      <w:r>
        <w:rPr>
          <w:lang w:val="zh_CN" w:bidi="zh_CN"/>
        </w:rPr>
        <w:t xml:space="preserve">name · </w:t>
      </w:r>
      <w:r>
        <w:rPr>
          <w:lang w:val="zh_CN" w:bidi="zh_CN"/>
        </w:rPr>
        <w:t>גִּבְלִי</w:t>
      </w:r>
    </w:p>
    <w:p>
      <w:pPr/>
      <w:r>
        <w:rPr>
          <w:lang w:val="zh_CN" w:bidi="zh_CN"/>
        </w:rPr>
      </w:r>
    </w:p>
    <w:p>
      <w:pPr/>
      <w:r>
        <w:rPr>
          <w:lang w:val="zh_CN" w:bidi="zh_CN"/>
        </w:rPr>
      </w:r>
      <w:r>
        <w:rPr>
          <w:lang w:val="zh_CN" w:bidi="zh_CN"/>
        </w:rPr>
        <w:t>迦巴勒，《思》革巴耳</w:t>
      </w:r>
      <w:r>
        <w:rPr>
          <w:lang w:val="zh_CN" w:bidi="zh_CN"/>
        </w:rPr>
        <w:t xml:space="preserve"> </w:t>
      </w:r>
      <w:r>
        <w:rPr>
          <w:lang w:val="zh_CN" w:bidi="zh_CN"/>
        </w:rPr>
        <w:t>＝城镇，◄位于</w:t>
      </w:r>
      <w:r>
        <w:rPr>
          <w:lang w:val="zh_CN" w:bidi="zh_CN"/>
        </w:rPr>
        <w:t>以色列</w:t>
      </w:r>
      <w:r>
        <w:rPr>
          <w:lang w:val="zh_CN" w:bidi="zh_CN"/>
        </w:rPr>
        <w:t>北部的腓尼基，►比布鲁斯主要城市的海港；比布鲁斯与</w:t>
      </w:r>
      <w:r>
        <w:rPr>
          <w:lang w:val="zh_CN" w:bidi="zh_CN"/>
        </w:rPr>
        <w:t>推罗</w:t>
      </w:r>
      <w:r>
        <w:rPr>
          <w:lang w:val="zh_CN" w:bidi="zh_CN"/>
        </w:rPr>
        <w:t>有贸易往来</w:t>
      </w:r>
    </w:p>
    <w:p>
      <w:pPr/>
      <w:r>
        <w:rPr>
          <w:lang w:val="zh_CN" w:bidi="zh_CN"/>
        </w:rPr>
      </w:r>
      <w:r>
        <w:rPr>
          <w:lang w:val="zh_CN" w:bidi="zh_CN"/>
        </w:rPr>
        <w:t>EZK 27:9</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גְּבָל</w:t>
      </w:r>
      <w:r>
        <w:rPr>
          <w:lang w:val="zh_CN" w:bidi="zh_CN"/>
        </w:rPr>
      </w:r>
    </w:p>
    <w:p>
      <w:pPr>
        <w:pStyle w:val="Heading1"/>
      </w:pPr>
      <w:r>
        <w:rPr>
          <w:lang w:val="zh_CN" w:bidi="zh_CN"/>
        </w:rPr>
        <w:t>גְּבָל</w:t>
      </w:r>
    </w:p>
    <w:p>
      <w:pPr/>
      <w:r>
        <w:rPr>
          <w:lang w:val="zh_CN" w:bidi="zh_CN"/>
        </w:rPr>
      </w:r>
      <w:r>
        <w:rPr>
          <w:lang w:val="zh_CN" w:bidi="zh_CN"/>
        </w:rPr>
        <w:t>גְּבָל</w:t>
      </w:r>
      <w:r>
        <w:rPr>
          <w:lang w:val="zh_CN" w:bidi="zh_CN"/>
        </w:rPr>
        <w:t xml:space="preserve"> (</w:t>
      </w:r>
      <w:r>
        <w:rPr>
          <w:lang w:val="zh_CN" w:bidi="zh_CN"/>
        </w:rPr>
        <w:t>H1381</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迦巴勒，《思》革巴耳</w:t>
      </w:r>
      <w:r>
        <w:rPr>
          <w:lang w:val="zh_CN" w:bidi="zh_CN"/>
        </w:rPr>
        <w:t xml:space="preserve"> </w:t>
      </w:r>
      <w:r>
        <w:rPr>
          <w:lang w:val="zh_CN" w:bidi="zh_CN"/>
        </w:rPr>
        <w:t>＝族群或国家，很可能就是阿拉伯的吉布尔（Jibal）宗族；◄位于约旦河东，很可能在死海东南面，靠近佩特拉（Petra）</w:t>
      </w:r>
    </w:p>
    <w:p>
      <w:pPr/>
      <w:r>
        <w:rPr>
          <w:lang w:val="zh_CN" w:bidi="zh_CN"/>
        </w:rPr>
      </w:r>
      <w:r>
        <w:rPr>
          <w:lang w:val="zh_CN" w:bidi="zh_CN"/>
        </w:rPr>
        <w:t>PSA 83:8</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גַּבְלוּת</w:t>
      </w:r>
      <w:r>
        <w:rPr>
          <w:lang w:val="zh_CN" w:bidi="zh_CN"/>
        </w:rPr>
      </w:r>
    </w:p>
    <w:p>
      <w:pPr>
        <w:pStyle w:val="Heading1"/>
      </w:pPr>
      <w:r>
        <w:rPr>
          <w:lang w:val="zh_CN" w:bidi="zh_CN"/>
        </w:rPr>
        <w:t>גַּבְלוּת</w:t>
      </w:r>
    </w:p>
    <w:p>
      <w:pPr/>
      <w:r>
        <w:rPr>
          <w:lang w:val="zh_CN" w:bidi="zh_CN"/>
        </w:rPr>
      </w:r>
      <w:r>
        <w:rPr>
          <w:lang w:val="zh_CN" w:bidi="zh_CN"/>
        </w:rPr>
        <w:t>גַּבְלוּת</w:t>
      </w:r>
      <w:r>
        <w:rPr>
          <w:lang w:val="zh_CN" w:bidi="zh_CN"/>
        </w:rPr>
        <w:t xml:space="preserve"> (</w:t>
      </w:r>
      <w:r>
        <w:rPr>
          <w:lang w:val="zh_CN" w:bidi="zh_CN"/>
        </w:rPr>
        <w:t>H1383</w:t>
      </w:r>
      <w:r>
        <w:rPr>
          <w:lang w:val="zh_CN" w:bidi="zh_CN"/>
        </w:rPr>
        <w:t xml:space="preserve">) — </w:t>
      </w:r>
      <w:r>
        <w:rPr>
          <w:lang w:val="zh_CN" w:bidi="zh_CN"/>
        </w:rPr>
        <w:t>גַּבְלֻת</w:t>
      </w:r>
    </w:p>
    <w:p>
      <w:pPr/>
      <w:r>
        <w:rPr>
          <w:lang w:val="zh_CN" w:bidi="zh_CN"/>
        </w:rPr>
      </w:r>
      <w:r>
        <w:rPr>
          <w:lang w:val="zh_CN" w:bidi="zh_CN"/>
        </w:rPr>
        <w:t xml:space="preserve">noun c · </w:t>
      </w:r>
      <w:r>
        <w:rPr>
          <w:lang w:val="zh_CN" w:bidi="zh_CN"/>
        </w:rPr>
        <w:t>גבל</w:t>
      </w:r>
    </w:p>
    <w:p>
      <w:pPr/>
      <w:r>
        <w:rPr>
          <w:lang w:val="zh_CN" w:bidi="zh_CN"/>
        </w:rPr>
      </w:r>
    </w:p>
    <w:p>
      <w:pPr/>
      <w:r>
        <w:rPr>
          <w:lang w:val="zh_CN" w:bidi="zh_CN"/>
        </w:rPr>
      </w:r>
      <w:r>
        <w:rPr>
          <w:lang w:val="zh_CN" w:bidi="zh_CN"/>
        </w:rPr>
        <w:t>编织的；拧成的；绞成的</w:t>
      </w:r>
      <w:r>
        <w:rPr>
          <w:lang w:val="zh_CN" w:bidi="zh_CN"/>
        </w:rPr>
        <w:t xml:space="preserve"> </w:t>
      </w:r>
      <w:r>
        <w:rPr>
          <w:lang w:val="zh_CN" w:bidi="zh_CN"/>
        </w:rPr>
        <w:t>＝状态，两个或更多的绳状物交错编结在一起，成为一个单一的、更牢固的物体</w:t>
      </w:r>
    </w:p>
    <w:p>
      <w:pPr/>
      <w:r>
        <w:rPr>
          <w:lang w:val="zh_CN" w:bidi="zh_CN"/>
        </w:rPr>
      </w:r>
      <w:r>
        <w:rPr>
          <w:lang w:val="zh_CN" w:bidi="zh_CN"/>
        </w:rPr>
        <w:t>EXO 28:22</w:t>
      </w:r>
      <w:r>
        <w:rPr>
          <w:lang w:val="zh_CN" w:bidi="zh_CN"/>
        </w:rPr>
        <w:t xml:space="preserve"> · </w:t>
      </w:r>
      <w:r>
        <w:rPr>
          <w:lang w:val="zh_CN" w:bidi="zh_CN"/>
        </w:rPr>
        <w:t>EXO 39:15</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גִּבְלִי</w:t>
      </w:r>
      <w:r>
        <w:rPr>
          <w:lang w:val="zh_CN" w:bidi="zh_CN"/>
        </w:rPr>
      </w:r>
    </w:p>
    <w:p>
      <w:pPr>
        <w:pStyle w:val="Heading1"/>
      </w:pPr>
      <w:r>
        <w:rPr>
          <w:lang w:val="zh_CN" w:bidi="zh_CN"/>
        </w:rPr>
        <w:t>גִּבְלִי</w:t>
      </w:r>
    </w:p>
    <w:p>
      <w:pPr/>
      <w:r>
        <w:rPr>
          <w:lang w:val="zh_CN" w:bidi="zh_CN"/>
        </w:rPr>
      </w:r>
      <w:r>
        <w:rPr>
          <w:lang w:val="zh_CN" w:bidi="zh_CN"/>
        </w:rPr>
        <w:t>גִּבְלִי</w:t>
      </w:r>
      <w:r>
        <w:rPr>
          <w:lang w:val="zh_CN" w:bidi="zh_CN"/>
        </w:rPr>
        <w:t xml:space="preserve"> (</w:t>
      </w:r>
      <w:r>
        <w:rPr>
          <w:lang w:val="zh_CN" w:bidi="zh_CN"/>
        </w:rPr>
        <w:t>H1382</w:t>
      </w:r>
      <w:r>
        <w:rPr>
          <w:lang w:val="zh_CN" w:bidi="zh_CN"/>
        </w:rPr>
        <w:t>)</w:t>
      </w:r>
    </w:p>
    <w:p>
      <w:pPr/>
      <w:r>
        <w:rPr>
          <w:lang w:val="zh_CN" w:bidi="zh_CN"/>
        </w:rPr>
      </w:r>
      <w:r>
        <w:rPr>
          <w:lang w:val="zh_CN" w:bidi="zh_CN"/>
        </w:rPr>
        <w:t xml:space="preserve">adj · </w:t>
      </w:r>
      <w:r>
        <w:rPr>
          <w:lang w:val="zh_CN" w:bidi="zh_CN"/>
        </w:rPr>
        <w:t>גְּבַל</w:t>
      </w:r>
    </w:p>
    <w:p>
      <w:pPr/>
      <w:r>
        <w:rPr>
          <w:lang w:val="zh_CN" w:bidi="zh_CN"/>
        </w:rPr>
      </w:r>
    </w:p>
    <w:p>
      <w:pPr/>
      <w:r>
        <w:rPr>
          <w:lang w:val="zh_CN" w:bidi="zh_CN"/>
        </w:rPr>
      </w:r>
      <w:r>
        <w:rPr>
          <w:lang w:val="zh_CN" w:bidi="zh_CN"/>
        </w:rPr>
        <w:t>迦巴勒人，《思》革巴耳人</w:t>
      </w:r>
      <w:r>
        <w:rPr>
          <w:lang w:val="zh_CN" w:bidi="zh_CN"/>
        </w:rPr>
        <w:t xml:space="preserve"> </w:t>
      </w:r>
      <w:r>
        <w:rPr>
          <w:lang w:val="zh_CN" w:bidi="zh_CN"/>
        </w:rPr>
        <w:t>＝腓尼基的城镇迦巴勒的居民</w:t>
      </w:r>
    </w:p>
    <w:p>
      <w:pPr/>
      <w:r>
        <w:rPr>
          <w:lang w:val="zh_CN" w:bidi="zh_CN"/>
        </w:rPr>
      </w:r>
      <w:r>
        <w:rPr>
          <w:lang w:val="zh_CN" w:bidi="zh_CN"/>
        </w:rPr>
        <w:t>JOS 13:5</w:t>
      </w:r>
      <w:r>
        <w:rPr>
          <w:lang w:val="zh_CN" w:bidi="zh_CN"/>
        </w:rPr>
        <w:t xml:space="preserve"> · </w:t>
      </w:r>
      <w:r>
        <w:rPr>
          <w:lang w:val="zh_CN" w:bidi="zh_CN"/>
        </w:rPr>
        <w:t>1KI 5:32</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גִּבֵּן</w:t>
      </w:r>
      <w:r>
        <w:rPr>
          <w:lang w:val="zh_CN" w:bidi="zh_CN"/>
        </w:rPr>
      </w:r>
    </w:p>
    <w:p>
      <w:pPr>
        <w:pStyle w:val="Heading1"/>
      </w:pPr>
      <w:r>
        <w:rPr>
          <w:lang w:val="zh_CN" w:bidi="zh_CN"/>
        </w:rPr>
        <w:t>גִּבֵּן</w:t>
      </w:r>
    </w:p>
    <w:p>
      <w:pPr/>
      <w:r>
        <w:rPr>
          <w:lang w:val="zh_CN" w:bidi="zh_CN"/>
        </w:rPr>
      </w:r>
      <w:r>
        <w:rPr>
          <w:lang w:val="zh_CN" w:bidi="zh_CN"/>
        </w:rPr>
        <w:t>גִּבֵּן</w:t>
      </w:r>
      <w:r>
        <w:rPr>
          <w:lang w:val="zh_CN" w:bidi="zh_CN"/>
        </w:rPr>
        <w:t xml:space="preserve"> (</w:t>
      </w:r>
      <w:r>
        <w:rPr>
          <w:lang w:val="zh_CN" w:bidi="zh_CN"/>
        </w:rPr>
        <w:t>H1384</w:t>
      </w:r>
      <w:r>
        <w:rPr>
          <w:lang w:val="zh_CN" w:bidi="zh_CN"/>
        </w:rPr>
        <w:t>)</w:t>
      </w:r>
    </w:p>
    <w:p>
      <w:pPr/>
      <w:r>
        <w:rPr>
          <w:lang w:val="zh_CN" w:bidi="zh_CN"/>
        </w:rPr>
      </w:r>
      <w:r>
        <w:rPr>
          <w:lang w:val="zh_CN" w:bidi="zh_CN"/>
        </w:rPr>
        <w:t xml:space="preserve">adj · </w:t>
      </w:r>
      <w:r>
        <w:rPr>
          <w:lang w:val="zh_CN" w:bidi="zh_CN"/>
        </w:rPr>
        <w:t>גַּבְנֹן</w:t>
      </w:r>
    </w:p>
    <w:p>
      <w:pPr/>
      <w:r>
        <w:rPr>
          <w:lang w:val="zh_CN" w:bidi="zh_CN"/>
        </w:rPr>
      </w:r>
    </w:p>
    <w:p>
      <w:pPr/>
      <w:r>
        <w:rPr>
          <w:lang w:val="zh_CN" w:bidi="zh_CN"/>
        </w:rPr>
      </w:r>
      <w:r>
        <w:rPr>
          <w:lang w:val="zh_CN" w:bidi="zh_CN"/>
        </w:rPr>
        <w:t>驼背的人</w:t>
      </w:r>
      <w:r>
        <w:rPr>
          <w:lang w:val="zh_CN" w:bidi="zh_CN"/>
        </w:rPr>
        <w:t xml:space="preserve"> </w:t>
      </w:r>
      <w:r>
        <w:rPr>
          <w:lang w:val="zh_CN" w:bidi="zh_CN"/>
        </w:rPr>
        <w:t>＝驼背的人，不能成为</w:t>
      </w:r>
      <w:r>
        <w:rPr>
          <w:lang w:val="zh_CN" w:bidi="zh_CN"/>
        </w:rPr>
        <w:t>祭司</w:t>
      </w:r>
    </w:p>
    <w:p>
      <w:pPr/>
      <w:r>
        <w:rPr>
          <w:lang w:val="zh_CN" w:bidi="zh_CN"/>
        </w:rPr>
      </w:r>
      <w:r>
        <w:rPr>
          <w:lang w:val="zh_CN" w:bidi="zh_CN"/>
        </w:rPr>
        <w:t>LEV 21:20</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גְּבִנָּה</w:t>
      </w:r>
      <w:r>
        <w:rPr>
          <w:lang w:val="zh_CN" w:bidi="zh_CN"/>
        </w:rPr>
      </w:r>
    </w:p>
    <w:p>
      <w:pPr>
        <w:pStyle w:val="Heading1"/>
      </w:pPr>
      <w:r>
        <w:rPr>
          <w:lang w:val="zh_CN" w:bidi="zh_CN"/>
        </w:rPr>
        <w:t>גְּבִנָּה</w:t>
      </w:r>
    </w:p>
    <w:p>
      <w:pPr/>
      <w:r>
        <w:rPr>
          <w:lang w:val="zh_CN" w:bidi="zh_CN"/>
        </w:rPr>
      </w:r>
      <w:r>
        <w:rPr>
          <w:lang w:val="zh_CN" w:bidi="zh_CN"/>
        </w:rPr>
        <w:t>גְּבִנָּה</w:t>
      </w:r>
      <w:r>
        <w:rPr>
          <w:lang w:val="zh_CN" w:bidi="zh_CN"/>
        </w:rPr>
        <w:t xml:space="preserve"> (</w:t>
      </w:r>
      <w:r>
        <w:rPr>
          <w:lang w:val="zh_CN" w:bidi="zh_CN"/>
        </w:rPr>
        <w:t>H1385</w:t>
      </w:r>
      <w:r>
        <w:rPr>
          <w:lang w:val="zh_CN" w:bidi="zh_CN"/>
        </w:rPr>
        <w:t xml:space="preserve">) — </w:t>
      </w:r>
      <w:r>
        <w:rPr>
          <w:lang w:val="zh_CN" w:bidi="zh_CN"/>
        </w:rPr>
        <w:t>גְּבִינָה</w:t>
      </w:r>
    </w:p>
    <w:p>
      <w:pPr/>
      <w:r>
        <w:rPr>
          <w:lang w:val="zh_CN" w:bidi="zh_CN"/>
        </w:rPr>
      </w:r>
      <w:r>
        <w:rPr>
          <w:lang w:val="zh_CN" w:bidi="zh_CN"/>
        </w:rPr>
        <w:t>noun f</w:t>
      </w:r>
    </w:p>
    <w:p>
      <w:pPr/>
      <w:r>
        <w:rPr>
          <w:lang w:val="zh_CN" w:bidi="zh_CN"/>
        </w:rPr>
      </w:r>
    </w:p>
    <w:p>
      <w:pPr/>
      <w:r>
        <w:rPr>
          <w:lang w:val="zh_CN" w:bidi="zh_CN"/>
        </w:rPr>
      </w:r>
      <w:r>
        <w:rPr>
          <w:lang w:val="zh_CN" w:bidi="zh_CN"/>
        </w:rPr>
        <w:t>奶酪，奶饼</w:t>
      </w:r>
      <w:r>
        <w:rPr>
          <w:lang w:val="zh_CN" w:bidi="zh_CN"/>
        </w:rPr>
        <w:t xml:space="preserve"> </w:t>
      </w:r>
      <w:r>
        <w:rPr>
          <w:lang w:val="zh_CN" w:bidi="zh_CN"/>
        </w:rPr>
        <w:t>＝由压缩的牛奶凝乳制成的一种物质，一开始是液体，慢慢变成固体；►用作食物；≈用作比喻婴儿的身体在母体子宫内生长</w:t>
      </w:r>
    </w:p>
    <w:p>
      <w:pPr/>
      <w:r>
        <w:rPr>
          <w:lang w:val="zh_CN" w:bidi="zh_CN"/>
        </w:rPr>
      </w:r>
      <w:r>
        <w:rPr>
          <w:lang w:val="zh_CN" w:bidi="zh_CN"/>
        </w:rPr>
        <w:t>JOB 10:10</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גַּבְנֹן</w:t>
      </w:r>
      <w:r>
        <w:rPr>
          <w:lang w:val="zh_CN" w:bidi="zh_CN"/>
        </w:rPr>
      </w:r>
    </w:p>
    <w:p>
      <w:pPr>
        <w:pStyle w:val="Heading1"/>
      </w:pPr>
      <w:r>
        <w:rPr>
          <w:lang w:val="zh_CN" w:bidi="zh_CN"/>
        </w:rPr>
        <w:t>גַּבְנֹן</w:t>
      </w:r>
    </w:p>
    <w:p>
      <w:pPr/>
      <w:r>
        <w:rPr>
          <w:lang w:val="zh_CN" w:bidi="zh_CN"/>
        </w:rPr>
      </w:r>
      <w:r>
        <w:rPr>
          <w:lang w:val="zh_CN" w:bidi="zh_CN"/>
        </w:rPr>
        <w:t>גַּבְנֹן</w:t>
      </w:r>
      <w:r>
        <w:rPr>
          <w:lang w:val="zh_CN" w:bidi="zh_CN"/>
        </w:rPr>
        <w:t xml:space="preserve"> (</w:t>
      </w:r>
      <w:r>
        <w:rPr>
          <w:lang w:val="zh_CN" w:bidi="zh_CN"/>
        </w:rPr>
        <w:t>H1386</w:t>
      </w:r>
      <w:r>
        <w:rPr>
          <w:lang w:val="zh_CN" w:bidi="zh_CN"/>
        </w:rPr>
        <w:t>)</w:t>
      </w:r>
    </w:p>
    <w:p>
      <w:pPr/>
      <w:r>
        <w:rPr>
          <w:lang w:val="zh_CN" w:bidi="zh_CN"/>
        </w:rPr>
      </w:r>
      <w:r>
        <w:rPr>
          <w:lang w:val="zh_CN" w:bidi="zh_CN"/>
        </w:rPr>
        <w:t xml:space="preserve">noun m · </w:t>
      </w:r>
      <w:r>
        <w:rPr>
          <w:lang w:val="zh_CN" w:bidi="zh_CN"/>
        </w:rPr>
        <w:t>גִּבֵּן</w:t>
      </w:r>
    </w:p>
    <w:p>
      <w:pPr/>
      <w:r>
        <w:rPr>
          <w:lang w:val="zh_CN" w:bidi="zh_CN"/>
        </w:rPr>
      </w:r>
    </w:p>
    <w:p>
      <w:pPr/>
      <w:r>
        <w:rPr>
          <w:lang w:val="zh_CN" w:bidi="zh_CN"/>
        </w:rPr>
      </w:r>
      <w:r>
        <w:rPr>
          <w:lang w:val="zh_CN" w:bidi="zh_CN"/>
        </w:rPr>
        <w:t>高峰；山顶</w:t>
      </w:r>
      <w:r>
        <w:rPr>
          <w:lang w:val="zh_CN" w:bidi="zh_CN"/>
        </w:rPr>
        <w:t xml:space="preserve"> </w:t>
      </w:r>
      <w:r>
        <w:rPr>
          <w:lang w:val="zh_CN" w:bidi="zh_CN"/>
        </w:rPr>
        <w:t>确切含义不明；很可能：＝山或山丘的顶部</w:t>
      </w:r>
    </w:p>
    <w:p>
      <w:pPr/>
      <w:r>
        <w:rPr>
          <w:lang w:val="zh_CN" w:bidi="zh_CN"/>
        </w:rPr>
      </w:r>
      <w:r>
        <w:rPr>
          <w:lang w:val="zh_CN" w:bidi="zh_CN"/>
        </w:rPr>
        <w:t>PSA 68:16</w:t>
      </w:r>
      <w:r>
        <w:rPr>
          <w:lang w:val="zh_CN" w:bidi="zh_CN"/>
        </w:rPr>
        <w:t xml:space="preserve"> · </w:t>
      </w:r>
      <w:r>
        <w:rPr>
          <w:lang w:val="zh_CN" w:bidi="zh_CN"/>
        </w:rPr>
        <w:t>PSA 68:17</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גֶּבַע</w:t>
      </w:r>
      <w:r>
        <w:rPr>
          <w:lang w:val="zh_CN" w:bidi="zh_CN"/>
        </w:rPr>
      </w:r>
    </w:p>
    <w:p>
      <w:pPr>
        <w:pStyle w:val="Heading1"/>
      </w:pPr>
      <w:r>
        <w:rPr>
          <w:lang w:val="zh_CN" w:bidi="zh_CN"/>
        </w:rPr>
        <w:t>גֶּבַע</w:t>
      </w:r>
    </w:p>
    <w:p>
      <w:pPr/>
      <w:r>
        <w:rPr>
          <w:lang w:val="zh_CN" w:bidi="zh_CN"/>
        </w:rPr>
      </w:r>
      <w:r>
        <w:rPr>
          <w:lang w:val="zh_CN" w:bidi="zh_CN"/>
        </w:rPr>
        <w:t>גֶּבַע</w:t>
      </w:r>
      <w:r>
        <w:rPr>
          <w:lang w:val="zh_CN" w:bidi="zh_CN"/>
        </w:rPr>
        <w:t xml:space="preserve"> (</w:t>
      </w:r>
      <w:r>
        <w:rPr>
          <w:lang w:val="zh_CN" w:bidi="zh_CN"/>
        </w:rPr>
        <w:t>H1387</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גִּבְעָה</w:t>
      </w:r>
      <w:r>
        <w:rPr>
          <w:lang w:val="zh_CN" w:bidi="zh_CN"/>
        </w:rPr>
        <w:t xml:space="preserve"> · </w:t>
      </w:r>
      <w:r>
        <w:rPr>
          <w:lang w:val="zh_CN" w:bidi="zh_CN"/>
        </w:rPr>
        <w:t>גִּבְעַת שָׁאוּל</w:t>
      </w:r>
    </w:p>
    <w:p>
      <w:pPr/>
      <w:r>
        <w:rPr>
          <w:lang w:val="zh_CN" w:bidi="zh_CN"/>
        </w:rPr>
      </w:r>
      <w:r>
        <w:rPr>
          <w:lang w:val="zh_CN" w:bidi="zh_CN"/>
        </w:rPr>
        <w:t>迦巴，《思》革巴</w:t>
      </w:r>
      <w:r>
        <w:rPr>
          <w:lang w:val="zh_CN" w:bidi="zh_CN"/>
        </w:rPr>
        <w:t xml:space="preserve"> </w:t>
      </w:r>
      <w:r>
        <w:rPr>
          <w:lang w:val="zh_CN" w:bidi="zh_CN"/>
        </w:rPr>
        <w:t>＝城镇，可能就是</w:t>
      </w:r>
      <w:r>
        <w:rPr>
          <w:lang w:val="zh_CN" w:bidi="zh_CN"/>
        </w:rPr>
        <w:t>基比亚</w:t>
      </w:r>
      <w:r>
        <w:rPr>
          <w:lang w:val="zh_CN" w:bidi="zh_CN"/>
        </w:rPr>
        <w:t>；◄</w:t>
      </w:r>
      <w:r>
        <w:rPr>
          <w:lang w:val="zh_CN" w:bidi="zh_CN"/>
        </w:rPr>
        <w:t>便雅悯</w:t>
      </w:r>
      <w:r>
        <w:rPr>
          <w:lang w:val="zh_CN" w:bidi="zh_CN"/>
        </w:rPr>
        <w:t>支派的地域；►分配给了利未人；</w:t>
      </w:r>
      <w:r>
        <w:rPr>
          <w:lang w:val="zh_CN" w:bidi="zh_CN"/>
        </w:rPr>
        <w:t>扫罗</w:t>
      </w:r>
      <w:r>
        <w:rPr>
          <w:lang w:val="zh_CN" w:bidi="zh_CN"/>
        </w:rPr>
        <w:t>王的家乡</w:t>
      </w:r>
    </w:p>
    <w:p>
      <w:pPr/>
      <w:r>
        <w:rPr>
          <w:lang w:val="zh_CN" w:bidi="zh_CN"/>
        </w:rPr>
      </w:r>
      <w:r>
        <w:rPr>
          <w:lang w:val="zh_CN" w:bidi="zh_CN"/>
        </w:rPr>
        <w:t>JOS 18:24</w:t>
      </w:r>
      <w:r>
        <w:rPr>
          <w:lang w:val="zh_CN" w:bidi="zh_CN"/>
        </w:rPr>
        <w:t xml:space="preserve"> · </w:t>
      </w:r>
      <w:r>
        <w:rPr>
          <w:lang w:val="zh_CN" w:bidi="zh_CN"/>
        </w:rPr>
        <w:t>JOS 21:17</w:t>
      </w:r>
      <w:r>
        <w:rPr>
          <w:lang w:val="zh_CN" w:bidi="zh_CN"/>
        </w:rPr>
        <w:t xml:space="preserve"> · </w:t>
      </w:r>
      <w:r>
        <w:rPr>
          <w:lang w:val="zh_CN" w:bidi="zh_CN"/>
        </w:rPr>
        <w:t>JDG 20:10</w:t>
      </w:r>
      <w:r>
        <w:rPr>
          <w:lang w:val="zh_CN" w:bidi="zh_CN"/>
        </w:rPr>
        <w:t xml:space="preserve"> · </w:t>
      </w:r>
      <w:r>
        <w:rPr>
          <w:lang w:val="zh_CN" w:bidi="zh_CN"/>
        </w:rPr>
        <w:t>JDG 20:33</w:t>
      </w:r>
      <w:r>
        <w:rPr>
          <w:lang w:val="zh_CN" w:bidi="zh_CN"/>
        </w:rPr>
        <w:t xml:space="preserve"> · </w:t>
      </w:r>
      <w:r>
        <w:rPr>
          <w:lang w:val="zh_CN" w:bidi="zh_CN"/>
        </w:rPr>
        <w:t>1SA 13:3</w:t>
      </w:r>
      <w:r>
        <w:rPr>
          <w:lang w:val="zh_CN" w:bidi="zh_CN"/>
        </w:rPr>
        <w:t xml:space="preserve"> · </w:t>
      </w:r>
      <w:r>
        <w:rPr>
          <w:lang w:val="zh_CN" w:bidi="zh_CN"/>
        </w:rPr>
        <w:t>1SA 13:16</w:t>
      </w:r>
      <w:r>
        <w:rPr>
          <w:lang w:val="zh_CN" w:bidi="zh_CN"/>
        </w:rPr>
        <w:t xml:space="preserve"> · </w:t>
      </w:r>
      <w:r>
        <w:rPr>
          <w:lang w:val="zh_CN" w:bidi="zh_CN"/>
        </w:rPr>
        <w:t>1SA 14:5</w:t>
      </w:r>
      <w:r>
        <w:rPr>
          <w:lang w:val="zh_CN" w:bidi="zh_CN"/>
        </w:rPr>
        <w:t xml:space="preserve"> · </w:t>
      </w:r>
      <w:r>
        <w:rPr>
          <w:lang w:val="zh_CN" w:bidi="zh_CN"/>
        </w:rPr>
        <w:t>2SA 5:25</w:t>
      </w:r>
      <w:r>
        <w:rPr>
          <w:lang w:val="zh_CN" w:bidi="zh_CN"/>
        </w:rPr>
        <w:t xml:space="preserve"> · </w:t>
      </w:r>
      <w:r>
        <w:rPr>
          <w:lang w:val="zh_CN" w:bidi="zh_CN"/>
        </w:rPr>
        <w:t>1KI 15:22</w:t>
      </w:r>
      <w:r>
        <w:rPr>
          <w:lang w:val="zh_CN" w:bidi="zh_CN"/>
        </w:rPr>
        <w:t xml:space="preserve"> · </w:t>
      </w:r>
      <w:r>
        <w:rPr>
          <w:lang w:val="zh_CN" w:bidi="zh_CN"/>
        </w:rPr>
        <w:t>2KI 23:8</w:t>
      </w:r>
      <w:r>
        <w:rPr>
          <w:lang w:val="zh_CN" w:bidi="zh_CN"/>
        </w:rPr>
        <w:t xml:space="preserve"> · </w:t>
      </w:r>
      <w:r>
        <w:rPr>
          <w:lang w:val="zh_CN" w:bidi="zh_CN"/>
        </w:rPr>
        <w:t>1CH 6:45</w:t>
      </w:r>
      <w:r>
        <w:rPr>
          <w:lang w:val="zh_CN" w:bidi="zh_CN"/>
        </w:rPr>
        <w:t xml:space="preserve"> · </w:t>
      </w:r>
      <w:r>
        <w:rPr>
          <w:lang w:val="zh_CN" w:bidi="zh_CN"/>
        </w:rPr>
        <w:t>1CH 8:6</w:t>
      </w:r>
      <w:r>
        <w:rPr>
          <w:lang w:val="zh_CN" w:bidi="zh_CN"/>
        </w:rPr>
        <w:t xml:space="preserve"> · </w:t>
      </w:r>
      <w:r>
        <w:rPr>
          <w:lang w:val="zh_CN" w:bidi="zh_CN"/>
        </w:rPr>
        <w:t>2CH 16:6</w:t>
      </w:r>
      <w:r>
        <w:rPr>
          <w:lang w:val="zh_CN" w:bidi="zh_CN"/>
        </w:rPr>
        <w:t xml:space="preserve"> · </w:t>
      </w:r>
      <w:r>
        <w:rPr>
          <w:lang w:val="zh_CN" w:bidi="zh_CN"/>
        </w:rPr>
        <w:t>EZR 2:26</w:t>
      </w:r>
      <w:r>
        <w:rPr>
          <w:lang w:val="zh_CN" w:bidi="zh_CN"/>
        </w:rPr>
        <w:t xml:space="preserve"> · </w:t>
      </w:r>
      <w:r>
        <w:rPr>
          <w:lang w:val="zh_CN" w:bidi="zh_CN"/>
        </w:rPr>
        <w:t>NEH 7:30</w:t>
      </w:r>
      <w:r>
        <w:rPr>
          <w:lang w:val="zh_CN" w:bidi="zh_CN"/>
        </w:rPr>
        <w:t xml:space="preserve"> · </w:t>
      </w:r>
      <w:r>
        <w:rPr>
          <w:lang w:val="zh_CN" w:bidi="zh_CN"/>
        </w:rPr>
        <w:t>NEH 11:31</w:t>
      </w:r>
      <w:r>
        <w:rPr>
          <w:lang w:val="zh_CN" w:bidi="zh_CN"/>
        </w:rPr>
        <w:t xml:space="preserve"> · </w:t>
      </w:r>
      <w:r>
        <w:rPr>
          <w:lang w:val="zh_CN" w:bidi="zh_CN"/>
        </w:rPr>
        <w:t>NEH 12:29</w:t>
      </w:r>
      <w:r>
        <w:rPr>
          <w:lang w:val="zh_CN" w:bidi="zh_CN"/>
        </w:rPr>
        <w:t xml:space="preserve"> · </w:t>
      </w:r>
      <w:r>
        <w:rPr>
          <w:lang w:val="zh_CN" w:bidi="zh_CN"/>
        </w:rPr>
        <w:t>ISA 10:29</w:t>
      </w:r>
      <w:r>
        <w:rPr>
          <w:lang w:val="zh_CN" w:bidi="zh_CN"/>
        </w:rPr>
        <w:t xml:space="preserve"> · </w:t>
      </w:r>
      <w:r>
        <w:rPr>
          <w:lang w:val="zh_CN" w:bidi="zh_CN"/>
        </w:rPr>
        <w:t>ZEC 14:10</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גִּבְעָה</w:t>
      </w:r>
      <w:r>
        <w:rPr>
          <w:lang w:val="zh_CN" w:bidi="zh_CN"/>
        </w:rPr>
      </w:r>
    </w:p>
    <w:p>
      <w:pPr>
        <w:pStyle w:val="Heading1"/>
      </w:pPr>
      <w:r>
        <w:rPr>
          <w:lang w:val="zh_CN" w:bidi="zh_CN"/>
        </w:rPr>
        <w:t>גִּבְעָה</w:t>
      </w:r>
    </w:p>
    <w:p>
      <w:pPr/>
      <w:r>
        <w:rPr>
          <w:lang w:val="zh_CN" w:bidi="zh_CN"/>
        </w:rPr>
      </w:r>
      <w:r>
        <w:rPr>
          <w:lang w:val="zh_CN" w:bidi="zh_CN"/>
        </w:rPr>
        <w:t>גִּבְעָה</w:t>
      </w:r>
      <w:r>
        <w:rPr>
          <w:lang w:val="zh_CN" w:bidi="zh_CN"/>
        </w:rPr>
        <w:t xml:space="preserve"> (</w:t>
      </w:r>
      <w:r>
        <w:rPr>
          <w:lang w:val="zh_CN" w:bidi="zh_CN"/>
        </w:rPr>
        <w:t>H1388</w:t>
      </w:r>
      <w:r>
        <w:rPr>
          <w:lang w:val="zh_CN" w:bidi="zh_CN"/>
        </w:rPr>
        <w:t xml:space="preserve"> · </w:t>
      </w:r>
      <w:r>
        <w:rPr>
          <w:lang w:val="zh_CN" w:bidi="zh_CN"/>
        </w:rPr>
        <w:t>H1389</w:t>
      </w:r>
      <w:r>
        <w:rPr>
          <w:lang w:val="zh_CN" w:bidi="zh_CN"/>
        </w:rPr>
        <w:t xml:space="preserve"> · </w:t>
      </w:r>
      <w:r>
        <w:rPr>
          <w:lang w:val="zh_CN" w:bidi="zh_CN"/>
        </w:rPr>
        <w:t>H1390</w:t>
      </w:r>
      <w:r>
        <w:rPr>
          <w:lang w:val="zh_CN" w:bidi="zh_CN"/>
        </w:rPr>
        <w:t xml:space="preserve"> · </w:t>
      </w:r>
      <w:r>
        <w:rPr>
          <w:lang w:val="zh_CN" w:bidi="zh_CN"/>
        </w:rPr>
        <w:t>H1394</w:t>
      </w:r>
      <w:r>
        <w:rPr>
          <w:lang w:val="zh_CN" w:bidi="zh_CN"/>
        </w:rPr>
        <w:t xml:space="preserve">) — </w:t>
      </w:r>
      <w:r>
        <w:rPr>
          <w:lang w:val="zh_CN" w:bidi="zh_CN"/>
        </w:rPr>
        <w:t>גִּבְעָא, גִּבְעַת</w:t>
      </w:r>
    </w:p>
    <w:p>
      <w:pPr/>
      <w:r>
        <w:rPr>
          <w:lang w:val="zh_CN" w:bidi="zh_CN"/>
        </w:rPr>
      </w:r>
      <w:r>
        <w:rPr>
          <w:lang w:val="zh_CN" w:bidi="zh_CN"/>
        </w:rPr>
        <w:t>noun f</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אָפִיק</w:t>
      </w:r>
      <w:r>
        <w:rPr>
          <w:lang w:val="zh_CN" w:bidi="zh_CN"/>
        </w:rPr>
        <w:t xml:space="preserve"> · </w:t>
      </w:r>
      <w:r>
        <w:rPr>
          <w:lang w:val="zh_CN" w:bidi="zh_CN"/>
        </w:rPr>
        <w:t>גַּיְא</w:t>
      </w:r>
      <w:r>
        <w:rPr>
          <w:lang w:val="zh_CN" w:bidi="zh_CN"/>
        </w:rPr>
        <w:t xml:space="preserve"> · </w:t>
      </w:r>
      <w:r>
        <w:rPr>
          <w:lang w:val="zh_CN" w:bidi="zh_CN"/>
        </w:rPr>
        <w:t>הַר</w:t>
      </w:r>
      <w:r>
        <w:rPr>
          <w:lang w:val="zh_CN" w:bidi="zh_CN"/>
        </w:rPr>
        <w:t xml:space="preserve"> · </w:t>
      </w:r>
      <w:r>
        <w:rPr>
          <w:lang w:val="zh_CN" w:bidi="zh_CN"/>
        </w:rPr>
        <w:t>נָוָה</w:t>
      </w:r>
      <w:r>
        <w:rPr>
          <w:lang w:val="zh_CN" w:bidi="zh_CN"/>
        </w:rPr>
        <w:t xml:space="preserve"> · </w:t>
      </w:r>
      <w:r>
        <w:rPr>
          <w:lang w:val="zh_CN" w:bidi="zh_CN"/>
        </w:rPr>
        <w:t>צוּר</w:t>
      </w:r>
    </w:p>
    <w:p>
      <w:pPr/>
      <w:r>
        <w:rPr>
          <w:lang w:val="zh_CN" w:bidi="zh_CN"/>
        </w:rPr>
      </w:r>
      <w:r>
        <w:rPr>
          <w:lang w:val="zh_CN" w:bidi="zh_CN"/>
        </w:rPr>
        <w:t>山丘，山岗，小山</w:t>
      </w:r>
      <w:r>
        <w:rPr>
          <w:lang w:val="zh_CN" w:bidi="zh_CN"/>
        </w:rPr>
        <w:t xml:space="preserve"> </w:t>
      </w:r>
      <w:r>
        <w:rPr>
          <w:lang w:val="zh_CN" w:bidi="zh_CN"/>
        </w:rPr>
        <w:t>＝地球表面的高地，从地表逐渐上升到比周围的水平面相对较高的高度；一般比</w:t>
      </w:r>
      <w:r>
        <w:rPr>
          <w:lang w:val="zh_CN" w:bidi="zh_CN"/>
        </w:rPr>
        <w:t>山</w:t>
      </w:r>
      <w:r>
        <w:rPr>
          <w:lang w:val="zh_CN" w:bidi="zh_CN"/>
        </w:rPr>
        <w:t>的高度要低</w:t>
      </w:r>
    </w:p>
    <w:p>
      <w:pPr/>
      <w:r>
        <w:rPr>
          <w:lang w:val="zh_CN" w:bidi="zh_CN"/>
        </w:rPr>
      </w:r>
      <w:r>
        <w:rPr>
          <w:lang w:val="zh_CN" w:bidi="zh_CN"/>
        </w:rPr>
        <w:t>GEN 49:26</w:t>
      </w:r>
      <w:r>
        <w:rPr>
          <w:lang w:val="zh_CN" w:bidi="zh_CN"/>
        </w:rPr>
        <w:t xml:space="preserve"> · </w:t>
      </w:r>
      <w:r>
        <w:rPr>
          <w:lang w:val="zh_CN" w:bidi="zh_CN"/>
        </w:rPr>
        <w:t>EXO 17:9</w:t>
      </w:r>
      <w:r>
        <w:rPr>
          <w:lang w:val="zh_CN" w:bidi="zh_CN"/>
        </w:rPr>
        <w:t xml:space="preserve"> · </w:t>
      </w:r>
      <w:r>
        <w:rPr>
          <w:lang w:val="zh_CN" w:bidi="zh_CN"/>
        </w:rPr>
        <w:t>EXO 17:10</w:t>
      </w:r>
      <w:r>
        <w:rPr>
          <w:lang w:val="zh_CN" w:bidi="zh_CN"/>
        </w:rPr>
        <w:t xml:space="preserve"> · </w:t>
      </w:r>
      <w:r>
        <w:rPr>
          <w:lang w:val="zh_CN" w:bidi="zh_CN"/>
        </w:rPr>
        <w:t>NUM 23:9</w:t>
      </w:r>
      <w:r>
        <w:rPr>
          <w:lang w:val="zh_CN" w:bidi="zh_CN"/>
        </w:rPr>
        <w:t xml:space="preserve"> · </w:t>
      </w:r>
      <w:r>
        <w:rPr>
          <w:lang w:val="zh_CN" w:bidi="zh_CN"/>
        </w:rPr>
        <w:t>DEU 12:2</w:t>
      </w:r>
      <w:r>
        <w:rPr>
          <w:lang w:val="zh_CN" w:bidi="zh_CN"/>
        </w:rPr>
        <w:t xml:space="preserve"> · </w:t>
      </w:r>
      <w:r>
        <w:rPr>
          <w:lang w:val="zh_CN" w:bidi="zh_CN"/>
        </w:rPr>
        <w:t>DEU 33:15</w:t>
      </w:r>
      <w:r>
        <w:rPr>
          <w:lang w:val="zh_CN" w:bidi="zh_CN"/>
        </w:rPr>
        <w:t xml:space="preserve"> · </w:t>
      </w:r>
      <w:r>
        <w:rPr>
          <w:lang w:val="zh_CN" w:bidi="zh_CN"/>
        </w:rPr>
        <w:t>1SA 7:1</w:t>
      </w:r>
      <w:r>
        <w:rPr>
          <w:lang w:val="zh_CN" w:bidi="zh_CN"/>
        </w:rPr>
        <w:t xml:space="preserve"> · </w:t>
      </w:r>
      <w:r>
        <w:rPr>
          <w:lang w:val="zh_CN" w:bidi="zh_CN"/>
        </w:rPr>
        <w:t>2SA 2:25</w:t>
      </w:r>
      <w:r>
        <w:rPr>
          <w:lang w:val="zh_CN" w:bidi="zh_CN"/>
        </w:rPr>
        <w:t xml:space="preserve"> · </w:t>
      </w:r>
      <w:r>
        <w:rPr>
          <w:lang w:val="zh_CN" w:bidi="zh_CN"/>
        </w:rPr>
        <w:t>2SA 6:3</w:t>
      </w:r>
      <w:r>
        <w:rPr>
          <w:lang w:val="zh_CN" w:bidi="zh_CN"/>
        </w:rPr>
        <w:t xml:space="preserve"> · </w:t>
      </w:r>
      <w:r>
        <w:rPr>
          <w:lang w:val="zh_CN" w:bidi="zh_CN"/>
        </w:rPr>
        <w:t>2SA 6:4</w:t>
      </w:r>
      <w:r>
        <w:rPr>
          <w:lang w:val="zh_CN" w:bidi="zh_CN"/>
        </w:rPr>
        <w:t xml:space="preserve"> · </w:t>
      </w:r>
      <w:r>
        <w:rPr>
          <w:lang w:val="zh_CN" w:bidi="zh_CN"/>
        </w:rPr>
        <w:t>1KI 14:23</w:t>
      </w:r>
      <w:r>
        <w:rPr>
          <w:lang w:val="zh_CN" w:bidi="zh_CN"/>
        </w:rPr>
        <w:t xml:space="preserve"> · </w:t>
      </w:r>
      <w:r>
        <w:rPr>
          <w:lang w:val="zh_CN" w:bidi="zh_CN"/>
        </w:rPr>
        <w:t>2KI 16:4</w:t>
      </w:r>
      <w:r>
        <w:rPr>
          <w:lang w:val="zh_CN" w:bidi="zh_CN"/>
        </w:rPr>
        <w:t xml:space="preserve"> · </w:t>
      </w:r>
      <w:r>
        <w:rPr>
          <w:lang w:val="zh_CN" w:bidi="zh_CN"/>
        </w:rPr>
        <w:t>2KI 17:10</w:t>
      </w:r>
      <w:r>
        <w:rPr>
          <w:lang w:val="zh_CN" w:bidi="zh_CN"/>
        </w:rPr>
        <w:t xml:space="preserve"> · </w:t>
      </w:r>
      <w:r>
        <w:rPr>
          <w:lang w:val="zh_CN" w:bidi="zh_CN"/>
        </w:rPr>
        <w:t>2CH 28:4</w:t>
      </w:r>
      <w:r>
        <w:rPr>
          <w:lang w:val="zh_CN" w:bidi="zh_CN"/>
        </w:rPr>
        <w:t xml:space="preserve"> · </w:t>
      </w:r>
      <w:r>
        <w:rPr>
          <w:lang w:val="zh_CN" w:bidi="zh_CN"/>
        </w:rPr>
        <w:t>JOB 15:7</w:t>
      </w:r>
      <w:r>
        <w:rPr>
          <w:lang w:val="zh_CN" w:bidi="zh_CN"/>
        </w:rPr>
        <w:t xml:space="preserve"> · </w:t>
      </w:r>
      <w:r>
        <w:rPr>
          <w:lang w:val="zh_CN" w:bidi="zh_CN"/>
        </w:rPr>
        <w:t>PSA 65:13</w:t>
      </w:r>
      <w:r>
        <w:rPr>
          <w:lang w:val="zh_CN" w:bidi="zh_CN"/>
        </w:rPr>
        <w:t xml:space="preserve"> · </w:t>
      </w:r>
      <w:r>
        <w:rPr>
          <w:lang w:val="zh_CN" w:bidi="zh_CN"/>
        </w:rPr>
        <w:t>PSA 72:3</w:t>
      </w:r>
      <w:r>
        <w:rPr>
          <w:lang w:val="zh_CN" w:bidi="zh_CN"/>
        </w:rPr>
        <w:t xml:space="preserve"> · </w:t>
      </w:r>
      <w:r>
        <w:rPr>
          <w:lang w:val="zh_CN" w:bidi="zh_CN"/>
        </w:rPr>
        <w:t>PSA 114:4</w:t>
      </w:r>
      <w:r>
        <w:rPr>
          <w:lang w:val="zh_CN" w:bidi="zh_CN"/>
        </w:rPr>
        <w:t xml:space="preserve"> · </w:t>
      </w:r>
      <w:r>
        <w:rPr>
          <w:lang w:val="zh_CN" w:bidi="zh_CN"/>
        </w:rPr>
        <w:t>PSA 114:6</w:t>
      </w:r>
      <w:r>
        <w:rPr>
          <w:lang w:val="zh_CN" w:bidi="zh_CN"/>
        </w:rPr>
        <w:t xml:space="preserve"> · </w:t>
      </w:r>
      <w:r>
        <w:rPr>
          <w:lang w:val="zh_CN" w:bidi="zh_CN"/>
        </w:rPr>
        <w:t>PSA 148:9</w:t>
      </w:r>
      <w:r>
        <w:rPr>
          <w:lang w:val="zh_CN" w:bidi="zh_CN"/>
        </w:rPr>
        <w:t xml:space="preserve"> · </w:t>
      </w:r>
      <w:r>
        <w:rPr>
          <w:lang w:val="zh_CN" w:bidi="zh_CN"/>
        </w:rPr>
        <w:t>PRO 8:25</w:t>
      </w:r>
      <w:r>
        <w:rPr>
          <w:lang w:val="zh_CN" w:bidi="zh_CN"/>
        </w:rPr>
        <w:t xml:space="preserve"> · </w:t>
      </w:r>
      <w:r>
        <w:rPr>
          <w:lang w:val="zh_CN" w:bidi="zh_CN"/>
        </w:rPr>
        <w:t>SNG 2:8</w:t>
      </w:r>
      <w:r>
        <w:rPr>
          <w:lang w:val="zh_CN" w:bidi="zh_CN"/>
        </w:rPr>
        <w:t xml:space="preserve"> · </w:t>
      </w:r>
      <w:r>
        <w:rPr>
          <w:lang w:val="zh_CN" w:bidi="zh_CN"/>
        </w:rPr>
        <w:t>SNG 4:6</w:t>
      </w:r>
      <w:r>
        <w:rPr>
          <w:lang w:val="zh_CN" w:bidi="zh_CN"/>
        </w:rPr>
        <w:t xml:space="preserve"> · </w:t>
      </w:r>
      <w:r>
        <w:rPr>
          <w:lang w:val="zh_CN" w:bidi="zh_CN"/>
        </w:rPr>
        <w:t>ISA 2:2</w:t>
      </w:r>
      <w:r>
        <w:rPr>
          <w:lang w:val="zh_CN" w:bidi="zh_CN"/>
        </w:rPr>
        <w:t xml:space="preserve"> · </w:t>
      </w:r>
      <w:r>
        <w:rPr>
          <w:lang w:val="zh_CN" w:bidi="zh_CN"/>
        </w:rPr>
        <w:t>ISA 2:14</w:t>
      </w:r>
      <w:r>
        <w:rPr>
          <w:lang w:val="zh_CN" w:bidi="zh_CN"/>
        </w:rPr>
        <w:t xml:space="preserve"> · </w:t>
      </w:r>
      <w:r>
        <w:rPr>
          <w:lang w:val="zh_CN" w:bidi="zh_CN"/>
        </w:rPr>
        <w:t>ISA 10:32</w:t>
      </w:r>
      <w:r>
        <w:rPr>
          <w:lang w:val="zh_CN" w:bidi="zh_CN"/>
        </w:rPr>
        <w:t xml:space="preserve"> · </w:t>
      </w:r>
      <w:r>
        <w:rPr>
          <w:lang w:val="zh_CN" w:bidi="zh_CN"/>
        </w:rPr>
        <w:t>ISA 30:17</w:t>
      </w:r>
      <w:r>
        <w:rPr>
          <w:lang w:val="zh_CN" w:bidi="zh_CN"/>
        </w:rPr>
        <w:t xml:space="preserve"> · </w:t>
      </w:r>
      <w:r>
        <w:rPr>
          <w:lang w:val="zh_CN" w:bidi="zh_CN"/>
        </w:rPr>
        <w:t>ISA 30:25</w:t>
      </w:r>
      <w:r>
        <w:rPr>
          <w:lang w:val="zh_CN" w:bidi="zh_CN"/>
        </w:rPr>
        <w:t xml:space="preserve"> · </w:t>
      </w:r>
      <w:r>
        <w:rPr>
          <w:lang w:val="zh_CN" w:bidi="zh_CN"/>
        </w:rPr>
        <w:t>ISA 31:4</w:t>
      </w:r>
      <w:r>
        <w:rPr>
          <w:lang w:val="zh_CN" w:bidi="zh_CN"/>
        </w:rPr>
        <w:t xml:space="preserve"> · </w:t>
      </w:r>
      <w:r>
        <w:rPr>
          <w:lang w:val="zh_CN" w:bidi="zh_CN"/>
        </w:rPr>
        <w:t>ISA 40:4</w:t>
      </w:r>
      <w:r>
        <w:rPr>
          <w:lang w:val="zh_CN" w:bidi="zh_CN"/>
        </w:rPr>
        <w:t xml:space="preserve"> · </w:t>
      </w:r>
      <w:r>
        <w:rPr>
          <w:lang w:val="zh_CN" w:bidi="zh_CN"/>
        </w:rPr>
        <w:t>ISA 40:12</w:t>
      </w:r>
      <w:r>
        <w:rPr>
          <w:lang w:val="zh_CN" w:bidi="zh_CN"/>
        </w:rPr>
        <w:t xml:space="preserve"> · </w:t>
      </w:r>
      <w:r>
        <w:rPr>
          <w:lang w:val="zh_CN" w:bidi="zh_CN"/>
        </w:rPr>
        <w:t>ISA 41:15</w:t>
      </w:r>
      <w:r>
        <w:rPr>
          <w:lang w:val="zh_CN" w:bidi="zh_CN"/>
        </w:rPr>
        <w:t xml:space="preserve"> · </w:t>
      </w:r>
      <w:r>
        <w:rPr>
          <w:lang w:val="zh_CN" w:bidi="zh_CN"/>
        </w:rPr>
        <w:t>ISA 42:15</w:t>
      </w:r>
      <w:r>
        <w:rPr>
          <w:lang w:val="zh_CN" w:bidi="zh_CN"/>
        </w:rPr>
        <w:t xml:space="preserve"> · </w:t>
      </w:r>
      <w:r>
        <w:rPr>
          <w:lang w:val="zh_CN" w:bidi="zh_CN"/>
        </w:rPr>
        <w:t>ISA 54:10</w:t>
      </w:r>
      <w:r>
        <w:rPr>
          <w:lang w:val="zh_CN" w:bidi="zh_CN"/>
        </w:rPr>
        <w:t xml:space="preserve"> · </w:t>
      </w:r>
      <w:r>
        <w:rPr>
          <w:lang w:val="zh_CN" w:bidi="zh_CN"/>
        </w:rPr>
        <w:t>ISA 55:12</w:t>
      </w:r>
      <w:r>
        <w:rPr>
          <w:lang w:val="zh_CN" w:bidi="zh_CN"/>
        </w:rPr>
        <w:t xml:space="preserve"> · </w:t>
      </w:r>
      <w:r>
        <w:rPr>
          <w:lang w:val="zh_CN" w:bidi="zh_CN"/>
        </w:rPr>
        <w:t>ISA 65:7</w:t>
      </w:r>
      <w:r>
        <w:rPr>
          <w:lang w:val="zh_CN" w:bidi="zh_CN"/>
        </w:rPr>
        <w:t xml:space="preserve"> · </w:t>
      </w:r>
      <w:r>
        <w:rPr>
          <w:lang w:val="zh_CN" w:bidi="zh_CN"/>
        </w:rPr>
        <w:t>JER 2:20</w:t>
      </w:r>
      <w:r>
        <w:rPr>
          <w:lang w:val="zh_CN" w:bidi="zh_CN"/>
        </w:rPr>
        <w:t xml:space="preserve"> · </w:t>
      </w:r>
      <w:r>
        <w:rPr>
          <w:lang w:val="zh_CN" w:bidi="zh_CN"/>
        </w:rPr>
        <w:t>JER 3:23</w:t>
      </w:r>
      <w:r>
        <w:rPr>
          <w:lang w:val="zh_CN" w:bidi="zh_CN"/>
        </w:rPr>
        <w:t xml:space="preserve"> · </w:t>
      </w:r>
      <w:r>
        <w:rPr>
          <w:lang w:val="zh_CN" w:bidi="zh_CN"/>
        </w:rPr>
        <w:t>JER 4:24</w:t>
      </w:r>
      <w:r>
        <w:rPr>
          <w:lang w:val="zh_CN" w:bidi="zh_CN"/>
        </w:rPr>
        <w:t xml:space="preserve"> · </w:t>
      </w:r>
      <w:r>
        <w:rPr>
          <w:lang w:val="zh_CN" w:bidi="zh_CN"/>
        </w:rPr>
        <w:t>JER 13:27</w:t>
      </w:r>
      <w:r>
        <w:rPr>
          <w:lang w:val="zh_CN" w:bidi="zh_CN"/>
        </w:rPr>
        <w:t xml:space="preserve"> · </w:t>
      </w:r>
      <w:r>
        <w:rPr>
          <w:lang w:val="zh_CN" w:bidi="zh_CN"/>
        </w:rPr>
        <w:t>JER 16:16</w:t>
      </w:r>
      <w:r>
        <w:rPr>
          <w:lang w:val="zh_CN" w:bidi="zh_CN"/>
        </w:rPr>
        <w:t xml:space="preserve"> · </w:t>
      </w:r>
      <w:r>
        <w:rPr>
          <w:lang w:val="zh_CN" w:bidi="zh_CN"/>
        </w:rPr>
        <w:t>JER 17:2</w:t>
      </w:r>
      <w:r>
        <w:rPr>
          <w:lang w:val="zh_CN" w:bidi="zh_CN"/>
        </w:rPr>
        <w:t xml:space="preserve"> · </w:t>
      </w:r>
      <w:r>
        <w:rPr>
          <w:lang w:val="zh_CN" w:bidi="zh_CN"/>
        </w:rPr>
        <w:t>JER 31:39</w:t>
      </w:r>
      <w:r>
        <w:rPr>
          <w:lang w:val="zh_CN" w:bidi="zh_CN"/>
        </w:rPr>
        <w:t xml:space="preserve"> · </w:t>
      </w:r>
      <w:r>
        <w:rPr>
          <w:lang w:val="zh_CN" w:bidi="zh_CN"/>
        </w:rPr>
        <w:t>JER 49:16</w:t>
      </w:r>
      <w:r>
        <w:rPr>
          <w:lang w:val="zh_CN" w:bidi="zh_CN"/>
        </w:rPr>
        <w:t xml:space="preserve"> · </w:t>
      </w:r>
      <w:r>
        <w:rPr>
          <w:lang w:val="zh_CN" w:bidi="zh_CN"/>
        </w:rPr>
        <w:t>JER 50:6</w:t>
      </w:r>
      <w:r>
        <w:rPr>
          <w:lang w:val="zh_CN" w:bidi="zh_CN"/>
        </w:rPr>
        <w:t xml:space="preserve"> · </w:t>
      </w:r>
      <w:r>
        <w:rPr>
          <w:lang w:val="zh_CN" w:bidi="zh_CN"/>
        </w:rPr>
        <w:t>EZK 6:3</w:t>
      </w:r>
      <w:r>
        <w:rPr>
          <w:lang w:val="zh_CN" w:bidi="zh_CN"/>
        </w:rPr>
        <w:t xml:space="preserve"> · </w:t>
      </w:r>
      <w:r>
        <w:rPr>
          <w:lang w:val="zh_CN" w:bidi="zh_CN"/>
        </w:rPr>
        <w:t>EZK 6:13</w:t>
      </w:r>
      <w:r>
        <w:rPr>
          <w:lang w:val="zh_CN" w:bidi="zh_CN"/>
        </w:rPr>
        <w:t xml:space="preserve"> · </w:t>
      </w:r>
      <w:r>
        <w:rPr>
          <w:lang w:val="zh_CN" w:bidi="zh_CN"/>
        </w:rPr>
        <w:t>EZK 20:28</w:t>
      </w:r>
      <w:r>
        <w:rPr>
          <w:lang w:val="zh_CN" w:bidi="zh_CN"/>
        </w:rPr>
        <w:t xml:space="preserve"> · </w:t>
      </w:r>
      <w:r>
        <w:rPr>
          <w:lang w:val="zh_CN" w:bidi="zh_CN"/>
        </w:rPr>
        <w:t>EZK 34:6</w:t>
      </w:r>
      <w:r>
        <w:rPr>
          <w:lang w:val="zh_CN" w:bidi="zh_CN"/>
        </w:rPr>
        <w:t xml:space="preserve"> · </w:t>
      </w:r>
      <w:r>
        <w:rPr>
          <w:lang w:val="zh_CN" w:bidi="zh_CN"/>
        </w:rPr>
        <w:t>EZK 34:26</w:t>
      </w:r>
      <w:r>
        <w:rPr>
          <w:lang w:val="zh_CN" w:bidi="zh_CN"/>
        </w:rPr>
        <w:t xml:space="preserve"> · </w:t>
      </w:r>
      <w:r>
        <w:rPr>
          <w:lang w:val="zh_CN" w:bidi="zh_CN"/>
        </w:rPr>
        <w:t>EZK 35:8</w:t>
      </w:r>
      <w:r>
        <w:rPr>
          <w:lang w:val="zh_CN" w:bidi="zh_CN"/>
        </w:rPr>
        <w:t xml:space="preserve"> · </w:t>
      </w:r>
      <w:r>
        <w:rPr>
          <w:lang w:val="zh_CN" w:bidi="zh_CN"/>
        </w:rPr>
        <w:t>EZK 36:4</w:t>
      </w:r>
      <w:r>
        <w:rPr>
          <w:lang w:val="zh_CN" w:bidi="zh_CN"/>
        </w:rPr>
        <w:t xml:space="preserve"> · </w:t>
      </w:r>
      <w:r>
        <w:rPr>
          <w:lang w:val="zh_CN" w:bidi="zh_CN"/>
        </w:rPr>
        <w:t>EZK 36:6</w:t>
      </w:r>
      <w:r>
        <w:rPr>
          <w:lang w:val="zh_CN" w:bidi="zh_CN"/>
        </w:rPr>
        <w:t xml:space="preserve"> · </w:t>
      </w:r>
      <w:r>
        <w:rPr>
          <w:lang w:val="zh_CN" w:bidi="zh_CN"/>
        </w:rPr>
        <w:t>HOS 4:13</w:t>
      </w:r>
      <w:r>
        <w:rPr>
          <w:lang w:val="zh_CN" w:bidi="zh_CN"/>
        </w:rPr>
        <w:t xml:space="preserve"> · </w:t>
      </w:r>
      <w:r>
        <w:rPr>
          <w:lang w:val="zh_CN" w:bidi="zh_CN"/>
        </w:rPr>
        <w:t>HOS 10:8</w:t>
      </w:r>
      <w:r>
        <w:rPr>
          <w:lang w:val="zh_CN" w:bidi="zh_CN"/>
        </w:rPr>
        <w:t xml:space="preserve"> · </w:t>
      </w:r>
      <w:r>
        <w:rPr>
          <w:lang w:val="zh_CN" w:bidi="zh_CN"/>
        </w:rPr>
        <w:t>JOL 4:18</w:t>
      </w:r>
      <w:r>
        <w:rPr>
          <w:lang w:val="zh_CN" w:bidi="zh_CN"/>
        </w:rPr>
        <w:t xml:space="preserve"> · </w:t>
      </w:r>
      <w:r>
        <w:rPr>
          <w:lang w:val="zh_CN" w:bidi="zh_CN"/>
        </w:rPr>
        <w:t>AMO 9:13</w:t>
      </w:r>
      <w:r>
        <w:rPr>
          <w:lang w:val="zh_CN" w:bidi="zh_CN"/>
        </w:rPr>
        <w:t xml:space="preserve"> · </w:t>
      </w:r>
      <w:r>
        <w:rPr>
          <w:lang w:val="zh_CN" w:bidi="zh_CN"/>
        </w:rPr>
        <w:t>MIC 4:1</w:t>
      </w:r>
      <w:r>
        <w:rPr>
          <w:lang w:val="zh_CN" w:bidi="zh_CN"/>
        </w:rPr>
        <w:t xml:space="preserve"> · </w:t>
      </w:r>
      <w:r>
        <w:rPr>
          <w:lang w:val="zh_CN" w:bidi="zh_CN"/>
        </w:rPr>
        <w:t>MIC 6:1</w:t>
      </w:r>
      <w:r>
        <w:rPr>
          <w:lang w:val="zh_CN" w:bidi="zh_CN"/>
        </w:rPr>
        <w:t xml:space="preserve"> · </w:t>
      </w:r>
      <w:r>
        <w:rPr>
          <w:lang w:val="zh_CN" w:bidi="zh_CN"/>
        </w:rPr>
        <w:t>NAM 1:5</w:t>
      </w:r>
      <w:r>
        <w:rPr>
          <w:lang w:val="zh_CN" w:bidi="zh_CN"/>
        </w:rPr>
        <w:t xml:space="preserve"> · </w:t>
      </w:r>
      <w:r>
        <w:rPr>
          <w:lang w:val="zh_CN" w:bidi="zh_CN"/>
        </w:rPr>
        <w:t>HAB 3:6</w:t>
      </w:r>
      <w:r>
        <w:rPr>
          <w:lang w:val="zh_CN" w:bidi="zh_CN"/>
        </w:rPr>
        <w:t xml:space="preserve"> · </w:t>
      </w:r>
      <w:r>
        <w:rPr>
          <w:lang w:val="zh_CN" w:bidi="zh_CN"/>
        </w:rPr>
        <w:t>ZEP 1:10</w:t>
      </w:r>
    </w:p>
    <w:p>
      <w:pPr/>
      <w:r>
        <w:rPr>
          <w:lang w:val="zh_CN" w:bidi="zh_CN"/>
        </w:rPr>
      </w:r>
      <w:r>
        <w:rPr>
          <w:lang w:val="zh_CN" w:bidi="zh_CN"/>
        </w:rPr>
        <w:t xml:space="preserve">name · </w:t>
      </w:r>
      <w:r>
        <w:rPr>
          <w:lang w:val="zh_CN" w:bidi="zh_CN"/>
        </w:rPr>
        <w:t>גִּבְעָתִי</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גִּבְעַת הָעֲרָלֹות</w:t>
      </w:r>
    </w:p>
    <w:p>
      <w:pPr/>
      <w:r>
        <w:rPr>
          <w:lang w:val="zh_CN" w:bidi="zh_CN"/>
        </w:rPr>
      </w:r>
      <w:r>
        <w:rPr>
          <w:lang w:val="zh_CN" w:bidi="zh_CN"/>
        </w:rPr>
        <w:t>割礼山；哈尔拉勒山；除皮山</w:t>
      </w:r>
      <w:r>
        <w:rPr>
          <w:lang w:val="zh_CN" w:bidi="zh_CN"/>
        </w:rPr>
        <w:t xml:space="preserve"> </w:t>
      </w:r>
      <w:r>
        <w:rPr>
          <w:lang w:val="zh_CN" w:bidi="zh_CN"/>
        </w:rPr>
        <w:t>字面意思：包皮之丘；＝山丘，◄靠近</w:t>
      </w:r>
      <w:r>
        <w:rPr>
          <w:lang w:val="zh_CN" w:bidi="zh_CN"/>
        </w:rPr>
        <w:t>耶利哥</w:t>
      </w:r>
      <w:r>
        <w:rPr>
          <w:lang w:val="zh_CN" w:bidi="zh_CN"/>
        </w:rPr>
        <w:t>；►</w:t>
      </w:r>
      <w:r>
        <w:rPr>
          <w:lang w:val="zh_CN" w:bidi="zh_CN"/>
        </w:rPr>
        <w:t>约书亚</w:t>
      </w:r>
      <w:r>
        <w:rPr>
          <w:lang w:val="zh_CN" w:bidi="zh_CN"/>
        </w:rPr>
        <w:t>给以色列人行割礼的地方</w:t>
      </w:r>
    </w:p>
    <w:p>
      <w:pPr/>
      <w:r>
        <w:rPr>
          <w:lang w:val="zh_CN" w:bidi="zh_CN"/>
        </w:rPr>
      </w:r>
      <w:r>
        <w:rPr>
          <w:lang w:val="zh_CN" w:bidi="zh_CN"/>
        </w:rPr>
        <w:t>JOS 5:3</w:t>
      </w:r>
    </w:p>
    <w:p>
      <w:pPr/>
      <w:r>
        <w:rPr>
          <w:lang w:val="zh_CN" w:bidi="zh_CN"/>
        </w:rPr>
      </w:r>
    </w:p>
    <w:p>
      <w:pPr/>
      <w:r>
        <w:rPr>
          <w:lang w:val="zh_CN" w:bidi="zh_CN"/>
        </w:rPr>
      </w:r>
      <w:r>
        <w:rPr>
          <w:lang w:val="zh_CN" w:bidi="zh_CN"/>
        </w:rPr>
        <w:t>基比亚，《思》基贝亚</w:t>
      </w:r>
      <w:r>
        <w:rPr>
          <w:lang w:val="zh_CN" w:bidi="zh_CN"/>
        </w:rPr>
        <w:t xml:space="preserve"> </w:t>
      </w:r>
      <w:r>
        <w:rPr>
          <w:lang w:val="zh_CN" w:bidi="zh_CN"/>
        </w:rPr>
        <w:t>＝城镇；◄位于</w:t>
      </w:r>
      <w:r>
        <w:rPr>
          <w:lang w:val="zh_CN" w:bidi="zh_CN"/>
        </w:rPr>
        <w:t>山区</w:t>
      </w:r>
      <w:r>
        <w:rPr>
          <w:lang w:val="zh_CN" w:bidi="zh_CN"/>
        </w:rPr>
        <w:t>；</w:t>
      </w:r>
      <w:r>
        <w:rPr>
          <w:lang w:val="zh_CN" w:bidi="zh_CN"/>
        </w:rPr>
        <w:t>犹大</w:t>
      </w:r>
      <w:r>
        <w:rPr>
          <w:lang w:val="zh_CN" w:bidi="zh_CN"/>
        </w:rPr>
        <w:t>支派的地域</w:t>
      </w:r>
    </w:p>
    <w:p>
      <w:pPr/>
      <w:r>
        <w:rPr>
          <w:lang w:val="zh_CN" w:bidi="zh_CN"/>
        </w:rPr>
      </w:r>
      <w:r>
        <w:rPr>
          <w:lang w:val="zh_CN" w:bidi="zh_CN"/>
        </w:rPr>
        <w:t>JOS 15:57</w:t>
      </w:r>
      <w:r>
        <w:rPr>
          <w:lang w:val="zh_CN" w:bidi="zh_CN"/>
        </w:rPr>
        <w:t xml:space="preserve"> · </w:t>
      </w:r>
      <w:r>
        <w:rPr>
          <w:lang w:val="zh_CN" w:bidi="zh_CN"/>
        </w:rPr>
        <w:t>2CH 13:2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גֶּבַע</w:t>
      </w:r>
    </w:p>
    <w:p>
      <w:pPr/>
      <w:r>
        <w:rPr>
          <w:lang w:val="zh_CN" w:bidi="zh_CN"/>
        </w:rPr>
      </w:r>
      <w:r>
        <w:rPr>
          <w:lang w:val="zh_CN" w:bidi="zh_CN"/>
        </w:rPr>
        <w:t>基比亚，《思》基贝亚</w:t>
      </w:r>
      <w:r>
        <w:rPr>
          <w:lang w:val="zh_CN" w:bidi="zh_CN"/>
        </w:rPr>
        <w:t xml:space="preserve"> </w:t>
      </w:r>
      <w:r>
        <w:rPr>
          <w:lang w:val="zh_CN" w:bidi="zh_CN"/>
        </w:rPr>
        <w:t>＝城镇，可能就是</w:t>
      </w:r>
      <w:r>
        <w:rPr>
          <w:lang w:val="zh_CN" w:bidi="zh_CN"/>
        </w:rPr>
        <w:t>迦巴</w:t>
      </w:r>
      <w:r>
        <w:rPr>
          <w:lang w:val="zh_CN" w:bidi="zh_CN"/>
        </w:rPr>
        <w:t>；◄</w:t>
      </w:r>
      <w:r>
        <w:rPr>
          <w:lang w:val="zh_CN" w:bidi="zh_CN"/>
        </w:rPr>
        <w:t>便雅悯</w:t>
      </w:r>
      <w:r>
        <w:rPr>
          <w:lang w:val="zh_CN" w:bidi="zh_CN"/>
        </w:rPr>
        <w:t>支派的地域；►某人的</w:t>
      </w:r>
      <w:r>
        <w:rPr>
          <w:lang w:val="zh_CN" w:bidi="zh_CN"/>
        </w:rPr>
        <w:t>妾</w:t>
      </w:r>
      <w:r>
        <w:rPr>
          <w:lang w:val="zh_CN" w:bidi="zh_CN"/>
        </w:rPr>
        <w:t>在这个地方被一群人强奸；</w:t>
      </w:r>
      <w:r>
        <w:rPr>
          <w:lang w:val="zh_CN" w:bidi="zh_CN"/>
        </w:rPr>
        <w:t>扫罗</w:t>
      </w:r>
      <w:r>
        <w:rPr>
          <w:lang w:val="zh_CN" w:bidi="zh_CN"/>
        </w:rPr>
        <w:t>王的家乡</w:t>
      </w:r>
    </w:p>
    <w:p>
      <w:pPr/>
      <w:r>
        <w:rPr>
          <w:lang w:val="zh_CN" w:bidi="zh_CN"/>
        </w:rPr>
      </w:r>
      <w:r>
        <w:rPr>
          <w:lang w:val="zh_CN" w:bidi="zh_CN"/>
        </w:rPr>
        <w:t>JOS 18:28</w:t>
      </w:r>
      <w:r>
        <w:rPr>
          <w:lang w:val="zh_CN" w:bidi="zh_CN"/>
        </w:rPr>
        <w:t xml:space="preserve"> · </w:t>
      </w:r>
      <w:r>
        <w:rPr>
          <w:lang w:val="zh_CN" w:bidi="zh_CN"/>
        </w:rPr>
        <w:t>JDG 19:12</w:t>
      </w:r>
      <w:r>
        <w:rPr>
          <w:lang w:val="zh_CN" w:bidi="zh_CN"/>
        </w:rPr>
        <w:t xml:space="preserve"> · </w:t>
      </w:r>
      <w:r>
        <w:rPr>
          <w:lang w:val="zh_CN" w:bidi="zh_CN"/>
        </w:rPr>
        <w:t>JDG 19:13</w:t>
      </w:r>
      <w:r>
        <w:rPr>
          <w:lang w:val="zh_CN" w:bidi="zh_CN"/>
        </w:rPr>
        <w:t xml:space="preserve"> · </w:t>
      </w:r>
      <w:r>
        <w:rPr>
          <w:lang w:val="zh_CN" w:bidi="zh_CN"/>
        </w:rPr>
        <w:t>JDG 19:14</w:t>
      </w:r>
      <w:r>
        <w:rPr>
          <w:lang w:val="zh_CN" w:bidi="zh_CN"/>
        </w:rPr>
        <w:t xml:space="preserve"> · </w:t>
      </w:r>
      <w:r>
        <w:rPr>
          <w:lang w:val="zh_CN" w:bidi="zh_CN"/>
        </w:rPr>
        <w:t>JDG 19:15</w:t>
      </w:r>
      <w:r>
        <w:rPr>
          <w:lang w:val="zh_CN" w:bidi="zh_CN"/>
        </w:rPr>
        <w:t xml:space="preserve"> · </w:t>
      </w:r>
      <w:r>
        <w:rPr>
          <w:lang w:val="zh_CN" w:bidi="zh_CN"/>
        </w:rPr>
        <w:t>JDG 19:16</w:t>
      </w:r>
      <w:r>
        <w:rPr>
          <w:lang w:val="zh_CN" w:bidi="zh_CN"/>
        </w:rPr>
        <w:t xml:space="preserve"> · </w:t>
      </w:r>
      <w:r>
        <w:rPr>
          <w:lang w:val="zh_CN" w:bidi="zh_CN"/>
        </w:rPr>
        <w:t>JDG 20:4</w:t>
      </w:r>
      <w:r>
        <w:rPr>
          <w:lang w:val="zh_CN" w:bidi="zh_CN"/>
        </w:rPr>
        <w:t xml:space="preserve"> · </w:t>
      </w:r>
      <w:r>
        <w:rPr>
          <w:lang w:val="zh_CN" w:bidi="zh_CN"/>
        </w:rPr>
        <w:t>JDG 20:5</w:t>
      </w:r>
      <w:r>
        <w:rPr>
          <w:lang w:val="zh_CN" w:bidi="zh_CN"/>
        </w:rPr>
        <w:t xml:space="preserve"> · </w:t>
      </w:r>
      <w:r>
        <w:rPr>
          <w:lang w:val="zh_CN" w:bidi="zh_CN"/>
        </w:rPr>
        <w:t>JDG 20:9</w:t>
      </w:r>
      <w:r>
        <w:rPr>
          <w:lang w:val="zh_CN" w:bidi="zh_CN"/>
        </w:rPr>
        <w:t xml:space="preserve"> · </w:t>
      </w:r>
      <w:r>
        <w:rPr>
          <w:lang w:val="zh_CN" w:bidi="zh_CN"/>
        </w:rPr>
        <w:t>JDG 20:13</w:t>
      </w:r>
      <w:r>
        <w:rPr>
          <w:lang w:val="zh_CN" w:bidi="zh_CN"/>
        </w:rPr>
        <w:t xml:space="preserve"> · </w:t>
      </w:r>
      <w:r>
        <w:rPr>
          <w:lang w:val="zh_CN" w:bidi="zh_CN"/>
        </w:rPr>
        <w:t>JDG 20:14</w:t>
      </w:r>
      <w:r>
        <w:rPr>
          <w:lang w:val="zh_CN" w:bidi="zh_CN"/>
        </w:rPr>
        <w:t xml:space="preserve"> · </w:t>
      </w:r>
      <w:r>
        <w:rPr>
          <w:lang w:val="zh_CN" w:bidi="zh_CN"/>
        </w:rPr>
        <w:t>JDG 20:15</w:t>
      </w:r>
      <w:r>
        <w:rPr>
          <w:lang w:val="zh_CN" w:bidi="zh_CN"/>
        </w:rPr>
        <w:t xml:space="preserve"> · </w:t>
      </w:r>
      <w:r>
        <w:rPr>
          <w:lang w:val="zh_CN" w:bidi="zh_CN"/>
        </w:rPr>
        <w:t>JDG 20:19</w:t>
      </w:r>
      <w:r>
        <w:rPr>
          <w:lang w:val="zh_CN" w:bidi="zh_CN"/>
        </w:rPr>
        <w:t xml:space="preserve"> · </w:t>
      </w:r>
      <w:r>
        <w:rPr>
          <w:lang w:val="zh_CN" w:bidi="zh_CN"/>
        </w:rPr>
        <w:t>JDG 20:20</w:t>
      </w:r>
      <w:r>
        <w:rPr>
          <w:lang w:val="zh_CN" w:bidi="zh_CN"/>
        </w:rPr>
        <w:t xml:space="preserve"> · </w:t>
      </w:r>
      <w:r>
        <w:rPr>
          <w:lang w:val="zh_CN" w:bidi="zh_CN"/>
        </w:rPr>
        <w:t>JDG 20:21</w:t>
      </w:r>
      <w:r>
        <w:rPr>
          <w:lang w:val="zh_CN" w:bidi="zh_CN"/>
        </w:rPr>
        <w:t xml:space="preserve"> · </w:t>
      </w:r>
      <w:r>
        <w:rPr>
          <w:lang w:val="zh_CN" w:bidi="zh_CN"/>
        </w:rPr>
        <w:t>JDG 20:25</w:t>
      </w:r>
      <w:r>
        <w:rPr>
          <w:lang w:val="zh_CN" w:bidi="zh_CN"/>
        </w:rPr>
        <w:t xml:space="preserve"> · </w:t>
      </w:r>
      <w:r>
        <w:rPr>
          <w:lang w:val="zh_CN" w:bidi="zh_CN"/>
        </w:rPr>
        <w:t>JDG 20:29</w:t>
      </w:r>
      <w:r>
        <w:rPr>
          <w:lang w:val="zh_CN" w:bidi="zh_CN"/>
        </w:rPr>
        <w:t xml:space="preserve"> · </w:t>
      </w:r>
      <w:r>
        <w:rPr>
          <w:lang w:val="zh_CN" w:bidi="zh_CN"/>
        </w:rPr>
        <w:t>JDG 20:30</w:t>
      </w:r>
      <w:r>
        <w:rPr>
          <w:lang w:val="zh_CN" w:bidi="zh_CN"/>
        </w:rPr>
        <w:t xml:space="preserve"> · </w:t>
      </w:r>
      <w:r>
        <w:rPr>
          <w:lang w:val="zh_CN" w:bidi="zh_CN"/>
        </w:rPr>
        <w:t>JDG 20:31</w:t>
      </w:r>
      <w:r>
        <w:rPr>
          <w:lang w:val="zh_CN" w:bidi="zh_CN"/>
        </w:rPr>
        <w:t xml:space="preserve"> · </w:t>
      </w:r>
      <w:r>
        <w:rPr>
          <w:lang w:val="zh_CN" w:bidi="zh_CN"/>
        </w:rPr>
        <w:t>JDG 20:34</w:t>
      </w:r>
      <w:r>
        <w:rPr>
          <w:lang w:val="zh_CN" w:bidi="zh_CN"/>
        </w:rPr>
        <w:t xml:space="preserve"> · </w:t>
      </w:r>
      <w:r>
        <w:rPr>
          <w:lang w:val="zh_CN" w:bidi="zh_CN"/>
        </w:rPr>
        <w:t>JDG 20:36</w:t>
      </w:r>
      <w:r>
        <w:rPr>
          <w:lang w:val="zh_CN" w:bidi="zh_CN"/>
        </w:rPr>
        <w:t xml:space="preserve"> · </w:t>
      </w:r>
      <w:r>
        <w:rPr>
          <w:lang w:val="zh_CN" w:bidi="zh_CN"/>
        </w:rPr>
        <w:t>JDG 20:37</w:t>
      </w:r>
      <w:r>
        <w:rPr>
          <w:lang w:val="zh_CN" w:bidi="zh_CN"/>
        </w:rPr>
        <w:t xml:space="preserve"> · </w:t>
      </w:r>
      <w:r>
        <w:rPr>
          <w:lang w:val="zh_CN" w:bidi="zh_CN"/>
        </w:rPr>
        <w:t>JDG 20:43</w:t>
      </w:r>
      <w:r>
        <w:rPr>
          <w:lang w:val="zh_CN" w:bidi="zh_CN"/>
        </w:rPr>
        <w:t xml:space="preserve"> · </w:t>
      </w:r>
      <w:r>
        <w:rPr>
          <w:lang w:val="zh_CN" w:bidi="zh_CN"/>
        </w:rPr>
        <w:t>1SA 10:10</w:t>
      </w:r>
      <w:r>
        <w:rPr>
          <w:lang w:val="zh_CN" w:bidi="zh_CN"/>
        </w:rPr>
        <w:t xml:space="preserve"> · </w:t>
      </w:r>
      <w:r>
        <w:rPr>
          <w:lang w:val="zh_CN" w:bidi="zh_CN"/>
        </w:rPr>
        <w:t>1SA 10:26</w:t>
      </w:r>
      <w:r>
        <w:rPr>
          <w:lang w:val="zh_CN" w:bidi="zh_CN"/>
        </w:rPr>
        <w:t xml:space="preserve"> · </w:t>
      </w:r>
      <w:r>
        <w:rPr>
          <w:lang w:val="zh_CN" w:bidi="zh_CN"/>
        </w:rPr>
        <w:t>1SA 11:4</w:t>
      </w:r>
      <w:r>
        <w:rPr>
          <w:lang w:val="zh_CN" w:bidi="zh_CN"/>
        </w:rPr>
        <w:t xml:space="preserve"> · </w:t>
      </w:r>
      <w:r>
        <w:rPr>
          <w:lang w:val="zh_CN" w:bidi="zh_CN"/>
        </w:rPr>
        <w:t>1SA 13:2</w:t>
      </w:r>
      <w:r>
        <w:rPr>
          <w:lang w:val="zh_CN" w:bidi="zh_CN"/>
        </w:rPr>
        <w:t xml:space="preserve"> · </w:t>
      </w:r>
      <w:r>
        <w:rPr>
          <w:lang w:val="zh_CN" w:bidi="zh_CN"/>
        </w:rPr>
        <w:t>1SA 13:15</w:t>
      </w:r>
      <w:r>
        <w:rPr>
          <w:lang w:val="zh_CN" w:bidi="zh_CN"/>
        </w:rPr>
        <w:t xml:space="preserve"> · </w:t>
      </w:r>
      <w:r>
        <w:rPr>
          <w:lang w:val="zh_CN" w:bidi="zh_CN"/>
        </w:rPr>
        <w:t>1SA 14:2</w:t>
      </w:r>
      <w:r>
        <w:rPr>
          <w:lang w:val="zh_CN" w:bidi="zh_CN"/>
        </w:rPr>
        <w:t xml:space="preserve"> · </w:t>
      </w:r>
      <w:r>
        <w:rPr>
          <w:lang w:val="zh_CN" w:bidi="zh_CN"/>
        </w:rPr>
        <w:t>1SA 14:16</w:t>
      </w:r>
      <w:r>
        <w:rPr>
          <w:lang w:val="zh_CN" w:bidi="zh_CN"/>
        </w:rPr>
        <w:t xml:space="preserve"> · </w:t>
      </w:r>
      <w:r>
        <w:rPr>
          <w:lang w:val="zh_CN" w:bidi="zh_CN"/>
        </w:rPr>
        <w:t>1SA 15:34</w:t>
      </w:r>
      <w:r>
        <w:rPr>
          <w:lang w:val="zh_CN" w:bidi="zh_CN"/>
        </w:rPr>
        <w:t xml:space="preserve"> · </w:t>
      </w:r>
      <w:r>
        <w:rPr>
          <w:lang w:val="zh_CN" w:bidi="zh_CN"/>
        </w:rPr>
        <w:t>1SA 22:6</w:t>
      </w:r>
      <w:r>
        <w:rPr>
          <w:lang w:val="zh_CN" w:bidi="zh_CN"/>
        </w:rPr>
        <w:t xml:space="preserve"> · </w:t>
      </w:r>
      <w:r>
        <w:rPr>
          <w:lang w:val="zh_CN" w:bidi="zh_CN"/>
        </w:rPr>
        <w:t>1SA 23:19</w:t>
      </w:r>
      <w:r>
        <w:rPr>
          <w:lang w:val="zh_CN" w:bidi="zh_CN"/>
        </w:rPr>
        <w:t xml:space="preserve"> · </w:t>
      </w:r>
      <w:r>
        <w:rPr>
          <w:lang w:val="zh_CN" w:bidi="zh_CN"/>
        </w:rPr>
        <w:t>1SA 26:1</w:t>
      </w:r>
      <w:r>
        <w:rPr>
          <w:lang w:val="zh_CN" w:bidi="zh_CN"/>
        </w:rPr>
        <w:t xml:space="preserve"> · </w:t>
      </w:r>
      <w:r>
        <w:rPr>
          <w:lang w:val="zh_CN" w:bidi="zh_CN"/>
        </w:rPr>
        <w:t>2SA 21:6</w:t>
      </w:r>
      <w:r>
        <w:rPr>
          <w:lang w:val="zh_CN" w:bidi="zh_CN"/>
        </w:rPr>
        <w:t xml:space="preserve"> · </w:t>
      </w:r>
      <w:r>
        <w:rPr>
          <w:lang w:val="zh_CN" w:bidi="zh_CN"/>
        </w:rPr>
        <w:t>2SA 23:29</w:t>
      </w:r>
      <w:r>
        <w:rPr>
          <w:lang w:val="zh_CN" w:bidi="zh_CN"/>
        </w:rPr>
        <w:t xml:space="preserve"> · </w:t>
      </w:r>
      <w:r>
        <w:rPr>
          <w:lang w:val="zh_CN" w:bidi="zh_CN"/>
        </w:rPr>
        <w:t>1CH 2:49</w:t>
      </w:r>
      <w:r>
        <w:rPr>
          <w:lang w:val="zh_CN" w:bidi="zh_CN"/>
        </w:rPr>
        <w:t xml:space="preserve"> · </w:t>
      </w:r>
      <w:r>
        <w:rPr>
          <w:lang w:val="zh_CN" w:bidi="zh_CN"/>
        </w:rPr>
        <w:t>1CH 11:31</w:t>
      </w:r>
      <w:r>
        <w:rPr>
          <w:lang w:val="zh_CN" w:bidi="zh_CN"/>
        </w:rPr>
        <w:t xml:space="preserve"> · </w:t>
      </w:r>
      <w:r>
        <w:rPr>
          <w:lang w:val="zh_CN" w:bidi="zh_CN"/>
        </w:rPr>
        <w:t>ISA 10:29</w:t>
      </w:r>
      <w:r>
        <w:rPr>
          <w:lang w:val="zh_CN" w:bidi="zh_CN"/>
        </w:rPr>
        <w:t xml:space="preserve"> · </w:t>
      </w:r>
      <w:r>
        <w:rPr>
          <w:lang w:val="zh_CN" w:bidi="zh_CN"/>
        </w:rPr>
        <w:t>HOS 5:8</w:t>
      </w:r>
      <w:r>
        <w:rPr>
          <w:lang w:val="zh_CN" w:bidi="zh_CN"/>
        </w:rPr>
        <w:t xml:space="preserve"> · </w:t>
      </w:r>
      <w:r>
        <w:rPr>
          <w:lang w:val="zh_CN" w:bidi="zh_CN"/>
        </w:rPr>
        <w:t>HOS 9:9</w:t>
      </w:r>
      <w:r>
        <w:rPr>
          <w:lang w:val="zh_CN" w:bidi="zh_CN"/>
        </w:rPr>
        <w:t xml:space="preserve"> · </w:t>
      </w:r>
      <w:r>
        <w:rPr>
          <w:lang w:val="zh_CN" w:bidi="zh_CN"/>
        </w:rPr>
        <w:t>HOS 10:9</w:t>
      </w:r>
      <w:r>
        <w:rPr>
          <w:lang w:val="zh_CN" w:bidi="zh_CN"/>
        </w:rPr>
        <w:t xml:space="preserve"> · </w:t>
      </w:r>
      <w:r>
        <w:rPr>
          <w:lang w:val="zh_CN" w:bidi="zh_CN"/>
        </w:rPr>
        <w:t>HOS 10:9</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b/>
          <w:lang w:val="zh_CN" w:bidi="zh_CN"/>
        </w:rPr>
        <w:t>Collocation:</w:t>
      </w:r>
      <w:r>
        <w:rPr>
          <w:lang w:val="zh_CN" w:bidi="zh_CN"/>
        </w:rPr>
        <w:t xml:space="preserve"> </w:t>
      </w:r>
      <w:r>
        <w:rPr>
          <w:lang w:val="zh_CN" w:bidi="zh_CN"/>
        </w:rPr>
        <w:t>גִּבְעַת פִּינְחָס</w:t>
      </w:r>
    </w:p>
    <w:p>
      <w:pPr/>
      <w:r>
        <w:rPr>
          <w:lang w:val="zh_CN" w:bidi="zh_CN"/>
        </w:rPr>
      </w:r>
      <w:r>
        <w:rPr>
          <w:lang w:val="zh_CN" w:bidi="zh_CN"/>
        </w:rPr>
        <w:t>非尼哈的基比亚；非尼哈的小山</w:t>
      </w:r>
      <w:r>
        <w:rPr>
          <w:lang w:val="zh_CN" w:bidi="zh_CN"/>
        </w:rPr>
        <w:t xml:space="preserve"> </w:t>
      </w:r>
      <w:r>
        <w:rPr>
          <w:lang w:val="zh_CN" w:bidi="zh_CN"/>
        </w:rPr>
        <w:t>确切含义不肯定：＝山区或城镇，◄位于</w:t>
      </w:r>
      <w:r>
        <w:rPr>
          <w:lang w:val="zh_CN" w:bidi="zh_CN"/>
        </w:rPr>
        <w:t>以法莲</w:t>
      </w:r>
      <w:r>
        <w:rPr>
          <w:lang w:val="zh_CN" w:bidi="zh_CN"/>
        </w:rPr>
        <w:t>的山地；►</w:t>
      </w:r>
      <w:r>
        <w:rPr>
          <w:lang w:val="zh_CN" w:bidi="zh_CN"/>
        </w:rPr>
        <w:t>亚伦</w:t>
      </w:r>
      <w:r>
        <w:rPr>
          <w:lang w:val="zh_CN" w:bidi="zh_CN"/>
        </w:rPr>
        <w:t>的儿子</w:t>
      </w:r>
      <w:r>
        <w:rPr>
          <w:lang w:val="zh_CN" w:bidi="zh_CN"/>
        </w:rPr>
        <w:t>以利亚撒</w:t>
      </w:r>
      <w:r>
        <w:rPr>
          <w:lang w:val="zh_CN" w:bidi="zh_CN"/>
        </w:rPr>
        <w:t>被埋葬的地方</w:t>
      </w:r>
    </w:p>
    <w:p>
      <w:pPr/>
      <w:r>
        <w:rPr>
          <w:lang w:val="zh_CN" w:bidi="zh_CN"/>
        </w:rPr>
      </w:r>
      <w:r>
        <w:rPr>
          <w:lang w:val="zh_CN" w:bidi="zh_CN"/>
        </w:rPr>
        <w:t>JOS 24:33</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גִּבְעַת הַמֹּורֶה</w:t>
      </w:r>
    </w:p>
    <w:p>
      <w:pPr/>
      <w:r>
        <w:rPr>
          <w:lang w:val="zh_CN" w:bidi="zh_CN"/>
        </w:rPr>
      </w:r>
      <w:r>
        <w:rPr>
          <w:lang w:val="zh_CN" w:bidi="zh_CN"/>
        </w:rPr>
        <w:t>摩利冈，《思》摩勒</w:t>
      </w:r>
      <w:r>
        <w:rPr>
          <w:lang w:val="zh_CN" w:bidi="zh_CN"/>
        </w:rPr>
        <w:t xml:space="preserve"> </w:t>
      </w:r>
      <w:r>
        <w:rPr>
          <w:lang w:val="zh_CN" w:bidi="zh_CN"/>
        </w:rPr>
        <w:t>＝山丘；►</w:t>
      </w:r>
      <w:r>
        <w:rPr>
          <w:lang w:val="zh_CN" w:bidi="zh_CN"/>
        </w:rPr>
        <w:t>米甸人</w:t>
      </w:r>
      <w:r>
        <w:rPr>
          <w:lang w:val="zh_CN" w:bidi="zh_CN"/>
        </w:rPr>
        <w:t>被</w:t>
      </w:r>
      <w:r>
        <w:rPr>
          <w:lang w:val="zh_CN" w:bidi="zh_CN"/>
        </w:rPr>
        <w:t>基甸</w:t>
      </w:r>
      <w:r>
        <w:rPr>
          <w:lang w:val="zh_CN" w:bidi="zh_CN"/>
        </w:rPr>
        <w:t>袭击时扎营的地方</w:t>
      </w:r>
    </w:p>
    <w:p>
      <w:pPr/>
      <w:r>
        <w:rPr>
          <w:lang w:val="zh_CN" w:bidi="zh_CN"/>
        </w:rPr>
      </w:r>
      <w:r>
        <w:rPr>
          <w:lang w:val="zh_CN" w:bidi="zh_CN"/>
        </w:rPr>
        <w:t>JDG 7:1</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b/>
          <w:lang w:val="zh_CN" w:bidi="zh_CN"/>
        </w:rPr>
        <w:t>Collocation:</w:t>
      </w:r>
      <w:r>
        <w:rPr>
          <w:lang w:val="zh_CN" w:bidi="zh_CN"/>
        </w:rPr>
        <w:t xml:space="preserve"> </w:t>
      </w:r>
      <w:r>
        <w:rPr>
          <w:lang w:val="zh_CN" w:bidi="zh_CN"/>
        </w:rPr>
        <w:t>גִּבְעַת הָאֱלֹהִים</w:t>
      </w:r>
    </w:p>
    <w:p>
      <w:pPr/>
      <w:r>
        <w:rPr>
          <w:lang w:val="zh_CN" w:bidi="zh_CN"/>
        </w:rPr>
      </w:r>
      <w:r>
        <w:rPr>
          <w:lang w:val="zh_CN" w:bidi="zh_CN"/>
        </w:rPr>
        <w:t>上帝的山，《思》天主的基贝亚</w:t>
      </w:r>
      <w:r>
        <w:rPr>
          <w:lang w:val="zh_CN" w:bidi="zh_CN"/>
        </w:rPr>
        <w:t xml:space="preserve"> </w:t>
      </w:r>
      <w:r>
        <w:rPr>
          <w:lang w:val="zh_CN" w:bidi="zh_CN"/>
        </w:rPr>
        <w:t>确切含义不肯定；＝地点，很可能就是</w:t>
      </w:r>
      <w:r>
        <w:rPr>
          <w:lang w:val="zh_CN" w:bidi="zh_CN"/>
        </w:rPr>
        <w:t>基比亚</w:t>
      </w:r>
      <w:r>
        <w:rPr>
          <w:lang w:val="zh_CN" w:bidi="zh_CN"/>
        </w:rPr>
        <w:t>或</w:t>
      </w:r>
      <w:r>
        <w:rPr>
          <w:lang w:val="zh_CN" w:bidi="zh_CN"/>
        </w:rPr>
        <w:t>迦巴</w:t>
      </w:r>
      <w:r>
        <w:rPr>
          <w:lang w:val="zh_CN" w:bidi="zh_CN"/>
        </w:rPr>
        <w:t>镇；◄在伯利恒境内；►</w:t>
      </w:r>
      <w:r>
        <w:rPr>
          <w:lang w:val="zh_CN" w:bidi="zh_CN"/>
        </w:rPr>
        <w:t>扫罗</w:t>
      </w:r>
      <w:r>
        <w:rPr>
          <w:lang w:val="zh_CN" w:bidi="zh_CN"/>
        </w:rPr>
        <w:t>在这个地方遇到一群先知，并与他们一同说预言</w:t>
      </w:r>
    </w:p>
    <w:p>
      <w:pPr/>
      <w:r>
        <w:rPr>
          <w:lang w:val="zh_CN" w:bidi="zh_CN"/>
        </w:rPr>
      </w:r>
      <w:r>
        <w:rPr>
          <w:lang w:val="zh_CN" w:bidi="zh_CN"/>
        </w:rPr>
        <w:t>1SA 10:5</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גִּבְעַת הַחֲכִילָה</w:t>
      </w:r>
    </w:p>
    <w:p>
      <w:pPr/>
      <w:r>
        <w:rPr>
          <w:lang w:val="zh_CN" w:bidi="zh_CN"/>
        </w:rPr>
      </w:r>
      <w:r>
        <w:rPr>
          <w:lang w:val="zh_CN" w:bidi="zh_CN"/>
        </w:rPr>
        <w:t>哈基拉山，《思》曷勒士山</w:t>
      </w:r>
      <w:r>
        <w:rPr>
          <w:lang w:val="zh_CN" w:bidi="zh_CN"/>
        </w:rPr>
        <w:t xml:space="preserve"> </w:t>
      </w:r>
      <w:r>
        <w:rPr>
          <w:lang w:val="zh_CN" w:bidi="zh_CN"/>
        </w:rPr>
        <w:t>＝山丘，◄面向</w:t>
      </w:r>
      <w:r>
        <w:rPr>
          <w:lang w:val="zh_CN" w:bidi="zh_CN"/>
        </w:rPr>
        <w:t>犹大荒野</w:t>
      </w:r>
      <w:r>
        <w:rPr>
          <w:lang w:val="zh_CN" w:bidi="zh_CN"/>
        </w:rPr>
        <w:t>；►</w:t>
      </w:r>
      <w:r>
        <w:rPr>
          <w:lang w:val="zh_CN" w:bidi="zh_CN"/>
        </w:rPr>
        <w:t>大卫</w:t>
      </w:r>
      <w:r>
        <w:rPr>
          <w:lang w:val="zh_CN" w:bidi="zh_CN"/>
        </w:rPr>
        <w:t>躲避</w:t>
      </w:r>
      <w:r>
        <w:rPr>
          <w:lang w:val="zh_CN" w:bidi="zh_CN"/>
        </w:rPr>
        <w:t>扫罗</w:t>
      </w:r>
      <w:r>
        <w:rPr>
          <w:lang w:val="zh_CN" w:bidi="zh_CN"/>
        </w:rPr>
        <w:t>王的一个地方</w:t>
      </w:r>
    </w:p>
    <w:p>
      <w:pPr/>
      <w:r>
        <w:rPr>
          <w:lang w:val="zh_CN" w:bidi="zh_CN"/>
        </w:rPr>
      </w:r>
      <w:r>
        <w:rPr>
          <w:lang w:val="zh_CN" w:bidi="zh_CN"/>
        </w:rPr>
        <w:t>1SA 23:19</w:t>
      </w:r>
      <w:r>
        <w:rPr>
          <w:lang w:val="zh_CN" w:bidi="zh_CN"/>
        </w:rPr>
        <w:t xml:space="preserve"> · </w:t>
      </w:r>
      <w:r>
        <w:rPr>
          <w:lang w:val="zh_CN" w:bidi="zh_CN"/>
        </w:rPr>
        <w:t>1SA 26:1</w:t>
      </w:r>
      <w:r>
        <w:rPr>
          <w:lang w:val="zh_CN" w:bidi="zh_CN"/>
        </w:rPr>
        <w:t xml:space="preserve"> · </w:t>
      </w:r>
      <w:r>
        <w:rPr>
          <w:lang w:val="zh_CN" w:bidi="zh_CN"/>
        </w:rPr>
        <w:t>1SA 26:3</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גִּבְעַת אַמָּה</w:t>
      </w:r>
    </w:p>
    <w:p>
      <w:pPr/>
      <w:r>
        <w:rPr>
          <w:lang w:val="zh_CN" w:bidi="zh_CN"/>
        </w:rPr>
      </w:r>
      <w:r>
        <w:rPr>
          <w:lang w:val="zh_CN" w:bidi="zh_CN"/>
        </w:rPr>
        <w:t>亚玛山，《思》阿玛山</w:t>
      </w:r>
      <w:r>
        <w:rPr>
          <w:lang w:val="zh_CN" w:bidi="zh_CN"/>
        </w:rPr>
        <w:t xml:space="preserve"> </w:t>
      </w:r>
      <w:r>
        <w:rPr>
          <w:lang w:val="zh_CN" w:bidi="zh_CN"/>
        </w:rPr>
        <w:t>＝山丘，◄位于通往</w:t>
      </w:r>
      <w:r>
        <w:rPr>
          <w:lang w:val="zh_CN" w:bidi="zh_CN"/>
        </w:rPr>
        <w:t>基遍</w:t>
      </w:r>
      <w:r>
        <w:rPr>
          <w:lang w:val="zh_CN" w:bidi="zh_CN"/>
        </w:rPr>
        <w:t>之路上的</w:t>
      </w:r>
      <w:r>
        <w:rPr>
          <w:lang w:val="zh_CN" w:bidi="zh_CN"/>
        </w:rPr>
        <w:t>基亚</w:t>
      </w:r>
      <w:r>
        <w:rPr>
          <w:lang w:val="zh_CN" w:bidi="zh_CN"/>
        </w:rPr>
        <w:t>对面；►</w:t>
      </w:r>
      <w:r>
        <w:rPr>
          <w:lang w:val="zh_CN" w:bidi="zh_CN"/>
        </w:rPr>
        <w:t>押尼珥</w:t>
      </w:r>
      <w:r>
        <w:rPr>
          <w:lang w:val="zh_CN" w:bidi="zh_CN"/>
        </w:rPr>
        <w:t>与</w:t>
      </w:r>
      <w:r>
        <w:rPr>
          <w:lang w:val="zh_CN" w:bidi="zh_CN"/>
        </w:rPr>
        <w:t>约押</w:t>
      </w:r>
      <w:r>
        <w:rPr>
          <w:lang w:val="zh_CN" w:bidi="zh_CN"/>
        </w:rPr>
        <w:t>对峙的地方</w:t>
      </w:r>
    </w:p>
    <w:p>
      <w:pPr/>
      <w:r>
        <w:rPr>
          <w:lang w:val="zh_CN" w:bidi="zh_CN"/>
        </w:rPr>
      </w:r>
      <w:r>
        <w:rPr>
          <w:lang w:val="zh_CN" w:bidi="zh_CN"/>
        </w:rPr>
        <w:t>2SA 2:24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גִּבְעֹון</w:t>
      </w:r>
      <w:r>
        <w:rPr>
          <w:lang w:val="zh_CN" w:bidi="zh_CN"/>
        </w:rPr>
      </w:r>
    </w:p>
    <w:p>
      <w:pPr>
        <w:pStyle w:val="Heading1"/>
      </w:pPr>
      <w:r>
        <w:rPr>
          <w:lang w:val="zh_CN" w:bidi="zh_CN"/>
        </w:rPr>
        <w:t>גִּבְעֹון</w:t>
      </w:r>
    </w:p>
    <w:p>
      <w:pPr/>
      <w:r>
        <w:rPr>
          <w:lang w:val="zh_CN" w:bidi="zh_CN"/>
        </w:rPr>
      </w:r>
      <w:r>
        <w:rPr>
          <w:lang w:val="zh_CN" w:bidi="zh_CN"/>
        </w:rPr>
        <w:t>גִּבְעֹון</w:t>
      </w:r>
      <w:r>
        <w:rPr>
          <w:lang w:val="zh_CN" w:bidi="zh_CN"/>
        </w:rPr>
        <w:t xml:space="preserve"> (</w:t>
      </w:r>
      <w:r>
        <w:rPr>
          <w:lang w:val="zh_CN" w:bidi="zh_CN"/>
        </w:rPr>
        <w:t>H1391</w:t>
      </w:r>
      <w:r>
        <w:rPr>
          <w:lang w:val="zh_CN" w:bidi="zh_CN"/>
        </w:rPr>
        <w:t>)</w:t>
      </w:r>
    </w:p>
    <w:p>
      <w:pPr/>
      <w:r>
        <w:rPr>
          <w:lang w:val="zh_CN" w:bidi="zh_CN"/>
        </w:rPr>
      </w:r>
      <w:r>
        <w:rPr>
          <w:lang w:val="zh_CN" w:bidi="zh_CN"/>
        </w:rPr>
        <w:t xml:space="preserve">name · </w:t>
      </w:r>
      <w:r>
        <w:rPr>
          <w:lang w:val="zh_CN" w:bidi="zh_CN"/>
        </w:rPr>
        <w:t>גִּבְעֹונִי</w:t>
      </w:r>
    </w:p>
    <w:p>
      <w:pPr/>
      <w:r>
        <w:rPr>
          <w:lang w:val="zh_CN" w:bidi="zh_CN"/>
        </w:rPr>
      </w:r>
    </w:p>
    <w:p>
      <w:pPr/>
      <w:r>
        <w:rPr>
          <w:lang w:val="zh_CN" w:bidi="zh_CN"/>
        </w:rPr>
      </w:r>
      <w:r>
        <w:rPr>
          <w:lang w:val="zh_CN" w:bidi="zh_CN"/>
        </w:rPr>
        <w:t>基遍，《思》基贝红</w:t>
      </w:r>
      <w:r>
        <w:rPr>
          <w:lang w:val="zh_CN" w:bidi="zh_CN"/>
        </w:rPr>
        <w:t xml:space="preserve"> </w:t>
      </w:r>
      <w:r>
        <w:rPr>
          <w:lang w:val="zh_CN" w:bidi="zh_CN"/>
        </w:rPr>
        <w:t>＝城镇；◄</w:t>
      </w:r>
      <w:r>
        <w:rPr>
          <w:lang w:val="zh_CN" w:bidi="zh_CN"/>
        </w:rPr>
        <w:t>便雅悯</w:t>
      </w:r>
      <w:r>
        <w:rPr>
          <w:lang w:val="zh_CN" w:bidi="zh_CN"/>
        </w:rPr>
        <w:t>支派的地域；►与</w:t>
      </w:r>
      <w:r>
        <w:rPr>
          <w:lang w:val="zh_CN" w:bidi="zh_CN"/>
        </w:rPr>
        <w:t>约书亚</w:t>
      </w:r>
      <w:r>
        <w:rPr>
          <w:lang w:val="zh_CN" w:bidi="zh_CN"/>
        </w:rPr>
        <w:t>立约的四个</w:t>
      </w:r>
      <w:r>
        <w:rPr>
          <w:lang w:val="zh_CN" w:bidi="zh_CN"/>
        </w:rPr>
        <w:t>希未人</w:t>
      </w:r>
      <w:r>
        <w:rPr>
          <w:lang w:val="zh_CN" w:bidi="zh_CN"/>
        </w:rPr>
        <w:t>城镇之一</w:t>
      </w:r>
    </w:p>
    <w:p>
      <w:pPr/>
      <w:r>
        <w:rPr>
          <w:lang w:val="zh_CN" w:bidi="zh_CN"/>
        </w:rPr>
      </w:r>
      <w:r>
        <w:rPr>
          <w:lang w:val="zh_CN" w:bidi="zh_CN"/>
        </w:rPr>
        <w:t>JOS 9:3</w:t>
      </w:r>
      <w:r>
        <w:rPr>
          <w:lang w:val="zh_CN" w:bidi="zh_CN"/>
        </w:rPr>
        <w:t xml:space="preserve"> · </w:t>
      </w:r>
      <w:r>
        <w:rPr>
          <w:lang w:val="zh_CN" w:bidi="zh_CN"/>
        </w:rPr>
        <w:t>JOS 9:17</w:t>
      </w:r>
      <w:r>
        <w:rPr>
          <w:lang w:val="zh_CN" w:bidi="zh_CN"/>
        </w:rPr>
        <w:t xml:space="preserve"> · </w:t>
      </w:r>
      <w:r>
        <w:rPr>
          <w:lang w:val="zh_CN" w:bidi="zh_CN"/>
        </w:rPr>
        <w:t>JOS 10:1</w:t>
      </w:r>
      <w:r>
        <w:rPr>
          <w:lang w:val="zh_CN" w:bidi="zh_CN"/>
        </w:rPr>
        <w:t xml:space="preserve"> · </w:t>
      </w:r>
      <w:r>
        <w:rPr>
          <w:lang w:val="zh_CN" w:bidi="zh_CN"/>
        </w:rPr>
        <w:t>JOS 10:2</w:t>
      </w:r>
      <w:r>
        <w:rPr>
          <w:lang w:val="zh_CN" w:bidi="zh_CN"/>
        </w:rPr>
        <w:t xml:space="preserve"> · </w:t>
      </w:r>
      <w:r>
        <w:rPr>
          <w:lang w:val="zh_CN" w:bidi="zh_CN"/>
        </w:rPr>
        <w:t>JOS 10:4</w:t>
      </w:r>
      <w:r>
        <w:rPr>
          <w:lang w:val="zh_CN" w:bidi="zh_CN"/>
        </w:rPr>
        <w:t xml:space="preserve"> · </w:t>
      </w:r>
      <w:r>
        <w:rPr>
          <w:lang w:val="zh_CN" w:bidi="zh_CN"/>
        </w:rPr>
        <w:t>JOS 10:5</w:t>
      </w:r>
      <w:r>
        <w:rPr>
          <w:lang w:val="zh_CN" w:bidi="zh_CN"/>
        </w:rPr>
        <w:t xml:space="preserve"> · </w:t>
      </w:r>
      <w:r>
        <w:rPr>
          <w:lang w:val="zh_CN" w:bidi="zh_CN"/>
        </w:rPr>
        <w:t>JOS 10:6</w:t>
      </w:r>
      <w:r>
        <w:rPr>
          <w:lang w:val="zh_CN" w:bidi="zh_CN"/>
        </w:rPr>
        <w:t xml:space="preserve"> · </w:t>
      </w:r>
      <w:r>
        <w:rPr>
          <w:lang w:val="zh_CN" w:bidi="zh_CN"/>
        </w:rPr>
        <w:t>JOS 10:10</w:t>
      </w:r>
      <w:r>
        <w:rPr>
          <w:lang w:val="zh_CN" w:bidi="zh_CN"/>
        </w:rPr>
        <w:t xml:space="preserve"> · </w:t>
      </w:r>
      <w:r>
        <w:rPr>
          <w:lang w:val="zh_CN" w:bidi="zh_CN"/>
        </w:rPr>
        <w:t>JOS 10:12</w:t>
      </w:r>
      <w:r>
        <w:rPr>
          <w:lang w:val="zh_CN" w:bidi="zh_CN"/>
        </w:rPr>
        <w:t xml:space="preserve"> · </w:t>
      </w:r>
      <w:r>
        <w:rPr>
          <w:lang w:val="zh_CN" w:bidi="zh_CN"/>
        </w:rPr>
        <w:t>JOS 10:41</w:t>
      </w:r>
      <w:r>
        <w:rPr>
          <w:lang w:val="zh_CN" w:bidi="zh_CN"/>
        </w:rPr>
        <w:t xml:space="preserve"> · </w:t>
      </w:r>
      <w:r>
        <w:rPr>
          <w:lang w:val="zh_CN" w:bidi="zh_CN"/>
        </w:rPr>
        <w:t>JOS 11:19</w:t>
      </w:r>
      <w:r>
        <w:rPr>
          <w:lang w:val="zh_CN" w:bidi="zh_CN"/>
        </w:rPr>
        <w:t xml:space="preserve"> · </w:t>
      </w:r>
      <w:r>
        <w:rPr>
          <w:lang w:val="zh_CN" w:bidi="zh_CN"/>
        </w:rPr>
        <w:t>JOS 18:25</w:t>
      </w:r>
      <w:r>
        <w:rPr>
          <w:lang w:val="zh_CN" w:bidi="zh_CN"/>
        </w:rPr>
        <w:t xml:space="preserve"> · </w:t>
      </w:r>
      <w:r>
        <w:rPr>
          <w:lang w:val="zh_CN" w:bidi="zh_CN"/>
        </w:rPr>
        <w:t>JOS 21:17</w:t>
      </w:r>
      <w:r>
        <w:rPr>
          <w:lang w:val="zh_CN" w:bidi="zh_CN"/>
        </w:rPr>
        <w:t xml:space="preserve"> · </w:t>
      </w:r>
      <w:r>
        <w:rPr>
          <w:lang w:val="zh_CN" w:bidi="zh_CN"/>
        </w:rPr>
        <w:t>2SA 2:12</w:t>
      </w:r>
      <w:r>
        <w:rPr>
          <w:lang w:val="zh_CN" w:bidi="zh_CN"/>
        </w:rPr>
        <w:t xml:space="preserve"> · </w:t>
      </w:r>
      <w:r>
        <w:rPr>
          <w:lang w:val="zh_CN" w:bidi="zh_CN"/>
        </w:rPr>
        <w:t>2SA 2:13</w:t>
      </w:r>
      <w:r>
        <w:rPr>
          <w:lang w:val="zh_CN" w:bidi="zh_CN"/>
        </w:rPr>
        <w:t xml:space="preserve"> · </w:t>
      </w:r>
      <w:r>
        <w:rPr>
          <w:lang w:val="zh_CN" w:bidi="zh_CN"/>
        </w:rPr>
        <w:t>2SA 2:16</w:t>
      </w:r>
      <w:r>
        <w:rPr>
          <w:lang w:val="zh_CN" w:bidi="zh_CN"/>
        </w:rPr>
        <w:t xml:space="preserve"> · </w:t>
      </w:r>
      <w:r>
        <w:rPr>
          <w:lang w:val="zh_CN" w:bidi="zh_CN"/>
        </w:rPr>
        <w:t>2SA 2:24</w:t>
      </w:r>
      <w:r>
        <w:rPr>
          <w:lang w:val="zh_CN" w:bidi="zh_CN"/>
        </w:rPr>
        <w:t xml:space="preserve"> · </w:t>
      </w:r>
      <w:r>
        <w:rPr>
          <w:lang w:val="zh_CN" w:bidi="zh_CN"/>
        </w:rPr>
        <w:t>2SA 3:30</w:t>
      </w:r>
      <w:r>
        <w:rPr>
          <w:lang w:val="zh_CN" w:bidi="zh_CN"/>
        </w:rPr>
        <w:t xml:space="preserve"> · </w:t>
      </w:r>
      <w:r>
        <w:rPr>
          <w:lang w:val="zh_CN" w:bidi="zh_CN"/>
        </w:rPr>
        <w:t>2SA 20:8</w:t>
      </w:r>
      <w:r>
        <w:rPr>
          <w:lang w:val="zh_CN" w:bidi="zh_CN"/>
        </w:rPr>
        <w:t xml:space="preserve"> · </w:t>
      </w:r>
      <w:r>
        <w:rPr>
          <w:lang w:val="zh_CN" w:bidi="zh_CN"/>
        </w:rPr>
        <w:t>1KI 3:4</w:t>
      </w:r>
      <w:r>
        <w:rPr>
          <w:lang w:val="zh_CN" w:bidi="zh_CN"/>
        </w:rPr>
        <w:t xml:space="preserve"> · </w:t>
      </w:r>
      <w:r>
        <w:rPr>
          <w:lang w:val="zh_CN" w:bidi="zh_CN"/>
        </w:rPr>
        <w:t>1KI 3:5</w:t>
      </w:r>
      <w:r>
        <w:rPr>
          <w:lang w:val="zh_CN" w:bidi="zh_CN"/>
        </w:rPr>
        <w:t xml:space="preserve"> · </w:t>
      </w:r>
      <w:r>
        <w:rPr>
          <w:lang w:val="zh_CN" w:bidi="zh_CN"/>
        </w:rPr>
        <w:t>1KI 9:2</w:t>
      </w:r>
      <w:r>
        <w:rPr>
          <w:lang w:val="zh_CN" w:bidi="zh_CN"/>
        </w:rPr>
        <w:t xml:space="preserve"> · </w:t>
      </w:r>
      <w:r>
        <w:rPr>
          <w:lang w:val="zh_CN" w:bidi="zh_CN"/>
        </w:rPr>
        <w:t>1CH 8:29</w:t>
      </w:r>
      <w:r>
        <w:rPr>
          <w:lang w:val="zh_CN" w:bidi="zh_CN"/>
        </w:rPr>
        <w:t xml:space="preserve"> · </w:t>
      </w:r>
      <w:r>
        <w:rPr>
          <w:lang w:val="zh_CN" w:bidi="zh_CN"/>
        </w:rPr>
        <w:t>1CH 8:29</w:t>
      </w:r>
      <w:r>
        <w:rPr>
          <w:lang w:val="zh_CN" w:bidi="zh_CN"/>
        </w:rPr>
        <w:t xml:space="preserve"> · </w:t>
      </w:r>
      <w:r>
        <w:rPr>
          <w:lang w:val="zh_CN" w:bidi="zh_CN"/>
        </w:rPr>
        <w:t>1CH 9:35</w:t>
      </w:r>
      <w:r>
        <w:rPr>
          <w:lang w:val="zh_CN" w:bidi="zh_CN"/>
        </w:rPr>
        <w:t xml:space="preserve"> · </w:t>
      </w:r>
      <w:r>
        <w:rPr>
          <w:lang w:val="zh_CN" w:bidi="zh_CN"/>
        </w:rPr>
        <w:t>1CH 9:35</w:t>
      </w:r>
      <w:r>
        <w:rPr>
          <w:lang w:val="zh_CN" w:bidi="zh_CN"/>
        </w:rPr>
        <w:t xml:space="preserve"> · </w:t>
      </w:r>
      <w:r>
        <w:rPr>
          <w:lang w:val="zh_CN" w:bidi="zh_CN"/>
        </w:rPr>
        <w:t>1CH 14:16</w:t>
      </w:r>
      <w:r>
        <w:rPr>
          <w:lang w:val="zh_CN" w:bidi="zh_CN"/>
        </w:rPr>
        <w:t xml:space="preserve"> · </w:t>
      </w:r>
      <w:r>
        <w:rPr>
          <w:lang w:val="zh_CN" w:bidi="zh_CN"/>
        </w:rPr>
        <w:t>1CH 16:39</w:t>
      </w:r>
      <w:r>
        <w:rPr>
          <w:lang w:val="zh_CN" w:bidi="zh_CN"/>
        </w:rPr>
        <w:t xml:space="preserve"> · </w:t>
      </w:r>
      <w:r>
        <w:rPr>
          <w:lang w:val="zh_CN" w:bidi="zh_CN"/>
        </w:rPr>
        <w:t>1CH 21:29</w:t>
      </w:r>
      <w:r>
        <w:rPr>
          <w:lang w:val="zh_CN" w:bidi="zh_CN"/>
        </w:rPr>
        <w:t xml:space="preserve"> · </w:t>
      </w:r>
      <w:r>
        <w:rPr>
          <w:lang w:val="zh_CN" w:bidi="zh_CN"/>
        </w:rPr>
        <w:t>2CH 1:3</w:t>
      </w:r>
      <w:r>
        <w:rPr>
          <w:lang w:val="zh_CN" w:bidi="zh_CN"/>
        </w:rPr>
        <w:t xml:space="preserve"> · </w:t>
      </w:r>
      <w:r>
        <w:rPr>
          <w:lang w:val="zh_CN" w:bidi="zh_CN"/>
        </w:rPr>
        <w:t>2CH 1:13</w:t>
      </w:r>
      <w:r>
        <w:rPr>
          <w:lang w:val="zh_CN" w:bidi="zh_CN"/>
        </w:rPr>
        <w:t xml:space="preserve"> · </w:t>
      </w:r>
      <w:r>
        <w:rPr>
          <w:lang w:val="zh_CN" w:bidi="zh_CN"/>
        </w:rPr>
        <w:t>NEH 3:7</w:t>
      </w:r>
      <w:r>
        <w:rPr>
          <w:lang w:val="zh_CN" w:bidi="zh_CN"/>
        </w:rPr>
        <w:t xml:space="preserve"> · </w:t>
      </w:r>
      <w:r>
        <w:rPr>
          <w:lang w:val="zh_CN" w:bidi="zh_CN"/>
        </w:rPr>
        <w:t>ISA 28:21</w:t>
      </w:r>
      <w:r>
        <w:rPr>
          <w:lang w:val="zh_CN" w:bidi="zh_CN"/>
        </w:rPr>
        <w:t xml:space="preserve"> · </w:t>
      </w:r>
      <w:r>
        <w:rPr>
          <w:lang w:val="zh_CN" w:bidi="zh_CN"/>
        </w:rPr>
        <w:t>JER 28:1</w:t>
      </w:r>
      <w:r>
        <w:rPr>
          <w:lang w:val="zh_CN" w:bidi="zh_CN"/>
        </w:rPr>
        <w:t xml:space="preserve"> · </w:t>
      </w:r>
      <w:r>
        <w:rPr>
          <w:lang w:val="zh_CN" w:bidi="zh_CN"/>
        </w:rPr>
        <w:t>JER 41:12</w:t>
      </w:r>
      <w:r>
        <w:rPr>
          <w:lang w:val="zh_CN" w:bidi="zh_CN"/>
        </w:rPr>
        <w:t xml:space="preserve"> · </w:t>
      </w:r>
      <w:r>
        <w:rPr>
          <w:lang w:val="zh_CN" w:bidi="zh_CN"/>
        </w:rPr>
        <w:t>JER 41:16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גִּבָּר</w:t>
      </w:r>
    </w:p>
    <w:p>
      <w:pPr/>
      <w:r>
        <w:rPr>
          <w:lang w:val="zh_CN" w:bidi="zh_CN"/>
        </w:rPr>
      </w:r>
      <w:r>
        <w:rPr>
          <w:lang w:val="zh_CN" w:bidi="zh_CN"/>
        </w:rPr>
        <w:t>基遍，《思》基贝红</w:t>
      </w:r>
      <w:r>
        <w:rPr>
          <w:lang w:val="zh_CN" w:bidi="zh_CN"/>
        </w:rPr>
        <w:t xml:space="preserve"> </w:t>
      </w:r>
      <w:r>
        <w:rPr>
          <w:lang w:val="zh_CN" w:bidi="zh_CN"/>
        </w:rPr>
        <w:t>＝男性，又名</w:t>
      </w:r>
      <w:r>
        <w:rPr>
          <w:lang w:val="zh_CN" w:bidi="zh_CN"/>
        </w:rPr>
        <w:t>吉罢珥</w:t>
      </w:r>
      <w:r>
        <w:rPr>
          <w:lang w:val="zh_CN" w:bidi="zh_CN"/>
        </w:rPr>
        <w:t>；►家族首领；被掳归回时期</w:t>
      </w:r>
    </w:p>
    <w:p>
      <w:pPr/>
      <w:r>
        <w:rPr>
          <w:lang w:val="zh_CN" w:bidi="zh_CN"/>
        </w:rPr>
      </w:r>
      <w:r>
        <w:rPr>
          <w:lang w:val="zh_CN" w:bidi="zh_CN"/>
        </w:rPr>
        <w:t>NEH 7:25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גִּבְעֹונִי</w:t>
      </w:r>
      <w:r>
        <w:rPr>
          <w:lang w:val="zh_CN" w:bidi="zh_CN"/>
        </w:rPr>
      </w:r>
    </w:p>
    <w:p>
      <w:pPr>
        <w:pStyle w:val="Heading1"/>
      </w:pPr>
      <w:r>
        <w:rPr>
          <w:lang w:val="zh_CN" w:bidi="zh_CN"/>
        </w:rPr>
        <w:t>גִּבְעֹונִי</w:t>
      </w:r>
    </w:p>
    <w:p>
      <w:pPr/>
      <w:r>
        <w:rPr>
          <w:lang w:val="zh_CN" w:bidi="zh_CN"/>
        </w:rPr>
      </w:r>
      <w:r>
        <w:rPr>
          <w:lang w:val="zh_CN" w:bidi="zh_CN"/>
        </w:rPr>
        <w:t>גִּבְעֹונִי</w:t>
      </w:r>
      <w:r>
        <w:rPr>
          <w:lang w:val="zh_CN" w:bidi="zh_CN"/>
        </w:rPr>
        <w:t xml:space="preserve"> (</w:t>
      </w:r>
      <w:r>
        <w:rPr>
          <w:lang w:val="zh_CN" w:bidi="zh_CN"/>
        </w:rPr>
        <w:t>H1393</w:t>
      </w:r>
      <w:r>
        <w:rPr>
          <w:lang w:val="zh_CN" w:bidi="zh_CN"/>
        </w:rPr>
        <w:t>)</w:t>
      </w:r>
    </w:p>
    <w:p>
      <w:pPr/>
      <w:r>
        <w:rPr>
          <w:lang w:val="zh_CN" w:bidi="zh_CN"/>
        </w:rPr>
      </w:r>
      <w:r>
        <w:rPr>
          <w:lang w:val="zh_CN" w:bidi="zh_CN"/>
        </w:rPr>
        <w:t xml:space="preserve">adj · </w:t>
      </w:r>
      <w:r>
        <w:rPr>
          <w:lang w:val="zh_CN" w:bidi="zh_CN"/>
        </w:rPr>
        <w:t>גִּבְעֹון</w:t>
      </w:r>
    </w:p>
    <w:p>
      <w:pPr/>
      <w:r>
        <w:rPr>
          <w:lang w:val="zh_CN" w:bidi="zh_CN"/>
        </w:rPr>
      </w:r>
    </w:p>
    <w:p>
      <w:pPr/>
      <w:r>
        <w:rPr>
          <w:lang w:val="zh_CN" w:bidi="zh_CN"/>
        </w:rPr>
      </w:r>
      <w:r>
        <w:rPr>
          <w:lang w:val="zh_CN" w:bidi="zh_CN"/>
        </w:rPr>
        <w:t>基遍人，《思》基贝红人</w:t>
      </w:r>
      <w:r>
        <w:rPr>
          <w:lang w:val="zh_CN" w:bidi="zh_CN"/>
        </w:rPr>
        <w:t xml:space="preserve"> </w:t>
      </w:r>
      <w:r>
        <w:rPr>
          <w:lang w:val="zh_CN" w:bidi="zh_CN"/>
        </w:rPr>
        <w:t>＝</w:t>
      </w:r>
      <w:r>
        <w:rPr>
          <w:lang w:val="zh_CN" w:bidi="zh_CN"/>
        </w:rPr>
        <w:t>基遍</w:t>
      </w:r>
      <w:r>
        <w:rPr>
          <w:lang w:val="zh_CN" w:bidi="zh_CN"/>
        </w:rPr>
        <w:t>的居民，</w:t>
      </w:r>
      <w:r>
        <w:rPr>
          <w:lang w:val="zh_CN" w:bidi="zh_CN"/>
        </w:rPr>
        <w:t>基遍</w:t>
      </w:r>
      <w:r>
        <w:rPr>
          <w:lang w:val="zh_CN" w:bidi="zh_CN"/>
        </w:rPr>
        <w:t>是{便雅悯}支派地域内的一座城镇</w:t>
      </w:r>
    </w:p>
    <w:p>
      <w:pPr/>
      <w:r>
        <w:rPr>
          <w:lang w:val="zh_CN" w:bidi="zh_CN"/>
        </w:rPr>
      </w:r>
      <w:r>
        <w:rPr>
          <w:lang w:val="zh_CN" w:bidi="zh_CN"/>
        </w:rPr>
        <w:t>2SA 21:1</w:t>
      </w:r>
      <w:r>
        <w:rPr>
          <w:lang w:val="zh_CN" w:bidi="zh_CN"/>
        </w:rPr>
        <w:t xml:space="preserve"> · </w:t>
      </w:r>
      <w:r>
        <w:rPr>
          <w:lang w:val="zh_CN" w:bidi="zh_CN"/>
        </w:rPr>
        <w:t>2SA 21:2</w:t>
      </w:r>
      <w:r>
        <w:rPr>
          <w:lang w:val="zh_CN" w:bidi="zh_CN"/>
        </w:rPr>
        <w:t xml:space="preserve"> · </w:t>
      </w:r>
      <w:r>
        <w:rPr>
          <w:lang w:val="zh_CN" w:bidi="zh_CN"/>
        </w:rPr>
        <w:t>2SA 21:2</w:t>
      </w:r>
      <w:r>
        <w:rPr>
          <w:lang w:val="zh_CN" w:bidi="zh_CN"/>
        </w:rPr>
        <w:t xml:space="preserve"> · </w:t>
      </w:r>
      <w:r>
        <w:rPr>
          <w:lang w:val="zh_CN" w:bidi="zh_CN"/>
        </w:rPr>
        <w:t>2SA 21:3</w:t>
      </w:r>
      <w:r>
        <w:rPr>
          <w:lang w:val="zh_CN" w:bidi="zh_CN"/>
        </w:rPr>
        <w:t xml:space="preserve"> · </w:t>
      </w:r>
      <w:r>
        <w:rPr>
          <w:lang w:val="zh_CN" w:bidi="zh_CN"/>
        </w:rPr>
        <w:t>2SA 21:4</w:t>
      </w:r>
      <w:r>
        <w:rPr>
          <w:lang w:val="zh_CN" w:bidi="zh_CN"/>
        </w:rPr>
        <w:t xml:space="preserve"> · </w:t>
      </w:r>
      <w:r>
        <w:rPr>
          <w:lang w:val="zh_CN" w:bidi="zh_CN"/>
        </w:rPr>
        <w:t>2SA 21:9</w:t>
      </w:r>
      <w:r>
        <w:rPr>
          <w:lang w:val="zh_CN" w:bidi="zh_CN"/>
        </w:rPr>
        <w:t xml:space="preserve"> · </w:t>
      </w:r>
      <w:r>
        <w:rPr>
          <w:lang w:val="zh_CN" w:bidi="zh_CN"/>
        </w:rPr>
        <w:t>1CH 12:4</w:t>
      </w:r>
      <w:r>
        <w:rPr>
          <w:lang w:val="zh_CN" w:bidi="zh_CN"/>
        </w:rPr>
        <w:t xml:space="preserve"> · </w:t>
      </w:r>
      <w:r>
        <w:rPr>
          <w:lang w:val="zh_CN" w:bidi="zh_CN"/>
        </w:rPr>
        <w:t>NEH 3:7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גִּבְעֹל</w:t>
      </w:r>
      <w:r>
        <w:rPr>
          <w:lang w:val="zh_CN" w:bidi="zh_CN"/>
        </w:rPr>
      </w:r>
    </w:p>
    <w:p>
      <w:pPr>
        <w:pStyle w:val="Heading1"/>
      </w:pPr>
      <w:r>
        <w:rPr>
          <w:lang w:val="zh_CN" w:bidi="zh_CN"/>
        </w:rPr>
        <w:t>גִּבְעֹל</w:t>
      </w:r>
    </w:p>
    <w:p>
      <w:pPr/>
      <w:r>
        <w:rPr>
          <w:lang w:val="zh_CN" w:bidi="zh_CN"/>
        </w:rPr>
      </w:r>
      <w:r>
        <w:rPr>
          <w:lang w:val="zh_CN" w:bidi="zh_CN"/>
        </w:rPr>
        <w:t>גִּבְעֹל</w:t>
      </w:r>
      <w:r>
        <w:rPr>
          <w:lang w:val="zh_CN" w:bidi="zh_CN"/>
        </w:rPr>
        <w:t xml:space="preserve"> (</w:t>
      </w:r>
      <w:r>
        <w:rPr>
          <w:lang w:val="zh_CN" w:bidi="zh_CN"/>
        </w:rPr>
        <w:t>H1392</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אָבִיב</w:t>
      </w:r>
    </w:p>
    <w:p>
      <w:pPr/>
      <w:r>
        <w:rPr>
          <w:lang w:val="zh_CN" w:bidi="zh_CN"/>
        </w:rPr>
      </w:r>
      <w:r>
        <w:rPr>
          <w:lang w:val="zh_CN" w:bidi="zh_CN"/>
        </w:rPr>
        <w:t>含苞</w:t>
      </w:r>
      <w:r>
        <w:rPr>
          <w:lang w:val="zh_CN" w:bidi="zh_CN"/>
        </w:rPr>
        <w:t xml:space="preserve"> </w:t>
      </w:r>
      <w:r>
        <w:rPr>
          <w:lang w:val="zh_CN" w:bidi="zh_CN"/>
        </w:rPr>
        <w:t>＝过程，植物的茎长出小肿块，那通常会长成花朵；这也意味着该株植物更容易受天气条件（比如冰雹）的影响</w:t>
      </w:r>
    </w:p>
    <w:p>
      <w:pPr/>
      <w:r>
        <w:rPr>
          <w:lang w:val="zh_CN" w:bidi="zh_CN"/>
        </w:rPr>
      </w:r>
      <w:r>
        <w:rPr>
          <w:lang w:val="zh_CN" w:bidi="zh_CN"/>
        </w:rPr>
        <w:t>EXO 9:31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גִּבְעָתִי</w:t>
      </w:r>
      <w:r>
        <w:rPr>
          <w:lang w:val="zh_CN" w:bidi="zh_CN"/>
        </w:rPr>
      </w:r>
    </w:p>
    <w:p>
      <w:pPr>
        <w:pStyle w:val="Heading1"/>
      </w:pPr>
      <w:r>
        <w:rPr>
          <w:lang w:val="zh_CN" w:bidi="zh_CN"/>
        </w:rPr>
        <w:t>גִּבְעָתִי</w:t>
      </w:r>
    </w:p>
    <w:p>
      <w:pPr/>
      <w:r>
        <w:rPr>
          <w:lang w:val="zh_CN" w:bidi="zh_CN"/>
        </w:rPr>
      </w:r>
      <w:r>
        <w:rPr>
          <w:lang w:val="zh_CN" w:bidi="zh_CN"/>
        </w:rPr>
        <w:t>גִּבְעָתִי</w:t>
      </w:r>
      <w:r>
        <w:rPr>
          <w:lang w:val="zh_CN" w:bidi="zh_CN"/>
        </w:rPr>
        <w:t xml:space="preserve"> (</w:t>
      </w:r>
      <w:r>
        <w:rPr>
          <w:lang w:val="zh_CN" w:bidi="zh_CN"/>
        </w:rPr>
        <w:t>H1395</w:t>
      </w:r>
      <w:r>
        <w:rPr>
          <w:lang w:val="zh_CN" w:bidi="zh_CN"/>
        </w:rPr>
        <w:t>)</w:t>
      </w:r>
    </w:p>
    <w:p>
      <w:pPr/>
      <w:r>
        <w:rPr>
          <w:lang w:val="zh_CN" w:bidi="zh_CN"/>
        </w:rPr>
      </w:r>
      <w:r>
        <w:rPr>
          <w:lang w:val="zh_CN" w:bidi="zh_CN"/>
        </w:rPr>
        <w:t xml:space="preserve">adj · </w:t>
      </w:r>
      <w:r>
        <w:rPr>
          <w:lang w:val="zh_CN" w:bidi="zh_CN"/>
        </w:rPr>
        <w:t>גִּבְעָה</w:t>
      </w:r>
    </w:p>
    <w:p>
      <w:pPr/>
      <w:r>
        <w:rPr>
          <w:lang w:val="zh_CN" w:bidi="zh_CN"/>
        </w:rPr>
      </w:r>
    </w:p>
    <w:p>
      <w:pPr/>
      <w:r>
        <w:rPr>
          <w:lang w:val="zh_CN" w:bidi="zh_CN"/>
        </w:rPr>
      </w:r>
      <w:r>
        <w:rPr>
          <w:lang w:val="zh_CN" w:bidi="zh_CN"/>
        </w:rPr>
        <w:t>基比亚人，《思》基贝亚人</w:t>
      </w:r>
      <w:r>
        <w:rPr>
          <w:lang w:val="zh_CN" w:bidi="zh_CN"/>
        </w:rPr>
        <w:t xml:space="preserve"> </w:t>
      </w:r>
      <w:r>
        <w:rPr>
          <w:lang w:val="zh_CN" w:bidi="zh_CN"/>
        </w:rPr>
        <w:t>＝</w:t>
      </w:r>
      <w:r>
        <w:rPr>
          <w:lang w:val="zh_CN" w:bidi="zh_CN"/>
        </w:rPr>
        <w:t>基比亚</w:t>
      </w:r>
      <w:r>
        <w:rPr>
          <w:lang w:val="zh_CN" w:bidi="zh_CN"/>
        </w:rPr>
        <w:t>的居民，基比亚是</w:t>
      </w:r>
      <w:r>
        <w:rPr>
          <w:lang w:val="zh_CN" w:bidi="zh_CN"/>
        </w:rPr>
        <w:t>便雅悯</w:t>
      </w:r>
      <w:r>
        <w:rPr>
          <w:lang w:val="zh_CN" w:bidi="zh_CN"/>
        </w:rPr>
        <w:t>地域内的一座城镇</w:t>
      </w:r>
    </w:p>
    <w:p>
      <w:pPr/>
      <w:r>
        <w:rPr>
          <w:lang w:val="zh_CN" w:bidi="zh_CN"/>
        </w:rPr>
      </w:r>
      <w:r>
        <w:rPr>
          <w:lang w:val="zh_CN" w:bidi="zh_CN"/>
        </w:rPr>
        <w:t>1CH 12:3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גבר</w:t>
      </w:r>
      <w:r>
        <w:rPr>
          <w:lang w:val="zh_CN" w:bidi="zh_CN"/>
        </w:rPr>
      </w:r>
    </w:p>
    <w:p>
      <w:pPr>
        <w:pStyle w:val="Heading1"/>
      </w:pPr>
      <w:r>
        <w:rPr>
          <w:lang w:val="zh_CN" w:bidi="zh_CN"/>
        </w:rPr>
        <w:t>גבר</w:t>
      </w:r>
    </w:p>
    <w:p>
      <w:pPr/>
      <w:r>
        <w:rPr>
          <w:lang w:val="zh_CN" w:bidi="zh_CN"/>
        </w:rPr>
      </w:r>
      <w:r>
        <w:rPr>
          <w:lang w:val="zh_CN" w:bidi="zh_CN"/>
        </w:rPr>
        <w:t>גבר</w:t>
      </w:r>
      <w:r>
        <w:rPr>
          <w:lang w:val="zh_CN" w:bidi="zh_CN"/>
        </w:rPr>
        <w:t xml:space="preserve"> (</w:t>
      </w:r>
      <w:r>
        <w:rPr>
          <w:lang w:val="zh_CN" w:bidi="zh_CN"/>
        </w:rPr>
        <w:t>H1396</w:t>
      </w:r>
      <w:r>
        <w:rPr>
          <w:lang w:val="zh_CN" w:bidi="zh_CN"/>
        </w:rPr>
        <w:t>)</w:t>
      </w:r>
    </w:p>
    <w:p>
      <w:pPr/>
      <w:r>
        <w:rPr>
          <w:lang w:val="zh_CN" w:bidi="zh_CN"/>
        </w:rPr>
      </w:r>
      <w:r>
        <w:rPr>
          <w:lang w:val="zh_CN" w:bidi="zh_CN"/>
        </w:rPr>
        <w:t xml:space="preserve">verb · </w:t>
      </w:r>
      <w:r>
        <w:rPr>
          <w:lang w:val="zh_CN" w:bidi="zh_CN"/>
        </w:rPr>
        <w:t>גִּבֹּור</w:t>
      </w:r>
      <w:r>
        <w:rPr>
          <w:lang w:val="zh_CN" w:bidi="zh_CN"/>
        </w:rPr>
        <w:t xml:space="preserve"> · </w:t>
      </w:r>
      <w:r>
        <w:rPr>
          <w:lang w:val="zh_CN" w:bidi="zh_CN"/>
        </w:rPr>
        <w:t>גְּבוּרָה</w:t>
      </w:r>
      <w:r>
        <w:rPr>
          <w:lang w:val="zh_CN" w:bidi="zh_CN"/>
        </w:rPr>
        <w:t xml:space="preserve"> · </w:t>
      </w:r>
      <w:r>
        <w:rPr>
          <w:lang w:val="zh_CN" w:bidi="zh_CN"/>
        </w:rPr>
        <w:t>גְּבִירָה</w:t>
      </w:r>
      <w:r>
        <w:rPr>
          <w:lang w:val="zh_CN" w:bidi="zh_CN"/>
        </w:rPr>
        <w:t xml:space="preserve"> · </w:t>
      </w:r>
      <w:r>
        <w:rPr>
          <w:lang w:val="zh_CN" w:bidi="zh_CN"/>
        </w:rPr>
        <w:t>גְּבֶרֶת</w:t>
      </w:r>
      <w:r>
        <w:rPr>
          <w:lang w:val="zh_CN" w:bidi="zh_CN"/>
        </w:rPr>
        <w:t xml:space="preserve"> · </w:t>
      </w:r>
      <w:r>
        <w:rPr>
          <w:lang w:val="zh_CN" w:bidi="zh_CN"/>
        </w:rPr>
        <w:t>גִּבָּר</w:t>
      </w:r>
      <w:r>
        <w:rPr>
          <w:lang w:val="zh_CN" w:bidi="zh_CN"/>
        </w:rPr>
        <w:t xml:space="preserve"> · </w:t>
      </w:r>
      <w:r>
        <w:rPr>
          <w:lang w:val="zh_CN" w:bidi="zh_CN"/>
        </w:rPr>
        <w:t>גַּבְרִיאֵל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变强盛；变强大；得胜</w:t>
      </w:r>
      <w:r>
        <w:rPr>
          <w:lang w:val="zh_CN" w:bidi="zh_CN"/>
        </w:rPr>
        <w:t xml:space="preserve"> </w:t>
      </w:r>
      <w:r>
        <w:rPr>
          <w:lang w:val="zh_CN" w:bidi="zh_CN"/>
        </w:rPr>
        <w:t>＝过程，人获得力量、能力和权力，这使他们能够做其他人无法完成的事情</w:t>
      </w:r>
    </w:p>
    <w:p>
      <w:pPr/>
      <w:r>
        <w:rPr>
          <w:lang w:val="zh_CN" w:bidi="zh_CN"/>
        </w:rPr>
      </w:r>
      <w:r>
        <w:rPr>
          <w:lang w:val="zh_CN" w:bidi="zh_CN"/>
        </w:rPr>
        <w:t>EXO 17:11</w:t>
      </w:r>
      <w:r>
        <w:rPr>
          <w:lang w:val="zh_CN" w:bidi="zh_CN"/>
        </w:rPr>
        <w:t xml:space="preserve"> · </w:t>
      </w:r>
      <w:r>
        <w:rPr>
          <w:lang w:val="zh_CN" w:bidi="zh_CN"/>
        </w:rPr>
        <w:t>EXO 17:11</w:t>
      </w:r>
      <w:r>
        <w:rPr>
          <w:lang w:val="zh_CN" w:bidi="zh_CN"/>
        </w:rPr>
        <w:t xml:space="preserve"> · </w:t>
      </w:r>
      <w:r>
        <w:rPr>
          <w:lang w:val="zh_CN" w:bidi="zh_CN"/>
        </w:rPr>
        <w:t>1SA 2:9</w:t>
      </w:r>
      <w:r>
        <w:rPr>
          <w:lang w:val="zh_CN" w:bidi="zh_CN"/>
        </w:rPr>
        <w:t xml:space="preserve"> · </w:t>
      </w:r>
      <w:r>
        <w:rPr>
          <w:lang w:val="zh_CN" w:bidi="zh_CN"/>
        </w:rPr>
        <w:t>2SA 1:23</w:t>
      </w:r>
      <w:r>
        <w:rPr>
          <w:lang w:val="zh_CN" w:bidi="zh_CN"/>
        </w:rPr>
        <w:t xml:space="preserve"> · </w:t>
      </w:r>
      <w:r>
        <w:rPr>
          <w:lang w:val="zh_CN" w:bidi="zh_CN"/>
        </w:rPr>
        <w:t>2SA 11:23</w:t>
      </w:r>
      <w:r>
        <w:rPr>
          <w:lang w:val="zh_CN" w:bidi="zh_CN"/>
        </w:rPr>
        <w:t xml:space="preserve"> · </w:t>
      </w:r>
      <w:r>
        <w:rPr>
          <w:lang w:val="zh_CN" w:bidi="zh_CN"/>
        </w:rPr>
        <w:t>1CH 5:2</w:t>
      </w:r>
      <w:r>
        <w:rPr>
          <w:lang w:val="zh_CN" w:bidi="zh_CN"/>
        </w:rPr>
        <w:t xml:space="preserve"> · </w:t>
      </w:r>
      <w:r>
        <w:rPr>
          <w:lang w:val="zh_CN" w:bidi="zh_CN"/>
        </w:rPr>
        <w:t>JOB 21:7</w:t>
      </w:r>
      <w:r>
        <w:rPr>
          <w:lang w:val="zh_CN" w:bidi="zh_CN"/>
        </w:rPr>
        <w:t xml:space="preserve"> · </w:t>
      </w:r>
      <w:r>
        <w:rPr>
          <w:lang w:val="zh_CN" w:bidi="zh_CN"/>
        </w:rPr>
        <w:t>PSA 12:5</w:t>
      </w:r>
      <w:r>
        <w:rPr>
          <w:lang w:val="zh_CN" w:bidi="zh_CN"/>
        </w:rPr>
        <w:t xml:space="preserve"> · </w:t>
      </w:r>
      <w:r>
        <w:rPr>
          <w:lang w:val="zh_CN" w:bidi="zh_CN"/>
        </w:rPr>
        <w:t>JER 9:2</w:t>
      </w:r>
      <w:r>
        <w:rPr>
          <w:lang w:val="zh_CN" w:bidi="zh_CN"/>
        </w:rPr>
        <w:t xml:space="preserve"> · </w:t>
      </w:r>
      <w:r>
        <w:rPr>
          <w:lang w:val="zh_CN" w:bidi="zh_CN"/>
        </w:rPr>
        <w:t>LAM 1:16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גבר חַיִל</w:t>
      </w:r>
    </w:p>
    <w:p>
      <w:pPr/>
      <w:r>
        <w:rPr>
          <w:lang w:val="zh_CN" w:bidi="zh_CN"/>
        </w:rPr>
      </w:r>
      <w:r>
        <w:rPr>
          <w:lang w:val="zh_CN" w:bidi="zh_CN"/>
        </w:rPr>
        <w:t>发挥力量；费力气</w:t>
      </w:r>
      <w:r>
        <w:rPr>
          <w:lang w:val="zh_CN" w:bidi="zh_CN"/>
        </w:rPr>
        <w:t xml:space="preserve"> </w:t>
      </w:r>
      <w:r>
        <w:rPr>
          <w:lang w:val="zh_CN" w:bidi="zh_CN"/>
        </w:rPr>
        <w:t>字面意思：使（某人的）力量强大；因此：＝行动，人集合所有力量来完成某件事</w:t>
      </w:r>
    </w:p>
    <w:p>
      <w:pPr/>
      <w:r>
        <w:rPr>
          <w:lang w:val="zh_CN" w:bidi="zh_CN"/>
        </w:rPr>
      </w:r>
      <w:r>
        <w:rPr>
          <w:lang w:val="zh_CN" w:bidi="zh_CN"/>
        </w:rPr>
        <w:t>ECC 10:10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坚固；使……强盛</w:t>
      </w:r>
      <w:r>
        <w:rPr>
          <w:lang w:val="zh_CN" w:bidi="zh_CN"/>
        </w:rPr>
        <w:t xml:space="preserve"> </w:t>
      </w:r>
      <w:r>
        <w:rPr>
          <w:lang w:val="zh_CN" w:bidi="zh_CN"/>
        </w:rPr>
        <w:t>＝使役行为，神明赋予人力量和能力，很可能指身体上和心智上的力量和能力</w:t>
      </w:r>
    </w:p>
    <w:p>
      <w:pPr/>
      <w:r>
        <w:rPr>
          <w:lang w:val="zh_CN" w:bidi="zh_CN"/>
        </w:rPr>
      </w:r>
      <w:r>
        <w:rPr>
          <w:lang w:val="zh_CN" w:bidi="zh_CN"/>
        </w:rPr>
        <w:t>ZEC 10:6</w:t>
      </w:r>
      <w:r>
        <w:rPr>
          <w:lang w:val="zh_CN" w:bidi="zh_CN"/>
        </w:rPr>
        <w:t xml:space="preserve"> · </w:t>
      </w:r>
      <w:r>
        <w:rPr>
          <w:lang w:val="zh_CN" w:bidi="zh_CN"/>
        </w:rPr>
        <w:t>ZEC 10:12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使自己强大；显耀威力；逞强对抗</w:t>
      </w:r>
      <w:r>
        <w:rPr>
          <w:lang w:val="zh_CN" w:bidi="zh_CN"/>
        </w:rPr>
        <w:t xml:space="preserve"> </w:t>
      </w:r>
      <w:r>
        <w:rPr>
          <w:lang w:val="zh_CN" w:bidi="zh_CN"/>
        </w:rPr>
        <w:t>字面意思：使自己强大；因此：＝行为，人或神明向其他人或神明大胆地表现自己，≈这行为是好是坏取决于这种大胆是否合理</w:t>
      </w:r>
    </w:p>
    <w:p>
      <w:pPr/>
      <w:r>
        <w:rPr>
          <w:lang w:val="zh_CN" w:bidi="zh_CN"/>
        </w:rPr>
      </w:r>
      <w:r>
        <w:rPr>
          <w:lang w:val="zh_CN" w:bidi="zh_CN"/>
        </w:rPr>
        <w:t>JOB 15:25</w:t>
      </w:r>
      <w:r>
        <w:rPr>
          <w:lang w:val="zh_CN" w:bidi="zh_CN"/>
        </w:rPr>
        <w:t xml:space="preserve"> · </w:t>
      </w:r>
      <w:r>
        <w:rPr>
          <w:lang w:val="zh_CN" w:bidi="zh_CN"/>
        </w:rPr>
        <w:t>JOB 36:9</w:t>
      </w:r>
      <w:r>
        <w:rPr>
          <w:lang w:val="zh_CN" w:bidi="zh_CN"/>
        </w:rPr>
        <w:t xml:space="preserve"> · </w:t>
      </w:r>
      <w:r>
        <w:rPr>
          <w:lang w:val="zh_CN" w:bidi="zh_CN"/>
        </w:rPr>
        <w:t>ISA 42:13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רבה</w:t>
      </w:r>
    </w:p>
    <w:p>
      <w:pPr/>
      <w:r>
        <w:rPr>
          <w:lang w:val="zh_CN" w:bidi="zh_CN"/>
        </w:rPr>
      </w:r>
      <w:r>
        <w:rPr>
          <w:lang w:val="zh_CN" w:bidi="zh_CN"/>
        </w:rPr>
        <w:t>得胜 &gt; 增加；（水势）汹涌 &gt; 上涨</w:t>
      </w:r>
      <w:r>
        <w:rPr>
          <w:lang w:val="zh_CN" w:bidi="zh_CN"/>
        </w:rPr>
        <w:t xml:space="preserve"> </w:t>
      </w:r>
      <w:r>
        <w:rPr>
          <w:lang w:val="zh_CN" w:bidi="zh_CN"/>
        </w:rPr>
        <w:t>＝过程，物体的体积和数量大大增加，以至于似乎控制了其他一切</w:t>
      </w:r>
    </w:p>
    <w:p>
      <w:pPr/>
      <w:r>
        <w:rPr>
          <w:lang w:val="zh_CN" w:bidi="zh_CN"/>
        </w:rPr>
      </w:r>
      <w:r>
        <w:rPr>
          <w:lang w:val="zh_CN" w:bidi="zh_CN"/>
        </w:rPr>
        <w:t>GEN 7:18</w:t>
      </w:r>
      <w:r>
        <w:rPr>
          <w:lang w:val="zh_CN" w:bidi="zh_CN"/>
        </w:rPr>
        <w:t xml:space="preserve"> · </w:t>
      </w:r>
      <w:r>
        <w:rPr>
          <w:lang w:val="zh_CN" w:bidi="zh_CN"/>
        </w:rPr>
        <w:t>GEN 7:19</w:t>
      </w:r>
      <w:r>
        <w:rPr>
          <w:lang w:val="zh_CN" w:bidi="zh_CN"/>
        </w:rPr>
        <w:t xml:space="preserve"> · </w:t>
      </w:r>
      <w:r>
        <w:rPr>
          <w:lang w:val="zh_CN" w:bidi="zh_CN"/>
        </w:rPr>
        <w:t>GEN 7:20</w:t>
      </w:r>
      <w:r>
        <w:rPr>
          <w:lang w:val="zh_CN" w:bidi="zh_CN"/>
        </w:rPr>
        <w:t xml:space="preserve"> · </w:t>
      </w:r>
      <w:r>
        <w:rPr>
          <w:lang w:val="zh_CN" w:bidi="zh_CN"/>
        </w:rPr>
        <w:t>GEN 7:24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宏大，浩大；胜过；击败；压倒</w:t>
      </w:r>
      <w:r>
        <w:rPr>
          <w:lang w:val="zh_CN" w:bidi="zh_CN"/>
        </w:rPr>
        <w:t xml:space="preserve"> </w:t>
      </w:r>
      <w:r>
        <w:rPr>
          <w:lang w:val="zh_CN" w:bidi="zh_CN"/>
        </w:rPr>
        <w:t>＝过程，环境或情况的强度大大增加，以至于似乎控制了其他一切，≈这是好是坏取决于情况</w:t>
      </w:r>
    </w:p>
    <w:p>
      <w:pPr/>
      <w:r>
        <w:rPr>
          <w:lang w:val="zh_CN" w:bidi="zh_CN"/>
        </w:rPr>
      </w:r>
      <w:r>
        <w:rPr>
          <w:lang w:val="zh_CN" w:bidi="zh_CN"/>
        </w:rPr>
        <w:t>GEN 49:26</w:t>
      </w:r>
      <w:r>
        <w:rPr>
          <w:lang w:val="zh_CN" w:bidi="zh_CN"/>
        </w:rPr>
        <w:t xml:space="preserve"> · </w:t>
      </w:r>
      <w:r>
        <w:rPr>
          <w:lang w:val="zh_CN" w:bidi="zh_CN"/>
        </w:rPr>
        <w:t>PSA 65:4</w:t>
      </w:r>
      <w:r>
        <w:rPr>
          <w:lang w:val="zh_CN" w:bidi="zh_CN"/>
        </w:rPr>
        <w:t xml:space="preserve"> · </w:t>
      </w:r>
      <w:r>
        <w:rPr>
          <w:lang w:val="zh_CN" w:bidi="zh_CN"/>
        </w:rPr>
        <w:t>PSA 103:11</w:t>
      </w:r>
      <w:r>
        <w:rPr>
          <w:lang w:val="zh_CN" w:bidi="zh_CN"/>
        </w:rPr>
        <w:t xml:space="preserve"> · </w:t>
      </w:r>
      <w:r>
        <w:rPr>
          <w:lang w:val="zh_CN" w:bidi="zh_CN"/>
        </w:rPr>
        <w:t>PSA 117:2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גבר בְּרִית</w:t>
      </w:r>
    </w:p>
    <w:p>
      <w:pPr/>
      <w:r>
        <w:rPr>
          <w:lang w:val="zh_CN" w:bidi="zh_CN"/>
        </w:rPr>
      </w:r>
      <w:r>
        <w:rPr>
          <w:lang w:val="zh_CN" w:bidi="zh_CN"/>
        </w:rPr>
        <w:t>坚立盟约；立下坚定的盟约</w:t>
      </w:r>
      <w:r>
        <w:rPr>
          <w:lang w:val="zh_CN" w:bidi="zh_CN"/>
        </w:rPr>
        <w:t xml:space="preserve"> </w:t>
      </w:r>
      <w:r>
        <w:rPr>
          <w:lang w:val="zh_CN" w:bidi="zh_CN"/>
        </w:rPr>
        <w:t>字面意思：坚定盟约；因此：＝使役行为，人与另一方缔结严肃而有力的</w:t>
      </w:r>
      <w:r>
        <w:rPr>
          <w:lang w:val="zh_CN" w:bidi="zh_CN"/>
        </w:rPr>
        <w:t>协议</w:t>
      </w:r>
    </w:p>
    <w:p>
      <w:pPr/>
      <w:r>
        <w:rPr>
          <w:lang w:val="zh_CN" w:bidi="zh_CN"/>
        </w:rPr>
      </w:r>
      <w:r>
        <w:rPr>
          <w:lang w:val="zh_CN" w:bidi="zh_CN"/>
        </w:rPr>
        <w:t>DAN 9:27</w:t>
      </w:r>
    </w:p>
    <w:p>
      <w:pPr/>
      <w:r>
        <w:rPr>
          <w:lang w:val="zh_CN" w:bidi="zh_CN"/>
        </w:rPr>
      </w:r>
      <w:r>
        <w:rPr>
          <w:lang w:val="zh_CN" w:bidi="zh_CN"/>
        </w:rPr>
        <w:t>Christo H.J. van der Merwe; Enio R. Mueller</w:t>
      </w:r>
      <w:r>
        <w:rPr>
          <w:lang w:val="zh_CN" w:bidi="zh_CN"/>
        </w:rPr>
      </w:r>
      <w:r>
        <w:rPr>
          <w:lang w:val="zh_CN" w:bidi="zh_CN"/>
        </w:rPr>
      </w:r>
    </w:p>
    <w:p>
      <w:pPr/>
      <w:r>
        <w:rPr>
          <w:lang w:val="zh_CN" w:bidi="zh_CN"/>
        </w:rPr>
      </w:r>
    </w:p>
    <w:p>
      <w:pPr>
        <w:pStyle w:val="Heading2"/>
      </w:pPr>
      <w:r>
        <w:rPr>
          <w:lang w:val="zh_CN" w:bidi="zh_CN"/>
        </w:rPr>
        <w:t>גְּבַר</w:t>
      </w:r>
      <w:r>
        <w:rPr>
          <w:lang w:val="zh_CN" w:bidi="zh_CN"/>
        </w:rPr>
      </w:r>
    </w:p>
    <w:p>
      <w:pPr>
        <w:pStyle w:val="Heading1"/>
      </w:pPr>
      <w:r>
        <w:rPr>
          <w:lang w:val="zh_CN" w:bidi="zh_CN"/>
        </w:rPr>
        <w:t>גְּבַר</w:t>
      </w:r>
    </w:p>
    <w:p>
      <w:pPr/>
      <w:r>
        <w:rPr>
          <w:lang w:val="zh_CN" w:bidi="zh_CN"/>
        </w:rPr>
      </w:r>
      <w:r>
        <w:rPr>
          <w:lang w:val="zh_CN" w:bidi="zh_CN"/>
        </w:rPr>
        <w:t>גְּבַר</w:t>
      </w:r>
      <w:r>
        <w:rPr>
          <w:lang w:val="zh_CN" w:bidi="zh_CN"/>
        </w:rPr>
        <w:t xml:space="preserve"> (</w:t>
      </w:r>
      <w:r>
        <w:rPr>
          <w:lang w:val="zh_CN" w:bidi="zh_CN"/>
        </w:rPr>
        <w:t>A1400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人；男丁，男人，男子</w:t>
      </w:r>
      <w:r>
        <w:rPr>
          <w:lang w:val="zh_CN" w:bidi="zh_CN"/>
        </w:rPr>
        <w:t xml:space="preserve"> </w:t>
      </w:r>
      <w:r>
        <w:rPr>
          <w:lang w:val="zh_CN" w:bidi="zh_CN"/>
        </w:rPr>
        <w:t>＝男性</w:t>
      </w:r>
    </w:p>
    <w:p>
      <w:pPr/>
      <w:r>
        <w:rPr>
          <w:lang w:val="zh_CN" w:bidi="zh_CN"/>
        </w:rPr>
      </w:r>
      <w:r>
        <w:rPr>
          <w:lang w:val="zh_CN" w:bidi="zh_CN"/>
        </w:rPr>
        <w:t>EZR 4:21</w:t>
      </w:r>
      <w:r>
        <w:rPr>
          <w:lang w:val="zh_CN" w:bidi="zh_CN"/>
        </w:rPr>
        <w:t xml:space="preserve"> · </w:t>
      </w:r>
      <w:r>
        <w:rPr>
          <w:lang w:val="zh_CN" w:bidi="zh_CN"/>
        </w:rPr>
        <w:t>EZR 5:4</w:t>
      </w:r>
      <w:r>
        <w:rPr>
          <w:lang w:val="zh_CN" w:bidi="zh_CN"/>
        </w:rPr>
        <w:t xml:space="preserve"> · </w:t>
      </w:r>
      <w:r>
        <w:rPr>
          <w:lang w:val="zh_CN" w:bidi="zh_CN"/>
        </w:rPr>
        <w:t>EZR 5:10</w:t>
      </w:r>
      <w:r>
        <w:rPr>
          <w:lang w:val="zh_CN" w:bidi="zh_CN"/>
        </w:rPr>
        <w:t xml:space="preserve"> · </w:t>
      </w:r>
      <w:r>
        <w:rPr>
          <w:lang w:val="zh_CN" w:bidi="zh_CN"/>
        </w:rPr>
        <w:t>EZR 6:8</w:t>
      </w:r>
      <w:r>
        <w:rPr>
          <w:lang w:val="zh_CN" w:bidi="zh_CN"/>
        </w:rPr>
        <w:t xml:space="preserve"> · </w:t>
      </w:r>
      <w:r>
        <w:rPr>
          <w:lang w:val="zh_CN" w:bidi="zh_CN"/>
        </w:rPr>
        <w:t>DAN 2:25</w:t>
      </w:r>
      <w:r>
        <w:rPr>
          <w:lang w:val="zh_CN" w:bidi="zh_CN"/>
        </w:rPr>
        <w:t xml:space="preserve"> · </w:t>
      </w:r>
      <w:r>
        <w:rPr>
          <w:lang w:val="zh_CN" w:bidi="zh_CN"/>
        </w:rPr>
        <w:t>DAN 3:8</w:t>
      </w:r>
      <w:r>
        <w:rPr>
          <w:lang w:val="zh_CN" w:bidi="zh_CN"/>
        </w:rPr>
        <w:t xml:space="preserve"> · </w:t>
      </w:r>
      <w:r>
        <w:rPr>
          <w:lang w:val="zh_CN" w:bidi="zh_CN"/>
        </w:rPr>
        <w:t>DAN 3:12</w:t>
      </w:r>
      <w:r>
        <w:rPr>
          <w:lang w:val="zh_CN" w:bidi="zh_CN"/>
        </w:rPr>
        <w:t xml:space="preserve"> · </w:t>
      </w:r>
      <w:r>
        <w:rPr>
          <w:lang w:val="zh_CN" w:bidi="zh_CN"/>
        </w:rPr>
        <w:t>DAN 3:12</w:t>
      </w:r>
      <w:r>
        <w:rPr>
          <w:lang w:val="zh_CN" w:bidi="zh_CN"/>
        </w:rPr>
        <w:t xml:space="preserve"> · </w:t>
      </w:r>
      <w:r>
        <w:rPr>
          <w:lang w:val="zh_CN" w:bidi="zh_CN"/>
        </w:rPr>
        <w:t>DAN 3:13</w:t>
      </w:r>
      <w:r>
        <w:rPr>
          <w:lang w:val="zh_CN" w:bidi="zh_CN"/>
        </w:rPr>
        <w:t xml:space="preserve"> · </w:t>
      </w:r>
      <w:r>
        <w:rPr>
          <w:lang w:val="zh_CN" w:bidi="zh_CN"/>
        </w:rPr>
        <w:t>DAN 3:20</w:t>
      </w:r>
      <w:r>
        <w:rPr>
          <w:lang w:val="zh_CN" w:bidi="zh_CN"/>
        </w:rPr>
        <w:t xml:space="preserve"> · </w:t>
      </w:r>
      <w:r>
        <w:rPr>
          <w:lang w:val="zh_CN" w:bidi="zh_CN"/>
        </w:rPr>
        <w:t>DAN 3:21</w:t>
      </w:r>
      <w:r>
        <w:rPr>
          <w:lang w:val="zh_CN" w:bidi="zh_CN"/>
        </w:rPr>
        <w:t xml:space="preserve"> · </w:t>
      </w:r>
      <w:r>
        <w:rPr>
          <w:lang w:val="zh_CN" w:bidi="zh_CN"/>
        </w:rPr>
        <w:t>DAN 3:22</w:t>
      </w:r>
      <w:r>
        <w:rPr>
          <w:lang w:val="zh_CN" w:bidi="zh_CN"/>
        </w:rPr>
        <w:t xml:space="preserve"> · </w:t>
      </w:r>
      <w:r>
        <w:rPr>
          <w:lang w:val="zh_CN" w:bidi="zh_CN"/>
        </w:rPr>
        <w:t>DAN 3:23</w:t>
      </w:r>
      <w:r>
        <w:rPr>
          <w:lang w:val="zh_CN" w:bidi="zh_CN"/>
        </w:rPr>
        <w:t xml:space="preserve"> · </w:t>
      </w:r>
      <w:r>
        <w:rPr>
          <w:lang w:val="zh_CN" w:bidi="zh_CN"/>
        </w:rPr>
        <w:t>DAN 3:24</w:t>
      </w:r>
      <w:r>
        <w:rPr>
          <w:lang w:val="zh_CN" w:bidi="zh_CN"/>
        </w:rPr>
        <w:t xml:space="preserve"> · </w:t>
      </w:r>
      <w:r>
        <w:rPr>
          <w:lang w:val="zh_CN" w:bidi="zh_CN"/>
        </w:rPr>
        <w:t>DAN 3:25</w:t>
      </w:r>
      <w:r>
        <w:rPr>
          <w:lang w:val="zh_CN" w:bidi="zh_CN"/>
        </w:rPr>
        <w:t xml:space="preserve"> · </w:t>
      </w:r>
      <w:r>
        <w:rPr>
          <w:lang w:val="zh_CN" w:bidi="zh_CN"/>
        </w:rPr>
        <w:t>DAN 3:27</w:t>
      </w:r>
      <w:r>
        <w:rPr>
          <w:lang w:val="zh_CN" w:bidi="zh_CN"/>
        </w:rPr>
        <w:t xml:space="preserve"> · </w:t>
      </w:r>
      <w:r>
        <w:rPr>
          <w:lang w:val="zh_CN" w:bidi="zh_CN"/>
        </w:rPr>
        <w:t>DAN 5:11</w:t>
      </w:r>
      <w:r>
        <w:rPr>
          <w:lang w:val="zh_CN" w:bidi="zh_CN"/>
        </w:rPr>
        <w:t xml:space="preserve"> · </w:t>
      </w:r>
      <w:r>
        <w:rPr>
          <w:lang w:val="zh_CN" w:bidi="zh_CN"/>
        </w:rPr>
        <w:t>DAN 6:6</w:t>
      </w:r>
      <w:r>
        <w:rPr>
          <w:lang w:val="zh_CN" w:bidi="zh_CN"/>
        </w:rPr>
        <w:t xml:space="preserve"> · </w:t>
      </w:r>
      <w:r>
        <w:rPr>
          <w:lang w:val="zh_CN" w:bidi="zh_CN"/>
        </w:rPr>
        <w:t>DAN 6:12</w:t>
      </w:r>
      <w:r>
        <w:rPr>
          <w:lang w:val="zh_CN" w:bidi="zh_CN"/>
        </w:rPr>
        <w:t xml:space="preserve"> · </w:t>
      </w:r>
      <w:r>
        <w:rPr>
          <w:lang w:val="zh_CN" w:bidi="zh_CN"/>
        </w:rPr>
        <w:t>DAN 6:16</w:t>
      </w:r>
      <w:r>
        <w:rPr>
          <w:lang w:val="zh_CN" w:bidi="zh_CN"/>
        </w:rPr>
        <w:t xml:space="preserve"> · </w:t>
      </w:r>
      <w:r>
        <w:rPr>
          <w:lang w:val="zh_CN" w:bidi="zh_CN"/>
        </w:rPr>
        <w:t>DAN 6:25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גִּבָּר</w:t>
      </w:r>
      <w:r>
        <w:rPr>
          <w:lang w:val="zh_CN" w:bidi="zh_CN"/>
        </w:rPr>
      </w:r>
    </w:p>
    <w:p>
      <w:pPr>
        <w:pStyle w:val="Heading1"/>
      </w:pPr>
      <w:r>
        <w:rPr>
          <w:lang w:val="zh_CN" w:bidi="zh_CN"/>
        </w:rPr>
        <w:t>גִּבָּר</w:t>
      </w:r>
    </w:p>
    <w:p>
      <w:pPr/>
      <w:r>
        <w:rPr>
          <w:lang w:val="zh_CN" w:bidi="zh_CN"/>
        </w:rPr>
      </w:r>
      <w:r>
        <w:rPr>
          <w:lang w:val="zh_CN" w:bidi="zh_CN"/>
        </w:rPr>
        <w:t>גִּבָּר</w:t>
      </w:r>
      <w:r>
        <w:rPr>
          <w:lang w:val="zh_CN" w:bidi="zh_CN"/>
        </w:rPr>
        <w:t xml:space="preserve"> (</w:t>
      </w:r>
      <w:r>
        <w:rPr>
          <w:lang w:val="zh_CN" w:bidi="zh_CN"/>
        </w:rPr>
        <w:t>A1401</w:t>
      </w:r>
      <w:r>
        <w:rPr>
          <w:lang w:val="zh_CN" w:bidi="zh_CN"/>
        </w:rPr>
        <w:t xml:space="preserve"> · </w:t>
      </w:r>
      <w:r>
        <w:rPr>
          <w:lang w:val="zh_CN" w:bidi="zh_CN"/>
        </w:rPr>
        <w:t>H1402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巨人；勇士</w:t>
      </w:r>
      <w:r>
        <w:rPr>
          <w:lang w:val="zh_CN" w:bidi="zh_CN"/>
        </w:rPr>
        <w:t xml:space="preserve"> </w:t>
      </w:r>
      <w:r>
        <w:rPr>
          <w:lang w:val="zh_CN" w:bidi="zh_CN"/>
        </w:rPr>
        <w:t>＝人、动物或超自然生物因其特点而闻名，如体力、能力、勇气、技能、财富、良好的品格或几种特点的结合</w:t>
      </w:r>
    </w:p>
    <w:p>
      <w:pPr/>
      <w:r>
        <w:rPr>
          <w:lang w:val="zh_CN" w:bidi="zh_CN"/>
        </w:rPr>
      </w:r>
      <w:r>
        <w:rPr>
          <w:lang w:val="zh_CN" w:bidi="zh_CN"/>
        </w:rPr>
        <w:t>DAN 3:20</w:t>
      </w:r>
    </w:p>
    <w:p>
      <w:pPr/>
      <w:r>
        <w:rPr>
          <w:lang w:val="zh_CN" w:bidi="zh_CN"/>
        </w:rPr>
      </w:r>
      <w:r>
        <w:rPr>
          <w:lang w:val="zh_CN" w:bidi="zh_CN"/>
        </w:rPr>
        <w:t xml:space="preserve">name · </w:t>
      </w:r>
      <w:r>
        <w:rPr>
          <w:lang w:val="zh_CN" w:bidi="zh_CN"/>
        </w:rPr>
        <w:t>גבר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גִּבְעֹון</w:t>
      </w:r>
    </w:p>
    <w:p>
      <w:pPr/>
      <w:r>
        <w:rPr>
          <w:lang w:val="zh_CN" w:bidi="zh_CN"/>
        </w:rPr>
      </w:r>
      <w:r>
        <w:rPr>
          <w:lang w:val="zh_CN" w:bidi="zh_CN"/>
        </w:rPr>
        <w:t>吉罢珥，《思》基巴尔</w:t>
      </w:r>
      <w:r>
        <w:rPr>
          <w:lang w:val="zh_CN" w:bidi="zh_CN"/>
        </w:rPr>
        <w:t xml:space="preserve"> </w:t>
      </w:r>
      <w:r>
        <w:rPr>
          <w:lang w:val="zh_CN" w:bidi="zh_CN"/>
        </w:rPr>
        <w:t>＝男性，又名</w:t>
      </w:r>
      <w:r>
        <w:rPr>
          <w:lang w:val="zh_CN" w:bidi="zh_CN"/>
        </w:rPr>
        <w:t>基遍</w:t>
      </w:r>
      <w:r>
        <w:rPr>
          <w:lang w:val="zh_CN" w:bidi="zh_CN"/>
        </w:rPr>
        <w:t>；►家族首领；被掳归回时期</w:t>
      </w:r>
    </w:p>
    <w:p>
      <w:pPr/>
      <w:r>
        <w:rPr>
          <w:lang w:val="zh_CN" w:bidi="zh_CN"/>
        </w:rPr>
      </w:r>
      <w:r>
        <w:rPr>
          <w:lang w:val="zh_CN" w:bidi="zh_CN"/>
        </w:rPr>
        <w:t>EZR 2:20</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גֶּבֶר</w:t>
      </w:r>
      <w:r>
        <w:rPr>
          <w:lang w:val="zh_CN" w:bidi="zh_CN"/>
        </w:rPr>
      </w:r>
    </w:p>
    <w:p>
      <w:pPr>
        <w:pStyle w:val="Heading1"/>
      </w:pPr>
      <w:r>
        <w:rPr>
          <w:lang w:val="zh_CN" w:bidi="zh_CN"/>
        </w:rPr>
        <w:t>גֶּבֶר</w:t>
      </w:r>
    </w:p>
    <w:p>
      <w:pPr/>
      <w:r>
        <w:rPr>
          <w:lang w:val="zh_CN" w:bidi="zh_CN"/>
        </w:rPr>
      </w:r>
      <w:r>
        <w:rPr>
          <w:lang w:val="zh_CN" w:bidi="zh_CN"/>
        </w:rPr>
        <w:t>גֶּבֶר</w:t>
      </w:r>
      <w:r>
        <w:rPr>
          <w:lang w:val="zh_CN" w:bidi="zh_CN"/>
        </w:rPr>
        <w:t xml:space="preserve"> (</w:t>
      </w:r>
      <w:r>
        <w:rPr>
          <w:lang w:val="zh_CN" w:bidi="zh_CN"/>
        </w:rPr>
        <w:t>H1397</w:t>
      </w:r>
      <w:r>
        <w:rPr>
          <w:lang w:val="zh_CN" w:bidi="zh_CN"/>
        </w:rPr>
        <w:t xml:space="preserve"> · </w:t>
      </w:r>
      <w:r>
        <w:rPr>
          <w:lang w:val="zh_CN" w:bidi="zh_CN"/>
        </w:rPr>
        <w:t>H1398</w:t>
      </w:r>
      <w:r>
        <w:rPr>
          <w:lang w:val="zh_CN" w:bidi="zh_CN"/>
        </w:rPr>
        <w:t xml:space="preserve"> · </w:t>
      </w:r>
      <w:r>
        <w:rPr>
          <w:lang w:val="zh_CN" w:bidi="zh_CN"/>
        </w:rPr>
        <w:t>H1399</w:t>
      </w:r>
      <w:r>
        <w:rPr>
          <w:lang w:val="zh_CN" w:bidi="zh_CN"/>
        </w:rPr>
        <w:t>)</w:t>
      </w:r>
    </w:p>
    <w:p>
      <w:pPr/>
      <w:r>
        <w:rPr>
          <w:lang w:val="zh_CN" w:bidi="zh_CN"/>
        </w:rPr>
      </w:r>
      <w:r>
        <w:rPr>
          <w:lang w:val="zh_CN" w:bidi="zh_CN"/>
        </w:rPr>
        <w:t xml:space="preserve">noun m · </w:t>
      </w:r>
      <w:r>
        <w:rPr>
          <w:lang w:val="zh_CN" w:bidi="zh_CN"/>
        </w:rPr>
        <w:t>גבר</w:t>
      </w:r>
      <w:r>
        <w:rPr>
          <w:lang w:val="zh_CN" w:bidi="zh_CN"/>
        </w:rPr>
        <w:t xml:space="preserve"> · </w:t>
      </w:r>
      <w:r>
        <w:rPr>
          <w:lang w:val="zh_CN" w:bidi="zh_CN"/>
        </w:rPr>
        <w:t>גִּבֹּור</w:t>
      </w:r>
      <w:r>
        <w:rPr>
          <w:lang w:val="zh_CN" w:bidi="zh_CN"/>
        </w:rPr>
        <w:t xml:space="preserve"> · </w:t>
      </w:r>
      <w:r>
        <w:rPr>
          <w:lang w:val="zh_CN" w:bidi="zh_CN"/>
        </w:rPr>
        <w:t>גַּבְרִיאֵל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אִשָּׁה</w:t>
      </w:r>
      <w:r>
        <w:rPr>
          <w:lang w:val="zh_CN" w:bidi="zh_CN"/>
        </w:rPr>
        <w:t xml:space="preserve"> · </w:t>
      </w:r>
      <w:r>
        <w:rPr>
          <w:lang w:val="zh_CN" w:bidi="zh_CN"/>
        </w:rPr>
        <w:t>טַף</w:t>
      </w:r>
      <w:r>
        <w:rPr>
          <w:lang w:val="zh_CN" w:bidi="zh_CN"/>
        </w:rPr>
        <w:t xml:space="preserve"> · </w:t>
      </w:r>
      <w:r>
        <w:rPr>
          <w:lang w:val="zh_CN" w:bidi="zh_CN"/>
        </w:rPr>
        <w:t>סָרִיס</w:t>
      </w:r>
    </w:p>
    <w:p>
      <w:pPr/>
      <w:r>
        <w:rPr>
          <w:lang w:val="zh_CN" w:bidi="zh_CN"/>
        </w:rPr>
      </w:r>
      <w:r>
        <w:rPr>
          <w:lang w:val="zh_CN" w:bidi="zh_CN"/>
        </w:rPr>
        <w:t>人；男丁，男人，男子</w:t>
      </w:r>
      <w:r>
        <w:rPr>
          <w:lang w:val="zh_CN" w:bidi="zh_CN"/>
        </w:rPr>
        <w:t xml:space="preserve"> </w:t>
      </w:r>
      <w:r>
        <w:rPr>
          <w:lang w:val="zh_CN" w:bidi="zh_CN"/>
        </w:rPr>
        <w:t>＝男性</w:t>
      </w:r>
    </w:p>
    <w:p>
      <w:pPr/>
      <w:r>
        <w:rPr>
          <w:lang w:val="zh_CN" w:bidi="zh_CN"/>
        </w:rPr>
      </w:r>
      <w:r>
        <w:rPr>
          <w:lang w:val="zh_CN" w:bidi="zh_CN"/>
        </w:rPr>
        <w:t>EXO 10:11</w:t>
      </w:r>
      <w:r>
        <w:rPr>
          <w:lang w:val="zh_CN" w:bidi="zh_CN"/>
        </w:rPr>
        <w:t xml:space="preserve"> · </w:t>
      </w:r>
      <w:r>
        <w:rPr>
          <w:lang w:val="zh_CN" w:bidi="zh_CN"/>
        </w:rPr>
        <w:t>EXO 12:37</w:t>
      </w:r>
      <w:r>
        <w:rPr>
          <w:lang w:val="zh_CN" w:bidi="zh_CN"/>
        </w:rPr>
        <w:t xml:space="preserve"> · </w:t>
      </w:r>
      <w:r>
        <w:rPr>
          <w:lang w:val="zh_CN" w:bidi="zh_CN"/>
        </w:rPr>
        <w:t>NUM 24:3</w:t>
      </w:r>
      <w:r>
        <w:rPr>
          <w:lang w:val="zh_CN" w:bidi="zh_CN"/>
        </w:rPr>
        <w:t xml:space="preserve"> · </w:t>
      </w:r>
      <w:r>
        <w:rPr>
          <w:lang w:val="zh_CN" w:bidi="zh_CN"/>
        </w:rPr>
        <w:t>NUM 24:15</w:t>
      </w:r>
      <w:r>
        <w:rPr>
          <w:lang w:val="zh_CN" w:bidi="zh_CN"/>
        </w:rPr>
        <w:t xml:space="preserve"> · </w:t>
      </w:r>
      <w:r>
        <w:rPr>
          <w:lang w:val="zh_CN" w:bidi="zh_CN"/>
        </w:rPr>
        <w:t>DEU 22:5</w:t>
      </w:r>
      <w:r>
        <w:rPr>
          <w:lang w:val="zh_CN" w:bidi="zh_CN"/>
        </w:rPr>
        <w:t xml:space="preserve"> · </w:t>
      </w:r>
      <w:r>
        <w:rPr>
          <w:lang w:val="zh_CN" w:bidi="zh_CN"/>
        </w:rPr>
        <w:t>DEU 22:5</w:t>
      </w:r>
      <w:r>
        <w:rPr>
          <w:lang w:val="zh_CN" w:bidi="zh_CN"/>
        </w:rPr>
        <w:t xml:space="preserve"> · </w:t>
      </w:r>
      <w:r>
        <w:rPr>
          <w:lang w:val="zh_CN" w:bidi="zh_CN"/>
        </w:rPr>
        <w:t>JOS 7:14</w:t>
      </w:r>
      <w:r>
        <w:rPr>
          <w:lang w:val="zh_CN" w:bidi="zh_CN"/>
        </w:rPr>
        <w:t xml:space="preserve"> · </w:t>
      </w:r>
      <w:r>
        <w:rPr>
          <w:lang w:val="zh_CN" w:bidi="zh_CN"/>
        </w:rPr>
        <w:t>JOS 7:17</w:t>
      </w:r>
      <w:r>
        <w:rPr>
          <w:lang w:val="zh_CN" w:bidi="zh_CN"/>
        </w:rPr>
        <w:t xml:space="preserve"> · </w:t>
      </w:r>
      <w:r>
        <w:rPr>
          <w:lang w:val="zh_CN" w:bidi="zh_CN"/>
        </w:rPr>
        <w:t>JOS 7:18</w:t>
      </w:r>
      <w:r>
        <w:rPr>
          <w:lang w:val="zh_CN" w:bidi="zh_CN"/>
        </w:rPr>
        <w:t xml:space="preserve"> · </w:t>
      </w:r>
      <w:r>
        <w:rPr>
          <w:lang w:val="zh_CN" w:bidi="zh_CN"/>
        </w:rPr>
        <w:t>JDG 5:30</w:t>
      </w:r>
      <w:r>
        <w:rPr>
          <w:lang w:val="zh_CN" w:bidi="zh_CN"/>
        </w:rPr>
        <w:t xml:space="preserve"> · </w:t>
      </w:r>
      <w:r>
        <w:rPr>
          <w:lang w:val="zh_CN" w:bidi="zh_CN"/>
        </w:rPr>
        <w:t>2SA 23:1</w:t>
      </w:r>
      <w:r>
        <w:rPr>
          <w:lang w:val="zh_CN" w:bidi="zh_CN"/>
        </w:rPr>
        <w:t xml:space="preserve"> · </w:t>
      </w:r>
      <w:r>
        <w:rPr>
          <w:lang w:val="zh_CN" w:bidi="zh_CN"/>
        </w:rPr>
        <w:t>1CH 23:3</w:t>
      </w:r>
      <w:r>
        <w:rPr>
          <w:lang w:val="zh_CN" w:bidi="zh_CN"/>
        </w:rPr>
        <w:t xml:space="preserve"> · </w:t>
      </w:r>
      <w:r>
        <w:rPr>
          <w:lang w:val="zh_CN" w:bidi="zh_CN"/>
        </w:rPr>
        <w:t>1CH 24:4</w:t>
      </w:r>
      <w:r>
        <w:rPr>
          <w:lang w:val="zh_CN" w:bidi="zh_CN"/>
        </w:rPr>
        <w:t xml:space="preserve"> · </w:t>
      </w:r>
      <w:r>
        <w:rPr>
          <w:lang w:val="zh_CN" w:bidi="zh_CN"/>
        </w:rPr>
        <w:t>1CH 26:12</w:t>
      </w:r>
      <w:r>
        <w:rPr>
          <w:lang w:val="zh_CN" w:bidi="zh_CN"/>
        </w:rPr>
        <w:t xml:space="preserve"> · </w:t>
      </w:r>
      <w:r>
        <w:rPr>
          <w:lang w:val="zh_CN" w:bidi="zh_CN"/>
        </w:rPr>
        <w:t>JOB 3:3</w:t>
      </w:r>
      <w:r>
        <w:rPr>
          <w:lang w:val="zh_CN" w:bidi="zh_CN"/>
        </w:rPr>
        <w:t xml:space="preserve"> · </w:t>
      </w:r>
      <w:r>
        <w:rPr>
          <w:lang w:val="zh_CN" w:bidi="zh_CN"/>
        </w:rPr>
        <w:t>JOB 38:3</w:t>
      </w:r>
      <w:r>
        <w:rPr>
          <w:lang w:val="zh_CN" w:bidi="zh_CN"/>
        </w:rPr>
        <w:t xml:space="preserve"> · </w:t>
      </w:r>
      <w:r>
        <w:rPr>
          <w:lang w:val="zh_CN" w:bidi="zh_CN"/>
        </w:rPr>
        <w:t>JOB 40:7</w:t>
      </w:r>
      <w:r>
        <w:rPr>
          <w:lang w:val="zh_CN" w:bidi="zh_CN"/>
        </w:rPr>
        <w:t xml:space="preserve"> · </w:t>
      </w:r>
      <w:r>
        <w:rPr>
          <w:lang w:val="zh_CN" w:bidi="zh_CN"/>
        </w:rPr>
        <w:t>PSA 88:5</w:t>
      </w:r>
      <w:r>
        <w:rPr>
          <w:lang w:val="zh_CN" w:bidi="zh_CN"/>
        </w:rPr>
        <w:t xml:space="preserve"> · </w:t>
      </w:r>
      <w:r>
        <w:rPr>
          <w:lang w:val="zh_CN" w:bidi="zh_CN"/>
        </w:rPr>
        <w:t>PSA 127:5</w:t>
      </w:r>
      <w:r>
        <w:rPr>
          <w:lang w:val="zh_CN" w:bidi="zh_CN"/>
        </w:rPr>
        <w:t xml:space="preserve"> · </w:t>
      </w:r>
      <w:r>
        <w:rPr>
          <w:lang w:val="zh_CN" w:bidi="zh_CN"/>
        </w:rPr>
        <w:t>PSA 128:4</w:t>
      </w:r>
      <w:r>
        <w:rPr>
          <w:lang w:val="zh_CN" w:bidi="zh_CN"/>
        </w:rPr>
        <w:t xml:space="preserve"> · </w:t>
      </w:r>
      <w:r>
        <w:rPr>
          <w:lang w:val="zh_CN" w:bidi="zh_CN"/>
        </w:rPr>
        <w:t>PRO 6:34</w:t>
      </w:r>
      <w:r>
        <w:rPr>
          <w:lang w:val="zh_CN" w:bidi="zh_CN"/>
        </w:rPr>
        <w:t xml:space="preserve"> · </w:t>
      </w:r>
      <w:r>
        <w:rPr>
          <w:lang w:val="zh_CN" w:bidi="zh_CN"/>
        </w:rPr>
        <w:t>PRO 30:1</w:t>
      </w:r>
      <w:r>
        <w:rPr>
          <w:lang w:val="zh_CN" w:bidi="zh_CN"/>
        </w:rPr>
        <w:t xml:space="preserve"> · </w:t>
      </w:r>
      <w:r>
        <w:rPr>
          <w:lang w:val="zh_CN" w:bidi="zh_CN"/>
        </w:rPr>
        <w:t>PRO 30:19</w:t>
      </w:r>
      <w:r>
        <w:rPr>
          <w:lang w:val="zh_CN" w:bidi="zh_CN"/>
        </w:rPr>
        <w:t xml:space="preserve"> · </w:t>
      </w:r>
      <w:r>
        <w:rPr>
          <w:lang w:val="zh_CN" w:bidi="zh_CN"/>
        </w:rPr>
        <w:t>ISA 22:17</w:t>
      </w:r>
      <w:r>
        <w:rPr>
          <w:lang w:val="zh_CN" w:bidi="zh_CN"/>
        </w:rPr>
        <w:t xml:space="preserve"> · </w:t>
      </w:r>
      <w:r>
        <w:rPr>
          <w:lang w:val="zh_CN" w:bidi="zh_CN"/>
        </w:rPr>
        <w:t>JER 22:30</w:t>
      </w:r>
      <w:r>
        <w:rPr>
          <w:lang w:val="zh_CN" w:bidi="zh_CN"/>
        </w:rPr>
        <w:t xml:space="preserve"> · </w:t>
      </w:r>
      <w:r>
        <w:rPr>
          <w:lang w:val="zh_CN" w:bidi="zh_CN"/>
        </w:rPr>
        <w:t>JER 30:6</w:t>
      </w:r>
      <w:r>
        <w:rPr>
          <w:lang w:val="zh_CN" w:bidi="zh_CN"/>
        </w:rPr>
        <w:t xml:space="preserve"> · </w:t>
      </w:r>
      <w:r>
        <w:rPr>
          <w:lang w:val="zh_CN" w:bidi="zh_CN"/>
        </w:rPr>
        <w:t>JER 31:22</w:t>
      </w:r>
      <w:r>
        <w:rPr>
          <w:lang w:val="zh_CN" w:bidi="zh_CN"/>
        </w:rPr>
        <w:t xml:space="preserve"> · </w:t>
      </w:r>
      <w:r>
        <w:rPr>
          <w:lang w:val="zh_CN" w:bidi="zh_CN"/>
        </w:rPr>
        <w:t>JER 41:16</w:t>
      </w:r>
      <w:r>
        <w:rPr>
          <w:lang w:val="zh_CN" w:bidi="zh_CN"/>
        </w:rPr>
        <w:t xml:space="preserve"> · </w:t>
      </w:r>
      <w:r>
        <w:rPr>
          <w:lang w:val="zh_CN" w:bidi="zh_CN"/>
        </w:rPr>
        <w:t>JER 43:6</w:t>
      </w:r>
      <w:r>
        <w:rPr>
          <w:lang w:val="zh_CN" w:bidi="zh_CN"/>
        </w:rPr>
        <w:t xml:space="preserve"> · </w:t>
      </w:r>
      <w:r>
        <w:rPr>
          <w:lang w:val="zh_CN" w:bidi="zh_CN"/>
        </w:rPr>
        <w:t>JER 44:20</w:t>
      </w:r>
      <w:r>
        <w:rPr>
          <w:lang w:val="zh_CN" w:bidi="zh_CN"/>
        </w:rPr>
        <w:t xml:space="preserve"> · </w:t>
      </w:r>
      <w:r>
        <w:rPr>
          <w:lang w:val="zh_CN" w:bidi="zh_CN"/>
        </w:rPr>
        <w:t>DAN 8:15</w:t>
      </w:r>
      <w:r>
        <w:rPr>
          <w:lang w:val="zh_CN" w:bidi="zh_CN"/>
        </w:rPr>
        <w:t xml:space="preserve"> · </w:t>
      </w:r>
      <w:r>
        <w:rPr>
          <w:lang w:val="zh_CN" w:bidi="zh_CN"/>
        </w:rPr>
        <w:t>ZEC 13:7</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אָדָם</w:t>
      </w:r>
      <w:r>
        <w:rPr>
          <w:lang w:val="zh_CN" w:bidi="zh_CN"/>
        </w:rPr>
        <w:t xml:space="preserve"> · </w:t>
      </w:r>
      <w:r>
        <w:rPr>
          <w:lang w:val="zh_CN" w:bidi="zh_CN"/>
        </w:rPr>
        <w:t>אִישׁ</w:t>
      </w:r>
      <w:r>
        <w:rPr>
          <w:lang w:val="zh_CN" w:bidi="zh_CN"/>
        </w:rPr>
        <w:t xml:space="preserve"> · </w:t>
      </w:r>
      <w:r>
        <w:rPr>
          <w:lang w:val="zh_CN" w:bidi="zh_CN"/>
        </w:rPr>
        <w:t>אֱנֹושׁ</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אֵל</w:t>
      </w:r>
      <w:r>
        <w:rPr>
          <w:lang w:val="zh_CN" w:bidi="zh_CN"/>
        </w:rPr>
        <w:t xml:space="preserve"> · </w:t>
      </w:r>
      <w:r>
        <w:rPr>
          <w:lang w:val="zh_CN" w:bidi="zh_CN"/>
        </w:rPr>
        <w:t>אֱלֹוהַּ</w:t>
      </w:r>
    </w:p>
    <w:p>
      <w:pPr/>
      <w:r>
        <w:rPr>
          <w:lang w:val="zh_CN" w:bidi="zh_CN"/>
        </w:rPr>
      </w:r>
      <w:r>
        <w:rPr>
          <w:lang w:val="zh_CN" w:bidi="zh_CN"/>
        </w:rPr>
        <w:t>人</w:t>
      </w:r>
      <w:r>
        <w:rPr>
          <w:lang w:val="zh_CN" w:bidi="zh_CN"/>
        </w:rPr>
        <w:t xml:space="preserve"> </w:t>
      </w:r>
      <w:r>
        <w:rPr>
          <w:lang w:val="zh_CN" w:bidi="zh_CN"/>
        </w:rPr>
        <w:t>主要见于诗歌文本中：＝人类；≈常与软弱、脆弱和生命有限关联</w:t>
      </w:r>
    </w:p>
    <w:p>
      <w:pPr/>
      <w:r>
        <w:rPr>
          <w:lang w:val="zh_CN" w:bidi="zh_CN"/>
        </w:rPr>
      </w:r>
      <w:r>
        <w:rPr>
          <w:lang w:val="zh_CN" w:bidi="zh_CN"/>
        </w:rPr>
        <w:t>JOB 3:23</w:t>
      </w:r>
      <w:r>
        <w:rPr>
          <w:lang w:val="zh_CN" w:bidi="zh_CN"/>
        </w:rPr>
        <w:t xml:space="preserve"> · </w:t>
      </w:r>
      <w:r>
        <w:rPr>
          <w:lang w:val="zh_CN" w:bidi="zh_CN"/>
        </w:rPr>
        <w:t>JOB 4:17</w:t>
      </w:r>
      <w:r>
        <w:rPr>
          <w:lang w:val="zh_CN" w:bidi="zh_CN"/>
        </w:rPr>
        <w:t xml:space="preserve"> · </w:t>
      </w:r>
      <w:r>
        <w:rPr>
          <w:lang w:val="zh_CN" w:bidi="zh_CN"/>
        </w:rPr>
        <w:t>JOB 10:5</w:t>
      </w:r>
      <w:r>
        <w:rPr>
          <w:lang w:val="zh_CN" w:bidi="zh_CN"/>
        </w:rPr>
        <w:t xml:space="preserve"> · </w:t>
      </w:r>
      <w:r>
        <w:rPr>
          <w:lang w:val="zh_CN" w:bidi="zh_CN"/>
        </w:rPr>
        <w:t>JOB 14:10</w:t>
      </w:r>
      <w:r>
        <w:rPr>
          <w:lang w:val="zh_CN" w:bidi="zh_CN"/>
        </w:rPr>
        <w:t xml:space="preserve"> · </w:t>
      </w:r>
      <w:r>
        <w:rPr>
          <w:lang w:val="zh_CN" w:bidi="zh_CN"/>
        </w:rPr>
        <w:t>JOB 14:14</w:t>
      </w:r>
      <w:r>
        <w:rPr>
          <w:lang w:val="zh_CN" w:bidi="zh_CN"/>
        </w:rPr>
        <w:t xml:space="preserve"> · </w:t>
      </w:r>
      <w:r>
        <w:rPr>
          <w:lang w:val="zh_CN" w:bidi="zh_CN"/>
        </w:rPr>
        <w:t>JOB 16:21</w:t>
      </w:r>
      <w:r>
        <w:rPr>
          <w:lang w:val="zh_CN" w:bidi="zh_CN"/>
        </w:rPr>
        <w:t xml:space="preserve"> · </w:t>
      </w:r>
      <w:r>
        <w:rPr>
          <w:lang w:val="zh_CN" w:bidi="zh_CN"/>
        </w:rPr>
        <w:t>JOB 22:2</w:t>
      </w:r>
      <w:r>
        <w:rPr>
          <w:lang w:val="zh_CN" w:bidi="zh_CN"/>
        </w:rPr>
        <w:t xml:space="preserve"> · </w:t>
      </w:r>
      <w:r>
        <w:rPr>
          <w:lang w:val="zh_CN" w:bidi="zh_CN"/>
        </w:rPr>
        <w:t>JOB 33:17</w:t>
      </w:r>
      <w:r>
        <w:rPr>
          <w:lang w:val="zh_CN" w:bidi="zh_CN"/>
        </w:rPr>
        <w:t xml:space="preserve"> · </w:t>
      </w:r>
      <w:r>
        <w:rPr>
          <w:lang w:val="zh_CN" w:bidi="zh_CN"/>
        </w:rPr>
        <w:t>JOB 33:29</w:t>
      </w:r>
      <w:r>
        <w:rPr>
          <w:lang w:val="zh_CN" w:bidi="zh_CN"/>
        </w:rPr>
        <w:t xml:space="preserve"> · </w:t>
      </w:r>
      <w:r>
        <w:rPr>
          <w:lang w:val="zh_CN" w:bidi="zh_CN"/>
        </w:rPr>
        <w:t>JOB 34:7</w:t>
      </w:r>
      <w:r>
        <w:rPr>
          <w:lang w:val="zh_CN" w:bidi="zh_CN"/>
        </w:rPr>
        <w:t xml:space="preserve"> · </w:t>
      </w:r>
      <w:r>
        <w:rPr>
          <w:lang w:val="zh_CN" w:bidi="zh_CN"/>
        </w:rPr>
        <w:t>JOB 34:9</w:t>
      </w:r>
      <w:r>
        <w:rPr>
          <w:lang w:val="zh_CN" w:bidi="zh_CN"/>
        </w:rPr>
        <w:t xml:space="preserve"> · </w:t>
      </w:r>
      <w:r>
        <w:rPr>
          <w:lang w:val="zh_CN" w:bidi="zh_CN"/>
        </w:rPr>
        <w:t>JOB 34:34</w:t>
      </w:r>
      <w:r>
        <w:rPr>
          <w:lang w:val="zh_CN" w:bidi="zh_CN"/>
        </w:rPr>
        <w:t xml:space="preserve"> · </w:t>
      </w:r>
      <w:r>
        <w:rPr>
          <w:lang w:val="zh_CN" w:bidi="zh_CN"/>
        </w:rPr>
        <w:t>PSA 18:26</w:t>
      </w:r>
      <w:r>
        <w:rPr>
          <w:lang w:val="zh_CN" w:bidi="zh_CN"/>
        </w:rPr>
        <w:t xml:space="preserve"> · </w:t>
      </w:r>
      <w:r>
        <w:rPr>
          <w:lang w:val="zh_CN" w:bidi="zh_CN"/>
        </w:rPr>
        <w:t>PSA 34:9</w:t>
      </w:r>
      <w:r>
        <w:rPr>
          <w:lang w:val="zh_CN" w:bidi="zh_CN"/>
        </w:rPr>
        <w:t xml:space="preserve"> · </w:t>
      </w:r>
      <w:r>
        <w:rPr>
          <w:lang w:val="zh_CN" w:bidi="zh_CN"/>
        </w:rPr>
        <w:t>PSA 37:23</w:t>
      </w:r>
      <w:r>
        <w:rPr>
          <w:lang w:val="zh_CN" w:bidi="zh_CN"/>
        </w:rPr>
        <w:t xml:space="preserve"> · </w:t>
      </w:r>
      <w:r>
        <w:rPr>
          <w:lang w:val="zh_CN" w:bidi="zh_CN"/>
        </w:rPr>
        <w:t>PSA 40:5</w:t>
      </w:r>
      <w:r>
        <w:rPr>
          <w:lang w:val="zh_CN" w:bidi="zh_CN"/>
        </w:rPr>
        <w:t xml:space="preserve"> · </w:t>
      </w:r>
      <w:r>
        <w:rPr>
          <w:lang w:val="zh_CN" w:bidi="zh_CN"/>
        </w:rPr>
        <w:t>PSA 52:9</w:t>
      </w:r>
      <w:r>
        <w:rPr>
          <w:lang w:val="zh_CN" w:bidi="zh_CN"/>
        </w:rPr>
        <w:t xml:space="preserve"> · </w:t>
      </w:r>
      <w:r>
        <w:rPr>
          <w:lang w:val="zh_CN" w:bidi="zh_CN"/>
        </w:rPr>
        <w:t>PSA 89:49</w:t>
      </w:r>
      <w:r>
        <w:rPr>
          <w:lang w:val="zh_CN" w:bidi="zh_CN"/>
        </w:rPr>
        <w:t xml:space="preserve"> · </w:t>
      </w:r>
      <w:r>
        <w:rPr>
          <w:lang w:val="zh_CN" w:bidi="zh_CN"/>
        </w:rPr>
        <w:t>PSA 94:12</w:t>
      </w:r>
      <w:r>
        <w:rPr>
          <w:lang w:val="zh_CN" w:bidi="zh_CN"/>
        </w:rPr>
        <w:t xml:space="preserve"> · </w:t>
      </w:r>
      <w:r>
        <w:rPr>
          <w:lang w:val="zh_CN" w:bidi="zh_CN"/>
        </w:rPr>
        <w:t>PRO 20:24</w:t>
      </w:r>
      <w:r>
        <w:rPr>
          <w:lang w:val="zh_CN" w:bidi="zh_CN"/>
        </w:rPr>
        <w:t xml:space="preserve"> · </w:t>
      </w:r>
      <w:r>
        <w:rPr>
          <w:lang w:val="zh_CN" w:bidi="zh_CN"/>
        </w:rPr>
        <w:t>PRO 24:5</w:t>
      </w:r>
      <w:r>
        <w:rPr>
          <w:lang w:val="zh_CN" w:bidi="zh_CN"/>
        </w:rPr>
        <w:t xml:space="preserve"> · </w:t>
      </w:r>
      <w:r>
        <w:rPr>
          <w:lang w:val="zh_CN" w:bidi="zh_CN"/>
        </w:rPr>
        <w:t>PRO 28:3</w:t>
      </w:r>
      <w:r>
        <w:rPr>
          <w:lang w:val="zh_CN" w:bidi="zh_CN"/>
        </w:rPr>
        <w:t xml:space="preserve"> · </w:t>
      </w:r>
      <w:r>
        <w:rPr>
          <w:lang w:val="zh_CN" w:bidi="zh_CN"/>
        </w:rPr>
        <w:t>PRO 28:21</w:t>
      </w:r>
      <w:r>
        <w:rPr>
          <w:lang w:val="zh_CN" w:bidi="zh_CN"/>
        </w:rPr>
        <w:t xml:space="preserve"> · </w:t>
      </w:r>
      <w:r>
        <w:rPr>
          <w:lang w:val="zh_CN" w:bidi="zh_CN"/>
        </w:rPr>
        <w:t>PRO 29:5</w:t>
      </w:r>
      <w:r>
        <w:rPr>
          <w:lang w:val="zh_CN" w:bidi="zh_CN"/>
        </w:rPr>
        <w:t xml:space="preserve"> · </w:t>
      </w:r>
      <w:r>
        <w:rPr>
          <w:lang w:val="zh_CN" w:bidi="zh_CN"/>
        </w:rPr>
        <w:t>JER 17:5</w:t>
      </w:r>
      <w:r>
        <w:rPr>
          <w:lang w:val="zh_CN" w:bidi="zh_CN"/>
        </w:rPr>
        <w:t xml:space="preserve"> · </w:t>
      </w:r>
      <w:r>
        <w:rPr>
          <w:lang w:val="zh_CN" w:bidi="zh_CN"/>
        </w:rPr>
        <w:t>JER 17:7</w:t>
      </w:r>
      <w:r>
        <w:rPr>
          <w:lang w:val="zh_CN" w:bidi="zh_CN"/>
        </w:rPr>
        <w:t xml:space="preserve"> · </w:t>
      </w:r>
      <w:r>
        <w:rPr>
          <w:lang w:val="zh_CN" w:bidi="zh_CN"/>
        </w:rPr>
        <w:t>JER 23:9</w:t>
      </w:r>
      <w:r>
        <w:rPr>
          <w:lang w:val="zh_CN" w:bidi="zh_CN"/>
        </w:rPr>
        <w:t xml:space="preserve"> · </w:t>
      </w:r>
      <w:r>
        <w:rPr>
          <w:lang w:val="zh_CN" w:bidi="zh_CN"/>
        </w:rPr>
        <w:t>LAM 3:1</w:t>
      </w:r>
      <w:r>
        <w:rPr>
          <w:lang w:val="zh_CN" w:bidi="zh_CN"/>
        </w:rPr>
        <w:t xml:space="preserve"> · </w:t>
      </w:r>
      <w:r>
        <w:rPr>
          <w:lang w:val="zh_CN" w:bidi="zh_CN"/>
        </w:rPr>
        <w:t>LAM 3:27</w:t>
      </w:r>
      <w:r>
        <w:rPr>
          <w:lang w:val="zh_CN" w:bidi="zh_CN"/>
        </w:rPr>
        <w:t xml:space="preserve"> · </w:t>
      </w:r>
      <w:r>
        <w:rPr>
          <w:lang w:val="zh_CN" w:bidi="zh_CN"/>
        </w:rPr>
        <w:t>LAM 3:35</w:t>
      </w:r>
      <w:r>
        <w:rPr>
          <w:lang w:val="zh_CN" w:bidi="zh_CN"/>
        </w:rPr>
        <w:t xml:space="preserve"> · </w:t>
      </w:r>
      <w:r>
        <w:rPr>
          <w:lang w:val="zh_CN" w:bidi="zh_CN"/>
        </w:rPr>
        <w:t>LAM 3:39</w:t>
      </w:r>
      <w:r>
        <w:rPr>
          <w:lang w:val="zh_CN" w:bidi="zh_CN"/>
        </w:rPr>
        <w:t xml:space="preserve"> · </w:t>
      </w:r>
      <w:r>
        <w:rPr>
          <w:lang w:val="zh_CN" w:bidi="zh_CN"/>
        </w:rPr>
        <w:t>MIC 2:2</w:t>
      </w:r>
      <w:r>
        <w:rPr>
          <w:lang w:val="zh_CN" w:bidi="zh_CN"/>
        </w:rPr>
        <w:t xml:space="preserve"> · </w:t>
      </w:r>
      <w:r>
        <w:rPr>
          <w:lang w:val="zh_CN" w:bidi="zh_CN"/>
        </w:rPr>
        <w:t>HAB 2:5</w:t>
      </w:r>
    </w:p>
    <w:p>
      <w:pPr/>
      <w:r>
        <w:rPr>
          <w:lang w:val="zh_CN" w:bidi="zh_CN"/>
        </w:rPr>
      </w:r>
      <w:r>
        <w:rPr>
          <w:lang w:val="zh_CN" w:bidi="zh_CN"/>
        </w:rPr>
        <w:t>noun m</w:t>
      </w:r>
    </w:p>
    <w:p>
      <w:pPr/>
      <w:r>
        <w:rPr>
          <w:lang w:val="zh_CN" w:bidi="zh_CN"/>
        </w:rPr>
      </w:r>
    </w:p>
    <w:p>
      <w:pPr/>
      <w:r>
        <w:rPr>
          <w:lang w:val="zh_CN" w:bidi="zh_CN"/>
        </w:rPr>
      </w:r>
      <w:r>
        <w:rPr>
          <w:lang w:val="zh_CN" w:bidi="zh_CN"/>
        </w:rPr>
        <w:t>各；各自</w:t>
      </w:r>
      <w:r>
        <w:rPr>
          <w:lang w:val="zh_CN" w:bidi="zh_CN"/>
        </w:rPr>
        <w:t xml:space="preserve"> </w:t>
      </w:r>
      <w:r>
        <w:rPr>
          <w:lang w:val="zh_CN" w:bidi="zh_CN"/>
        </w:rPr>
        <w:t>＝表示关系，指焦点事件是由每个在场人士参与的</w:t>
      </w:r>
    </w:p>
    <w:p>
      <w:pPr/>
      <w:r>
        <w:rPr>
          <w:lang w:val="zh_CN" w:bidi="zh_CN"/>
        </w:rPr>
      </w:r>
      <w:r>
        <w:rPr>
          <w:lang w:val="zh_CN" w:bidi="zh_CN"/>
        </w:rPr>
        <w:t>JOL 2:8</w:t>
      </w:r>
    </w:p>
    <w:p>
      <w:pPr/>
      <w:r>
        <w:rPr>
          <w:lang w:val="zh_CN" w:bidi="zh_CN"/>
        </w:rPr>
      </w:r>
      <w:r>
        <w:rPr>
          <w:lang w:val="zh_CN" w:bidi="zh_CN"/>
        </w:rPr>
        <w:t xml:space="preserve">name · </w:t>
      </w:r>
      <w:r>
        <w:rPr>
          <w:lang w:val="zh_CN" w:bidi="zh_CN"/>
        </w:rPr>
        <w:t>גבר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בֶּן־גֶּבֶר</w:t>
      </w:r>
    </w:p>
    <w:p>
      <w:pPr/>
      <w:r>
        <w:rPr>
          <w:lang w:val="zh_CN" w:bidi="zh_CN"/>
        </w:rPr>
      </w:r>
      <w:r>
        <w:rPr>
          <w:lang w:val="zh_CN" w:bidi="zh_CN"/>
        </w:rPr>
        <w:t>基别，《思》革贝尔</w:t>
      </w:r>
      <w:r>
        <w:rPr>
          <w:lang w:val="zh_CN" w:bidi="zh_CN"/>
        </w:rPr>
        <w:t xml:space="preserve"> </w:t>
      </w:r>
      <w:r>
        <w:rPr>
          <w:lang w:val="zh_CN" w:bidi="zh_CN"/>
        </w:rPr>
        <w:t>＝男性；又名便·基别；◄</w:t>
      </w:r>
      <w:r>
        <w:rPr>
          <w:lang w:val="zh_CN" w:bidi="zh_CN"/>
        </w:rPr>
        <w:t>乌利</w:t>
      </w:r>
      <w:r>
        <w:rPr>
          <w:lang w:val="zh_CN" w:bidi="zh_CN"/>
        </w:rPr>
        <w:t>的儿子；►管理</w:t>
      </w:r>
      <w:r>
        <w:rPr>
          <w:lang w:val="zh_CN" w:bidi="zh_CN"/>
        </w:rPr>
        <w:t>基列</w:t>
      </w:r>
      <w:r>
        <w:rPr>
          <w:lang w:val="zh_CN" w:bidi="zh_CN"/>
        </w:rPr>
        <w:t>地区的官员；</w:t>
      </w:r>
      <w:r>
        <w:rPr>
          <w:lang w:val="zh_CN" w:bidi="zh_CN"/>
        </w:rPr>
        <w:t>所罗门</w:t>
      </w:r>
      <w:r>
        <w:rPr>
          <w:lang w:val="zh_CN" w:bidi="zh_CN"/>
        </w:rPr>
        <w:t>王时期</w:t>
      </w:r>
    </w:p>
    <w:p>
      <w:pPr/>
      <w:r>
        <w:rPr>
          <w:lang w:val="zh_CN" w:bidi="zh_CN"/>
        </w:rPr>
      </w:r>
      <w:r>
        <w:rPr>
          <w:lang w:val="zh_CN" w:bidi="zh_CN"/>
        </w:rPr>
        <w:t>1KI 4:13</w:t>
      </w:r>
      <w:r>
        <w:rPr>
          <w:lang w:val="zh_CN" w:bidi="zh_CN"/>
        </w:rPr>
        <w:t xml:space="preserve"> · </w:t>
      </w:r>
      <w:r>
        <w:rPr>
          <w:lang w:val="zh_CN" w:bidi="zh_CN"/>
        </w:rPr>
        <w:t>1KI 4:19</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גַּבְרִיאֵל</w:t>
      </w:r>
      <w:r>
        <w:rPr>
          <w:lang w:val="zh_CN" w:bidi="zh_CN"/>
        </w:rPr>
      </w:r>
    </w:p>
    <w:p>
      <w:pPr>
        <w:pStyle w:val="Heading1"/>
      </w:pPr>
      <w:r>
        <w:rPr>
          <w:lang w:val="zh_CN" w:bidi="zh_CN"/>
        </w:rPr>
        <w:t>גַּבְרִיאֵל</w:t>
      </w:r>
    </w:p>
    <w:p>
      <w:pPr/>
      <w:r>
        <w:rPr>
          <w:lang w:val="zh_CN" w:bidi="zh_CN"/>
        </w:rPr>
      </w:r>
      <w:r>
        <w:rPr>
          <w:lang w:val="zh_CN" w:bidi="zh_CN"/>
        </w:rPr>
        <w:t>גַּבְרִיאֵל</w:t>
      </w:r>
      <w:r>
        <w:rPr>
          <w:lang w:val="zh_CN" w:bidi="zh_CN"/>
        </w:rPr>
        <w:t xml:space="preserve"> (</w:t>
      </w:r>
      <w:r>
        <w:rPr>
          <w:lang w:val="zh_CN" w:bidi="zh_CN"/>
        </w:rPr>
        <w:t>H1403</w:t>
      </w:r>
      <w:r>
        <w:rPr>
          <w:lang w:val="zh_CN" w:bidi="zh_CN"/>
        </w:rPr>
        <w:t>)</w:t>
      </w:r>
    </w:p>
    <w:p>
      <w:pPr/>
      <w:r>
        <w:rPr>
          <w:lang w:val="zh_CN" w:bidi="zh_CN"/>
        </w:rPr>
      </w:r>
      <w:r>
        <w:rPr>
          <w:lang w:val="zh_CN" w:bidi="zh_CN"/>
        </w:rPr>
        <w:t xml:space="preserve">name · </w:t>
      </w:r>
      <w:r>
        <w:rPr>
          <w:lang w:val="zh_CN" w:bidi="zh_CN"/>
        </w:rPr>
        <w:t>גֶּבֶר</w:t>
      </w:r>
      <w:r>
        <w:rPr>
          <w:lang w:val="zh_CN" w:bidi="zh_CN"/>
        </w:rPr>
        <w:t xml:space="preserve"> · </w:t>
      </w:r>
      <w:r>
        <w:rPr>
          <w:lang w:val="zh_CN" w:bidi="zh_CN"/>
        </w:rPr>
        <w:t>אֵל</w:t>
      </w:r>
    </w:p>
    <w:p>
      <w:pPr/>
      <w:r>
        <w:rPr>
          <w:lang w:val="zh_CN" w:bidi="zh_CN"/>
        </w:rPr>
      </w:r>
    </w:p>
    <w:p>
      <w:pPr/>
      <w:r>
        <w:rPr>
          <w:lang w:val="zh_CN" w:bidi="zh_CN"/>
        </w:rPr>
      </w:r>
      <w:r>
        <w:rPr>
          <w:lang w:val="zh_CN" w:bidi="zh_CN"/>
        </w:rPr>
        <w:t>加百列，《思》加俾额尔</w:t>
      </w:r>
      <w:r>
        <w:rPr>
          <w:lang w:val="zh_CN" w:bidi="zh_CN"/>
        </w:rPr>
        <w:t xml:space="preserve"> </w:t>
      </w:r>
      <w:r>
        <w:rPr>
          <w:lang w:val="zh_CN" w:bidi="zh_CN"/>
        </w:rPr>
        <w:t>＝天使；►两次出现在</w:t>
      </w:r>
      <w:r>
        <w:rPr>
          <w:lang w:val="zh_CN" w:bidi="zh_CN"/>
        </w:rPr>
        <w:t>但以理</w:t>
      </w:r>
      <w:r>
        <w:rPr>
          <w:lang w:val="zh_CN" w:bidi="zh_CN"/>
        </w:rPr>
        <w:t>面前，向他传达上帝的信息，并帮助他理解所见的异象</w:t>
      </w:r>
    </w:p>
    <w:p>
      <w:pPr/>
      <w:r>
        <w:rPr>
          <w:lang w:val="zh_CN" w:bidi="zh_CN"/>
        </w:rPr>
      </w:r>
      <w:r>
        <w:rPr>
          <w:lang w:val="zh_CN" w:bidi="zh_CN"/>
        </w:rPr>
        <w:t>DAN 8:16</w:t>
      </w:r>
      <w:r>
        <w:rPr>
          <w:lang w:val="zh_CN" w:bidi="zh_CN"/>
        </w:rPr>
        <w:t xml:space="preserve"> · </w:t>
      </w:r>
      <w:r>
        <w:rPr>
          <w:lang w:val="zh_CN" w:bidi="zh_CN"/>
        </w:rPr>
        <w:t>DAN 9:21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גִּבְּתֹון</w:t>
      </w:r>
      <w:r>
        <w:rPr>
          <w:lang w:val="zh_CN" w:bidi="zh_CN"/>
        </w:rPr>
      </w:r>
    </w:p>
    <w:p>
      <w:pPr>
        <w:pStyle w:val="Heading1"/>
      </w:pPr>
      <w:r>
        <w:rPr>
          <w:lang w:val="zh_CN" w:bidi="zh_CN"/>
        </w:rPr>
        <w:t>גִּבְּתֹון</w:t>
      </w:r>
    </w:p>
    <w:p>
      <w:pPr/>
      <w:r>
        <w:rPr>
          <w:lang w:val="zh_CN" w:bidi="zh_CN"/>
        </w:rPr>
      </w:r>
      <w:r>
        <w:rPr>
          <w:lang w:val="zh_CN" w:bidi="zh_CN"/>
        </w:rPr>
        <w:t>גִּבְּתֹון</w:t>
      </w:r>
      <w:r>
        <w:rPr>
          <w:lang w:val="zh_CN" w:bidi="zh_CN"/>
        </w:rPr>
        <w:t xml:space="preserve"> (</w:t>
      </w:r>
      <w:r>
        <w:rPr>
          <w:lang w:val="zh_CN" w:bidi="zh_CN"/>
        </w:rPr>
        <w:t>H1405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基比顿，《思》基贝通</w:t>
      </w:r>
      <w:r>
        <w:rPr>
          <w:lang w:val="zh_CN" w:bidi="zh_CN"/>
        </w:rPr>
        <w:t xml:space="preserve"> </w:t>
      </w:r>
      <w:r>
        <w:rPr>
          <w:lang w:val="zh_CN" w:bidi="zh_CN"/>
        </w:rPr>
        <w:t>＝城镇；◄</w:t>
      </w:r>
      <w:r>
        <w:rPr>
          <w:lang w:val="zh_CN" w:bidi="zh_CN"/>
        </w:rPr>
        <w:t>但</w:t>
      </w:r>
      <w:r>
        <w:rPr>
          <w:lang w:val="zh_CN" w:bidi="zh_CN"/>
        </w:rPr>
        <w:t>支派的地域；►分配给了</w:t>
      </w:r>
      <w:r>
        <w:rPr>
          <w:lang w:val="zh_CN" w:bidi="zh_CN"/>
        </w:rPr>
        <w:t>利未</w:t>
      </w:r>
      <w:r>
        <w:rPr>
          <w:lang w:val="zh_CN" w:bidi="zh_CN"/>
        </w:rPr>
        <w:t>支派的</w:t>
      </w:r>
      <w:r>
        <w:rPr>
          <w:lang w:val="zh_CN" w:bidi="zh_CN"/>
        </w:rPr>
        <w:t>哥辖</w:t>
      </w:r>
      <w:r>
        <w:rPr>
          <w:lang w:val="zh_CN" w:bidi="zh_CN"/>
        </w:rPr>
        <w:t>宗族；后来被</w:t>
      </w:r>
      <w:r>
        <w:rPr>
          <w:lang w:val="zh_CN" w:bidi="zh_CN"/>
        </w:rPr>
        <w:t>非利士人</w:t>
      </w:r>
      <w:r>
        <w:rPr>
          <w:lang w:val="zh_CN" w:bidi="zh_CN"/>
        </w:rPr>
        <w:t>控制；</w:t>
      </w:r>
      <w:r>
        <w:rPr>
          <w:lang w:val="zh_CN" w:bidi="zh_CN"/>
        </w:rPr>
        <w:t>耶罗波安</w:t>
      </w:r>
      <w:r>
        <w:rPr>
          <w:lang w:val="zh_CN" w:bidi="zh_CN"/>
        </w:rPr>
        <w:t>的儿子、北国</w:t>
      </w:r>
      <w:r>
        <w:rPr>
          <w:lang w:val="zh_CN" w:bidi="zh_CN"/>
        </w:rPr>
        <w:t>以色列</w:t>
      </w:r>
      <w:r>
        <w:rPr>
          <w:lang w:val="zh_CN" w:bidi="zh_CN"/>
        </w:rPr>
        <w:t>的王</w:t>
      </w:r>
      <w:r>
        <w:rPr>
          <w:lang w:val="zh_CN" w:bidi="zh_CN"/>
        </w:rPr>
        <w:t>拿答</w:t>
      </w:r>
      <w:r>
        <w:rPr>
          <w:lang w:val="zh_CN" w:bidi="zh_CN"/>
        </w:rPr>
        <w:t>在这里被</w:t>
      </w:r>
      <w:r>
        <w:rPr>
          <w:lang w:val="zh_CN" w:bidi="zh_CN"/>
        </w:rPr>
        <w:t>巴沙</w:t>
      </w:r>
      <w:r>
        <w:rPr>
          <w:lang w:val="zh_CN" w:bidi="zh_CN"/>
        </w:rPr>
        <w:t>杀害，后来巴沙接续拿答作王</w:t>
      </w:r>
    </w:p>
    <w:p>
      <w:pPr/>
      <w:r>
        <w:rPr>
          <w:lang w:val="zh_CN" w:bidi="zh_CN"/>
        </w:rPr>
      </w:r>
      <w:r>
        <w:rPr>
          <w:lang w:val="zh_CN" w:bidi="zh_CN"/>
        </w:rPr>
        <w:t>JOS 19:44</w:t>
      </w:r>
      <w:r>
        <w:rPr>
          <w:lang w:val="zh_CN" w:bidi="zh_CN"/>
        </w:rPr>
        <w:t xml:space="preserve"> · </w:t>
      </w:r>
      <w:r>
        <w:rPr>
          <w:lang w:val="zh_CN" w:bidi="zh_CN"/>
        </w:rPr>
        <w:t>JOS 21:23</w:t>
      </w:r>
      <w:r>
        <w:rPr>
          <w:lang w:val="zh_CN" w:bidi="zh_CN"/>
        </w:rPr>
        <w:t xml:space="preserve"> · </w:t>
      </w:r>
      <w:r>
        <w:rPr>
          <w:lang w:val="zh_CN" w:bidi="zh_CN"/>
        </w:rPr>
        <w:t>1KI 15:27</w:t>
      </w:r>
      <w:r>
        <w:rPr>
          <w:lang w:val="zh_CN" w:bidi="zh_CN"/>
        </w:rPr>
        <w:t xml:space="preserve"> · </w:t>
      </w:r>
      <w:r>
        <w:rPr>
          <w:lang w:val="zh_CN" w:bidi="zh_CN"/>
        </w:rPr>
        <w:t>1KI 15:27</w:t>
      </w:r>
      <w:r>
        <w:rPr>
          <w:lang w:val="zh_CN" w:bidi="zh_CN"/>
        </w:rPr>
        <w:t xml:space="preserve"> · </w:t>
      </w:r>
      <w:r>
        <w:rPr>
          <w:lang w:val="zh_CN" w:bidi="zh_CN"/>
        </w:rPr>
        <w:t>1KI 16:15</w:t>
      </w:r>
      <w:r>
        <w:rPr>
          <w:lang w:val="zh_CN" w:bidi="zh_CN"/>
        </w:rPr>
        <w:t xml:space="preserve"> · </w:t>
      </w:r>
      <w:r>
        <w:rPr>
          <w:lang w:val="zh_CN" w:bidi="zh_CN"/>
        </w:rPr>
        <w:t>1KI 16:17</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גָּג</w:t>
      </w:r>
      <w:r>
        <w:rPr>
          <w:lang w:val="zh_CN" w:bidi="zh_CN"/>
        </w:rPr>
      </w:r>
    </w:p>
    <w:p>
      <w:pPr>
        <w:pStyle w:val="Heading1"/>
      </w:pPr>
      <w:r>
        <w:rPr>
          <w:lang w:val="zh_CN" w:bidi="zh_CN"/>
        </w:rPr>
        <w:t>גָּג</w:t>
      </w:r>
    </w:p>
    <w:p>
      <w:pPr/>
      <w:r>
        <w:rPr>
          <w:lang w:val="zh_CN" w:bidi="zh_CN"/>
        </w:rPr>
      </w:r>
      <w:r>
        <w:rPr>
          <w:lang w:val="zh_CN" w:bidi="zh_CN"/>
        </w:rPr>
        <w:t>גָּג</w:t>
      </w:r>
      <w:r>
        <w:rPr>
          <w:lang w:val="zh_CN" w:bidi="zh_CN"/>
        </w:rPr>
        <w:t xml:space="preserve"> (</w:t>
      </w:r>
      <w:r>
        <w:rPr>
          <w:lang w:val="zh_CN" w:bidi="zh_CN"/>
        </w:rPr>
        <w:t>H1406</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屋顶，房顶；平顶；楼顶</w:t>
      </w:r>
      <w:r>
        <w:rPr>
          <w:lang w:val="zh_CN" w:bidi="zh_CN"/>
        </w:rPr>
        <w:t xml:space="preserve"> </w:t>
      </w:r>
      <w:r>
        <w:rPr>
          <w:lang w:val="zh_CN" w:bidi="zh_CN"/>
        </w:rPr>
        <w:t>＝覆盖建筑物顶部的结构，通常建造成一个平台，人可通过楼梯上去</w:t>
      </w:r>
    </w:p>
    <w:p>
      <w:pPr/>
      <w:r>
        <w:rPr>
          <w:lang w:val="zh_CN" w:bidi="zh_CN"/>
        </w:rPr>
      </w:r>
      <w:r>
        <w:rPr>
          <w:lang w:val="zh_CN" w:bidi="zh_CN"/>
        </w:rPr>
        <w:t>DEU 22:8</w:t>
      </w:r>
      <w:r>
        <w:rPr>
          <w:lang w:val="zh_CN" w:bidi="zh_CN"/>
        </w:rPr>
        <w:t xml:space="preserve"> · </w:t>
      </w:r>
      <w:r>
        <w:rPr>
          <w:lang w:val="zh_CN" w:bidi="zh_CN"/>
        </w:rPr>
        <w:t>JOS 2:6</w:t>
      </w:r>
      <w:r>
        <w:rPr>
          <w:lang w:val="zh_CN" w:bidi="zh_CN"/>
        </w:rPr>
        <w:t xml:space="preserve"> · </w:t>
      </w:r>
      <w:r>
        <w:rPr>
          <w:lang w:val="zh_CN" w:bidi="zh_CN"/>
        </w:rPr>
        <w:t>JOS 2:6</w:t>
      </w:r>
      <w:r>
        <w:rPr>
          <w:lang w:val="zh_CN" w:bidi="zh_CN"/>
        </w:rPr>
        <w:t xml:space="preserve"> · </w:t>
      </w:r>
      <w:r>
        <w:rPr>
          <w:lang w:val="zh_CN" w:bidi="zh_CN"/>
        </w:rPr>
        <w:t>JOS 2:8</w:t>
      </w:r>
      <w:r>
        <w:rPr>
          <w:lang w:val="zh_CN" w:bidi="zh_CN"/>
        </w:rPr>
        <w:t xml:space="preserve"> · </w:t>
      </w:r>
      <w:r>
        <w:rPr>
          <w:lang w:val="zh_CN" w:bidi="zh_CN"/>
        </w:rPr>
        <w:t>JDG 9:51</w:t>
      </w:r>
      <w:r>
        <w:rPr>
          <w:lang w:val="zh_CN" w:bidi="zh_CN"/>
        </w:rPr>
        <w:t xml:space="preserve"> · </w:t>
      </w:r>
      <w:r>
        <w:rPr>
          <w:lang w:val="zh_CN" w:bidi="zh_CN"/>
        </w:rPr>
        <w:t>JDG 16:27</w:t>
      </w:r>
      <w:r>
        <w:rPr>
          <w:lang w:val="zh_CN" w:bidi="zh_CN"/>
        </w:rPr>
        <w:t xml:space="preserve"> · </w:t>
      </w:r>
      <w:r>
        <w:rPr>
          <w:lang w:val="zh_CN" w:bidi="zh_CN"/>
        </w:rPr>
        <w:t>1SA 9:25</w:t>
      </w:r>
      <w:r>
        <w:rPr>
          <w:lang w:val="zh_CN" w:bidi="zh_CN"/>
        </w:rPr>
        <w:t xml:space="preserve"> · </w:t>
      </w:r>
      <w:r>
        <w:rPr>
          <w:lang w:val="zh_CN" w:bidi="zh_CN"/>
        </w:rPr>
        <w:t>1SA 9:26</w:t>
      </w:r>
      <w:r>
        <w:rPr>
          <w:lang w:val="zh_CN" w:bidi="zh_CN"/>
        </w:rPr>
        <w:t xml:space="preserve"> · </w:t>
      </w:r>
      <w:r>
        <w:rPr>
          <w:lang w:val="zh_CN" w:bidi="zh_CN"/>
        </w:rPr>
        <w:t>2SA 11:2</w:t>
      </w:r>
      <w:r>
        <w:rPr>
          <w:lang w:val="zh_CN" w:bidi="zh_CN"/>
        </w:rPr>
        <w:t xml:space="preserve"> · </w:t>
      </w:r>
      <w:r>
        <w:rPr>
          <w:lang w:val="zh_CN" w:bidi="zh_CN"/>
        </w:rPr>
        <w:t>2SA 11:2</w:t>
      </w:r>
      <w:r>
        <w:rPr>
          <w:lang w:val="zh_CN" w:bidi="zh_CN"/>
        </w:rPr>
        <w:t xml:space="preserve"> · </w:t>
      </w:r>
      <w:r>
        <w:rPr>
          <w:lang w:val="zh_CN" w:bidi="zh_CN"/>
        </w:rPr>
        <w:t>2SA 16:22</w:t>
      </w:r>
      <w:r>
        <w:rPr>
          <w:lang w:val="zh_CN" w:bidi="zh_CN"/>
        </w:rPr>
        <w:t xml:space="preserve"> · </w:t>
      </w:r>
      <w:r>
        <w:rPr>
          <w:lang w:val="zh_CN" w:bidi="zh_CN"/>
        </w:rPr>
        <w:t>2SA 18:24</w:t>
      </w:r>
      <w:r>
        <w:rPr>
          <w:lang w:val="zh_CN" w:bidi="zh_CN"/>
        </w:rPr>
        <w:t xml:space="preserve"> · </w:t>
      </w:r>
      <w:r>
        <w:rPr>
          <w:lang w:val="zh_CN" w:bidi="zh_CN"/>
        </w:rPr>
        <w:t>2KI 19:26</w:t>
      </w:r>
      <w:r>
        <w:rPr>
          <w:lang w:val="zh_CN" w:bidi="zh_CN"/>
        </w:rPr>
        <w:t xml:space="preserve"> · </w:t>
      </w:r>
      <w:r>
        <w:rPr>
          <w:lang w:val="zh_CN" w:bidi="zh_CN"/>
        </w:rPr>
        <w:t>2KI 23:12</w:t>
      </w:r>
      <w:r>
        <w:rPr>
          <w:lang w:val="zh_CN" w:bidi="zh_CN"/>
        </w:rPr>
        <w:t xml:space="preserve"> · </w:t>
      </w:r>
      <w:r>
        <w:rPr>
          <w:lang w:val="zh_CN" w:bidi="zh_CN"/>
        </w:rPr>
        <w:t>NEH 8:16</w:t>
      </w:r>
      <w:r>
        <w:rPr>
          <w:lang w:val="zh_CN" w:bidi="zh_CN"/>
        </w:rPr>
        <w:t xml:space="preserve"> · </w:t>
      </w:r>
      <w:r>
        <w:rPr>
          <w:lang w:val="zh_CN" w:bidi="zh_CN"/>
        </w:rPr>
        <w:t>PSA 102:8</w:t>
      </w:r>
      <w:r>
        <w:rPr>
          <w:lang w:val="zh_CN" w:bidi="zh_CN"/>
        </w:rPr>
        <w:t xml:space="preserve"> · </w:t>
      </w:r>
      <w:r>
        <w:rPr>
          <w:lang w:val="zh_CN" w:bidi="zh_CN"/>
        </w:rPr>
        <w:t>PSA 129:6</w:t>
      </w:r>
      <w:r>
        <w:rPr>
          <w:lang w:val="zh_CN" w:bidi="zh_CN"/>
        </w:rPr>
        <w:t xml:space="preserve"> · </w:t>
      </w:r>
      <w:r>
        <w:rPr>
          <w:lang w:val="zh_CN" w:bidi="zh_CN"/>
        </w:rPr>
        <w:t>PRO 21:9</w:t>
      </w:r>
      <w:r>
        <w:rPr>
          <w:lang w:val="zh_CN" w:bidi="zh_CN"/>
        </w:rPr>
        <w:t xml:space="preserve"> · </w:t>
      </w:r>
      <w:r>
        <w:rPr>
          <w:lang w:val="zh_CN" w:bidi="zh_CN"/>
        </w:rPr>
        <w:t>PRO 25:24</w:t>
      </w:r>
      <w:r>
        <w:rPr>
          <w:lang w:val="zh_CN" w:bidi="zh_CN"/>
        </w:rPr>
        <w:t xml:space="preserve"> · </w:t>
      </w:r>
      <w:r>
        <w:rPr>
          <w:lang w:val="zh_CN" w:bidi="zh_CN"/>
        </w:rPr>
        <w:t>ISA 15:3</w:t>
      </w:r>
      <w:r>
        <w:rPr>
          <w:lang w:val="zh_CN" w:bidi="zh_CN"/>
        </w:rPr>
        <w:t xml:space="preserve"> · </w:t>
      </w:r>
      <w:r>
        <w:rPr>
          <w:lang w:val="zh_CN" w:bidi="zh_CN"/>
        </w:rPr>
        <w:t>ISA 22:1</w:t>
      </w:r>
      <w:r>
        <w:rPr>
          <w:lang w:val="zh_CN" w:bidi="zh_CN"/>
        </w:rPr>
        <w:t xml:space="preserve"> · </w:t>
      </w:r>
      <w:r>
        <w:rPr>
          <w:lang w:val="zh_CN" w:bidi="zh_CN"/>
        </w:rPr>
        <w:t>ISA 37:27</w:t>
      </w:r>
      <w:r>
        <w:rPr>
          <w:lang w:val="zh_CN" w:bidi="zh_CN"/>
        </w:rPr>
        <w:t xml:space="preserve"> · </w:t>
      </w:r>
      <w:r>
        <w:rPr>
          <w:lang w:val="zh_CN" w:bidi="zh_CN"/>
        </w:rPr>
        <w:t>JER 19:13</w:t>
      </w:r>
      <w:r>
        <w:rPr>
          <w:lang w:val="zh_CN" w:bidi="zh_CN"/>
        </w:rPr>
        <w:t xml:space="preserve"> · </w:t>
      </w:r>
      <w:r>
        <w:rPr>
          <w:lang w:val="zh_CN" w:bidi="zh_CN"/>
        </w:rPr>
        <w:t>JER 32:29</w:t>
      </w:r>
      <w:r>
        <w:rPr>
          <w:lang w:val="zh_CN" w:bidi="zh_CN"/>
        </w:rPr>
        <w:t xml:space="preserve"> · </w:t>
      </w:r>
      <w:r>
        <w:rPr>
          <w:lang w:val="zh_CN" w:bidi="zh_CN"/>
        </w:rPr>
        <w:t>JER 48:38</w:t>
      </w:r>
      <w:r>
        <w:rPr>
          <w:lang w:val="zh_CN" w:bidi="zh_CN"/>
        </w:rPr>
        <w:t xml:space="preserve"> · </w:t>
      </w:r>
      <w:r>
        <w:rPr>
          <w:lang w:val="zh_CN" w:bidi="zh_CN"/>
        </w:rPr>
        <w:t>EZK 40:13</w:t>
      </w:r>
      <w:r>
        <w:rPr>
          <w:lang w:val="zh_CN" w:bidi="zh_CN"/>
        </w:rPr>
        <w:t xml:space="preserve"> · </w:t>
      </w:r>
      <w:r>
        <w:rPr>
          <w:lang w:val="zh_CN" w:bidi="zh_CN"/>
        </w:rPr>
        <w:t>EZK 40:13</w:t>
      </w:r>
      <w:r>
        <w:rPr>
          <w:lang w:val="zh_CN" w:bidi="zh_CN"/>
        </w:rPr>
        <w:t xml:space="preserve"> · </w:t>
      </w:r>
      <w:r>
        <w:rPr>
          <w:lang w:val="zh_CN" w:bidi="zh_CN"/>
        </w:rPr>
        <w:t>ZEP 1:5</w:t>
      </w:r>
    </w:p>
    <w:p>
      <w:pPr/>
      <w:r>
        <w:rPr>
          <w:lang w:val="zh_CN" w:bidi="zh_CN"/>
        </w:rPr>
      </w:r>
    </w:p>
    <w:p>
      <w:pPr/>
      <w:r>
        <w:rPr>
          <w:lang w:val="zh_CN" w:bidi="zh_CN"/>
        </w:rPr>
      </w:r>
      <w:r>
        <w:rPr>
          <w:lang w:val="zh_CN" w:bidi="zh_CN"/>
        </w:rPr>
        <w:t>顶端；表面</w:t>
      </w:r>
      <w:r>
        <w:rPr>
          <w:lang w:val="zh_CN" w:bidi="zh_CN"/>
        </w:rPr>
        <w:t xml:space="preserve"> </w:t>
      </w:r>
      <w:r>
        <w:rPr>
          <w:lang w:val="zh_CN" w:bidi="zh_CN"/>
        </w:rPr>
        <w:t>＝人工制品的上层覆盖物</w:t>
      </w:r>
    </w:p>
    <w:p>
      <w:pPr/>
      <w:r>
        <w:rPr>
          <w:lang w:val="zh_CN" w:bidi="zh_CN"/>
        </w:rPr>
      </w:r>
      <w:r>
        <w:rPr>
          <w:lang w:val="zh_CN" w:bidi="zh_CN"/>
        </w:rPr>
        <w:t>EXO 30:3</w:t>
      </w:r>
      <w:r>
        <w:rPr>
          <w:lang w:val="zh_CN" w:bidi="zh_CN"/>
        </w:rPr>
        <w:t xml:space="preserve"> · </w:t>
      </w:r>
      <w:r>
        <w:rPr>
          <w:lang w:val="zh_CN" w:bidi="zh_CN"/>
        </w:rPr>
        <w:t>EXO 37:26</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w:t>
      </w:r>
      <w:r>
        <w:rPr>
          <w:lang w:val="zh_CN" w:bidi="zh_CN"/>
        </w:rPr>
      </w:r>
    </w:p>
    <w:p>
      <w:pPr>
        <w:pStyle w:val="Heading1"/>
      </w:pPr>
      <w:r>
        <w:rPr>
          <w:lang w:val="zh_CN" w:bidi="zh_CN"/>
        </w:rPr>
        <w:t>גַּד</w:t>
      </w:r>
    </w:p>
    <w:p>
      <w:pPr/>
      <w:r>
        <w:rPr>
          <w:lang w:val="zh_CN" w:bidi="zh_CN"/>
        </w:rPr>
      </w:r>
      <w:r>
        <w:rPr>
          <w:lang w:val="zh_CN" w:bidi="zh_CN"/>
        </w:rPr>
        <w:t>גַּד</w:t>
      </w:r>
      <w:r>
        <w:rPr>
          <w:lang w:val="zh_CN" w:bidi="zh_CN"/>
        </w:rPr>
        <w:t xml:space="preserve"> (</w:t>
      </w:r>
      <w:r>
        <w:rPr>
          <w:lang w:val="zh_CN" w:bidi="zh_CN"/>
        </w:rPr>
        <w:t>H1407</w:t>
      </w:r>
      <w:r>
        <w:rPr>
          <w:lang w:val="zh_CN" w:bidi="zh_CN"/>
        </w:rPr>
        <w:t xml:space="preserve"> · </w:t>
      </w:r>
      <w:r>
        <w:rPr>
          <w:lang w:val="zh_CN" w:bidi="zh_CN"/>
        </w:rPr>
        <w:t>H1408</w:t>
      </w:r>
      <w:r>
        <w:rPr>
          <w:lang w:val="zh_CN" w:bidi="zh_CN"/>
        </w:rPr>
        <w:t xml:space="preserve"> · </w:t>
      </w:r>
      <w:r>
        <w:rPr>
          <w:lang w:val="zh_CN" w:bidi="zh_CN"/>
        </w:rPr>
        <w:t>H1409</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芫荽</w:t>
      </w:r>
      <w:r>
        <w:rPr>
          <w:lang w:val="zh_CN" w:bidi="zh_CN"/>
        </w:rPr>
        <w:t xml:space="preserve"> </w:t>
      </w:r>
      <w:r>
        <w:rPr>
          <w:lang w:val="zh_CN" w:bidi="zh_CN"/>
        </w:rPr>
        <w:t>＝植物，高约 60 厘米；上部的叶子细碎，下部的叶子宽大；花细小，呈白色或略带红色，有强烈的气味；种子为油性，褐色或灰色，和小豌豆的大小相约；◄拉丁语学名：Coriandrum sativum；►叶子和种子可用来烹调食物；种子所含的芳香油有时用于制造香水和药物；≈圣经用芫荽子来描述吗哪的样子</w:t>
      </w:r>
    </w:p>
    <w:p>
      <w:pPr/>
      <w:r>
        <w:rPr>
          <w:lang w:val="zh_CN" w:bidi="zh_CN"/>
        </w:rPr>
      </w:r>
      <w:r>
        <w:rPr>
          <w:lang w:val="zh_CN" w:bidi="zh_CN"/>
        </w:rPr>
        <w:t>EXO 16:31</w:t>
      </w:r>
      <w:r>
        <w:rPr>
          <w:lang w:val="zh_CN" w:bidi="zh_CN"/>
        </w:rPr>
        <w:t xml:space="preserve"> · </w:t>
      </w:r>
      <w:r>
        <w:rPr>
          <w:lang w:val="zh_CN" w:bidi="zh_CN"/>
        </w:rPr>
        <w:t>NUM 11:7</w:t>
      </w:r>
    </w:p>
    <w:p>
      <w:pPr/>
      <w:r>
        <w:rPr>
          <w:lang w:val="zh_CN" w:bidi="zh_CN"/>
        </w:rPr>
      </w:r>
      <w:r>
        <w:rPr>
          <w:lang w:val="zh_CN" w:bidi="zh_CN"/>
        </w:rPr>
        <w:t xml:space="preserve">name · </w:t>
      </w:r>
      <w:r>
        <w:rPr>
          <w:lang w:val="zh_CN" w:bidi="zh_CN"/>
        </w:rPr>
        <w:t>גַּדִּיאֵל</w:t>
      </w:r>
      <w:r>
        <w:rPr>
          <w:lang w:val="zh_CN" w:bidi="zh_CN"/>
        </w:rPr>
        <w:t xml:space="preserve"> · </w:t>
      </w:r>
      <w:r>
        <w:rPr>
          <w:lang w:val="zh_CN" w:bidi="zh_CN"/>
        </w:rPr>
        <w:t>גַּדִּי</w:t>
      </w:r>
    </w:p>
    <w:p>
      <w:pPr/>
      <w:r>
        <w:rPr>
          <w:lang w:val="zh_CN" w:bidi="zh_CN"/>
        </w:rPr>
      </w:r>
    </w:p>
    <w:p>
      <w:pPr/>
      <w:r>
        <w:rPr>
          <w:lang w:val="zh_CN" w:bidi="zh_CN"/>
        </w:rPr>
      </w:r>
      <w:r>
        <w:rPr>
          <w:lang w:val="zh_CN" w:bidi="zh_CN"/>
        </w:rPr>
        <w:t>幸运；时运</w:t>
      </w:r>
      <w:r>
        <w:rPr>
          <w:lang w:val="zh_CN" w:bidi="zh_CN"/>
        </w:rPr>
        <w:t xml:space="preserve"> </w:t>
      </w:r>
      <w:r>
        <w:rPr>
          <w:lang w:val="zh_CN" w:bidi="zh_CN"/>
        </w:rPr>
        <w:t>＝一种无法预测、不可控制的力量，能使事情朝有利的方向发展；≈可能带有宗教的含义，这种力量被认为是来自幸运之神</w:t>
      </w:r>
    </w:p>
    <w:p>
      <w:pPr/>
      <w:r>
        <w:rPr>
          <w:lang w:val="zh_CN" w:bidi="zh_CN"/>
        </w:rPr>
      </w:r>
      <w:r>
        <w:rPr>
          <w:lang w:val="zh_CN" w:bidi="zh_CN"/>
        </w:rPr>
        <w:t>GEN 30:11</w:t>
      </w:r>
      <w:r>
        <w:rPr>
          <w:lang w:val="zh_CN" w:bidi="zh_CN"/>
        </w:rPr>
        <w:t xml:space="preserve"> · </w:t>
      </w:r>
      <w:r>
        <w:rPr>
          <w:lang w:val="zh_CN" w:bidi="zh_CN"/>
        </w:rPr>
        <w:t>ISA 65:11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w:t>
      </w:r>
      <w:r>
        <w:rPr>
          <w:lang w:val="zh_CN" w:bidi="zh_CN"/>
        </w:rPr>
      </w:r>
    </w:p>
    <w:p>
      <w:pPr>
        <w:pStyle w:val="Heading1"/>
      </w:pPr>
      <w:r>
        <w:rPr>
          <w:lang w:val="zh_CN" w:bidi="zh_CN"/>
        </w:rPr>
        <w:t>גָּד</w:t>
      </w:r>
    </w:p>
    <w:p>
      <w:pPr/>
      <w:r>
        <w:rPr>
          <w:lang w:val="zh_CN" w:bidi="zh_CN"/>
        </w:rPr>
      </w:r>
      <w:r>
        <w:rPr>
          <w:lang w:val="zh_CN" w:bidi="zh_CN"/>
        </w:rPr>
        <w:t>גָּד</w:t>
      </w:r>
      <w:r>
        <w:rPr>
          <w:lang w:val="zh_CN" w:bidi="zh_CN"/>
        </w:rPr>
        <w:t xml:space="preserve"> (</w:t>
      </w:r>
      <w:r>
        <w:rPr>
          <w:lang w:val="zh_CN" w:bidi="zh_CN"/>
        </w:rPr>
        <w:t>H1410</w:t>
      </w:r>
      <w:r>
        <w:rPr>
          <w:lang w:val="zh_CN" w:bidi="zh_CN"/>
        </w:rPr>
        <w:t>)</w:t>
      </w:r>
    </w:p>
    <w:p>
      <w:pPr/>
      <w:r>
        <w:rPr>
          <w:lang w:val="zh_CN" w:bidi="zh_CN"/>
        </w:rPr>
      </w:r>
      <w:r>
        <w:rPr>
          <w:lang w:val="zh_CN" w:bidi="zh_CN"/>
        </w:rPr>
        <w:t xml:space="preserve">name · </w:t>
      </w:r>
      <w:r>
        <w:rPr>
          <w:lang w:val="zh_CN" w:bidi="zh_CN"/>
        </w:rPr>
        <w:t>גָּדִי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迦得，《思》加得</w:t>
      </w:r>
      <w:r>
        <w:rPr>
          <w:lang w:val="zh_CN" w:bidi="zh_CN"/>
        </w:rPr>
        <w:t xml:space="preserve"> </w:t>
      </w:r>
      <w:r>
        <w:rPr>
          <w:lang w:val="zh_CN" w:bidi="zh_CN"/>
        </w:rPr>
        <w:t>＝男性人名，也是支派和地域名称；◄</w:t>
      </w:r>
      <w:r>
        <w:rPr>
          <w:lang w:val="zh_CN" w:bidi="zh_CN"/>
        </w:rPr>
        <w:t>雅各</w:t>
      </w:r>
      <w:r>
        <w:rPr>
          <w:lang w:val="zh_CN" w:bidi="zh_CN"/>
        </w:rPr>
        <w:t>的第七子、</w:t>
      </w:r>
      <w:r>
        <w:rPr>
          <w:lang w:val="zh_CN" w:bidi="zh_CN"/>
        </w:rPr>
        <w:t>利亚</w:t>
      </w:r>
      <w:r>
        <w:rPr>
          <w:lang w:val="zh_CN" w:bidi="zh_CN"/>
        </w:rPr>
        <w:t>的婢女</w:t>
      </w:r>
      <w:r>
        <w:rPr>
          <w:lang w:val="zh_CN" w:bidi="zh_CN"/>
        </w:rPr>
        <w:t>悉帕</w:t>
      </w:r>
      <w:r>
        <w:rPr>
          <w:lang w:val="zh_CN" w:bidi="zh_CN"/>
        </w:rPr>
        <w:t>的长子；►</w:t>
      </w:r>
      <w:r>
        <w:rPr>
          <w:lang w:val="zh_CN" w:bidi="zh_CN"/>
        </w:rPr>
        <w:t>以色列</w:t>
      </w:r>
      <w:r>
        <w:rPr>
          <w:lang w:val="zh_CN" w:bidi="zh_CN"/>
        </w:rPr>
        <w:t>一个支派的始祖</w:t>
      </w:r>
    </w:p>
    <w:p>
      <w:pPr/>
      <w:r>
        <w:rPr>
          <w:lang w:val="zh_CN" w:bidi="zh_CN"/>
        </w:rPr>
      </w:r>
      <w:r>
        <w:rPr>
          <w:lang w:val="zh_CN" w:bidi="zh_CN"/>
        </w:rPr>
        <w:t>GEN 30:11</w:t>
      </w:r>
      <w:r>
        <w:rPr>
          <w:lang w:val="zh_CN" w:bidi="zh_CN"/>
        </w:rPr>
        <w:t xml:space="preserve"> · </w:t>
      </w:r>
      <w:r>
        <w:rPr>
          <w:lang w:val="zh_CN" w:bidi="zh_CN"/>
        </w:rPr>
        <w:t>GEN 35:26</w:t>
      </w:r>
      <w:r>
        <w:rPr>
          <w:lang w:val="zh_CN" w:bidi="zh_CN"/>
        </w:rPr>
        <w:t xml:space="preserve"> · </w:t>
      </w:r>
      <w:r>
        <w:rPr>
          <w:lang w:val="zh_CN" w:bidi="zh_CN"/>
        </w:rPr>
        <w:t>GEN 46:16</w:t>
      </w:r>
      <w:r>
        <w:rPr>
          <w:lang w:val="zh_CN" w:bidi="zh_CN"/>
        </w:rPr>
        <w:t xml:space="preserve"> · </w:t>
      </w:r>
      <w:r>
        <w:rPr>
          <w:lang w:val="zh_CN" w:bidi="zh_CN"/>
        </w:rPr>
        <w:t>GEN 49:19</w:t>
      </w:r>
      <w:r>
        <w:rPr>
          <w:lang w:val="zh_CN" w:bidi="zh_CN"/>
        </w:rPr>
        <w:t xml:space="preserve"> · </w:t>
      </w:r>
      <w:r>
        <w:rPr>
          <w:lang w:val="zh_CN" w:bidi="zh_CN"/>
        </w:rPr>
        <w:t>EXO 1:4</w:t>
      </w:r>
      <w:r>
        <w:rPr>
          <w:lang w:val="zh_CN" w:bidi="zh_CN"/>
        </w:rPr>
        <w:t xml:space="preserve"> · </w:t>
      </w:r>
      <w:r>
        <w:rPr>
          <w:lang w:val="zh_CN" w:bidi="zh_CN"/>
        </w:rPr>
        <w:t>NUM 1:14</w:t>
      </w:r>
      <w:r>
        <w:rPr>
          <w:lang w:val="zh_CN" w:bidi="zh_CN"/>
        </w:rPr>
        <w:t xml:space="preserve"> · </w:t>
      </w:r>
      <w:r>
        <w:rPr>
          <w:lang w:val="zh_CN" w:bidi="zh_CN"/>
        </w:rPr>
        <w:t>NUM 1:24</w:t>
      </w:r>
      <w:r>
        <w:rPr>
          <w:lang w:val="zh_CN" w:bidi="zh_CN"/>
        </w:rPr>
        <w:t xml:space="preserve"> · </w:t>
      </w:r>
      <w:r>
        <w:rPr>
          <w:lang w:val="zh_CN" w:bidi="zh_CN"/>
        </w:rPr>
        <w:t>NUM 1:25</w:t>
      </w:r>
      <w:r>
        <w:rPr>
          <w:lang w:val="zh_CN" w:bidi="zh_CN"/>
        </w:rPr>
        <w:t xml:space="preserve"> · </w:t>
      </w:r>
      <w:r>
        <w:rPr>
          <w:lang w:val="zh_CN" w:bidi="zh_CN"/>
        </w:rPr>
        <w:t>NUM 2:14</w:t>
      </w:r>
      <w:r>
        <w:rPr>
          <w:lang w:val="zh_CN" w:bidi="zh_CN"/>
        </w:rPr>
        <w:t xml:space="preserve"> · </w:t>
      </w:r>
      <w:r>
        <w:rPr>
          <w:lang w:val="zh_CN" w:bidi="zh_CN"/>
        </w:rPr>
        <w:t>NUM 2:14</w:t>
      </w:r>
      <w:r>
        <w:rPr>
          <w:lang w:val="zh_CN" w:bidi="zh_CN"/>
        </w:rPr>
        <w:t xml:space="preserve"> · </w:t>
      </w:r>
      <w:r>
        <w:rPr>
          <w:lang w:val="zh_CN" w:bidi="zh_CN"/>
        </w:rPr>
        <w:t>NUM 7:42</w:t>
      </w:r>
      <w:r>
        <w:rPr>
          <w:lang w:val="zh_CN" w:bidi="zh_CN"/>
        </w:rPr>
        <w:t xml:space="preserve"> · </w:t>
      </w:r>
      <w:r>
        <w:rPr>
          <w:lang w:val="zh_CN" w:bidi="zh_CN"/>
        </w:rPr>
        <w:t>NUM 10:20</w:t>
      </w:r>
      <w:r>
        <w:rPr>
          <w:lang w:val="zh_CN" w:bidi="zh_CN"/>
        </w:rPr>
        <w:t xml:space="preserve"> · </w:t>
      </w:r>
      <w:r>
        <w:rPr>
          <w:lang w:val="zh_CN" w:bidi="zh_CN"/>
        </w:rPr>
        <w:t>NUM 13:15</w:t>
      </w:r>
      <w:r>
        <w:rPr>
          <w:lang w:val="zh_CN" w:bidi="zh_CN"/>
        </w:rPr>
        <w:t xml:space="preserve"> · </w:t>
      </w:r>
      <w:r>
        <w:rPr>
          <w:lang w:val="zh_CN" w:bidi="zh_CN"/>
        </w:rPr>
        <w:t>NUM 26:15</w:t>
      </w:r>
      <w:r>
        <w:rPr>
          <w:lang w:val="zh_CN" w:bidi="zh_CN"/>
        </w:rPr>
        <w:t xml:space="preserve"> · </w:t>
      </w:r>
      <w:r>
        <w:rPr>
          <w:lang w:val="zh_CN" w:bidi="zh_CN"/>
        </w:rPr>
        <w:t>NUM 26:18</w:t>
      </w:r>
      <w:r>
        <w:rPr>
          <w:lang w:val="zh_CN" w:bidi="zh_CN"/>
        </w:rPr>
        <w:t xml:space="preserve"> · </w:t>
      </w:r>
      <w:r>
        <w:rPr>
          <w:lang w:val="zh_CN" w:bidi="zh_CN"/>
        </w:rPr>
        <w:t>NUM 32:1</w:t>
      </w:r>
      <w:r>
        <w:rPr>
          <w:lang w:val="zh_CN" w:bidi="zh_CN"/>
        </w:rPr>
        <w:t xml:space="preserve"> · </w:t>
      </w:r>
      <w:r>
        <w:rPr>
          <w:lang w:val="zh_CN" w:bidi="zh_CN"/>
        </w:rPr>
        <w:t>NUM 32:2</w:t>
      </w:r>
      <w:r>
        <w:rPr>
          <w:lang w:val="zh_CN" w:bidi="zh_CN"/>
        </w:rPr>
        <w:t xml:space="preserve"> · </w:t>
      </w:r>
      <w:r>
        <w:rPr>
          <w:lang w:val="zh_CN" w:bidi="zh_CN"/>
        </w:rPr>
        <w:t>NUM 32:6</w:t>
      </w:r>
      <w:r>
        <w:rPr>
          <w:lang w:val="zh_CN" w:bidi="zh_CN"/>
        </w:rPr>
        <w:t xml:space="preserve"> · </w:t>
      </w:r>
      <w:r>
        <w:rPr>
          <w:lang w:val="zh_CN" w:bidi="zh_CN"/>
        </w:rPr>
        <w:t>NUM 32:25</w:t>
      </w:r>
      <w:r>
        <w:rPr>
          <w:lang w:val="zh_CN" w:bidi="zh_CN"/>
        </w:rPr>
        <w:t xml:space="preserve"> · </w:t>
      </w:r>
      <w:r>
        <w:rPr>
          <w:lang w:val="zh_CN" w:bidi="zh_CN"/>
        </w:rPr>
        <w:t>NUM 32:29</w:t>
      </w:r>
      <w:r>
        <w:rPr>
          <w:lang w:val="zh_CN" w:bidi="zh_CN"/>
        </w:rPr>
        <w:t xml:space="preserve"> · </w:t>
      </w:r>
      <w:r>
        <w:rPr>
          <w:lang w:val="zh_CN" w:bidi="zh_CN"/>
        </w:rPr>
        <w:t>NUM 32:31</w:t>
      </w:r>
      <w:r>
        <w:rPr>
          <w:lang w:val="zh_CN" w:bidi="zh_CN"/>
        </w:rPr>
        <w:t xml:space="preserve"> · </w:t>
      </w:r>
      <w:r>
        <w:rPr>
          <w:lang w:val="zh_CN" w:bidi="zh_CN"/>
        </w:rPr>
        <w:t>NUM 32:33</w:t>
      </w:r>
      <w:r>
        <w:rPr>
          <w:lang w:val="zh_CN" w:bidi="zh_CN"/>
        </w:rPr>
        <w:t xml:space="preserve"> · </w:t>
      </w:r>
      <w:r>
        <w:rPr>
          <w:lang w:val="zh_CN" w:bidi="zh_CN"/>
        </w:rPr>
        <w:t>NUM 32:34</w:t>
      </w:r>
      <w:r>
        <w:rPr>
          <w:lang w:val="zh_CN" w:bidi="zh_CN"/>
        </w:rPr>
        <w:t xml:space="preserve"> · </w:t>
      </w:r>
      <w:r>
        <w:rPr>
          <w:lang w:val="zh_CN" w:bidi="zh_CN"/>
        </w:rPr>
        <w:t>DEU 27:13</w:t>
      </w:r>
      <w:r>
        <w:rPr>
          <w:lang w:val="zh_CN" w:bidi="zh_CN"/>
        </w:rPr>
        <w:t xml:space="preserve"> · </w:t>
      </w:r>
      <w:r>
        <w:rPr>
          <w:lang w:val="zh_CN" w:bidi="zh_CN"/>
        </w:rPr>
        <w:t>DEU 33:20</w:t>
      </w:r>
      <w:r>
        <w:rPr>
          <w:lang w:val="zh_CN" w:bidi="zh_CN"/>
        </w:rPr>
        <w:t xml:space="preserve"> · </w:t>
      </w:r>
      <w:r>
        <w:rPr>
          <w:lang w:val="zh_CN" w:bidi="zh_CN"/>
        </w:rPr>
        <w:t>DEU 33:20</w:t>
      </w:r>
      <w:r>
        <w:rPr>
          <w:lang w:val="zh_CN" w:bidi="zh_CN"/>
        </w:rPr>
        <w:t xml:space="preserve"> · </w:t>
      </w:r>
      <w:r>
        <w:rPr>
          <w:lang w:val="zh_CN" w:bidi="zh_CN"/>
        </w:rPr>
        <w:t>JOS 4:12</w:t>
      </w:r>
      <w:r>
        <w:rPr>
          <w:lang w:val="zh_CN" w:bidi="zh_CN"/>
        </w:rPr>
        <w:t xml:space="preserve"> · </w:t>
      </w:r>
      <w:r>
        <w:rPr>
          <w:lang w:val="zh_CN" w:bidi="zh_CN"/>
        </w:rPr>
        <w:t>JOS 13:24</w:t>
      </w:r>
      <w:r>
        <w:rPr>
          <w:lang w:val="zh_CN" w:bidi="zh_CN"/>
        </w:rPr>
        <w:t xml:space="preserve"> · </w:t>
      </w:r>
      <w:r>
        <w:rPr>
          <w:lang w:val="zh_CN" w:bidi="zh_CN"/>
        </w:rPr>
        <w:t>JOS 13:24</w:t>
      </w:r>
      <w:r>
        <w:rPr>
          <w:lang w:val="zh_CN" w:bidi="zh_CN"/>
        </w:rPr>
        <w:t xml:space="preserve"> · </w:t>
      </w:r>
      <w:r>
        <w:rPr>
          <w:lang w:val="zh_CN" w:bidi="zh_CN"/>
        </w:rPr>
        <w:t>JOS 13:28</w:t>
      </w:r>
      <w:r>
        <w:rPr>
          <w:lang w:val="zh_CN" w:bidi="zh_CN"/>
        </w:rPr>
        <w:t xml:space="preserve"> · </w:t>
      </w:r>
      <w:r>
        <w:rPr>
          <w:lang w:val="zh_CN" w:bidi="zh_CN"/>
        </w:rPr>
        <w:t>JOS 18:7</w:t>
      </w:r>
      <w:r>
        <w:rPr>
          <w:lang w:val="zh_CN" w:bidi="zh_CN"/>
        </w:rPr>
        <w:t xml:space="preserve"> · </w:t>
      </w:r>
      <w:r>
        <w:rPr>
          <w:lang w:val="zh_CN" w:bidi="zh_CN"/>
        </w:rPr>
        <w:t>JOS 20:8</w:t>
      </w:r>
      <w:r>
        <w:rPr>
          <w:lang w:val="zh_CN" w:bidi="zh_CN"/>
        </w:rPr>
        <w:t xml:space="preserve"> · </w:t>
      </w:r>
      <w:r>
        <w:rPr>
          <w:lang w:val="zh_CN" w:bidi="zh_CN"/>
        </w:rPr>
        <w:t>JOS 21:7</w:t>
      </w:r>
      <w:r>
        <w:rPr>
          <w:lang w:val="zh_CN" w:bidi="zh_CN"/>
        </w:rPr>
        <w:t xml:space="preserve"> · </w:t>
      </w:r>
      <w:r>
        <w:rPr>
          <w:lang w:val="zh_CN" w:bidi="zh_CN"/>
        </w:rPr>
        <w:t>JOS 21:38</w:t>
      </w:r>
      <w:r>
        <w:rPr>
          <w:lang w:val="zh_CN" w:bidi="zh_CN"/>
        </w:rPr>
        <w:t xml:space="preserve"> · </w:t>
      </w:r>
      <w:r>
        <w:rPr>
          <w:lang w:val="zh_CN" w:bidi="zh_CN"/>
        </w:rPr>
        <w:t>JOS 22:9</w:t>
      </w:r>
      <w:r>
        <w:rPr>
          <w:lang w:val="zh_CN" w:bidi="zh_CN"/>
        </w:rPr>
        <w:t xml:space="preserve"> · </w:t>
      </w:r>
      <w:r>
        <w:rPr>
          <w:lang w:val="zh_CN" w:bidi="zh_CN"/>
        </w:rPr>
        <w:t>JOS 22:10</w:t>
      </w:r>
      <w:r>
        <w:rPr>
          <w:lang w:val="zh_CN" w:bidi="zh_CN"/>
        </w:rPr>
        <w:t xml:space="preserve"> · </w:t>
      </w:r>
      <w:r>
        <w:rPr>
          <w:lang w:val="zh_CN" w:bidi="zh_CN"/>
        </w:rPr>
        <w:t>JOS 22:11</w:t>
      </w:r>
      <w:r>
        <w:rPr>
          <w:lang w:val="zh_CN" w:bidi="zh_CN"/>
        </w:rPr>
        <w:t xml:space="preserve"> · </w:t>
      </w:r>
      <w:r>
        <w:rPr>
          <w:lang w:val="zh_CN" w:bidi="zh_CN"/>
        </w:rPr>
        <w:t>JOS 22:13</w:t>
      </w:r>
      <w:r>
        <w:rPr>
          <w:lang w:val="zh_CN" w:bidi="zh_CN"/>
        </w:rPr>
        <w:t xml:space="preserve"> · </w:t>
      </w:r>
      <w:r>
        <w:rPr>
          <w:lang w:val="zh_CN" w:bidi="zh_CN"/>
        </w:rPr>
        <w:t>JOS 22:15</w:t>
      </w:r>
      <w:r>
        <w:rPr>
          <w:lang w:val="zh_CN" w:bidi="zh_CN"/>
        </w:rPr>
        <w:t xml:space="preserve"> · </w:t>
      </w:r>
      <w:r>
        <w:rPr>
          <w:lang w:val="zh_CN" w:bidi="zh_CN"/>
        </w:rPr>
        <w:t>JOS 22:21</w:t>
      </w:r>
      <w:r>
        <w:rPr>
          <w:lang w:val="zh_CN" w:bidi="zh_CN"/>
        </w:rPr>
        <w:t xml:space="preserve"> · </w:t>
      </w:r>
      <w:r>
        <w:rPr>
          <w:lang w:val="zh_CN" w:bidi="zh_CN"/>
        </w:rPr>
        <w:t>JOS 22:25</w:t>
      </w:r>
      <w:r>
        <w:rPr>
          <w:lang w:val="zh_CN" w:bidi="zh_CN"/>
        </w:rPr>
        <w:t xml:space="preserve"> · </w:t>
      </w:r>
      <w:r>
        <w:rPr>
          <w:lang w:val="zh_CN" w:bidi="zh_CN"/>
        </w:rPr>
        <w:t>JOS 22:30</w:t>
      </w:r>
      <w:r>
        <w:rPr>
          <w:lang w:val="zh_CN" w:bidi="zh_CN"/>
        </w:rPr>
        <w:t xml:space="preserve"> · </w:t>
      </w:r>
      <w:r>
        <w:rPr>
          <w:lang w:val="zh_CN" w:bidi="zh_CN"/>
        </w:rPr>
        <w:t>JOS 22:31</w:t>
      </w:r>
      <w:r>
        <w:rPr>
          <w:lang w:val="zh_CN" w:bidi="zh_CN"/>
        </w:rPr>
        <w:t xml:space="preserve"> · </w:t>
      </w:r>
      <w:r>
        <w:rPr>
          <w:lang w:val="zh_CN" w:bidi="zh_CN"/>
        </w:rPr>
        <w:t>JOS 22:32</w:t>
      </w:r>
      <w:r>
        <w:rPr>
          <w:lang w:val="zh_CN" w:bidi="zh_CN"/>
        </w:rPr>
        <w:t xml:space="preserve"> · </w:t>
      </w:r>
      <w:r>
        <w:rPr>
          <w:lang w:val="zh_CN" w:bidi="zh_CN"/>
        </w:rPr>
        <w:t>JOS 22:33</w:t>
      </w:r>
      <w:r>
        <w:rPr>
          <w:lang w:val="zh_CN" w:bidi="zh_CN"/>
        </w:rPr>
        <w:t xml:space="preserve"> · </w:t>
      </w:r>
      <w:r>
        <w:rPr>
          <w:lang w:val="zh_CN" w:bidi="zh_CN"/>
        </w:rPr>
        <w:t>JOS 22:34</w:t>
      </w:r>
      <w:r>
        <w:rPr>
          <w:lang w:val="zh_CN" w:bidi="zh_CN"/>
        </w:rPr>
        <w:t xml:space="preserve"> · </w:t>
      </w:r>
      <w:r>
        <w:rPr>
          <w:lang w:val="zh_CN" w:bidi="zh_CN"/>
        </w:rPr>
        <w:t>1SA 13:7</w:t>
      </w:r>
      <w:r>
        <w:rPr>
          <w:lang w:val="zh_CN" w:bidi="zh_CN"/>
        </w:rPr>
        <w:t xml:space="preserve"> · </w:t>
      </w:r>
      <w:r>
        <w:rPr>
          <w:lang w:val="zh_CN" w:bidi="zh_CN"/>
        </w:rPr>
        <w:t>2SA 24:5</w:t>
      </w:r>
      <w:r>
        <w:rPr>
          <w:lang w:val="zh_CN" w:bidi="zh_CN"/>
        </w:rPr>
        <w:t xml:space="preserve"> · </w:t>
      </w:r>
      <w:r>
        <w:rPr>
          <w:lang w:val="zh_CN" w:bidi="zh_CN"/>
        </w:rPr>
        <w:t>1CH 2:2</w:t>
      </w:r>
      <w:r>
        <w:rPr>
          <w:lang w:val="zh_CN" w:bidi="zh_CN"/>
        </w:rPr>
        <w:t xml:space="preserve"> · </w:t>
      </w:r>
      <w:r>
        <w:rPr>
          <w:lang w:val="zh_CN" w:bidi="zh_CN"/>
        </w:rPr>
        <w:t>1CH 5:11</w:t>
      </w:r>
      <w:r>
        <w:rPr>
          <w:lang w:val="zh_CN" w:bidi="zh_CN"/>
        </w:rPr>
        <w:t xml:space="preserve"> · </w:t>
      </w:r>
      <w:r>
        <w:rPr>
          <w:lang w:val="zh_CN" w:bidi="zh_CN"/>
        </w:rPr>
        <w:t>1CH 6:48</w:t>
      </w:r>
      <w:r>
        <w:rPr>
          <w:lang w:val="zh_CN" w:bidi="zh_CN"/>
        </w:rPr>
        <w:t xml:space="preserve"> · </w:t>
      </w:r>
      <w:r>
        <w:rPr>
          <w:lang w:val="zh_CN" w:bidi="zh_CN"/>
        </w:rPr>
        <w:t>1CH 6:65</w:t>
      </w:r>
      <w:r>
        <w:rPr>
          <w:lang w:val="zh_CN" w:bidi="zh_CN"/>
        </w:rPr>
        <w:t xml:space="preserve"> · </w:t>
      </w:r>
      <w:r>
        <w:rPr>
          <w:lang w:val="zh_CN" w:bidi="zh_CN"/>
        </w:rPr>
        <w:t>1CH 12:15</w:t>
      </w:r>
      <w:r>
        <w:rPr>
          <w:lang w:val="zh_CN" w:bidi="zh_CN"/>
        </w:rPr>
        <w:t xml:space="preserve"> · </w:t>
      </w:r>
      <w:r>
        <w:rPr>
          <w:lang w:val="zh_CN" w:bidi="zh_CN"/>
        </w:rPr>
        <w:t>JER 49:1</w:t>
      </w:r>
      <w:r>
        <w:rPr>
          <w:lang w:val="zh_CN" w:bidi="zh_CN"/>
        </w:rPr>
        <w:t xml:space="preserve"> · </w:t>
      </w:r>
      <w:r>
        <w:rPr>
          <w:lang w:val="zh_CN" w:bidi="zh_CN"/>
        </w:rPr>
        <w:t>EZK 48:27</w:t>
      </w:r>
      <w:r>
        <w:rPr>
          <w:lang w:val="zh_CN" w:bidi="zh_CN"/>
        </w:rPr>
        <w:t xml:space="preserve"> · </w:t>
      </w:r>
      <w:r>
        <w:rPr>
          <w:lang w:val="zh_CN" w:bidi="zh_CN"/>
        </w:rPr>
        <w:t>EZK 48:28</w:t>
      </w:r>
      <w:r>
        <w:rPr>
          <w:lang w:val="zh_CN" w:bidi="zh_CN"/>
        </w:rPr>
        <w:t xml:space="preserve"> · </w:t>
      </w:r>
      <w:r>
        <w:rPr>
          <w:lang w:val="zh_CN" w:bidi="zh_CN"/>
        </w:rPr>
        <w:t>EZK 48:34</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דִּיבֹן גָּד</w:t>
      </w:r>
    </w:p>
    <w:p>
      <w:pPr/>
      <w:r>
        <w:rPr>
          <w:lang w:val="zh_CN" w:bidi="zh_CN"/>
        </w:rPr>
      </w:r>
      <w:r>
        <w:rPr>
          <w:lang w:val="zh_CN" w:bidi="zh_CN"/>
        </w:rPr>
        <w:t>底本‧迦得，《思》狄朋加得</w:t>
      </w:r>
      <w:r>
        <w:rPr>
          <w:lang w:val="zh_CN" w:bidi="zh_CN"/>
        </w:rPr>
        <w:t xml:space="preserve"> </w:t>
      </w:r>
      <w:r>
        <w:rPr>
          <w:lang w:val="zh_CN" w:bidi="zh_CN"/>
        </w:rPr>
        <w:t>＝城镇；◄位于</w:t>
      </w:r>
      <w:r>
        <w:rPr>
          <w:lang w:val="zh_CN" w:bidi="zh_CN"/>
        </w:rPr>
        <w:t>迦得</w:t>
      </w:r>
      <w:r>
        <w:rPr>
          <w:lang w:val="zh_CN" w:bidi="zh_CN"/>
        </w:rPr>
        <w:t>或</w:t>
      </w:r>
      <w:r>
        <w:rPr>
          <w:lang w:val="zh_CN" w:bidi="zh_CN"/>
        </w:rPr>
        <w:t>吕便</w:t>
      </w:r>
      <w:r>
        <w:rPr>
          <w:lang w:val="zh_CN" w:bidi="zh_CN"/>
        </w:rPr>
        <w:t>支派的地域内；►在出埃及的路线上</w:t>
      </w:r>
    </w:p>
    <w:p>
      <w:pPr/>
      <w:r>
        <w:rPr>
          <w:lang w:val="zh_CN" w:bidi="zh_CN"/>
        </w:rPr>
      </w:r>
      <w:r>
        <w:rPr>
          <w:lang w:val="zh_CN" w:bidi="zh_CN"/>
        </w:rPr>
        <w:t>NUM 33:45</w:t>
      </w:r>
      <w:r>
        <w:rPr>
          <w:lang w:val="zh_CN" w:bidi="zh_CN"/>
        </w:rPr>
        <w:t xml:space="preserve"> · </w:t>
      </w:r>
      <w:r>
        <w:rPr>
          <w:lang w:val="zh_CN" w:bidi="zh_CN"/>
        </w:rPr>
        <w:t>NUM 33:46</w:t>
      </w:r>
    </w:p>
    <w:p>
      <w:pPr/>
      <w:r>
        <w:rPr>
          <w:lang w:val="zh_CN" w:bidi="zh_CN"/>
        </w:rPr>
      </w:r>
    </w:p>
    <w:p>
      <w:pPr/>
      <w:r>
        <w:rPr>
          <w:lang w:val="zh_CN" w:bidi="zh_CN"/>
        </w:rPr>
      </w:r>
      <w:r>
        <w:rPr>
          <w:lang w:val="zh_CN" w:bidi="zh_CN"/>
        </w:rPr>
        <w:t>迦得，《思》加得</w:t>
      </w:r>
      <w:r>
        <w:rPr>
          <w:lang w:val="zh_CN" w:bidi="zh_CN"/>
        </w:rPr>
        <w:t xml:space="preserve"> </w:t>
      </w:r>
      <w:r>
        <w:rPr>
          <w:lang w:val="zh_CN" w:bidi="zh_CN"/>
        </w:rPr>
        <w:t>＝男性；►先见和</w:t>
      </w:r>
      <w:r>
        <w:rPr>
          <w:lang w:val="zh_CN" w:bidi="zh_CN"/>
        </w:rPr>
        <w:t>先知</w:t>
      </w:r>
      <w:r>
        <w:rPr>
          <w:lang w:val="zh_CN" w:bidi="zh_CN"/>
        </w:rPr>
        <w:t>；</w:t>
      </w:r>
      <w:r>
        <w:rPr>
          <w:lang w:val="zh_CN" w:bidi="zh_CN"/>
        </w:rPr>
        <w:t>大卫</w:t>
      </w:r>
      <w:r>
        <w:rPr>
          <w:lang w:val="zh_CN" w:bidi="zh_CN"/>
        </w:rPr>
        <w:t>王时期</w:t>
      </w:r>
    </w:p>
    <w:p>
      <w:pPr/>
      <w:r>
        <w:rPr>
          <w:lang w:val="zh_CN" w:bidi="zh_CN"/>
        </w:rPr>
      </w:r>
      <w:r>
        <w:rPr>
          <w:lang w:val="zh_CN" w:bidi="zh_CN"/>
        </w:rPr>
        <w:t>1SA 22:5</w:t>
      </w:r>
      <w:r>
        <w:rPr>
          <w:lang w:val="zh_CN" w:bidi="zh_CN"/>
        </w:rPr>
        <w:t xml:space="preserve"> · </w:t>
      </w:r>
      <w:r>
        <w:rPr>
          <w:lang w:val="zh_CN" w:bidi="zh_CN"/>
        </w:rPr>
        <w:t>2SA 24:11</w:t>
      </w:r>
      <w:r>
        <w:rPr>
          <w:lang w:val="zh_CN" w:bidi="zh_CN"/>
        </w:rPr>
        <w:t xml:space="preserve"> · </w:t>
      </w:r>
      <w:r>
        <w:rPr>
          <w:lang w:val="zh_CN" w:bidi="zh_CN"/>
        </w:rPr>
        <w:t>2SA 24:13</w:t>
      </w:r>
      <w:r>
        <w:rPr>
          <w:lang w:val="zh_CN" w:bidi="zh_CN"/>
        </w:rPr>
        <w:t xml:space="preserve"> · </w:t>
      </w:r>
      <w:r>
        <w:rPr>
          <w:lang w:val="zh_CN" w:bidi="zh_CN"/>
        </w:rPr>
        <w:t>2SA 24:14</w:t>
      </w:r>
      <w:r>
        <w:rPr>
          <w:lang w:val="zh_CN" w:bidi="zh_CN"/>
        </w:rPr>
        <w:t xml:space="preserve"> · </w:t>
      </w:r>
      <w:r>
        <w:rPr>
          <w:lang w:val="zh_CN" w:bidi="zh_CN"/>
        </w:rPr>
        <w:t>2SA 24:18</w:t>
      </w:r>
      <w:r>
        <w:rPr>
          <w:lang w:val="zh_CN" w:bidi="zh_CN"/>
        </w:rPr>
        <w:t xml:space="preserve"> · </w:t>
      </w:r>
      <w:r>
        <w:rPr>
          <w:lang w:val="zh_CN" w:bidi="zh_CN"/>
        </w:rPr>
        <w:t>2SA 24:19</w:t>
      </w:r>
      <w:r>
        <w:rPr>
          <w:lang w:val="zh_CN" w:bidi="zh_CN"/>
        </w:rPr>
        <w:t xml:space="preserve"> · </w:t>
      </w:r>
      <w:r>
        <w:rPr>
          <w:lang w:val="zh_CN" w:bidi="zh_CN"/>
        </w:rPr>
        <w:t>1CH 21:9</w:t>
      </w:r>
      <w:r>
        <w:rPr>
          <w:lang w:val="zh_CN" w:bidi="zh_CN"/>
        </w:rPr>
        <w:t xml:space="preserve"> · </w:t>
      </w:r>
      <w:r>
        <w:rPr>
          <w:lang w:val="zh_CN" w:bidi="zh_CN"/>
        </w:rPr>
        <w:t>1CH 21:11</w:t>
      </w:r>
      <w:r>
        <w:rPr>
          <w:lang w:val="zh_CN" w:bidi="zh_CN"/>
        </w:rPr>
        <w:t xml:space="preserve"> · </w:t>
      </w:r>
      <w:r>
        <w:rPr>
          <w:lang w:val="zh_CN" w:bidi="zh_CN"/>
        </w:rPr>
        <w:t>1CH 21:13</w:t>
      </w:r>
      <w:r>
        <w:rPr>
          <w:lang w:val="zh_CN" w:bidi="zh_CN"/>
        </w:rPr>
        <w:t xml:space="preserve"> · </w:t>
      </w:r>
      <w:r>
        <w:rPr>
          <w:lang w:val="zh_CN" w:bidi="zh_CN"/>
        </w:rPr>
        <w:t>1CH 21:18</w:t>
      </w:r>
      <w:r>
        <w:rPr>
          <w:lang w:val="zh_CN" w:bidi="zh_CN"/>
        </w:rPr>
        <w:t xml:space="preserve"> · </w:t>
      </w:r>
      <w:r>
        <w:rPr>
          <w:lang w:val="zh_CN" w:bidi="zh_CN"/>
        </w:rPr>
        <w:t>1CH 21:19</w:t>
      </w:r>
      <w:r>
        <w:rPr>
          <w:lang w:val="zh_CN" w:bidi="zh_CN"/>
        </w:rPr>
        <w:t xml:space="preserve"> · </w:t>
      </w:r>
      <w:r>
        <w:rPr>
          <w:lang w:val="zh_CN" w:bidi="zh_CN"/>
        </w:rPr>
        <w:t>1CH 29:29</w:t>
      </w:r>
      <w:r>
        <w:rPr>
          <w:lang w:val="zh_CN" w:bidi="zh_CN"/>
        </w:rPr>
        <w:t xml:space="preserve"> · </w:t>
      </w:r>
      <w:r>
        <w:rPr>
          <w:lang w:val="zh_CN" w:bidi="zh_CN"/>
        </w:rPr>
        <w:t>2CH 29:25</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גְּדָבַר</w:t>
      </w:r>
      <w:r>
        <w:rPr>
          <w:lang w:val="zh_CN" w:bidi="zh_CN"/>
        </w:rPr>
      </w:r>
    </w:p>
    <w:p>
      <w:pPr>
        <w:pStyle w:val="Heading1"/>
      </w:pPr>
      <w:r>
        <w:rPr>
          <w:lang w:val="zh_CN" w:bidi="zh_CN"/>
        </w:rPr>
        <w:t>גְּדָבַר</w:t>
      </w:r>
    </w:p>
    <w:p>
      <w:pPr/>
      <w:r>
        <w:rPr>
          <w:lang w:val="zh_CN" w:bidi="zh_CN"/>
        </w:rPr>
      </w:r>
      <w:r>
        <w:rPr>
          <w:lang w:val="zh_CN" w:bidi="zh_CN"/>
        </w:rPr>
        <w:t>גְּדָבַר</w:t>
      </w:r>
      <w:r>
        <w:rPr>
          <w:lang w:val="zh_CN" w:bidi="zh_CN"/>
        </w:rPr>
        <w:t xml:space="preserve"> (</w:t>
      </w:r>
      <w:r>
        <w:rPr>
          <w:lang w:val="zh_CN" w:bidi="zh_CN"/>
        </w:rPr>
        <w:t>A1411</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司库，库官，财政大臣</w:t>
      </w:r>
      <w:r>
        <w:rPr>
          <w:lang w:val="zh_CN" w:bidi="zh_CN"/>
        </w:rPr>
        <w:t xml:space="preserve"> </w:t>
      </w:r>
      <w:r>
        <w:rPr>
          <w:lang w:val="zh_CN" w:bidi="zh_CN"/>
        </w:rPr>
        <w:t>＝受托监管国王的资金和财宝的官员</w:t>
      </w:r>
    </w:p>
    <w:p>
      <w:pPr/>
      <w:r>
        <w:rPr>
          <w:lang w:val="zh_CN" w:bidi="zh_CN"/>
        </w:rPr>
      </w:r>
      <w:r>
        <w:rPr>
          <w:lang w:val="zh_CN" w:bidi="zh_CN"/>
        </w:rPr>
        <w:t>DAN 3:2</w:t>
      </w:r>
      <w:r>
        <w:rPr>
          <w:lang w:val="zh_CN" w:bidi="zh_CN"/>
        </w:rPr>
        <w:t xml:space="preserve"> · </w:t>
      </w:r>
      <w:r>
        <w:rPr>
          <w:lang w:val="zh_CN" w:bidi="zh_CN"/>
        </w:rPr>
        <w:t>DAN 3:3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גֻּדְגֹּדָה</w:t>
      </w:r>
      <w:r>
        <w:rPr>
          <w:lang w:val="zh_CN" w:bidi="zh_CN"/>
        </w:rPr>
      </w:r>
    </w:p>
    <w:p>
      <w:pPr>
        <w:pStyle w:val="Heading1"/>
      </w:pPr>
      <w:r>
        <w:rPr>
          <w:lang w:val="zh_CN" w:bidi="zh_CN"/>
        </w:rPr>
        <w:t>גֻּדְגֹּדָה</w:t>
      </w:r>
    </w:p>
    <w:p>
      <w:pPr/>
      <w:r>
        <w:rPr>
          <w:lang w:val="zh_CN" w:bidi="zh_CN"/>
        </w:rPr>
      </w:r>
      <w:r>
        <w:rPr>
          <w:lang w:val="zh_CN" w:bidi="zh_CN"/>
        </w:rPr>
        <w:t>גֻּדְגֹּדָה</w:t>
      </w:r>
      <w:r>
        <w:rPr>
          <w:lang w:val="zh_CN" w:bidi="zh_CN"/>
        </w:rPr>
        <w:t xml:space="preserve"> (</w:t>
      </w:r>
      <w:r>
        <w:rPr>
          <w:lang w:val="zh_CN" w:bidi="zh_CN"/>
        </w:rPr>
        <w:t>H1412</w:t>
      </w:r>
      <w:r>
        <w:rPr>
          <w:lang w:val="zh_CN" w:bidi="zh_CN"/>
        </w:rPr>
        <w:t xml:space="preserve">) — </w:t>
      </w:r>
      <w:r>
        <w:rPr>
          <w:lang w:val="zh_CN" w:bidi="zh_CN"/>
        </w:rPr>
        <w:t>גִּדְגָּד</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חֹר הַגִּדְגָּד</w:t>
      </w:r>
    </w:p>
    <w:p>
      <w:pPr/>
      <w:r>
        <w:rPr>
          <w:lang w:val="zh_CN" w:bidi="zh_CN"/>
        </w:rPr>
      </w:r>
      <w:r>
        <w:rPr>
          <w:lang w:val="zh_CN" w:bidi="zh_CN"/>
        </w:rPr>
        <w:t>谷歌大，《思》古德哥达</w:t>
      </w:r>
      <w:r>
        <w:rPr>
          <w:lang w:val="zh_CN" w:bidi="zh_CN"/>
        </w:rPr>
        <w:t xml:space="preserve"> </w:t>
      </w:r>
      <w:r>
        <w:rPr>
          <w:lang w:val="zh_CN" w:bidi="zh_CN"/>
        </w:rPr>
        <w:t>＝位置不详；►在出埃及的路线上；与</w:t>
      </w:r>
      <w:r>
        <w:rPr>
          <w:lang w:val="zh_CN" w:bidi="zh_CN"/>
        </w:rPr>
        <w:t>曷‧哈及甲</w:t>
      </w:r>
      <w:r>
        <w:rPr>
          <w:lang w:val="zh_CN" w:bidi="zh_CN"/>
        </w:rPr>
        <w:t>显然是同一个地方</w:t>
      </w:r>
    </w:p>
    <w:p>
      <w:pPr/>
      <w:r>
        <w:rPr>
          <w:lang w:val="zh_CN" w:bidi="zh_CN"/>
        </w:rPr>
      </w:r>
      <w:r>
        <w:rPr>
          <w:lang w:val="zh_CN" w:bidi="zh_CN"/>
        </w:rPr>
        <w:t>DEU 10:7</w:t>
      </w:r>
      <w:r>
        <w:rPr>
          <w:lang w:val="zh_CN" w:bidi="zh_CN"/>
        </w:rPr>
        <w:t xml:space="preserve"> · </w:t>
      </w:r>
      <w:r>
        <w:rPr>
          <w:lang w:val="zh_CN" w:bidi="zh_CN"/>
        </w:rPr>
        <w:t>DEU 10:7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גדד</w:t>
      </w:r>
      <w:r>
        <w:rPr>
          <w:lang w:val="zh_CN" w:bidi="zh_CN"/>
        </w:rPr>
      </w:r>
    </w:p>
    <w:p>
      <w:pPr>
        <w:pStyle w:val="Heading1"/>
      </w:pPr>
      <w:r>
        <w:rPr>
          <w:lang w:val="zh_CN" w:bidi="zh_CN"/>
        </w:rPr>
        <w:t>גדד</w:t>
      </w:r>
    </w:p>
    <w:p>
      <w:pPr/>
      <w:r>
        <w:rPr>
          <w:lang w:val="zh_CN" w:bidi="zh_CN"/>
        </w:rPr>
      </w:r>
      <w:r>
        <w:rPr>
          <w:lang w:val="zh_CN" w:bidi="zh_CN"/>
        </w:rPr>
        <w:t>גדד</w:t>
      </w:r>
      <w:r>
        <w:rPr>
          <w:lang w:val="zh_CN" w:bidi="zh_CN"/>
        </w:rPr>
        <w:t xml:space="preserve"> (</w:t>
      </w:r>
      <w:r>
        <w:rPr>
          <w:lang w:val="zh_CN" w:bidi="zh_CN"/>
        </w:rPr>
        <w:t>H1413</w:t>
      </w:r>
      <w:r>
        <w:rPr>
          <w:lang w:val="zh_CN" w:bidi="zh_CN"/>
        </w:rPr>
        <w:t xml:space="preserve"> · </w:t>
      </w:r>
      <w:r>
        <w:rPr>
          <w:lang w:val="zh_CN" w:bidi="zh_CN"/>
        </w:rPr>
        <w:t>A1414</w:t>
      </w:r>
      <w:r>
        <w:rPr>
          <w:lang w:val="zh_CN" w:bidi="zh_CN"/>
        </w:rPr>
        <w:t>)</w:t>
      </w:r>
    </w:p>
    <w:p>
      <w:pPr/>
      <w:r>
        <w:rPr>
          <w:lang w:val="zh_CN" w:bidi="zh_CN"/>
        </w:rPr>
      </w:r>
      <w:r>
        <w:rPr>
          <w:lang w:val="zh_CN" w:bidi="zh_CN"/>
        </w:rPr>
        <w:t xml:space="preserve">verb · </w:t>
      </w:r>
      <w:r>
        <w:rPr>
          <w:lang w:val="zh_CN" w:bidi="zh_CN"/>
        </w:rPr>
        <w:t>גְּדוּדָה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割伤自己；自割；砍伤自己</w:t>
      </w:r>
      <w:r>
        <w:rPr>
          <w:lang w:val="zh_CN" w:bidi="zh_CN"/>
        </w:rPr>
        <w:t xml:space="preserve"> </w:t>
      </w:r>
      <w:r>
        <w:rPr>
          <w:lang w:val="zh_CN" w:bidi="zh_CN"/>
        </w:rPr>
        <w:t>＝使役行为，人用刀在自己身上造成伤害，►作为哀悼的标记，或为了使自己的祈祷更蒙应允</w:t>
      </w:r>
    </w:p>
    <w:p>
      <w:pPr/>
      <w:r>
        <w:rPr>
          <w:lang w:val="zh_CN" w:bidi="zh_CN"/>
        </w:rPr>
      </w:r>
      <w:r>
        <w:rPr>
          <w:lang w:val="zh_CN" w:bidi="zh_CN"/>
        </w:rPr>
        <w:t>DEU 14:1</w:t>
      </w:r>
      <w:r>
        <w:rPr>
          <w:lang w:val="zh_CN" w:bidi="zh_CN"/>
        </w:rPr>
        <w:t xml:space="preserve"> · </w:t>
      </w:r>
      <w:r>
        <w:rPr>
          <w:lang w:val="zh_CN" w:bidi="zh_CN"/>
        </w:rPr>
        <w:t>1KI 18:28</w:t>
      </w:r>
      <w:r>
        <w:rPr>
          <w:lang w:val="zh_CN" w:bidi="zh_CN"/>
        </w:rPr>
        <w:t xml:space="preserve"> · </w:t>
      </w:r>
      <w:r>
        <w:rPr>
          <w:lang w:val="zh_CN" w:bidi="zh_CN"/>
        </w:rPr>
        <w:t>JER 16:6</w:t>
      </w:r>
      <w:r>
        <w:rPr>
          <w:lang w:val="zh_CN" w:bidi="zh_CN"/>
        </w:rPr>
        <w:t xml:space="preserve"> · </w:t>
      </w:r>
      <w:r>
        <w:rPr>
          <w:lang w:val="zh_CN" w:bidi="zh_CN"/>
        </w:rPr>
        <w:t>JER 41:5</w:t>
      </w:r>
      <w:r>
        <w:rPr>
          <w:lang w:val="zh_CN" w:bidi="zh_CN"/>
        </w:rPr>
        <w:t xml:space="preserve"> · </w:t>
      </w:r>
      <w:r>
        <w:rPr>
          <w:lang w:val="zh_CN" w:bidi="zh_CN"/>
        </w:rPr>
        <w:t>JER 47:5</w:t>
      </w:r>
      <w:r>
        <w:rPr>
          <w:lang w:val="zh_CN" w:bidi="zh_CN"/>
        </w:rPr>
        <w:t xml:space="preserve"> · </w:t>
      </w:r>
      <w:r>
        <w:rPr>
          <w:lang w:val="zh_CN" w:bidi="zh_CN"/>
        </w:rPr>
        <w:t>HOS 7:14</w:t>
      </w:r>
      <w:r>
        <w:rPr>
          <w:lang w:val="zh_CN" w:bidi="zh_CN"/>
        </w:rPr>
        <w:t xml:space="preserve"> · </w:t>
      </w:r>
      <w:r>
        <w:rPr>
          <w:lang w:val="zh_CN" w:bidi="zh_CN"/>
        </w:rPr>
        <w:t>MIC 4:14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pe'al</w:t>
      </w:r>
    </w:p>
    <w:p>
      <w:pPr/>
      <w:r>
        <w:rPr>
          <w:lang w:val="zh_CN" w:bidi="zh_CN"/>
        </w:rPr>
      </w:r>
      <w:r>
        <w:rPr>
          <w:lang w:val="zh_CN" w:bidi="zh_CN"/>
        </w:rPr>
        <w:t>凿；砍 ；挖掘；切割；修整；开采</w:t>
      </w:r>
      <w:r>
        <w:rPr>
          <w:lang w:val="zh_CN" w:bidi="zh_CN"/>
        </w:rPr>
        <w:t xml:space="preserve"> </w:t>
      </w:r>
      <w:r>
        <w:rPr>
          <w:lang w:val="zh_CN" w:bidi="zh_CN"/>
        </w:rPr>
        <w:t>＝动作，人用斧头、凿子或其他尖锐的工具重复地击打一个物体，►为要改变其形状，从而制作出一个新的物体</w:t>
      </w:r>
    </w:p>
    <w:p>
      <w:pPr/>
      <w:r>
        <w:rPr>
          <w:lang w:val="zh_CN" w:bidi="zh_CN"/>
        </w:rPr>
      </w:r>
      <w:r>
        <w:rPr>
          <w:lang w:val="zh_CN" w:bidi="zh_CN"/>
        </w:rPr>
        <w:t>DAN 4:11</w:t>
      </w:r>
      <w:r>
        <w:rPr>
          <w:lang w:val="zh_CN" w:bidi="zh_CN"/>
        </w:rPr>
        <w:t xml:space="preserve"> · </w:t>
      </w:r>
      <w:r>
        <w:rPr>
          <w:lang w:val="zh_CN" w:bidi="zh_CN"/>
        </w:rPr>
        <w:t>DAN 4:20</w:t>
      </w:r>
    </w:p>
    <w:p>
      <w:pPr/>
      <w:r>
        <w:rPr>
          <w:lang w:val="zh_CN" w:bidi="zh_CN"/>
        </w:rPr>
      </w:r>
      <w:r>
        <w:rPr>
          <w:lang w:val="zh_CN" w:bidi="zh_CN"/>
        </w:rPr>
        <w:t xml:space="preserve">verb · </w:t>
      </w:r>
      <w:r>
        <w:rPr>
          <w:lang w:val="zh_CN" w:bidi="zh_CN"/>
        </w:rPr>
        <w:t>גוד</w:t>
      </w:r>
      <w:r>
        <w:rPr>
          <w:lang w:val="zh_CN" w:bidi="zh_CN"/>
        </w:rPr>
        <w:t xml:space="preserve"> · </w:t>
      </w:r>
      <w:r>
        <w:rPr>
          <w:lang w:val="zh_CN" w:bidi="zh_CN"/>
        </w:rPr>
        <w:t>גְּדוּד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hit</w:t>
      </w:r>
    </w:p>
    <w:p>
      <w:pPr/>
      <w:r>
        <w:rPr>
          <w:lang w:val="zh_CN" w:bidi="zh_CN"/>
        </w:rPr>
      </w:r>
      <w:r>
        <w:rPr>
          <w:lang w:val="zh_CN" w:bidi="zh_CN"/>
        </w:rPr>
        <w:t>聚集；成群结队</w:t>
      </w:r>
      <w:r>
        <w:rPr>
          <w:lang w:val="zh_CN" w:bidi="zh_CN"/>
        </w:rPr>
        <w:t xml:space="preserve"> </w:t>
      </w:r>
      <w:r>
        <w:rPr>
          <w:lang w:val="zh_CN" w:bidi="zh_CN"/>
        </w:rPr>
        <w:t>＝行为，几个人为了追求共同的目标而组成一个团体</w:t>
      </w:r>
    </w:p>
    <w:p>
      <w:pPr/>
      <w:r>
        <w:rPr>
          <w:lang w:val="zh_CN" w:bidi="zh_CN"/>
        </w:rPr>
      </w:r>
      <w:r>
        <w:rPr>
          <w:lang w:val="zh_CN" w:bidi="zh_CN"/>
        </w:rPr>
        <w:t>PSA 94:21</w:t>
      </w:r>
      <w:r>
        <w:rPr>
          <w:lang w:val="zh_CN" w:bidi="zh_CN"/>
        </w:rPr>
        <w:t xml:space="preserve"> · </w:t>
      </w:r>
      <w:r>
        <w:rPr>
          <w:lang w:val="zh_CN" w:bidi="zh_CN"/>
        </w:rPr>
        <w:t>JER 5:7</w:t>
      </w:r>
      <w:r>
        <w:rPr>
          <w:lang w:val="zh_CN" w:bidi="zh_CN"/>
        </w:rPr>
        <w:t xml:space="preserve"> · </w:t>
      </w:r>
      <w:r>
        <w:rPr>
          <w:lang w:val="zh_CN" w:bidi="zh_CN"/>
        </w:rPr>
        <w:t>HOS 7:14</w:t>
      </w:r>
      <w:r>
        <w:rPr>
          <w:lang w:val="zh_CN" w:bidi="zh_CN"/>
        </w:rPr>
        <w:t xml:space="preserve"> · </w:t>
      </w:r>
      <w:r>
        <w:rPr>
          <w:lang w:val="zh_CN" w:bidi="zh_CN"/>
        </w:rPr>
        <w:t>MIC 4:14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גָּדָה</w:t>
      </w:r>
      <w:r>
        <w:rPr>
          <w:lang w:val="zh_CN" w:bidi="zh_CN"/>
        </w:rPr>
      </w:r>
    </w:p>
    <w:p>
      <w:pPr>
        <w:pStyle w:val="Heading1"/>
      </w:pPr>
      <w:r>
        <w:rPr>
          <w:lang w:val="zh_CN" w:bidi="zh_CN"/>
        </w:rPr>
        <w:t>גָּדָה</w:t>
      </w:r>
    </w:p>
    <w:p>
      <w:pPr/>
      <w:r>
        <w:rPr>
          <w:lang w:val="zh_CN" w:bidi="zh_CN"/>
        </w:rPr>
      </w:r>
      <w:r>
        <w:rPr>
          <w:lang w:val="zh_CN" w:bidi="zh_CN"/>
        </w:rPr>
        <w:t>גָּדָה</w:t>
      </w:r>
      <w:r>
        <w:rPr>
          <w:lang w:val="zh_CN" w:bidi="zh_CN"/>
        </w:rPr>
        <w:t xml:space="preserve"> (</w:t>
      </w:r>
      <w:r>
        <w:rPr>
          <w:lang w:val="zh_CN" w:bidi="zh_CN"/>
        </w:rPr>
        <w:t>H1415</w:t>
      </w:r>
      <w:r>
        <w:rPr>
          <w:lang w:val="zh_CN" w:bidi="zh_CN"/>
        </w:rPr>
        <w:t xml:space="preserve"> · </w:t>
      </w:r>
      <w:r>
        <w:rPr>
          <w:lang w:val="zh_CN" w:bidi="zh_CN"/>
        </w:rPr>
        <w:t>H1428</w:t>
      </w:r>
      <w:r>
        <w:rPr>
          <w:lang w:val="zh_CN" w:bidi="zh_CN"/>
        </w:rPr>
        <w:t xml:space="preserve">) — </w:t>
      </w:r>
      <w:r>
        <w:rPr>
          <w:lang w:val="zh_CN" w:bidi="zh_CN"/>
        </w:rPr>
        <w:t>גִּדְיָה</w:t>
      </w:r>
    </w:p>
    <w:p>
      <w:pPr/>
      <w:r>
        <w:rPr>
          <w:lang w:val="zh_CN" w:bidi="zh_CN"/>
        </w:rPr>
      </w:r>
      <w:r>
        <w:rPr>
          <w:lang w:val="zh_CN" w:bidi="zh_CN"/>
        </w:rPr>
        <w:t>noun f</w:t>
      </w:r>
    </w:p>
    <w:p>
      <w:pPr/>
      <w:r>
        <w:rPr>
          <w:lang w:val="zh_CN" w:bidi="zh_CN"/>
        </w:rPr>
      </w:r>
    </w:p>
    <w:p>
      <w:pPr/>
      <w:r>
        <w:rPr>
          <w:lang w:val="zh_CN" w:bidi="zh_CN"/>
        </w:rPr>
      </w:r>
      <w:r>
        <w:rPr>
          <w:lang w:val="zh_CN" w:bidi="zh_CN"/>
        </w:rPr>
        <w:t>（河）岸</w:t>
      </w:r>
      <w:r>
        <w:rPr>
          <w:lang w:val="zh_CN" w:bidi="zh_CN"/>
        </w:rPr>
        <w:t xml:space="preserve"> </w:t>
      </w:r>
      <w:r>
        <w:rPr>
          <w:lang w:val="zh_CN" w:bidi="zh_CN"/>
        </w:rPr>
        <w:t>＝河边的土地</w:t>
      </w:r>
    </w:p>
    <w:p>
      <w:pPr/>
      <w:r>
        <w:rPr>
          <w:lang w:val="zh_CN" w:bidi="zh_CN"/>
        </w:rPr>
      </w:r>
      <w:r>
        <w:rPr>
          <w:lang w:val="zh_CN" w:bidi="zh_CN"/>
        </w:rPr>
        <w:t>JOS 3:15</w:t>
      </w:r>
      <w:r>
        <w:rPr>
          <w:lang w:val="zh_CN" w:bidi="zh_CN"/>
        </w:rPr>
        <w:t xml:space="preserve"> · </w:t>
      </w:r>
      <w:r>
        <w:rPr>
          <w:lang w:val="zh_CN" w:bidi="zh_CN"/>
        </w:rPr>
        <w:t>JOS 4:18</w:t>
      </w:r>
      <w:r>
        <w:rPr>
          <w:lang w:val="zh_CN" w:bidi="zh_CN"/>
        </w:rPr>
        <w:t xml:space="preserve"> · </w:t>
      </w:r>
      <w:r>
        <w:rPr>
          <w:lang w:val="zh_CN" w:bidi="zh_CN"/>
        </w:rPr>
        <w:t>1CH 12:16</w:t>
      </w:r>
      <w:r>
        <w:rPr>
          <w:lang w:val="zh_CN" w:bidi="zh_CN"/>
        </w:rPr>
        <w:t xml:space="preserve"> · </w:t>
      </w:r>
      <w:r>
        <w:rPr>
          <w:lang w:val="zh_CN" w:bidi="zh_CN"/>
        </w:rPr>
        <w:t>ISA 8:7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גְּדוּד</w:t>
      </w:r>
      <w:r>
        <w:rPr>
          <w:lang w:val="zh_CN" w:bidi="zh_CN"/>
        </w:rPr>
      </w:r>
    </w:p>
    <w:p>
      <w:pPr>
        <w:pStyle w:val="Heading1"/>
      </w:pPr>
      <w:r>
        <w:rPr>
          <w:lang w:val="zh_CN" w:bidi="zh_CN"/>
        </w:rPr>
        <w:t>גְּדוּד</w:t>
      </w:r>
    </w:p>
    <w:p>
      <w:pPr/>
      <w:r>
        <w:rPr>
          <w:lang w:val="zh_CN" w:bidi="zh_CN"/>
        </w:rPr>
      </w:r>
      <w:r>
        <w:rPr>
          <w:lang w:val="zh_CN" w:bidi="zh_CN"/>
        </w:rPr>
        <w:t>גְּדוּד</w:t>
      </w:r>
      <w:r>
        <w:rPr>
          <w:lang w:val="zh_CN" w:bidi="zh_CN"/>
        </w:rPr>
        <w:t xml:space="preserve"> (</w:t>
      </w:r>
      <w:r>
        <w:rPr>
          <w:lang w:val="zh_CN" w:bidi="zh_CN"/>
        </w:rPr>
        <w:t>H1416</w:t>
      </w:r>
      <w:r>
        <w:rPr>
          <w:lang w:val="zh_CN" w:bidi="zh_CN"/>
        </w:rPr>
        <w:t xml:space="preserve"> · </w:t>
      </w:r>
      <w:r>
        <w:rPr>
          <w:lang w:val="zh_CN" w:bidi="zh_CN"/>
        </w:rPr>
        <w:t>H1417</w:t>
      </w:r>
      <w:r>
        <w:rPr>
          <w:lang w:val="zh_CN" w:bidi="zh_CN"/>
        </w:rPr>
        <w:t>)</w:t>
      </w:r>
    </w:p>
    <w:p>
      <w:pPr/>
      <w:r>
        <w:rPr>
          <w:lang w:val="zh_CN" w:bidi="zh_CN"/>
        </w:rPr>
      </w:r>
      <w:r>
        <w:rPr>
          <w:lang w:val="zh_CN" w:bidi="zh_CN"/>
        </w:rPr>
        <w:t xml:space="preserve">noun m · </w:t>
      </w:r>
      <w:r>
        <w:rPr>
          <w:lang w:val="zh_CN" w:bidi="zh_CN"/>
        </w:rPr>
        <w:t>גדד</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一群掠夺者；强盗；军队</w:t>
      </w:r>
      <w:r>
        <w:rPr>
          <w:lang w:val="zh_CN" w:bidi="zh_CN"/>
        </w:rPr>
        <w:t xml:space="preserve"> </w:t>
      </w:r>
      <w:r>
        <w:rPr>
          <w:lang w:val="zh_CN" w:bidi="zh_CN"/>
        </w:rPr>
        <w:t>＝一群武装起来的人，准备在陆地上作战，他们的主要目的是进行快速的攻击、抢劫和掠夺尽可能多的战利品；有时也用来指正规军的一个单位</w:t>
      </w:r>
    </w:p>
    <w:p>
      <w:pPr/>
      <w:r>
        <w:rPr>
          <w:lang w:val="zh_CN" w:bidi="zh_CN"/>
        </w:rPr>
      </w:r>
      <w:r>
        <w:rPr>
          <w:lang w:val="zh_CN" w:bidi="zh_CN"/>
        </w:rPr>
        <w:t>GEN 49:19</w:t>
      </w:r>
      <w:r>
        <w:rPr>
          <w:lang w:val="zh_CN" w:bidi="zh_CN"/>
        </w:rPr>
        <w:t xml:space="preserve"> · </w:t>
      </w:r>
      <w:r>
        <w:rPr>
          <w:lang w:val="zh_CN" w:bidi="zh_CN"/>
        </w:rPr>
        <w:t>1SA 30:8</w:t>
      </w:r>
      <w:r>
        <w:rPr>
          <w:lang w:val="zh_CN" w:bidi="zh_CN"/>
        </w:rPr>
        <w:t xml:space="preserve"> · </w:t>
      </w:r>
      <w:r>
        <w:rPr>
          <w:lang w:val="zh_CN" w:bidi="zh_CN"/>
        </w:rPr>
        <w:t>1SA 30:15</w:t>
      </w:r>
      <w:r>
        <w:rPr>
          <w:lang w:val="zh_CN" w:bidi="zh_CN"/>
        </w:rPr>
        <w:t xml:space="preserve"> · </w:t>
      </w:r>
      <w:r>
        <w:rPr>
          <w:lang w:val="zh_CN" w:bidi="zh_CN"/>
        </w:rPr>
        <w:t>1SA 30:15</w:t>
      </w:r>
      <w:r>
        <w:rPr>
          <w:lang w:val="zh_CN" w:bidi="zh_CN"/>
        </w:rPr>
        <w:t xml:space="preserve"> · </w:t>
      </w:r>
      <w:r>
        <w:rPr>
          <w:lang w:val="zh_CN" w:bidi="zh_CN"/>
        </w:rPr>
        <w:t>1SA 30:23</w:t>
      </w:r>
      <w:r>
        <w:rPr>
          <w:lang w:val="zh_CN" w:bidi="zh_CN"/>
        </w:rPr>
        <w:t xml:space="preserve"> · </w:t>
      </w:r>
      <w:r>
        <w:rPr>
          <w:lang w:val="zh_CN" w:bidi="zh_CN"/>
        </w:rPr>
        <w:t>2SA 3:22</w:t>
      </w:r>
      <w:r>
        <w:rPr>
          <w:lang w:val="zh_CN" w:bidi="zh_CN"/>
        </w:rPr>
        <w:t xml:space="preserve"> · </w:t>
      </w:r>
      <w:r>
        <w:rPr>
          <w:lang w:val="zh_CN" w:bidi="zh_CN"/>
        </w:rPr>
        <w:t>2SA 4:2</w:t>
      </w:r>
      <w:r>
        <w:rPr>
          <w:lang w:val="zh_CN" w:bidi="zh_CN"/>
        </w:rPr>
        <w:t xml:space="preserve"> · </w:t>
      </w:r>
      <w:r>
        <w:rPr>
          <w:lang w:val="zh_CN" w:bidi="zh_CN"/>
        </w:rPr>
        <w:t>2SA 22:30</w:t>
      </w:r>
      <w:r>
        <w:rPr>
          <w:lang w:val="zh_CN" w:bidi="zh_CN"/>
        </w:rPr>
        <w:t xml:space="preserve"> · </w:t>
      </w:r>
      <w:r>
        <w:rPr>
          <w:lang w:val="zh_CN" w:bidi="zh_CN"/>
        </w:rPr>
        <w:t>1KI 11:24</w:t>
      </w:r>
      <w:r>
        <w:rPr>
          <w:lang w:val="zh_CN" w:bidi="zh_CN"/>
        </w:rPr>
        <w:t xml:space="preserve"> · </w:t>
      </w:r>
      <w:r>
        <w:rPr>
          <w:lang w:val="zh_CN" w:bidi="zh_CN"/>
        </w:rPr>
        <w:t>2KI 5:2</w:t>
      </w:r>
      <w:r>
        <w:rPr>
          <w:lang w:val="zh_CN" w:bidi="zh_CN"/>
        </w:rPr>
        <w:t xml:space="preserve"> · </w:t>
      </w:r>
      <w:r>
        <w:rPr>
          <w:lang w:val="zh_CN" w:bidi="zh_CN"/>
        </w:rPr>
        <w:t>2KI 6:23</w:t>
      </w:r>
      <w:r>
        <w:rPr>
          <w:lang w:val="zh_CN" w:bidi="zh_CN"/>
        </w:rPr>
        <w:t xml:space="preserve"> · </w:t>
      </w:r>
      <w:r>
        <w:rPr>
          <w:lang w:val="zh_CN" w:bidi="zh_CN"/>
        </w:rPr>
        <w:t>2KI 13:20</w:t>
      </w:r>
      <w:r>
        <w:rPr>
          <w:lang w:val="zh_CN" w:bidi="zh_CN"/>
        </w:rPr>
        <w:t xml:space="preserve"> · </w:t>
      </w:r>
      <w:r>
        <w:rPr>
          <w:lang w:val="zh_CN" w:bidi="zh_CN"/>
        </w:rPr>
        <w:t>2KI 13:21</w:t>
      </w:r>
      <w:r>
        <w:rPr>
          <w:lang w:val="zh_CN" w:bidi="zh_CN"/>
        </w:rPr>
        <w:t xml:space="preserve"> · </w:t>
      </w:r>
      <w:r>
        <w:rPr>
          <w:lang w:val="zh_CN" w:bidi="zh_CN"/>
        </w:rPr>
        <w:t>2KI 24:2</w:t>
      </w:r>
      <w:r>
        <w:rPr>
          <w:lang w:val="zh_CN" w:bidi="zh_CN"/>
        </w:rPr>
        <w:t xml:space="preserve"> · </w:t>
      </w:r>
      <w:r>
        <w:rPr>
          <w:lang w:val="zh_CN" w:bidi="zh_CN"/>
        </w:rPr>
        <w:t>2KI 24:2</w:t>
      </w:r>
      <w:r>
        <w:rPr>
          <w:lang w:val="zh_CN" w:bidi="zh_CN"/>
        </w:rPr>
        <w:t xml:space="preserve"> · </w:t>
      </w:r>
      <w:r>
        <w:rPr>
          <w:lang w:val="zh_CN" w:bidi="zh_CN"/>
        </w:rPr>
        <w:t>2KI 24:2</w:t>
      </w:r>
      <w:r>
        <w:rPr>
          <w:lang w:val="zh_CN" w:bidi="zh_CN"/>
        </w:rPr>
        <w:t xml:space="preserve"> · </w:t>
      </w:r>
      <w:r>
        <w:rPr>
          <w:lang w:val="zh_CN" w:bidi="zh_CN"/>
        </w:rPr>
        <w:t>2KI 24:2</w:t>
      </w:r>
      <w:r>
        <w:rPr>
          <w:lang w:val="zh_CN" w:bidi="zh_CN"/>
        </w:rPr>
        <w:t xml:space="preserve"> · </w:t>
      </w:r>
      <w:r>
        <w:rPr>
          <w:lang w:val="zh_CN" w:bidi="zh_CN"/>
        </w:rPr>
        <w:t>1CH 7:4</w:t>
      </w:r>
      <w:r>
        <w:rPr>
          <w:lang w:val="zh_CN" w:bidi="zh_CN"/>
        </w:rPr>
        <w:t xml:space="preserve"> · </w:t>
      </w:r>
      <w:r>
        <w:rPr>
          <w:lang w:val="zh_CN" w:bidi="zh_CN"/>
        </w:rPr>
        <w:t>1CH 12:19</w:t>
      </w:r>
      <w:r>
        <w:rPr>
          <w:lang w:val="zh_CN" w:bidi="zh_CN"/>
        </w:rPr>
        <w:t xml:space="preserve"> · </w:t>
      </w:r>
      <w:r>
        <w:rPr>
          <w:lang w:val="zh_CN" w:bidi="zh_CN"/>
        </w:rPr>
        <w:t>1CH 12:22</w:t>
      </w:r>
      <w:r>
        <w:rPr>
          <w:lang w:val="zh_CN" w:bidi="zh_CN"/>
        </w:rPr>
        <w:t xml:space="preserve"> · </w:t>
      </w:r>
      <w:r>
        <w:rPr>
          <w:lang w:val="zh_CN" w:bidi="zh_CN"/>
        </w:rPr>
        <w:t>2CH 22:1</w:t>
      </w:r>
      <w:r>
        <w:rPr>
          <w:lang w:val="zh_CN" w:bidi="zh_CN"/>
        </w:rPr>
        <w:t xml:space="preserve"> · </w:t>
      </w:r>
      <w:r>
        <w:rPr>
          <w:lang w:val="zh_CN" w:bidi="zh_CN"/>
        </w:rPr>
        <w:t>2CH 25:9</w:t>
      </w:r>
      <w:r>
        <w:rPr>
          <w:lang w:val="zh_CN" w:bidi="zh_CN"/>
        </w:rPr>
        <w:t xml:space="preserve"> · </w:t>
      </w:r>
      <w:r>
        <w:rPr>
          <w:lang w:val="zh_CN" w:bidi="zh_CN"/>
        </w:rPr>
        <w:t>2CH 25:10</w:t>
      </w:r>
      <w:r>
        <w:rPr>
          <w:lang w:val="zh_CN" w:bidi="zh_CN"/>
        </w:rPr>
        <w:t xml:space="preserve"> · </w:t>
      </w:r>
      <w:r>
        <w:rPr>
          <w:lang w:val="zh_CN" w:bidi="zh_CN"/>
        </w:rPr>
        <w:t>2CH 25:13</w:t>
      </w:r>
      <w:r>
        <w:rPr>
          <w:lang w:val="zh_CN" w:bidi="zh_CN"/>
        </w:rPr>
        <w:t xml:space="preserve"> · </w:t>
      </w:r>
      <w:r>
        <w:rPr>
          <w:lang w:val="zh_CN" w:bidi="zh_CN"/>
        </w:rPr>
        <w:t>2CH 26:11</w:t>
      </w:r>
      <w:r>
        <w:rPr>
          <w:lang w:val="zh_CN" w:bidi="zh_CN"/>
        </w:rPr>
        <w:t xml:space="preserve"> · </w:t>
      </w:r>
      <w:r>
        <w:rPr>
          <w:lang w:val="zh_CN" w:bidi="zh_CN"/>
        </w:rPr>
        <w:t>JOB 19:12</w:t>
      </w:r>
      <w:r>
        <w:rPr>
          <w:lang w:val="zh_CN" w:bidi="zh_CN"/>
        </w:rPr>
        <w:t xml:space="preserve"> · </w:t>
      </w:r>
      <w:r>
        <w:rPr>
          <w:lang w:val="zh_CN" w:bidi="zh_CN"/>
        </w:rPr>
        <w:t>JOB 25:3</w:t>
      </w:r>
      <w:r>
        <w:rPr>
          <w:lang w:val="zh_CN" w:bidi="zh_CN"/>
        </w:rPr>
        <w:t xml:space="preserve"> · </w:t>
      </w:r>
      <w:r>
        <w:rPr>
          <w:lang w:val="zh_CN" w:bidi="zh_CN"/>
        </w:rPr>
        <w:t>JOB 29:25</w:t>
      </w:r>
      <w:r>
        <w:rPr>
          <w:lang w:val="zh_CN" w:bidi="zh_CN"/>
        </w:rPr>
        <w:t xml:space="preserve"> · </w:t>
      </w:r>
      <w:r>
        <w:rPr>
          <w:lang w:val="zh_CN" w:bidi="zh_CN"/>
        </w:rPr>
        <w:t>PSA 18:30</w:t>
      </w:r>
      <w:r>
        <w:rPr>
          <w:lang w:val="zh_CN" w:bidi="zh_CN"/>
        </w:rPr>
        <w:t xml:space="preserve"> · </w:t>
      </w:r>
      <w:r>
        <w:rPr>
          <w:lang w:val="zh_CN" w:bidi="zh_CN"/>
        </w:rPr>
        <w:t>JER 18:22</w:t>
      </w:r>
      <w:r>
        <w:rPr>
          <w:lang w:val="zh_CN" w:bidi="zh_CN"/>
        </w:rPr>
        <w:t xml:space="preserve"> · </w:t>
      </w:r>
      <w:r>
        <w:rPr>
          <w:lang w:val="zh_CN" w:bidi="zh_CN"/>
        </w:rPr>
        <w:t>HOS 6:9</w:t>
      </w:r>
      <w:r>
        <w:rPr>
          <w:lang w:val="zh_CN" w:bidi="zh_CN"/>
        </w:rPr>
        <w:t xml:space="preserve"> · </w:t>
      </w:r>
      <w:r>
        <w:rPr>
          <w:lang w:val="zh_CN" w:bidi="zh_CN"/>
        </w:rPr>
        <w:t>HOS 7:1</w:t>
      </w:r>
      <w:r>
        <w:rPr>
          <w:lang w:val="zh_CN" w:bidi="zh_CN"/>
        </w:rPr>
        <w:t xml:space="preserve"> · </w:t>
      </w:r>
      <w:r>
        <w:rPr>
          <w:lang w:val="zh_CN" w:bidi="zh_CN"/>
        </w:rPr>
        <w:t>MIC 4:14</w:t>
      </w:r>
    </w:p>
    <w:p>
      <w:pPr/>
      <w:r>
        <w:rPr>
          <w:lang w:val="zh_CN" w:bidi="zh_CN"/>
        </w:rPr>
      </w:r>
      <w:r>
        <w:rPr>
          <w:lang w:val="zh_CN" w:bidi="zh_CN"/>
        </w:rPr>
        <w:t>noun m</w:t>
      </w:r>
    </w:p>
    <w:p>
      <w:pPr/>
      <w:r>
        <w:rPr>
          <w:lang w:val="zh_CN" w:bidi="zh_CN"/>
        </w:rPr>
      </w:r>
    </w:p>
    <w:p>
      <w:pPr/>
      <w:r>
        <w:rPr>
          <w:lang w:val="zh_CN" w:bidi="zh_CN"/>
        </w:rPr>
      </w:r>
      <w:r>
        <w:rPr>
          <w:lang w:val="zh_CN" w:bidi="zh_CN"/>
        </w:rPr>
        <w:t>犁脊；障碍；墙垣</w:t>
      </w:r>
      <w:r>
        <w:rPr>
          <w:lang w:val="zh_CN" w:bidi="zh_CN"/>
        </w:rPr>
        <w:t xml:space="preserve"> </w:t>
      </w:r>
      <w:r>
        <w:rPr>
          <w:lang w:val="zh_CN" w:bidi="zh_CN"/>
        </w:rPr>
        <w:t>＝泥土或其他材料形成的凸起地带</w:t>
      </w:r>
    </w:p>
    <w:p>
      <w:pPr/>
      <w:r>
        <w:rPr>
          <w:lang w:val="zh_CN" w:bidi="zh_CN"/>
        </w:rPr>
      </w:r>
      <w:r>
        <w:rPr>
          <w:lang w:val="zh_CN" w:bidi="zh_CN"/>
        </w:rPr>
        <w:t>2SA 22:30</w:t>
      </w:r>
      <w:r>
        <w:rPr>
          <w:lang w:val="zh_CN" w:bidi="zh_CN"/>
        </w:rPr>
        <w:t xml:space="preserve"> · </w:t>
      </w:r>
      <w:r>
        <w:rPr>
          <w:lang w:val="zh_CN" w:bidi="zh_CN"/>
        </w:rPr>
        <w:t>PSA 18:30</w:t>
      </w:r>
      <w:r>
        <w:rPr>
          <w:lang w:val="zh_CN" w:bidi="zh_CN"/>
        </w:rPr>
        <w:t xml:space="preserve"> · </w:t>
      </w:r>
      <w:r>
        <w:rPr>
          <w:lang w:val="zh_CN" w:bidi="zh_CN"/>
        </w:rPr>
        <w:t>PSA 65:11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גְּדוּדָה</w:t>
      </w:r>
      <w:r>
        <w:rPr>
          <w:lang w:val="zh_CN" w:bidi="zh_CN"/>
        </w:rPr>
      </w:r>
    </w:p>
    <w:p>
      <w:pPr>
        <w:pStyle w:val="Heading1"/>
      </w:pPr>
      <w:r>
        <w:rPr>
          <w:lang w:val="zh_CN" w:bidi="zh_CN"/>
        </w:rPr>
        <w:t>גְּדוּדָה</w:t>
      </w:r>
    </w:p>
    <w:p>
      <w:pPr/>
      <w:r>
        <w:rPr>
          <w:lang w:val="zh_CN" w:bidi="zh_CN"/>
        </w:rPr>
      </w:r>
      <w:r>
        <w:rPr>
          <w:lang w:val="zh_CN" w:bidi="zh_CN"/>
        </w:rPr>
        <w:t>גְּדוּדָה</w:t>
      </w:r>
      <w:r>
        <w:rPr>
          <w:lang w:val="zh_CN" w:bidi="zh_CN"/>
        </w:rPr>
        <w:t xml:space="preserve"> (</w:t>
      </w:r>
      <w:r>
        <w:rPr>
          <w:lang w:val="zh_CN" w:bidi="zh_CN"/>
        </w:rPr>
        <w:t>H1418</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划伤，割伤</w:t>
      </w:r>
      <w:r>
        <w:rPr>
          <w:lang w:val="zh_CN" w:bidi="zh_CN"/>
        </w:rPr>
        <w:t xml:space="preserve"> </w:t>
      </w:r>
      <w:r>
        <w:rPr>
          <w:lang w:val="zh_CN" w:bidi="zh_CN"/>
        </w:rPr>
        <w:t>＝用刀在自己身上刺割造成的伤口，►作为哀悼的标记</w:t>
      </w:r>
    </w:p>
    <w:p>
      <w:pPr/>
      <w:r>
        <w:rPr>
          <w:lang w:val="zh_CN" w:bidi="zh_CN"/>
        </w:rPr>
      </w:r>
      <w:r>
        <w:rPr>
          <w:lang w:val="zh_CN" w:bidi="zh_CN"/>
        </w:rPr>
        <w:t>JER 48:37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גָּדֹול</w:t>
      </w:r>
      <w:r>
        <w:rPr>
          <w:lang w:val="zh_CN" w:bidi="zh_CN"/>
        </w:rPr>
      </w:r>
    </w:p>
    <w:p>
      <w:pPr>
        <w:pStyle w:val="Heading1"/>
      </w:pPr>
      <w:r>
        <w:rPr>
          <w:lang w:val="zh_CN" w:bidi="zh_CN"/>
        </w:rPr>
        <w:t>גָּדֹול</w:t>
      </w:r>
    </w:p>
    <w:p>
      <w:pPr/>
      <w:r>
        <w:rPr>
          <w:lang w:val="zh_CN" w:bidi="zh_CN"/>
        </w:rPr>
      </w:r>
      <w:r>
        <w:rPr>
          <w:lang w:val="zh_CN" w:bidi="zh_CN"/>
        </w:rPr>
        <w:t>גָּדֹול</w:t>
      </w:r>
      <w:r>
        <w:rPr>
          <w:lang w:val="zh_CN" w:bidi="zh_CN"/>
        </w:rPr>
        <w:t xml:space="preserve"> (</w:t>
      </w:r>
      <w:r>
        <w:rPr>
          <w:lang w:val="zh_CN" w:bidi="zh_CN"/>
        </w:rPr>
        <w:t>H1419a</w:t>
      </w:r>
      <w:r>
        <w:rPr>
          <w:lang w:val="zh_CN" w:bidi="zh_CN"/>
        </w:rPr>
        <w:t>)</w:t>
      </w:r>
    </w:p>
    <w:p>
      <w:pPr/>
      <w:r>
        <w:rPr>
          <w:lang w:val="zh_CN" w:bidi="zh_CN"/>
        </w:rPr>
      </w:r>
      <w:r>
        <w:rPr>
          <w:lang w:val="zh_CN" w:bidi="zh_CN"/>
        </w:rPr>
        <w:t xml:space="preserve">adj · </w:t>
      </w:r>
      <w:r>
        <w:rPr>
          <w:lang w:val="zh_CN" w:bidi="zh_CN"/>
        </w:rPr>
        <w:t>גְּדֹולִים</w:t>
      </w:r>
      <w:r>
        <w:rPr>
          <w:lang w:val="zh_CN" w:bidi="zh_CN"/>
        </w:rPr>
        <w:t xml:space="preserve"> · </w:t>
      </w:r>
      <w:r>
        <w:rPr>
          <w:lang w:val="zh_CN" w:bidi="zh_CN"/>
        </w:rPr>
        <w:t>גדל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רָחָב</w:t>
      </w:r>
      <w:r>
        <w:rPr>
          <w:lang w:val="zh_CN" w:bidi="zh_CN"/>
        </w:rPr>
        <w:t xml:space="preserve"> · </w:t>
      </w:r>
      <w:r>
        <w:rPr>
          <w:lang w:val="zh_CN" w:bidi="zh_CN"/>
        </w:rPr>
        <w:t>רַב</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קָטָן</w:t>
      </w:r>
      <w:r>
        <w:rPr>
          <w:lang w:val="zh_CN" w:bidi="zh_CN"/>
        </w:rPr>
        <w:t xml:space="preserve"> · </w:t>
      </w:r>
      <w:r>
        <w:rPr>
          <w:lang w:val="zh_CN" w:bidi="zh_CN"/>
        </w:rPr>
        <w:t>קָחֹן</w:t>
      </w:r>
    </w:p>
    <w:p>
      <w:pPr/>
      <w:r>
        <w:rPr>
          <w:lang w:val="zh_CN" w:bidi="zh_CN"/>
        </w:rPr>
      </w:r>
      <w:r>
        <w:rPr>
          <w:lang w:val="zh_CN" w:bidi="zh_CN"/>
        </w:rPr>
        <w:t>大</w:t>
      </w:r>
      <w:r>
        <w:rPr>
          <w:lang w:val="zh_CN" w:bidi="zh_CN"/>
        </w:rPr>
        <w:t xml:space="preserve"> </w:t>
      </w:r>
      <w:r>
        <w:rPr>
          <w:lang w:val="zh_CN" w:bidi="zh_CN"/>
        </w:rPr>
        <w:t>＝状态，一个有生命或无生命物体的体积相对较大</w:t>
      </w:r>
    </w:p>
    <w:p>
      <w:pPr/>
      <w:r>
        <w:rPr>
          <w:lang w:val="zh_CN" w:bidi="zh_CN"/>
        </w:rPr>
      </w:r>
      <w:r>
        <w:rPr>
          <w:lang w:val="zh_CN" w:bidi="zh_CN"/>
        </w:rPr>
        <w:t>GEN 1:16</w:t>
      </w:r>
      <w:r>
        <w:rPr>
          <w:lang w:val="zh_CN" w:bidi="zh_CN"/>
        </w:rPr>
        <w:t xml:space="preserve"> · </w:t>
      </w:r>
      <w:r>
        <w:rPr>
          <w:lang w:val="zh_CN" w:bidi="zh_CN"/>
        </w:rPr>
        <w:t>GEN 1:16</w:t>
      </w:r>
      <w:r>
        <w:rPr>
          <w:lang w:val="zh_CN" w:bidi="zh_CN"/>
        </w:rPr>
        <w:t xml:space="preserve"> · </w:t>
      </w:r>
      <w:r>
        <w:rPr>
          <w:lang w:val="zh_CN" w:bidi="zh_CN"/>
        </w:rPr>
        <w:t>GEN 1:21</w:t>
      </w:r>
      <w:r>
        <w:rPr>
          <w:lang w:val="zh_CN" w:bidi="zh_CN"/>
        </w:rPr>
        <w:t xml:space="preserve"> · </w:t>
      </w:r>
      <w:r>
        <w:rPr>
          <w:lang w:val="zh_CN" w:bidi="zh_CN"/>
        </w:rPr>
        <w:t>GEN 10:12</w:t>
      </w:r>
      <w:r>
        <w:rPr>
          <w:lang w:val="zh_CN" w:bidi="zh_CN"/>
        </w:rPr>
        <w:t xml:space="preserve"> · </w:t>
      </w:r>
      <w:r>
        <w:rPr>
          <w:lang w:val="zh_CN" w:bidi="zh_CN"/>
        </w:rPr>
        <w:t>GEN 12:2</w:t>
      </w:r>
      <w:r>
        <w:rPr>
          <w:lang w:val="zh_CN" w:bidi="zh_CN"/>
        </w:rPr>
        <w:t xml:space="preserve"> · </w:t>
      </w:r>
      <w:r>
        <w:rPr>
          <w:lang w:val="zh_CN" w:bidi="zh_CN"/>
        </w:rPr>
        <w:t>GEN 15:18</w:t>
      </w:r>
      <w:r>
        <w:rPr>
          <w:lang w:val="zh_CN" w:bidi="zh_CN"/>
        </w:rPr>
        <w:t xml:space="preserve"> · </w:t>
      </w:r>
      <w:r>
        <w:rPr>
          <w:lang w:val="zh_CN" w:bidi="zh_CN"/>
        </w:rPr>
        <w:t>GEN 17:20</w:t>
      </w:r>
      <w:r>
        <w:rPr>
          <w:lang w:val="zh_CN" w:bidi="zh_CN"/>
        </w:rPr>
        <w:t xml:space="preserve"> · </w:t>
      </w:r>
      <w:r>
        <w:rPr>
          <w:lang w:val="zh_CN" w:bidi="zh_CN"/>
        </w:rPr>
        <w:t>GEN 18:18</w:t>
      </w:r>
      <w:r>
        <w:rPr>
          <w:lang w:val="zh_CN" w:bidi="zh_CN"/>
        </w:rPr>
        <w:t xml:space="preserve"> · </w:t>
      </w:r>
      <w:r>
        <w:rPr>
          <w:lang w:val="zh_CN" w:bidi="zh_CN"/>
        </w:rPr>
        <w:t>GEN 21:18</w:t>
      </w:r>
      <w:r>
        <w:rPr>
          <w:lang w:val="zh_CN" w:bidi="zh_CN"/>
        </w:rPr>
        <w:t xml:space="preserve"> · </w:t>
      </w:r>
      <w:r>
        <w:rPr>
          <w:lang w:val="zh_CN" w:bidi="zh_CN"/>
        </w:rPr>
        <w:t>GEN 29:2</w:t>
      </w:r>
      <w:r>
        <w:rPr>
          <w:lang w:val="zh_CN" w:bidi="zh_CN"/>
        </w:rPr>
        <w:t xml:space="preserve"> · </w:t>
      </w:r>
      <w:r>
        <w:rPr>
          <w:lang w:val="zh_CN" w:bidi="zh_CN"/>
        </w:rPr>
        <w:t>GEN 46:3</w:t>
      </w:r>
      <w:r>
        <w:rPr>
          <w:lang w:val="zh_CN" w:bidi="zh_CN"/>
        </w:rPr>
        <w:t xml:space="preserve"> · </w:t>
      </w:r>
      <w:r>
        <w:rPr>
          <w:lang w:val="zh_CN" w:bidi="zh_CN"/>
        </w:rPr>
        <w:t>EXO 32:10</w:t>
      </w:r>
      <w:r>
        <w:rPr>
          <w:lang w:val="zh_CN" w:bidi="zh_CN"/>
        </w:rPr>
        <w:t xml:space="preserve"> · </w:t>
      </w:r>
      <w:r>
        <w:rPr>
          <w:lang w:val="zh_CN" w:bidi="zh_CN"/>
        </w:rPr>
        <w:t>NUM 13:28</w:t>
      </w:r>
      <w:r>
        <w:rPr>
          <w:lang w:val="zh_CN" w:bidi="zh_CN"/>
        </w:rPr>
        <w:t xml:space="preserve"> · </w:t>
      </w:r>
      <w:r>
        <w:rPr>
          <w:lang w:val="zh_CN" w:bidi="zh_CN"/>
        </w:rPr>
        <w:t>NUM 14:12</w:t>
      </w:r>
      <w:r>
        <w:rPr>
          <w:lang w:val="zh_CN" w:bidi="zh_CN"/>
        </w:rPr>
        <w:t xml:space="preserve"> · </w:t>
      </w:r>
      <w:r>
        <w:rPr>
          <w:lang w:val="zh_CN" w:bidi="zh_CN"/>
        </w:rPr>
        <w:t>NUM 34:6</w:t>
      </w:r>
      <w:r>
        <w:rPr>
          <w:lang w:val="zh_CN" w:bidi="zh_CN"/>
        </w:rPr>
        <w:t xml:space="preserve"> · </w:t>
      </w:r>
      <w:r>
        <w:rPr>
          <w:lang w:val="zh_CN" w:bidi="zh_CN"/>
        </w:rPr>
        <w:t>NUM 34:7</w:t>
      </w:r>
      <w:r>
        <w:rPr>
          <w:lang w:val="zh_CN" w:bidi="zh_CN"/>
        </w:rPr>
        <w:t xml:space="preserve"> · </w:t>
      </w:r>
      <w:r>
        <w:rPr>
          <w:lang w:val="zh_CN" w:bidi="zh_CN"/>
        </w:rPr>
        <w:t>DEU 1:7</w:t>
      </w:r>
      <w:r>
        <w:rPr>
          <w:lang w:val="zh_CN" w:bidi="zh_CN"/>
        </w:rPr>
        <w:t xml:space="preserve"> · </w:t>
      </w:r>
      <w:r>
        <w:rPr>
          <w:lang w:val="zh_CN" w:bidi="zh_CN"/>
        </w:rPr>
        <w:t>DEU 1:19</w:t>
      </w:r>
      <w:r>
        <w:rPr>
          <w:lang w:val="zh_CN" w:bidi="zh_CN"/>
        </w:rPr>
        <w:t xml:space="preserve"> · </w:t>
      </w:r>
      <w:r>
        <w:rPr>
          <w:lang w:val="zh_CN" w:bidi="zh_CN"/>
        </w:rPr>
        <w:t>DEU 1:28</w:t>
      </w:r>
      <w:r>
        <w:rPr>
          <w:lang w:val="zh_CN" w:bidi="zh_CN"/>
        </w:rPr>
        <w:t xml:space="preserve"> · </w:t>
      </w:r>
      <w:r>
        <w:rPr>
          <w:lang w:val="zh_CN" w:bidi="zh_CN"/>
        </w:rPr>
        <w:t>DEU 1:28</w:t>
      </w:r>
      <w:r>
        <w:rPr>
          <w:lang w:val="zh_CN" w:bidi="zh_CN"/>
        </w:rPr>
        <w:t xml:space="preserve"> · </w:t>
      </w:r>
      <w:r>
        <w:rPr>
          <w:lang w:val="zh_CN" w:bidi="zh_CN"/>
        </w:rPr>
        <w:t>DEU 2:7</w:t>
      </w:r>
      <w:r>
        <w:rPr>
          <w:lang w:val="zh_CN" w:bidi="zh_CN"/>
        </w:rPr>
        <w:t xml:space="preserve"> · </w:t>
      </w:r>
      <w:r>
        <w:rPr>
          <w:lang w:val="zh_CN" w:bidi="zh_CN"/>
        </w:rPr>
        <w:t>DEU 2:10</w:t>
      </w:r>
      <w:r>
        <w:rPr>
          <w:lang w:val="zh_CN" w:bidi="zh_CN"/>
        </w:rPr>
        <w:t xml:space="preserve"> · </w:t>
      </w:r>
      <w:r>
        <w:rPr>
          <w:lang w:val="zh_CN" w:bidi="zh_CN"/>
        </w:rPr>
        <w:t>DEU 2:21</w:t>
      </w:r>
      <w:r>
        <w:rPr>
          <w:lang w:val="zh_CN" w:bidi="zh_CN"/>
        </w:rPr>
        <w:t xml:space="preserve"> · </w:t>
      </w:r>
      <w:r>
        <w:rPr>
          <w:lang w:val="zh_CN" w:bidi="zh_CN"/>
        </w:rPr>
        <w:t>DEU 4:6</w:t>
      </w:r>
      <w:r>
        <w:rPr>
          <w:lang w:val="zh_CN" w:bidi="zh_CN"/>
        </w:rPr>
        <w:t xml:space="preserve"> · </w:t>
      </w:r>
      <w:r>
        <w:rPr>
          <w:lang w:val="zh_CN" w:bidi="zh_CN"/>
        </w:rPr>
        <w:t>DEU 4:7</w:t>
      </w:r>
      <w:r>
        <w:rPr>
          <w:lang w:val="zh_CN" w:bidi="zh_CN"/>
        </w:rPr>
        <w:t xml:space="preserve"> · </w:t>
      </w:r>
      <w:r>
        <w:rPr>
          <w:lang w:val="zh_CN" w:bidi="zh_CN"/>
        </w:rPr>
        <w:t>DEU 4:8</w:t>
      </w:r>
      <w:r>
        <w:rPr>
          <w:lang w:val="zh_CN" w:bidi="zh_CN"/>
        </w:rPr>
        <w:t xml:space="preserve"> · </w:t>
      </w:r>
      <w:r>
        <w:rPr>
          <w:lang w:val="zh_CN" w:bidi="zh_CN"/>
        </w:rPr>
        <w:t>DEU 4:38</w:t>
      </w:r>
      <w:r>
        <w:rPr>
          <w:lang w:val="zh_CN" w:bidi="zh_CN"/>
        </w:rPr>
        <w:t xml:space="preserve"> · </w:t>
      </w:r>
      <w:r>
        <w:rPr>
          <w:lang w:val="zh_CN" w:bidi="zh_CN"/>
        </w:rPr>
        <w:t>DEU 6:10</w:t>
      </w:r>
      <w:r>
        <w:rPr>
          <w:lang w:val="zh_CN" w:bidi="zh_CN"/>
        </w:rPr>
        <w:t xml:space="preserve"> · </w:t>
      </w:r>
      <w:r>
        <w:rPr>
          <w:lang w:val="zh_CN" w:bidi="zh_CN"/>
        </w:rPr>
        <w:t>DEU 8:15</w:t>
      </w:r>
      <w:r>
        <w:rPr>
          <w:lang w:val="zh_CN" w:bidi="zh_CN"/>
        </w:rPr>
        <w:t xml:space="preserve"> · </w:t>
      </w:r>
      <w:r>
        <w:rPr>
          <w:lang w:val="zh_CN" w:bidi="zh_CN"/>
        </w:rPr>
        <w:t>DEU 9:1</w:t>
      </w:r>
      <w:r>
        <w:rPr>
          <w:lang w:val="zh_CN" w:bidi="zh_CN"/>
        </w:rPr>
        <w:t xml:space="preserve"> · </w:t>
      </w:r>
      <w:r>
        <w:rPr>
          <w:lang w:val="zh_CN" w:bidi="zh_CN"/>
        </w:rPr>
        <w:t>DEU 9:1</w:t>
      </w:r>
      <w:r>
        <w:rPr>
          <w:lang w:val="zh_CN" w:bidi="zh_CN"/>
        </w:rPr>
        <w:t xml:space="preserve"> · </w:t>
      </w:r>
      <w:r>
        <w:rPr>
          <w:lang w:val="zh_CN" w:bidi="zh_CN"/>
        </w:rPr>
        <w:t>DEU 9:2</w:t>
      </w:r>
      <w:r>
        <w:rPr>
          <w:lang w:val="zh_CN" w:bidi="zh_CN"/>
        </w:rPr>
        <w:t xml:space="preserve"> · </w:t>
      </w:r>
      <w:r>
        <w:rPr>
          <w:lang w:val="zh_CN" w:bidi="zh_CN"/>
        </w:rPr>
        <w:t>DEU 11:23</w:t>
      </w:r>
      <w:r>
        <w:rPr>
          <w:lang w:val="zh_CN" w:bidi="zh_CN"/>
        </w:rPr>
        <w:t xml:space="preserve"> · </w:t>
      </w:r>
      <w:r>
        <w:rPr>
          <w:lang w:val="zh_CN" w:bidi="zh_CN"/>
        </w:rPr>
        <w:t>DEU 25:13</w:t>
      </w:r>
      <w:r>
        <w:rPr>
          <w:lang w:val="zh_CN" w:bidi="zh_CN"/>
        </w:rPr>
        <w:t xml:space="preserve"> · </w:t>
      </w:r>
      <w:r>
        <w:rPr>
          <w:lang w:val="zh_CN" w:bidi="zh_CN"/>
        </w:rPr>
        <w:t>DEU 25:14</w:t>
      </w:r>
      <w:r>
        <w:rPr>
          <w:lang w:val="zh_CN" w:bidi="zh_CN"/>
        </w:rPr>
        <w:t xml:space="preserve"> · </w:t>
      </w:r>
      <w:r>
        <w:rPr>
          <w:lang w:val="zh_CN" w:bidi="zh_CN"/>
        </w:rPr>
        <w:t>DEU 26:5</w:t>
      </w:r>
      <w:r>
        <w:rPr>
          <w:lang w:val="zh_CN" w:bidi="zh_CN"/>
        </w:rPr>
        <w:t xml:space="preserve"> · </w:t>
      </w:r>
      <w:r>
        <w:rPr>
          <w:lang w:val="zh_CN" w:bidi="zh_CN"/>
        </w:rPr>
        <w:t>DEU 27:2</w:t>
      </w:r>
      <w:r>
        <w:rPr>
          <w:lang w:val="zh_CN" w:bidi="zh_CN"/>
        </w:rPr>
        <w:t xml:space="preserve"> · </w:t>
      </w:r>
      <w:r>
        <w:rPr>
          <w:lang w:val="zh_CN" w:bidi="zh_CN"/>
        </w:rPr>
        <w:t>JOS 1:4</w:t>
      </w:r>
      <w:r>
        <w:rPr>
          <w:lang w:val="zh_CN" w:bidi="zh_CN"/>
        </w:rPr>
        <w:t xml:space="preserve"> · </w:t>
      </w:r>
      <w:r>
        <w:rPr>
          <w:lang w:val="zh_CN" w:bidi="zh_CN"/>
        </w:rPr>
        <w:t>JOS 1:4</w:t>
      </w:r>
      <w:r>
        <w:rPr>
          <w:lang w:val="zh_CN" w:bidi="zh_CN"/>
        </w:rPr>
        <w:t xml:space="preserve"> · </w:t>
      </w:r>
      <w:r>
        <w:rPr>
          <w:lang w:val="zh_CN" w:bidi="zh_CN"/>
        </w:rPr>
        <w:t>JOS 7:26</w:t>
      </w:r>
      <w:r>
        <w:rPr>
          <w:lang w:val="zh_CN" w:bidi="zh_CN"/>
        </w:rPr>
        <w:t xml:space="preserve"> · </w:t>
      </w:r>
      <w:r>
        <w:rPr>
          <w:lang w:val="zh_CN" w:bidi="zh_CN"/>
        </w:rPr>
        <w:t>JOS 8:29</w:t>
      </w:r>
      <w:r>
        <w:rPr>
          <w:lang w:val="zh_CN" w:bidi="zh_CN"/>
        </w:rPr>
        <w:t xml:space="preserve"> · </w:t>
      </w:r>
      <w:r>
        <w:rPr>
          <w:lang w:val="zh_CN" w:bidi="zh_CN"/>
        </w:rPr>
        <w:t>JOS 9:1</w:t>
      </w:r>
      <w:r>
        <w:rPr>
          <w:lang w:val="zh_CN" w:bidi="zh_CN"/>
        </w:rPr>
        <w:t xml:space="preserve"> · </w:t>
      </w:r>
      <w:r>
        <w:rPr>
          <w:lang w:val="zh_CN" w:bidi="zh_CN"/>
        </w:rPr>
        <w:t>JOS 10:2</w:t>
      </w:r>
      <w:r>
        <w:rPr>
          <w:lang w:val="zh_CN" w:bidi="zh_CN"/>
        </w:rPr>
        <w:t xml:space="preserve"> · </w:t>
      </w:r>
      <w:r>
        <w:rPr>
          <w:lang w:val="zh_CN" w:bidi="zh_CN"/>
        </w:rPr>
        <w:t>JOS 10:2</w:t>
      </w:r>
      <w:r>
        <w:rPr>
          <w:lang w:val="zh_CN" w:bidi="zh_CN"/>
        </w:rPr>
        <w:t xml:space="preserve"> · </w:t>
      </w:r>
      <w:r>
        <w:rPr>
          <w:lang w:val="zh_CN" w:bidi="zh_CN"/>
        </w:rPr>
        <w:t>JOS 10:11</w:t>
      </w:r>
      <w:r>
        <w:rPr>
          <w:lang w:val="zh_CN" w:bidi="zh_CN"/>
        </w:rPr>
        <w:t xml:space="preserve"> · </w:t>
      </w:r>
      <w:r>
        <w:rPr>
          <w:lang w:val="zh_CN" w:bidi="zh_CN"/>
        </w:rPr>
        <w:t>JOS 10:18</w:t>
      </w:r>
      <w:r>
        <w:rPr>
          <w:lang w:val="zh_CN" w:bidi="zh_CN"/>
        </w:rPr>
        <w:t xml:space="preserve"> · </w:t>
      </w:r>
      <w:r>
        <w:rPr>
          <w:lang w:val="zh_CN" w:bidi="zh_CN"/>
        </w:rPr>
        <w:t>JOS 10:27</w:t>
      </w:r>
      <w:r>
        <w:rPr>
          <w:lang w:val="zh_CN" w:bidi="zh_CN"/>
        </w:rPr>
        <w:t xml:space="preserve"> · </w:t>
      </w:r>
      <w:r>
        <w:rPr>
          <w:lang w:val="zh_CN" w:bidi="zh_CN"/>
        </w:rPr>
        <w:t>JOS 14:12</w:t>
      </w:r>
      <w:r>
        <w:rPr>
          <w:lang w:val="zh_CN" w:bidi="zh_CN"/>
        </w:rPr>
        <w:t xml:space="preserve"> · </w:t>
      </w:r>
      <w:r>
        <w:rPr>
          <w:lang w:val="zh_CN" w:bidi="zh_CN"/>
        </w:rPr>
        <w:t>JOS 15:12</w:t>
      </w:r>
      <w:r>
        <w:rPr>
          <w:lang w:val="zh_CN" w:bidi="zh_CN"/>
        </w:rPr>
        <w:t xml:space="preserve"> · </w:t>
      </w:r>
      <w:r>
        <w:rPr>
          <w:lang w:val="zh_CN" w:bidi="zh_CN"/>
        </w:rPr>
        <w:t>JOS 15:47</w:t>
      </w:r>
      <w:r>
        <w:rPr>
          <w:lang w:val="zh_CN" w:bidi="zh_CN"/>
        </w:rPr>
        <w:t xml:space="preserve"> · </w:t>
      </w:r>
      <w:r>
        <w:rPr>
          <w:lang w:val="zh_CN" w:bidi="zh_CN"/>
        </w:rPr>
        <w:t>JOS 22:10</w:t>
      </w:r>
      <w:r>
        <w:rPr>
          <w:lang w:val="zh_CN" w:bidi="zh_CN"/>
        </w:rPr>
        <w:t xml:space="preserve"> · </w:t>
      </w:r>
      <w:r>
        <w:rPr>
          <w:lang w:val="zh_CN" w:bidi="zh_CN"/>
        </w:rPr>
        <w:t>JOS 23:4</w:t>
      </w:r>
      <w:r>
        <w:rPr>
          <w:lang w:val="zh_CN" w:bidi="zh_CN"/>
        </w:rPr>
        <w:t xml:space="preserve"> · </w:t>
      </w:r>
      <w:r>
        <w:rPr>
          <w:lang w:val="zh_CN" w:bidi="zh_CN"/>
        </w:rPr>
        <w:t>JOS 23:9</w:t>
      </w:r>
      <w:r>
        <w:rPr>
          <w:lang w:val="zh_CN" w:bidi="zh_CN"/>
        </w:rPr>
        <w:t xml:space="preserve"> · </w:t>
      </w:r>
      <w:r>
        <w:rPr>
          <w:lang w:val="zh_CN" w:bidi="zh_CN"/>
        </w:rPr>
        <w:t>JOS 24:26</w:t>
      </w:r>
      <w:r>
        <w:rPr>
          <w:lang w:val="zh_CN" w:bidi="zh_CN"/>
        </w:rPr>
        <w:t xml:space="preserve"> · </w:t>
      </w:r>
      <w:r>
        <w:rPr>
          <w:lang w:val="zh_CN" w:bidi="zh_CN"/>
        </w:rPr>
        <w:t>1SA 6:14</w:t>
      </w:r>
      <w:r>
        <w:rPr>
          <w:lang w:val="zh_CN" w:bidi="zh_CN"/>
        </w:rPr>
        <w:t xml:space="preserve"> · </w:t>
      </w:r>
      <w:r>
        <w:rPr>
          <w:lang w:val="zh_CN" w:bidi="zh_CN"/>
        </w:rPr>
        <w:t>1SA 6:15</w:t>
      </w:r>
      <w:r>
        <w:rPr>
          <w:lang w:val="zh_CN" w:bidi="zh_CN"/>
        </w:rPr>
        <w:t xml:space="preserve"> · </w:t>
      </w:r>
      <w:r>
        <w:rPr>
          <w:lang w:val="zh_CN" w:bidi="zh_CN"/>
        </w:rPr>
        <w:t>1SA 6:18</w:t>
      </w:r>
      <w:r>
        <w:rPr>
          <w:lang w:val="zh_CN" w:bidi="zh_CN"/>
        </w:rPr>
        <w:t xml:space="preserve"> · </w:t>
      </w:r>
      <w:r>
        <w:rPr>
          <w:lang w:val="zh_CN" w:bidi="zh_CN"/>
        </w:rPr>
        <w:t>1SA 14:33</w:t>
      </w:r>
      <w:r>
        <w:rPr>
          <w:lang w:val="zh_CN" w:bidi="zh_CN"/>
        </w:rPr>
        <w:t xml:space="preserve"> · </w:t>
      </w:r>
      <w:r>
        <w:rPr>
          <w:lang w:val="zh_CN" w:bidi="zh_CN"/>
        </w:rPr>
        <w:t>1SA 19:22</w:t>
      </w:r>
      <w:r>
        <w:rPr>
          <w:lang w:val="zh_CN" w:bidi="zh_CN"/>
        </w:rPr>
        <w:t xml:space="preserve"> · </w:t>
      </w:r>
      <w:r>
        <w:rPr>
          <w:lang w:val="zh_CN" w:bidi="zh_CN"/>
        </w:rPr>
        <w:t>2SA 18:9</w:t>
      </w:r>
      <w:r>
        <w:rPr>
          <w:lang w:val="zh_CN" w:bidi="zh_CN"/>
        </w:rPr>
        <w:t xml:space="preserve"> · </w:t>
      </w:r>
      <w:r>
        <w:rPr>
          <w:lang w:val="zh_CN" w:bidi="zh_CN"/>
        </w:rPr>
        <w:t>2SA 18:17</w:t>
      </w:r>
      <w:r>
        <w:rPr>
          <w:lang w:val="zh_CN" w:bidi="zh_CN"/>
        </w:rPr>
        <w:t xml:space="preserve"> · </w:t>
      </w:r>
      <w:r>
        <w:rPr>
          <w:lang w:val="zh_CN" w:bidi="zh_CN"/>
        </w:rPr>
        <w:t>2SA 18:17</w:t>
      </w:r>
      <w:r>
        <w:rPr>
          <w:lang w:val="zh_CN" w:bidi="zh_CN"/>
        </w:rPr>
        <w:t xml:space="preserve"> · </w:t>
      </w:r>
      <w:r>
        <w:rPr>
          <w:lang w:val="zh_CN" w:bidi="zh_CN"/>
        </w:rPr>
        <w:t>2SA 20:8</w:t>
      </w:r>
      <w:r>
        <w:rPr>
          <w:lang w:val="zh_CN" w:bidi="zh_CN"/>
        </w:rPr>
        <w:t xml:space="preserve"> · </w:t>
      </w:r>
      <w:r>
        <w:rPr>
          <w:lang w:val="zh_CN" w:bidi="zh_CN"/>
        </w:rPr>
        <w:t>1KI 3:4</w:t>
      </w:r>
      <w:r>
        <w:rPr>
          <w:lang w:val="zh_CN" w:bidi="zh_CN"/>
        </w:rPr>
        <w:t xml:space="preserve"> · </w:t>
      </w:r>
      <w:r>
        <w:rPr>
          <w:lang w:val="zh_CN" w:bidi="zh_CN"/>
        </w:rPr>
        <w:t>1KI 4:13</w:t>
      </w:r>
      <w:r>
        <w:rPr>
          <w:lang w:val="zh_CN" w:bidi="zh_CN"/>
        </w:rPr>
        <w:t xml:space="preserve"> · </w:t>
      </w:r>
      <w:r>
        <w:rPr>
          <w:lang w:val="zh_CN" w:bidi="zh_CN"/>
        </w:rPr>
        <w:t>1KI 5:31</w:t>
      </w:r>
      <w:r>
        <w:rPr>
          <w:lang w:val="zh_CN" w:bidi="zh_CN"/>
        </w:rPr>
        <w:t xml:space="preserve"> · </w:t>
      </w:r>
      <w:r>
        <w:rPr>
          <w:lang w:val="zh_CN" w:bidi="zh_CN"/>
        </w:rPr>
        <w:t>1KI 7:9</w:t>
      </w:r>
      <w:r>
        <w:rPr>
          <w:lang w:val="zh_CN" w:bidi="zh_CN"/>
        </w:rPr>
        <w:t xml:space="preserve"> · </w:t>
      </w:r>
      <w:r>
        <w:rPr>
          <w:lang w:val="zh_CN" w:bidi="zh_CN"/>
        </w:rPr>
        <w:t>1KI 7:10</w:t>
      </w:r>
      <w:r>
        <w:rPr>
          <w:lang w:val="zh_CN" w:bidi="zh_CN"/>
        </w:rPr>
        <w:t xml:space="preserve"> · </w:t>
      </w:r>
      <w:r>
        <w:rPr>
          <w:lang w:val="zh_CN" w:bidi="zh_CN"/>
        </w:rPr>
        <w:t>1KI 7:12</w:t>
      </w:r>
      <w:r>
        <w:rPr>
          <w:lang w:val="zh_CN" w:bidi="zh_CN"/>
        </w:rPr>
        <w:t xml:space="preserve"> · </w:t>
      </w:r>
      <w:r>
        <w:rPr>
          <w:lang w:val="zh_CN" w:bidi="zh_CN"/>
        </w:rPr>
        <w:t>1KI 8:65</w:t>
      </w:r>
      <w:r>
        <w:rPr>
          <w:lang w:val="zh_CN" w:bidi="zh_CN"/>
        </w:rPr>
        <w:t xml:space="preserve"> · </w:t>
      </w:r>
      <w:r>
        <w:rPr>
          <w:lang w:val="zh_CN" w:bidi="zh_CN"/>
        </w:rPr>
        <w:t>1KI 10:18</w:t>
      </w:r>
      <w:r>
        <w:rPr>
          <w:lang w:val="zh_CN" w:bidi="zh_CN"/>
        </w:rPr>
        <w:t xml:space="preserve"> · </w:t>
      </w:r>
      <w:r>
        <w:rPr>
          <w:lang w:val="zh_CN" w:bidi="zh_CN"/>
        </w:rPr>
        <w:t>1KI 20:13</w:t>
      </w:r>
      <w:r>
        <w:rPr>
          <w:lang w:val="zh_CN" w:bidi="zh_CN"/>
        </w:rPr>
        <w:t xml:space="preserve"> · </w:t>
      </w:r>
      <w:r>
        <w:rPr>
          <w:lang w:val="zh_CN" w:bidi="zh_CN"/>
        </w:rPr>
        <w:t>1KI 20:28</w:t>
      </w:r>
      <w:r>
        <w:rPr>
          <w:lang w:val="zh_CN" w:bidi="zh_CN"/>
        </w:rPr>
        <w:t xml:space="preserve"> · </w:t>
      </w:r>
      <w:r>
        <w:rPr>
          <w:lang w:val="zh_CN" w:bidi="zh_CN"/>
        </w:rPr>
        <w:t>2KI 4:38</w:t>
      </w:r>
      <w:r>
        <w:rPr>
          <w:lang w:val="zh_CN" w:bidi="zh_CN"/>
        </w:rPr>
        <w:t xml:space="preserve"> · </w:t>
      </w:r>
      <w:r>
        <w:rPr>
          <w:lang w:val="zh_CN" w:bidi="zh_CN"/>
        </w:rPr>
        <w:t>2KI 7:6</w:t>
      </w:r>
      <w:r>
        <w:rPr>
          <w:lang w:val="zh_CN" w:bidi="zh_CN"/>
        </w:rPr>
        <w:t xml:space="preserve"> · </w:t>
      </w:r>
      <w:r>
        <w:rPr>
          <w:lang w:val="zh_CN" w:bidi="zh_CN"/>
        </w:rPr>
        <w:t>2KI 16:15</w:t>
      </w:r>
      <w:r>
        <w:rPr>
          <w:lang w:val="zh_CN" w:bidi="zh_CN"/>
        </w:rPr>
        <w:t xml:space="preserve"> · </w:t>
      </w:r>
      <w:r>
        <w:rPr>
          <w:lang w:val="zh_CN" w:bidi="zh_CN"/>
        </w:rPr>
        <w:t>2KI 25:9</w:t>
      </w:r>
      <w:r>
        <w:rPr>
          <w:lang w:val="zh_CN" w:bidi="zh_CN"/>
        </w:rPr>
        <w:t xml:space="preserve"> · </w:t>
      </w:r>
      <w:r>
        <w:rPr>
          <w:lang w:val="zh_CN" w:bidi="zh_CN"/>
        </w:rPr>
        <w:t>1CH 12:23</w:t>
      </w:r>
      <w:r>
        <w:rPr>
          <w:lang w:val="zh_CN" w:bidi="zh_CN"/>
        </w:rPr>
        <w:t xml:space="preserve"> · </w:t>
      </w:r>
      <w:r>
        <w:rPr>
          <w:lang w:val="zh_CN" w:bidi="zh_CN"/>
        </w:rPr>
        <w:t>2CH 1:10</w:t>
      </w:r>
      <w:r>
        <w:rPr>
          <w:lang w:val="zh_CN" w:bidi="zh_CN"/>
        </w:rPr>
        <w:t xml:space="preserve"> · </w:t>
      </w:r>
      <w:r>
        <w:rPr>
          <w:lang w:val="zh_CN" w:bidi="zh_CN"/>
        </w:rPr>
        <w:t>2CH 2:4</w:t>
      </w:r>
      <w:r>
        <w:rPr>
          <w:lang w:val="zh_CN" w:bidi="zh_CN"/>
        </w:rPr>
        <w:t xml:space="preserve"> · </w:t>
      </w:r>
      <w:r>
        <w:rPr>
          <w:lang w:val="zh_CN" w:bidi="zh_CN"/>
        </w:rPr>
        <w:t>2CH 2:8</w:t>
      </w:r>
      <w:r>
        <w:rPr>
          <w:lang w:val="zh_CN" w:bidi="zh_CN"/>
        </w:rPr>
        <w:t xml:space="preserve"> · </w:t>
      </w:r>
      <w:r>
        <w:rPr>
          <w:lang w:val="zh_CN" w:bidi="zh_CN"/>
        </w:rPr>
        <w:t>2CH 3:5</w:t>
      </w:r>
      <w:r>
        <w:rPr>
          <w:lang w:val="zh_CN" w:bidi="zh_CN"/>
        </w:rPr>
        <w:t xml:space="preserve"> · </w:t>
      </w:r>
      <w:r>
        <w:rPr>
          <w:lang w:val="zh_CN" w:bidi="zh_CN"/>
        </w:rPr>
        <w:t>2CH 4:9</w:t>
      </w:r>
      <w:r>
        <w:rPr>
          <w:lang w:val="zh_CN" w:bidi="zh_CN"/>
        </w:rPr>
        <w:t xml:space="preserve"> · </w:t>
      </w:r>
      <w:r>
        <w:rPr>
          <w:lang w:val="zh_CN" w:bidi="zh_CN"/>
        </w:rPr>
        <w:t>2CH 7:8</w:t>
      </w:r>
      <w:r>
        <w:rPr>
          <w:lang w:val="zh_CN" w:bidi="zh_CN"/>
        </w:rPr>
        <w:t xml:space="preserve"> · </w:t>
      </w:r>
      <w:r>
        <w:rPr>
          <w:lang w:val="zh_CN" w:bidi="zh_CN"/>
        </w:rPr>
        <w:t>2CH 9:17</w:t>
      </w:r>
      <w:r>
        <w:rPr>
          <w:lang w:val="zh_CN" w:bidi="zh_CN"/>
        </w:rPr>
        <w:t xml:space="preserve"> · </w:t>
      </w:r>
      <w:r>
        <w:rPr>
          <w:lang w:val="zh_CN" w:bidi="zh_CN"/>
        </w:rPr>
        <w:t>2CH 26:15</w:t>
      </w:r>
      <w:r>
        <w:rPr>
          <w:lang w:val="zh_CN" w:bidi="zh_CN"/>
        </w:rPr>
        <w:t xml:space="preserve"> · </w:t>
      </w:r>
      <w:r>
        <w:rPr>
          <w:lang w:val="zh_CN" w:bidi="zh_CN"/>
        </w:rPr>
        <w:t>2CH 28:5</w:t>
      </w:r>
      <w:r>
        <w:rPr>
          <w:lang w:val="zh_CN" w:bidi="zh_CN"/>
        </w:rPr>
        <w:t xml:space="preserve"> · </w:t>
      </w:r>
      <w:r>
        <w:rPr>
          <w:lang w:val="zh_CN" w:bidi="zh_CN"/>
        </w:rPr>
        <w:t>2CH 36:18</w:t>
      </w:r>
      <w:r>
        <w:rPr>
          <w:lang w:val="zh_CN" w:bidi="zh_CN"/>
        </w:rPr>
        <w:t xml:space="preserve"> · </w:t>
      </w:r>
      <w:r>
        <w:rPr>
          <w:lang w:val="zh_CN" w:bidi="zh_CN"/>
        </w:rPr>
        <w:t>NEH 3:27</w:t>
      </w:r>
      <w:r>
        <w:rPr>
          <w:lang w:val="zh_CN" w:bidi="zh_CN"/>
        </w:rPr>
        <w:t xml:space="preserve"> · </w:t>
      </w:r>
      <w:r>
        <w:rPr>
          <w:lang w:val="zh_CN" w:bidi="zh_CN"/>
        </w:rPr>
        <w:t>NEH 5:7</w:t>
      </w:r>
      <w:r>
        <w:rPr>
          <w:lang w:val="zh_CN" w:bidi="zh_CN"/>
        </w:rPr>
        <w:t xml:space="preserve"> · </w:t>
      </w:r>
      <w:r>
        <w:rPr>
          <w:lang w:val="zh_CN" w:bidi="zh_CN"/>
        </w:rPr>
        <w:t>NEH 7:4</w:t>
      </w:r>
      <w:r>
        <w:rPr>
          <w:lang w:val="zh_CN" w:bidi="zh_CN"/>
        </w:rPr>
        <w:t xml:space="preserve"> · </w:t>
      </w:r>
      <w:r>
        <w:rPr>
          <w:lang w:val="zh_CN" w:bidi="zh_CN"/>
        </w:rPr>
        <w:t>NEH 12:31</w:t>
      </w:r>
      <w:r>
        <w:rPr>
          <w:lang w:val="zh_CN" w:bidi="zh_CN"/>
        </w:rPr>
        <w:t xml:space="preserve"> · </w:t>
      </w:r>
      <w:r>
        <w:rPr>
          <w:lang w:val="zh_CN" w:bidi="zh_CN"/>
        </w:rPr>
        <w:t>NEH 13:5</w:t>
      </w:r>
      <w:r>
        <w:rPr>
          <w:lang w:val="zh_CN" w:bidi="zh_CN"/>
        </w:rPr>
        <w:t xml:space="preserve"> · </w:t>
      </w:r>
      <w:r>
        <w:rPr>
          <w:lang w:val="zh_CN" w:bidi="zh_CN"/>
        </w:rPr>
        <w:t>PSA 104:25</w:t>
      </w:r>
      <w:r>
        <w:rPr>
          <w:lang w:val="zh_CN" w:bidi="zh_CN"/>
        </w:rPr>
        <w:t xml:space="preserve"> · </w:t>
      </w:r>
      <w:r>
        <w:rPr>
          <w:lang w:val="zh_CN" w:bidi="zh_CN"/>
        </w:rPr>
        <w:t>PSA 104:25</w:t>
      </w:r>
      <w:r>
        <w:rPr>
          <w:lang w:val="zh_CN" w:bidi="zh_CN"/>
        </w:rPr>
        <w:t xml:space="preserve"> · </w:t>
      </w:r>
      <w:r>
        <w:rPr>
          <w:lang w:val="zh_CN" w:bidi="zh_CN"/>
        </w:rPr>
        <w:t>PSA 136:7</w:t>
      </w:r>
      <w:r>
        <w:rPr>
          <w:lang w:val="zh_CN" w:bidi="zh_CN"/>
        </w:rPr>
        <w:t xml:space="preserve"> · </w:t>
      </w:r>
      <w:r>
        <w:rPr>
          <w:lang w:val="zh_CN" w:bidi="zh_CN"/>
        </w:rPr>
        <w:t>ECC 9:14</w:t>
      </w:r>
      <w:r>
        <w:rPr>
          <w:lang w:val="zh_CN" w:bidi="zh_CN"/>
        </w:rPr>
        <w:t xml:space="preserve"> · </w:t>
      </w:r>
      <w:r>
        <w:rPr>
          <w:lang w:val="zh_CN" w:bidi="zh_CN"/>
        </w:rPr>
        <w:t>ISA 5:9</w:t>
      </w:r>
      <w:r>
        <w:rPr>
          <w:lang w:val="zh_CN" w:bidi="zh_CN"/>
        </w:rPr>
        <w:t xml:space="preserve"> · </w:t>
      </w:r>
      <w:r>
        <w:rPr>
          <w:lang w:val="zh_CN" w:bidi="zh_CN"/>
        </w:rPr>
        <w:t>ISA 8:1</w:t>
      </w:r>
      <w:r>
        <w:rPr>
          <w:lang w:val="zh_CN" w:bidi="zh_CN"/>
        </w:rPr>
        <w:t xml:space="preserve"> · </w:t>
      </w:r>
      <w:r>
        <w:rPr>
          <w:lang w:val="zh_CN" w:bidi="zh_CN"/>
        </w:rPr>
        <w:t>ISA 27:1</w:t>
      </w:r>
      <w:r>
        <w:rPr>
          <w:lang w:val="zh_CN" w:bidi="zh_CN"/>
        </w:rPr>
        <w:t xml:space="preserve"> · </w:t>
      </w:r>
      <w:r>
        <w:rPr>
          <w:lang w:val="zh_CN" w:bidi="zh_CN"/>
        </w:rPr>
        <w:t>ISA 27:13</w:t>
      </w:r>
      <w:r>
        <w:rPr>
          <w:lang w:val="zh_CN" w:bidi="zh_CN"/>
        </w:rPr>
        <w:t xml:space="preserve"> · </w:t>
      </w:r>
      <w:r>
        <w:rPr>
          <w:lang w:val="zh_CN" w:bidi="zh_CN"/>
        </w:rPr>
        <w:t>JER 6:22</w:t>
      </w:r>
      <w:r>
        <w:rPr>
          <w:lang w:val="zh_CN" w:bidi="zh_CN"/>
        </w:rPr>
        <w:t xml:space="preserve"> · </w:t>
      </w:r>
      <w:r>
        <w:rPr>
          <w:lang w:val="zh_CN" w:bidi="zh_CN"/>
        </w:rPr>
        <w:t>JER 22:8</w:t>
      </w:r>
      <w:r>
        <w:rPr>
          <w:lang w:val="zh_CN" w:bidi="zh_CN"/>
        </w:rPr>
        <w:t xml:space="preserve"> · </w:t>
      </w:r>
      <w:r>
        <w:rPr>
          <w:lang w:val="zh_CN" w:bidi="zh_CN"/>
        </w:rPr>
        <w:t>JER 31:8</w:t>
      </w:r>
      <w:r>
        <w:rPr>
          <w:lang w:val="zh_CN" w:bidi="zh_CN"/>
        </w:rPr>
        <w:t xml:space="preserve"> · </w:t>
      </w:r>
      <w:r>
        <w:rPr>
          <w:lang w:val="zh_CN" w:bidi="zh_CN"/>
        </w:rPr>
        <w:t>JER 43:9</w:t>
      </w:r>
      <w:r>
        <w:rPr>
          <w:lang w:val="zh_CN" w:bidi="zh_CN"/>
        </w:rPr>
        <w:t xml:space="preserve"> · </w:t>
      </w:r>
      <w:r>
        <w:rPr>
          <w:lang w:val="zh_CN" w:bidi="zh_CN"/>
        </w:rPr>
        <w:t>JER 44:15</w:t>
      </w:r>
      <w:r>
        <w:rPr>
          <w:lang w:val="zh_CN" w:bidi="zh_CN"/>
        </w:rPr>
        <w:t xml:space="preserve"> · </w:t>
      </w:r>
      <w:r>
        <w:rPr>
          <w:lang w:val="zh_CN" w:bidi="zh_CN"/>
        </w:rPr>
        <w:t>JER 50:9</w:t>
      </w:r>
      <w:r>
        <w:rPr>
          <w:lang w:val="zh_CN" w:bidi="zh_CN"/>
        </w:rPr>
        <w:t xml:space="preserve"> · </w:t>
      </w:r>
      <w:r>
        <w:rPr>
          <w:lang w:val="zh_CN" w:bidi="zh_CN"/>
        </w:rPr>
        <w:t>JER 50:41</w:t>
      </w:r>
      <w:r>
        <w:rPr>
          <w:lang w:val="zh_CN" w:bidi="zh_CN"/>
        </w:rPr>
        <w:t xml:space="preserve"> · </w:t>
      </w:r>
      <w:r>
        <w:rPr>
          <w:lang w:val="zh_CN" w:bidi="zh_CN"/>
        </w:rPr>
        <w:t>JER 52:13</w:t>
      </w:r>
      <w:r>
        <w:rPr>
          <w:lang w:val="zh_CN" w:bidi="zh_CN"/>
        </w:rPr>
        <w:t xml:space="preserve"> · </w:t>
      </w:r>
      <w:r>
        <w:rPr>
          <w:lang w:val="zh_CN" w:bidi="zh_CN"/>
        </w:rPr>
        <w:t>EZK 1:4</w:t>
      </w:r>
      <w:r>
        <w:rPr>
          <w:lang w:val="zh_CN" w:bidi="zh_CN"/>
        </w:rPr>
        <w:t xml:space="preserve"> · </w:t>
      </w:r>
      <w:r>
        <w:rPr>
          <w:lang w:val="zh_CN" w:bidi="zh_CN"/>
        </w:rPr>
        <w:t>EZK 17:3</w:t>
      </w:r>
      <w:r>
        <w:rPr>
          <w:lang w:val="zh_CN" w:bidi="zh_CN"/>
        </w:rPr>
        <w:t xml:space="preserve"> · </w:t>
      </w:r>
      <w:r>
        <w:rPr>
          <w:lang w:val="zh_CN" w:bidi="zh_CN"/>
        </w:rPr>
        <w:t>EZK 17:3</w:t>
      </w:r>
      <w:r>
        <w:rPr>
          <w:lang w:val="zh_CN" w:bidi="zh_CN"/>
        </w:rPr>
        <w:t xml:space="preserve"> · </w:t>
      </w:r>
      <w:r>
        <w:rPr>
          <w:lang w:val="zh_CN" w:bidi="zh_CN"/>
        </w:rPr>
        <w:t>EZK 17:7</w:t>
      </w:r>
      <w:r>
        <w:rPr>
          <w:lang w:val="zh_CN" w:bidi="zh_CN"/>
        </w:rPr>
        <w:t xml:space="preserve"> · </w:t>
      </w:r>
      <w:r>
        <w:rPr>
          <w:lang w:val="zh_CN" w:bidi="zh_CN"/>
        </w:rPr>
        <w:t>EZK 17:7</w:t>
      </w:r>
      <w:r>
        <w:rPr>
          <w:lang w:val="zh_CN" w:bidi="zh_CN"/>
        </w:rPr>
        <w:t xml:space="preserve"> · </w:t>
      </w:r>
      <w:r>
        <w:rPr>
          <w:lang w:val="zh_CN" w:bidi="zh_CN"/>
        </w:rPr>
        <w:t>EZK 17:17</w:t>
      </w:r>
      <w:r>
        <w:rPr>
          <w:lang w:val="zh_CN" w:bidi="zh_CN"/>
        </w:rPr>
        <w:t xml:space="preserve"> · </w:t>
      </w:r>
      <w:r>
        <w:rPr>
          <w:lang w:val="zh_CN" w:bidi="zh_CN"/>
        </w:rPr>
        <w:t>EZK 29:3</w:t>
      </w:r>
      <w:r>
        <w:rPr>
          <w:lang w:val="zh_CN" w:bidi="zh_CN"/>
        </w:rPr>
        <w:t xml:space="preserve"> · </w:t>
      </w:r>
      <w:r>
        <w:rPr>
          <w:lang w:val="zh_CN" w:bidi="zh_CN"/>
        </w:rPr>
        <w:t>EZK 37:10</w:t>
      </w:r>
      <w:r>
        <w:rPr>
          <w:lang w:val="zh_CN" w:bidi="zh_CN"/>
        </w:rPr>
        <w:t xml:space="preserve"> · </w:t>
      </w:r>
      <w:r>
        <w:rPr>
          <w:lang w:val="zh_CN" w:bidi="zh_CN"/>
        </w:rPr>
        <w:t>EZK 38:15</w:t>
      </w:r>
      <w:r>
        <w:rPr>
          <w:lang w:val="zh_CN" w:bidi="zh_CN"/>
        </w:rPr>
        <w:t xml:space="preserve"> · </w:t>
      </w:r>
      <w:r>
        <w:rPr>
          <w:lang w:val="zh_CN" w:bidi="zh_CN"/>
        </w:rPr>
        <w:t>EZK 43:14</w:t>
      </w:r>
      <w:r>
        <w:rPr>
          <w:lang w:val="zh_CN" w:bidi="zh_CN"/>
        </w:rPr>
        <w:t xml:space="preserve"> · </w:t>
      </w:r>
      <w:r>
        <w:rPr>
          <w:lang w:val="zh_CN" w:bidi="zh_CN"/>
        </w:rPr>
        <w:t>EZK 47:10</w:t>
      </w:r>
      <w:r>
        <w:rPr>
          <w:lang w:val="zh_CN" w:bidi="zh_CN"/>
        </w:rPr>
        <w:t xml:space="preserve"> · </w:t>
      </w:r>
      <w:r>
        <w:rPr>
          <w:lang w:val="zh_CN" w:bidi="zh_CN"/>
        </w:rPr>
        <w:t>EZK 47:15</w:t>
      </w:r>
      <w:r>
        <w:rPr>
          <w:lang w:val="zh_CN" w:bidi="zh_CN"/>
        </w:rPr>
        <w:t xml:space="preserve"> · </w:t>
      </w:r>
      <w:r>
        <w:rPr>
          <w:lang w:val="zh_CN" w:bidi="zh_CN"/>
        </w:rPr>
        <w:t>EZK 47:19</w:t>
      </w:r>
      <w:r>
        <w:rPr>
          <w:lang w:val="zh_CN" w:bidi="zh_CN"/>
        </w:rPr>
        <w:t xml:space="preserve"> · </w:t>
      </w:r>
      <w:r>
        <w:rPr>
          <w:lang w:val="zh_CN" w:bidi="zh_CN"/>
        </w:rPr>
        <w:t>EZK 47:20</w:t>
      </w:r>
      <w:r>
        <w:rPr>
          <w:lang w:val="zh_CN" w:bidi="zh_CN"/>
        </w:rPr>
        <w:t xml:space="preserve"> · </w:t>
      </w:r>
      <w:r>
        <w:rPr>
          <w:lang w:val="zh_CN" w:bidi="zh_CN"/>
        </w:rPr>
        <w:t>EZK 48:28</w:t>
      </w:r>
      <w:r>
        <w:rPr>
          <w:lang w:val="zh_CN" w:bidi="zh_CN"/>
        </w:rPr>
        <w:t xml:space="preserve"> · </w:t>
      </w:r>
      <w:r>
        <w:rPr>
          <w:lang w:val="zh_CN" w:bidi="zh_CN"/>
        </w:rPr>
        <w:t>DAN 8:8</w:t>
      </w:r>
      <w:r>
        <w:rPr>
          <w:lang w:val="zh_CN" w:bidi="zh_CN"/>
        </w:rPr>
        <w:t xml:space="preserve"> · </w:t>
      </w:r>
      <w:r>
        <w:rPr>
          <w:lang w:val="zh_CN" w:bidi="zh_CN"/>
        </w:rPr>
        <w:t>DAN 8:21</w:t>
      </w:r>
      <w:r>
        <w:rPr>
          <w:lang w:val="zh_CN" w:bidi="zh_CN"/>
        </w:rPr>
        <w:t xml:space="preserve"> · </w:t>
      </w:r>
      <w:r>
        <w:rPr>
          <w:lang w:val="zh_CN" w:bidi="zh_CN"/>
        </w:rPr>
        <w:t>DAN 10:4</w:t>
      </w:r>
      <w:r>
        <w:rPr>
          <w:lang w:val="zh_CN" w:bidi="zh_CN"/>
        </w:rPr>
        <w:t xml:space="preserve"> · </w:t>
      </w:r>
      <w:r>
        <w:rPr>
          <w:lang w:val="zh_CN" w:bidi="zh_CN"/>
        </w:rPr>
        <w:t>DAN 11:13</w:t>
      </w:r>
      <w:r>
        <w:rPr>
          <w:lang w:val="zh_CN" w:bidi="zh_CN"/>
        </w:rPr>
        <w:t xml:space="preserve"> · </w:t>
      </w:r>
      <w:r>
        <w:rPr>
          <w:lang w:val="zh_CN" w:bidi="zh_CN"/>
        </w:rPr>
        <w:t>DAN 11:25</w:t>
      </w:r>
      <w:r>
        <w:rPr>
          <w:lang w:val="zh_CN" w:bidi="zh_CN"/>
        </w:rPr>
        <w:t xml:space="preserve"> · </w:t>
      </w:r>
      <w:r>
        <w:rPr>
          <w:lang w:val="zh_CN" w:bidi="zh_CN"/>
        </w:rPr>
        <w:t>DAN 11:25</w:t>
      </w:r>
      <w:r>
        <w:rPr>
          <w:lang w:val="zh_CN" w:bidi="zh_CN"/>
        </w:rPr>
        <w:t xml:space="preserve"> · </w:t>
      </w:r>
      <w:r>
        <w:rPr>
          <w:lang w:val="zh_CN" w:bidi="zh_CN"/>
        </w:rPr>
        <w:t>JOL 2:25</w:t>
      </w:r>
      <w:r>
        <w:rPr>
          <w:lang w:val="zh_CN" w:bidi="zh_CN"/>
        </w:rPr>
        <w:t xml:space="preserve"> · </w:t>
      </w:r>
      <w:r>
        <w:rPr>
          <w:lang w:val="zh_CN" w:bidi="zh_CN"/>
        </w:rPr>
        <w:t>AMO 6:11</w:t>
      </w:r>
      <w:r>
        <w:rPr>
          <w:lang w:val="zh_CN" w:bidi="zh_CN"/>
        </w:rPr>
        <w:t xml:space="preserve"> · </w:t>
      </w:r>
      <w:r>
        <w:rPr>
          <w:lang w:val="zh_CN" w:bidi="zh_CN"/>
        </w:rPr>
        <w:t>JON 1:2</w:t>
      </w:r>
      <w:r>
        <w:rPr>
          <w:lang w:val="zh_CN" w:bidi="zh_CN"/>
        </w:rPr>
        <w:t xml:space="preserve"> · </w:t>
      </w:r>
      <w:r>
        <w:rPr>
          <w:lang w:val="zh_CN" w:bidi="zh_CN"/>
        </w:rPr>
        <w:t>JON 2:1</w:t>
      </w:r>
      <w:r>
        <w:rPr>
          <w:lang w:val="zh_CN" w:bidi="zh_CN"/>
        </w:rPr>
        <w:t xml:space="preserve"> · </w:t>
      </w:r>
      <w:r>
        <w:rPr>
          <w:lang w:val="zh_CN" w:bidi="zh_CN"/>
        </w:rPr>
        <w:t>JON 3:2</w:t>
      </w:r>
      <w:r>
        <w:rPr>
          <w:lang w:val="zh_CN" w:bidi="zh_CN"/>
        </w:rPr>
        <w:t xml:space="preserve"> · </w:t>
      </w:r>
      <w:r>
        <w:rPr>
          <w:lang w:val="zh_CN" w:bidi="zh_CN"/>
        </w:rPr>
        <w:t>JON 3:3</w:t>
      </w:r>
      <w:r>
        <w:rPr>
          <w:lang w:val="zh_CN" w:bidi="zh_CN"/>
        </w:rPr>
        <w:t xml:space="preserve"> · </w:t>
      </w:r>
      <w:r>
        <w:rPr>
          <w:lang w:val="zh_CN" w:bidi="zh_CN"/>
        </w:rPr>
        <w:t>JON 4:11</w:t>
      </w:r>
      <w:r>
        <w:rPr>
          <w:lang w:val="zh_CN" w:bidi="zh_CN"/>
        </w:rPr>
        <w:t xml:space="preserve"> · </w:t>
      </w:r>
      <w:r>
        <w:rPr>
          <w:lang w:val="zh_CN" w:bidi="zh_CN"/>
        </w:rPr>
        <w:t>ZEC 4:7</w:t>
      </w:r>
      <w:r>
        <w:rPr>
          <w:lang w:val="zh_CN" w:bidi="zh_CN"/>
        </w:rPr>
        <w:t xml:space="preserve"> · </w:t>
      </w:r>
      <w:r>
        <w:rPr>
          <w:lang w:val="zh_CN" w:bidi="zh_CN"/>
        </w:rPr>
        <w:t>ZEC 14:4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קָטָן</w:t>
      </w:r>
      <w:r>
        <w:rPr>
          <w:lang w:val="zh_CN" w:bidi="zh_CN"/>
        </w:rPr>
        <w:t xml:space="preserve"> · </w:t>
      </w:r>
      <w:r>
        <w:rPr>
          <w:lang w:val="zh_CN" w:bidi="zh_CN"/>
        </w:rPr>
        <w:t>קָטֹן</w:t>
      </w:r>
    </w:p>
    <w:p>
      <w:pPr/>
      <w:r>
        <w:rPr>
          <w:lang w:val="zh_CN" w:bidi="zh_CN"/>
        </w:rPr>
      </w:r>
      <w:r>
        <w:rPr>
          <w:lang w:val="zh_CN" w:bidi="zh_CN"/>
        </w:rPr>
        <w:t>老，年老；年长，大</w:t>
      </w:r>
      <w:r>
        <w:rPr>
          <w:lang w:val="zh_CN" w:bidi="zh_CN"/>
        </w:rPr>
        <w:t xml:space="preserve"> </w:t>
      </w:r>
      <w:r>
        <w:rPr>
          <w:lang w:val="zh_CN" w:bidi="zh_CN"/>
        </w:rPr>
        <w:t>＝状态，一个人相对于其他人而言活了比较长的时间</w:t>
      </w:r>
    </w:p>
    <w:p>
      <w:pPr/>
      <w:r>
        <w:rPr>
          <w:lang w:val="zh_CN" w:bidi="zh_CN"/>
        </w:rPr>
      </w:r>
      <w:r>
        <w:rPr>
          <w:lang w:val="zh_CN" w:bidi="zh_CN"/>
        </w:rPr>
        <w:t>GEN 10:21</w:t>
      </w:r>
      <w:r>
        <w:rPr>
          <w:lang w:val="zh_CN" w:bidi="zh_CN"/>
        </w:rPr>
        <w:t xml:space="preserve"> · </w:t>
      </w:r>
      <w:r>
        <w:rPr>
          <w:lang w:val="zh_CN" w:bidi="zh_CN"/>
        </w:rPr>
        <w:t>GEN 19:11</w:t>
      </w:r>
      <w:r>
        <w:rPr>
          <w:lang w:val="zh_CN" w:bidi="zh_CN"/>
        </w:rPr>
        <w:t xml:space="preserve"> · </w:t>
      </w:r>
      <w:r>
        <w:rPr>
          <w:lang w:val="zh_CN" w:bidi="zh_CN"/>
        </w:rPr>
        <w:t>GEN 27:1</w:t>
      </w:r>
      <w:r>
        <w:rPr>
          <w:lang w:val="zh_CN" w:bidi="zh_CN"/>
        </w:rPr>
        <w:t xml:space="preserve"> · </w:t>
      </w:r>
      <w:r>
        <w:rPr>
          <w:lang w:val="zh_CN" w:bidi="zh_CN"/>
        </w:rPr>
        <w:t>GEN 27:15</w:t>
      </w:r>
      <w:r>
        <w:rPr>
          <w:lang w:val="zh_CN" w:bidi="zh_CN"/>
        </w:rPr>
        <w:t xml:space="preserve"> · </w:t>
      </w:r>
      <w:r>
        <w:rPr>
          <w:lang w:val="zh_CN" w:bidi="zh_CN"/>
        </w:rPr>
        <w:t>GEN 27:42</w:t>
      </w:r>
      <w:r>
        <w:rPr>
          <w:lang w:val="zh_CN" w:bidi="zh_CN"/>
        </w:rPr>
        <w:t xml:space="preserve"> · </w:t>
      </w:r>
      <w:r>
        <w:rPr>
          <w:lang w:val="zh_CN" w:bidi="zh_CN"/>
        </w:rPr>
        <w:t>GEN 29:16</w:t>
      </w:r>
      <w:r>
        <w:rPr>
          <w:lang w:val="zh_CN" w:bidi="zh_CN"/>
        </w:rPr>
        <w:t xml:space="preserve"> · </w:t>
      </w:r>
      <w:r>
        <w:rPr>
          <w:lang w:val="zh_CN" w:bidi="zh_CN"/>
        </w:rPr>
        <w:t>GEN 44:12</w:t>
      </w:r>
      <w:r>
        <w:rPr>
          <w:lang w:val="zh_CN" w:bidi="zh_CN"/>
        </w:rPr>
        <w:t xml:space="preserve"> · </w:t>
      </w:r>
      <w:r>
        <w:rPr>
          <w:lang w:val="zh_CN" w:bidi="zh_CN"/>
        </w:rPr>
        <w:t>1SA 5:9</w:t>
      </w:r>
      <w:r>
        <w:rPr>
          <w:lang w:val="zh_CN" w:bidi="zh_CN"/>
        </w:rPr>
        <w:t xml:space="preserve"> · </w:t>
      </w:r>
      <w:r>
        <w:rPr>
          <w:lang w:val="zh_CN" w:bidi="zh_CN"/>
        </w:rPr>
        <w:t>1SA 17:13</w:t>
      </w:r>
      <w:r>
        <w:rPr>
          <w:lang w:val="zh_CN" w:bidi="zh_CN"/>
        </w:rPr>
        <w:t xml:space="preserve"> · </w:t>
      </w:r>
      <w:r>
        <w:rPr>
          <w:lang w:val="zh_CN" w:bidi="zh_CN"/>
        </w:rPr>
        <w:t>1SA 17:14</w:t>
      </w:r>
      <w:r>
        <w:rPr>
          <w:lang w:val="zh_CN" w:bidi="zh_CN"/>
        </w:rPr>
        <w:t xml:space="preserve"> · </w:t>
      </w:r>
      <w:r>
        <w:rPr>
          <w:lang w:val="zh_CN" w:bidi="zh_CN"/>
        </w:rPr>
        <w:t>1SA 17:28</w:t>
      </w:r>
      <w:r>
        <w:rPr>
          <w:lang w:val="zh_CN" w:bidi="zh_CN"/>
        </w:rPr>
        <w:t xml:space="preserve"> · </w:t>
      </w:r>
      <w:r>
        <w:rPr>
          <w:lang w:val="zh_CN" w:bidi="zh_CN"/>
        </w:rPr>
        <w:t>1SA 18:17</w:t>
      </w:r>
      <w:r>
        <w:rPr>
          <w:lang w:val="zh_CN" w:bidi="zh_CN"/>
        </w:rPr>
        <w:t xml:space="preserve"> · </w:t>
      </w:r>
      <w:r>
        <w:rPr>
          <w:lang w:val="zh_CN" w:bidi="zh_CN"/>
        </w:rPr>
        <w:t>1SA 30:2</w:t>
      </w:r>
      <w:r>
        <w:rPr>
          <w:lang w:val="zh_CN" w:bidi="zh_CN"/>
        </w:rPr>
        <w:t xml:space="preserve"> · </w:t>
      </w:r>
      <w:r>
        <w:rPr>
          <w:lang w:val="zh_CN" w:bidi="zh_CN"/>
        </w:rPr>
        <w:t>1SA 30:19</w:t>
      </w:r>
      <w:r>
        <w:rPr>
          <w:lang w:val="zh_CN" w:bidi="zh_CN"/>
        </w:rPr>
        <w:t xml:space="preserve"> · </w:t>
      </w:r>
      <w:r>
        <w:rPr>
          <w:lang w:val="zh_CN" w:bidi="zh_CN"/>
        </w:rPr>
        <w:t>1KI 2:22</w:t>
      </w:r>
      <w:r>
        <w:rPr>
          <w:lang w:val="zh_CN" w:bidi="zh_CN"/>
        </w:rPr>
        <w:t xml:space="preserve"> · </w:t>
      </w:r>
      <w:r>
        <w:rPr>
          <w:lang w:val="zh_CN" w:bidi="zh_CN"/>
        </w:rPr>
        <w:t>2KI 23:2</w:t>
      </w:r>
      <w:r>
        <w:rPr>
          <w:lang w:val="zh_CN" w:bidi="zh_CN"/>
        </w:rPr>
        <w:t xml:space="preserve"> · </w:t>
      </w:r>
      <w:r>
        <w:rPr>
          <w:lang w:val="zh_CN" w:bidi="zh_CN"/>
        </w:rPr>
        <w:t>2KI 25:26</w:t>
      </w:r>
      <w:r>
        <w:rPr>
          <w:lang w:val="zh_CN" w:bidi="zh_CN"/>
        </w:rPr>
        <w:t xml:space="preserve"> · </w:t>
      </w:r>
      <w:r>
        <w:rPr>
          <w:lang w:val="zh_CN" w:bidi="zh_CN"/>
        </w:rPr>
        <w:t>1CH 25:8</w:t>
      </w:r>
      <w:r>
        <w:rPr>
          <w:lang w:val="zh_CN" w:bidi="zh_CN"/>
        </w:rPr>
        <w:t xml:space="preserve"> · </w:t>
      </w:r>
      <w:r>
        <w:rPr>
          <w:lang w:val="zh_CN" w:bidi="zh_CN"/>
        </w:rPr>
        <w:t>1CH 26:13</w:t>
      </w:r>
      <w:r>
        <w:rPr>
          <w:lang w:val="zh_CN" w:bidi="zh_CN"/>
        </w:rPr>
        <w:t xml:space="preserve"> · </w:t>
      </w:r>
      <w:r>
        <w:rPr>
          <w:lang w:val="zh_CN" w:bidi="zh_CN"/>
        </w:rPr>
        <w:t>2CH 15:13</w:t>
      </w:r>
      <w:r>
        <w:rPr>
          <w:lang w:val="zh_CN" w:bidi="zh_CN"/>
        </w:rPr>
        <w:t xml:space="preserve"> · </w:t>
      </w:r>
      <w:r>
        <w:rPr>
          <w:lang w:val="zh_CN" w:bidi="zh_CN"/>
        </w:rPr>
        <w:t>2CH 31:15</w:t>
      </w:r>
      <w:r>
        <w:rPr>
          <w:lang w:val="zh_CN" w:bidi="zh_CN"/>
        </w:rPr>
        <w:t xml:space="preserve"> · </w:t>
      </w:r>
      <w:r>
        <w:rPr>
          <w:lang w:val="zh_CN" w:bidi="zh_CN"/>
        </w:rPr>
        <w:t>2CH 34:30</w:t>
      </w:r>
      <w:r>
        <w:rPr>
          <w:lang w:val="zh_CN" w:bidi="zh_CN"/>
        </w:rPr>
        <w:t xml:space="preserve"> · </w:t>
      </w:r>
      <w:r>
        <w:rPr>
          <w:lang w:val="zh_CN" w:bidi="zh_CN"/>
        </w:rPr>
        <w:t>EZK 16:46</w:t>
      </w:r>
      <w:r>
        <w:rPr>
          <w:lang w:val="zh_CN" w:bidi="zh_CN"/>
        </w:rPr>
        <w:t xml:space="preserve"> · </w:t>
      </w:r>
      <w:r>
        <w:rPr>
          <w:lang w:val="zh_CN" w:bidi="zh_CN"/>
        </w:rPr>
        <w:t>EZK 16:61</w:t>
      </w:r>
      <w:r>
        <w:rPr>
          <w:lang w:val="zh_CN" w:bidi="zh_CN"/>
        </w:rPr>
        <w:t xml:space="preserve"> · </w:t>
      </w:r>
      <w:r>
        <w:rPr>
          <w:lang w:val="zh_CN" w:bidi="zh_CN"/>
        </w:rPr>
        <w:t>EZK 23:4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גִּבֹּור</w:t>
      </w:r>
      <w:r>
        <w:rPr>
          <w:lang w:val="zh_CN" w:bidi="zh_CN"/>
        </w:rPr>
        <w:t xml:space="preserve"> · </w:t>
      </w:r>
      <w:r>
        <w:rPr>
          <w:lang w:val="zh_CN" w:bidi="zh_CN"/>
        </w:rPr>
        <w:t>כבד</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קָטָן</w:t>
      </w:r>
      <w:r>
        <w:rPr>
          <w:lang w:val="zh_CN" w:bidi="zh_CN"/>
        </w:rPr>
        <w:t xml:space="preserve"> · </w:t>
      </w:r>
      <w:r>
        <w:rPr>
          <w:lang w:val="zh_CN" w:bidi="zh_CN"/>
        </w:rPr>
        <w:t>קָטֹן</w:t>
      </w:r>
    </w:p>
    <w:p>
      <w:pPr/>
      <w:r>
        <w:rPr>
          <w:lang w:val="zh_CN" w:bidi="zh_CN"/>
        </w:rPr>
      </w:r>
      <w:r>
        <w:rPr>
          <w:lang w:val="zh_CN" w:bidi="zh_CN"/>
        </w:rPr>
        <w:t>大；伟大；尊大；宏大；高</w:t>
      </w:r>
      <w:r>
        <w:rPr>
          <w:lang w:val="zh_CN" w:bidi="zh_CN"/>
        </w:rPr>
        <w:t xml:space="preserve"> </w:t>
      </w:r>
      <w:r>
        <w:rPr>
          <w:lang w:val="zh_CN" w:bidi="zh_CN"/>
        </w:rPr>
        <w:t>＝状态，人或神明由于自身的权威、等级、财富或智慧而拥有较高的地位</w:t>
      </w:r>
    </w:p>
    <w:p>
      <w:pPr/>
      <w:r>
        <w:rPr>
          <w:lang w:val="zh_CN" w:bidi="zh_CN"/>
        </w:rPr>
      </w:r>
      <w:r>
        <w:rPr>
          <w:lang w:val="zh_CN" w:bidi="zh_CN"/>
        </w:rPr>
        <w:t>GEN 39:9</w:t>
      </w:r>
      <w:r>
        <w:rPr>
          <w:lang w:val="zh_CN" w:bidi="zh_CN"/>
        </w:rPr>
        <w:t xml:space="preserve"> · </w:t>
      </w:r>
      <w:r>
        <w:rPr>
          <w:lang w:val="zh_CN" w:bidi="zh_CN"/>
        </w:rPr>
        <w:t>EXO 11:3</w:t>
      </w:r>
      <w:r>
        <w:rPr>
          <w:lang w:val="zh_CN" w:bidi="zh_CN"/>
        </w:rPr>
        <w:t xml:space="preserve"> · </w:t>
      </w:r>
      <w:r>
        <w:rPr>
          <w:lang w:val="zh_CN" w:bidi="zh_CN"/>
        </w:rPr>
        <w:t>EXO 18:11</w:t>
      </w:r>
      <w:r>
        <w:rPr>
          <w:lang w:val="zh_CN" w:bidi="zh_CN"/>
        </w:rPr>
        <w:t xml:space="preserve"> · </w:t>
      </w:r>
      <w:r>
        <w:rPr>
          <w:lang w:val="zh_CN" w:bidi="zh_CN"/>
        </w:rPr>
        <w:t>LEV 19:15</w:t>
      </w:r>
      <w:r>
        <w:rPr>
          <w:lang w:val="zh_CN" w:bidi="zh_CN"/>
        </w:rPr>
        <w:t xml:space="preserve"> · </w:t>
      </w:r>
      <w:r>
        <w:rPr>
          <w:lang w:val="zh_CN" w:bidi="zh_CN"/>
        </w:rPr>
        <w:t>LEV 21:10</w:t>
      </w:r>
      <w:r>
        <w:rPr>
          <w:lang w:val="zh_CN" w:bidi="zh_CN"/>
        </w:rPr>
        <w:t xml:space="preserve"> · </w:t>
      </w:r>
      <w:r>
        <w:rPr>
          <w:lang w:val="zh_CN" w:bidi="zh_CN"/>
        </w:rPr>
        <w:t>NUM 35:25</w:t>
      </w:r>
      <w:r>
        <w:rPr>
          <w:lang w:val="zh_CN" w:bidi="zh_CN"/>
        </w:rPr>
        <w:t xml:space="preserve"> · </w:t>
      </w:r>
      <w:r>
        <w:rPr>
          <w:lang w:val="zh_CN" w:bidi="zh_CN"/>
        </w:rPr>
        <w:t>NUM 35:28</w:t>
      </w:r>
      <w:r>
        <w:rPr>
          <w:lang w:val="zh_CN" w:bidi="zh_CN"/>
        </w:rPr>
        <w:t xml:space="preserve"> · </w:t>
      </w:r>
      <w:r>
        <w:rPr>
          <w:lang w:val="zh_CN" w:bidi="zh_CN"/>
        </w:rPr>
        <w:t>NUM 35:28</w:t>
      </w:r>
      <w:r>
        <w:rPr>
          <w:lang w:val="zh_CN" w:bidi="zh_CN"/>
        </w:rPr>
        <w:t xml:space="preserve"> · </w:t>
      </w:r>
      <w:r>
        <w:rPr>
          <w:lang w:val="zh_CN" w:bidi="zh_CN"/>
        </w:rPr>
        <w:t>DEU 1:17</w:t>
      </w:r>
      <w:r>
        <w:rPr>
          <w:lang w:val="zh_CN" w:bidi="zh_CN"/>
        </w:rPr>
        <w:t xml:space="preserve"> · </w:t>
      </w:r>
      <w:r>
        <w:rPr>
          <w:lang w:val="zh_CN" w:bidi="zh_CN"/>
        </w:rPr>
        <w:t>DEU 7:21</w:t>
      </w:r>
      <w:r>
        <w:rPr>
          <w:lang w:val="zh_CN" w:bidi="zh_CN"/>
        </w:rPr>
        <w:t xml:space="preserve"> · </w:t>
      </w:r>
      <w:r>
        <w:rPr>
          <w:lang w:val="zh_CN" w:bidi="zh_CN"/>
        </w:rPr>
        <w:t>DEU 10:17</w:t>
      </w:r>
      <w:r>
        <w:rPr>
          <w:lang w:val="zh_CN" w:bidi="zh_CN"/>
        </w:rPr>
        <w:t xml:space="preserve"> · </w:t>
      </w:r>
      <w:r>
        <w:rPr>
          <w:lang w:val="zh_CN" w:bidi="zh_CN"/>
        </w:rPr>
        <w:t>JOS 14:15</w:t>
      </w:r>
      <w:r>
        <w:rPr>
          <w:lang w:val="zh_CN" w:bidi="zh_CN"/>
        </w:rPr>
        <w:t xml:space="preserve"> · </w:t>
      </w:r>
      <w:r>
        <w:rPr>
          <w:lang w:val="zh_CN" w:bidi="zh_CN"/>
        </w:rPr>
        <w:t>JOS 20:6</w:t>
      </w:r>
      <w:r>
        <w:rPr>
          <w:lang w:val="zh_CN" w:bidi="zh_CN"/>
        </w:rPr>
        <w:t xml:space="preserve"> · </w:t>
      </w:r>
      <w:r>
        <w:rPr>
          <w:lang w:val="zh_CN" w:bidi="zh_CN"/>
        </w:rPr>
        <w:t>1SA 25:2</w:t>
      </w:r>
      <w:r>
        <w:rPr>
          <w:lang w:val="zh_CN" w:bidi="zh_CN"/>
        </w:rPr>
        <w:t xml:space="preserve"> · </w:t>
      </w:r>
      <w:r>
        <w:rPr>
          <w:lang w:val="zh_CN" w:bidi="zh_CN"/>
        </w:rPr>
        <w:t>2SA 3:38</w:t>
      </w:r>
      <w:r>
        <w:rPr>
          <w:lang w:val="zh_CN" w:bidi="zh_CN"/>
        </w:rPr>
        <w:t xml:space="preserve"> · </w:t>
      </w:r>
      <w:r>
        <w:rPr>
          <w:lang w:val="zh_CN" w:bidi="zh_CN"/>
        </w:rPr>
        <w:t>2SA 7:9</w:t>
      </w:r>
      <w:r>
        <w:rPr>
          <w:lang w:val="zh_CN" w:bidi="zh_CN"/>
        </w:rPr>
        <w:t xml:space="preserve"> · </w:t>
      </w:r>
      <w:r>
        <w:rPr>
          <w:lang w:val="zh_CN" w:bidi="zh_CN"/>
        </w:rPr>
        <w:t>2SA 19:33</w:t>
      </w:r>
      <w:r>
        <w:rPr>
          <w:lang w:val="zh_CN" w:bidi="zh_CN"/>
        </w:rPr>
        <w:t xml:space="preserve"> · </w:t>
      </w:r>
      <w:r>
        <w:rPr>
          <w:lang w:val="zh_CN" w:bidi="zh_CN"/>
        </w:rPr>
        <w:t>1KI 22:31</w:t>
      </w:r>
      <w:r>
        <w:rPr>
          <w:lang w:val="zh_CN" w:bidi="zh_CN"/>
        </w:rPr>
        <w:t xml:space="preserve"> · </w:t>
      </w:r>
      <w:r>
        <w:rPr>
          <w:lang w:val="zh_CN" w:bidi="zh_CN"/>
        </w:rPr>
        <w:t>2KI 4:8</w:t>
      </w:r>
      <w:r>
        <w:rPr>
          <w:lang w:val="zh_CN" w:bidi="zh_CN"/>
        </w:rPr>
        <w:t xml:space="preserve"> · </w:t>
      </w:r>
      <w:r>
        <w:rPr>
          <w:lang w:val="zh_CN" w:bidi="zh_CN"/>
        </w:rPr>
        <w:t>2KI 5:1</w:t>
      </w:r>
      <w:r>
        <w:rPr>
          <w:lang w:val="zh_CN" w:bidi="zh_CN"/>
        </w:rPr>
        <w:t xml:space="preserve"> · </w:t>
      </w:r>
      <w:r>
        <w:rPr>
          <w:lang w:val="zh_CN" w:bidi="zh_CN"/>
        </w:rPr>
        <w:t>2KI 10:6</w:t>
      </w:r>
      <w:r>
        <w:rPr>
          <w:lang w:val="zh_CN" w:bidi="zh_CN"/>
        </w:rPr>
        <w:t xml:space="preserve"> · </w:t>
      </w:r>
      <w:r>
        <w:rPr>
          <w:lang w:val="zh_CN" w:bidi="zh_CN"/>
        </w:rPr>
        <w:t>2KI 10:11</w:t>
      </w:r>
      <w:r>
        <w:rPr>
          <w:lang w:val="zh_CN" w:bidi="zh_CN"/>
        </w:rPr>
        <w:t xml:space="preserve"> · </w:t>
      </w:r>
      <w:r>
        <w:rPr>
          <w:lang w:val="zh_CN" w:bidi="zh_CN"/>
        </w:rPr>
        <w:t>2KI 12:11</w:t>
      </w:r>
      <w:r>
        <w:rPr>
          <w:lang w:val="zh_CN" w:bidi="zh_CN"/>
        </w:rPr>
        <w:t xml:space="preserve"> · </w:t>
      </w:r>
      <w:r>
        <w:rPr>
          <w:lang w:val="zh_CN" w:bidi="zh_CN"/>
        </w:rPr>
        <w:t>2KI 18:19</w:t>
      </w:r>
      <w:r>
        <w:rPr>
          <w:lang w:val="zh_CN" w:bidi="zh_CN"/>
        </w:rPr>
        <w:t xml:space="preserve"> · </w:t>
      </w:r>
      <w:r>
        <w:rPr>
          <w:lang w:val="zh_CN" w:bidi="zh_CN"/>
        </w:rPr>
        <w:t>2KI 18:28</w:t>
      </w:r>
      <w:r>
        <w:rPr>
          <w:lang w:val="zh_CN" w:bidi="zh_CN"/>
        </w:rPr>
        <w:t xml:space="preserve"> · </w:t>
      </w:r>
      <w:r>
        <w:rPr>
          <w:lang w:val="zh_CN" w:bidi="zh_CN"/>
        </w:rPr>
        <w:t>2KI 22:4</w:t>
      </w:r>
      <w:r>
        <w:rPr>
          <w:lang w:val="zh_CN" w:bidi="zh_CN"/>
        </w:rPr>
        <w:t xml:space="preserve"> · </w:t>
      </w:r>
      <w:r>
        <w:rPr>
          <w:lang w:val="zh_CN" w:bidi="zh_CN"/>
        </w:rPr>
        <w:t>2KI 22:8</w:t>
      </w:r>
      <w:r>
        <w:rPr>
          <w:lang w:val="zh_CN" w:bidi="zh_CN"/>
        </w:rPr>
        <w:t xml:space="preserve"> · </w:t>
      </w:r>
      <w:r>
        <w:rPr>
          <w:lang w:val="zh_CN" w:bidi="zh_CN"/>
        </w:rPr>
        <w:t>2KI 23:4</w:t>
      </w:r>
      <w:r>
        <w:rPr>
          <w:lang w:val="zh_CN" w:bidi="zh_CN"/>
        </w:rPr>
        <w:t xml:space="preserve"> · </w:t>
      </w:r>
      <w:r>
        <w:rPr>
          <w:lang w:val="zh_CN" w:bidi="zh_CN"/>
        </w:rPr>
        <w:t>1CH 12:15</w:t>
      </w:r>
      <w:r>
        <w:rPr>
          <w:lang w:val="zh_CN" w:bidi="zh_CN"/>
        </w:rPr>
        <w:t xml:space="preserve"> · </w:t>
      </w:r>
      <w:r>
        <w:rPr>
          <w:lang w:val="zh_CN" w:bidi="zh_CN"/>
        </w:rPr>
        <w:t>1CH 16:25</w:t>
      </w:r>
      <w:r>
        <w:rPr>
          <w:lang w:val="zh_CN" w:bidi="zh_CN"/>
        </w:rPr>
        <w:t xml:space="preserve"> · </w:t>
      </w:r>
      <w:r>
        <w:rPr>
          <w:lang w:val="zh_CN" w:bidi="zh_CN"/>
        </w:rPr>
        <w:t>1CH 17:8</w:t>
      </w:r>
      <w:r>
        <w:rPr>
          <w:lang w:val="zh_CN" w:bidi="zh_CN"/>
        </w:rPr>
        <w:t xml:space="preserve"> · </w:t>
      </w:r>
      <w:r>
        <w:rPr>
          <w:lang w:val="zh_CN" w:bidi="zh_CN"/>
        </w:rPr>
        <w:t>1CH 25:8</w:t>
      </w:r>
      <w:r>
        <w:rPr>
          <w:lang w:val="zh_CN" w:bidi="zh_CN"/>
        </w:rPr>
        <w:t xml:space="preserve"> · </w:t>
      </w:r>
      <w:r>
        <w:rPr>
          <w:lang w:val="zh_CN" w:bidi="zh_CN"/>
        </w:rPr>
        <w:t>1CH 26:13</w:t>
      </w:r>
      <w:r>
        <w:rPr>
          <w:lang w:val="zh_CN" w:bidi="zh_CN"/>
        </w:rPr>
        <w:t xml:space="preserve"> · </w:t>
      </w:r>
      <w:r>
        <w:rPr>
          <w:lang w:val="zh_CN" w:bidi="zh_CN"/>
        </w:rPr>
        <w:t>2CH 2:4</w:t>
      </w:r>
      <w:r>
        <w:rPr>
          <w:lang w:val="zh_CN" w:bidi="zh_CN"/>
        </w:rPr>
        <w:t xml:space="preserve"> · </w:t>
      </w:r>
      <w:r>
        <w:rPr>
          <w:lang w:val="zh_CN" w:bidi="zh_CN"/>
        </w:rPr>
        <w:t>2CH 18:30</w:t>
      </w:r>
      <w:r>
        <w:rPr>
          <w:lang w:val="zh_CN" w:bidi="zh_CN"/>
        </w:rPr>
        <w:t xml:space="preserve"> · </w:t>
      </w:r>
      <w:r>
        <w:rPr>
          <w:lang w:val="zh_CN" w:bidi="zh_CN"/>
        </w:rPr>
        <w:t>2CH 34:9</w:t>
      </w:r>
      <w:r>
        <w:rPr>
          <w:lang w:val="zh_CN" w:bidi="zh_CN"/>
        </w:rPr>
        <w:t xml:space="preserve"> · </w:t>
      </w:r>
      <w:r>
        <w:rPr>
          <w:lang w:val="zh_CN" w:bidi="zh_CN"/>
        </w:rPr>
        <w:t>NEH 1:5</w:t>
      </w:r>
      <w:r>
        <w:rPr>
          <w:lang w:val="zh_CN" w:bidi="zh_CN"/>
        </w:rPr>
        <w:t xml:space="preserve"> · </w:t>
      </w:r>
      <w:r>
        <w:rPr>
          <w:lang w:val="zh_CN" w:bidi="zh_CN"/>
        </w:rPr>
        <w:t>NEH 3:1</w:t>
      </w:r>
      <w:r>
        <w:rPr>
          <w:lang w:val="zh_CN" w:bidi="zh_CN"/>
        </w:rPr>
        <w:t xml:space="preserve"> · </w:t>
      </w:r>
      <w:r>
        <w:rPr>
          <w:lang w:val="zh_CN" w:bidi="zh_CN"/>
        </w:rPr>
        <w:t>NEH 3:20</w:t>
      </w:r>
      <w:r>
        <w:rPr>
          <w:lang w:val="zh_CN" w:bidi="zh_CN"/>
        </w:rPr>
        <w:t xml:space="preserve"> · </w:t>
      </w:r>
      <w:r>
        <w:rPr>
          <w:lang w:val="zh_CN" w:bidi="zh_CN"/>
        </w:rPr>
        <w:t>NEH 4:8</w:t>
      </w:r>
      <w:r>
        <w:rPr>
          <w:lang w:val="zh_CN" w:bidi="zh_CN"/>
        </w:rPr>
        <w:t xml:space="preserve"> · </w:t>
      </w:r>
      <w:r>
        <w:rPr>
          <w:lang w:val="zh_CN" w:bidi="zh_CN"/>
        </w:rPr>
        <w:t>NEH 8:6</w:t>
      </w:r>
      <w:r>
        <w:rPr>
          <w:lang w:val="zh_CN" w:bidi="zh_CN"/>
        </w:rPr>
        <w:t xml:space="preserve"> · </w:t>
      </w:r>
      <w:r>
        <w:rPr>
          <w:lang w:val="zh_CN" w:bidi="zh_CN"/>
        </w:rPr>
        <w:t>NEH 9:32</w:t>
      </w:r>
      <w:r>
        <w:rPr>
          <w:lang w:val="zh_CN" w:bidi="zh_CN"/>
        </w:rPr>
        <w:t xml:space="preserve"> · </w:t>
      </w:r>
      <w:r>
        <w:rPr>
          <w:lang w:val="zh_CN" w:bidi="zh_CN"/>
        </w:rPr>
        <w:t>NEH 13:28</w:t>
      </w:r>
      <w:r>
        <w:rPr>
          <w:lang w:val="zh_CN" w:bidi="zh_CN"/>
        </w:rPr>
        <w:t xml:space="preserve"> · </w:t>
      </w:r>
      <w:r>
        <w:rPr>
          <w:lang w:val="zh_CN" w:bidi="zh_CN"/>
        </w:rPr>
        <w:t>EST 1:5</w:t>
      </w:r>
      <w:r>
        <w:rPr>
          <w:lang w:val="zh_CN" w:bidi="zh_CN"/>
        </w:rPr>
        <w:t xml:space="preserve"> · </w:t>
      </w:r>
      <w:r>
        <w:rPr>
          <w:lang w:val="zh_CN" w:bidi="zh_CN"/>
        </w:rPr>
        <w:t>EST 1:20</w:t>
      </w:r>
      <w:r>
        <w:rPr>
          <w:lang w:val="zh_CN" w:bidi="zh_CN"/>
        </w:rPr>
        <w:t xml:space="preserve"> · </w:t>
      </w:r>
      <w:r>
        <w:rPr>
          <w:lang w:val="zh_CN" w:bidi="zh_CN"/>
        </w:rPr>
        <w:t>EST 9:4</w:t>
      </w:r>
      <w:r>
        <w:rPr>
          <w:lang w:val="zh_CN" w:bidi="zh_CN"/>
        </w:rPr>
        <w:t xml:space="preserve"> · </w:t>
      </w:r>
      <w:r>
        <w:rPr>
          <w:lang w:val="zh_CN" w:bidi="zh_CN"/>
        </w:rPr>
        <w:t>EST 9:4</w:t>
      </w:r>
      <w:r>
        <w:rPr>
          <w:lang w:val="zh_CN" w:bidi="zh_CN"/>
        </w:rPr>
        <w:t xml:space="preserve"> · </w:t>
      </w:r>
      <w:r>
        <w:rPr>
          <w:lang w:val="zh_CN" w:bidi="zh_CN"/>
        </w:rPr>
        <w:t>EST 10:3</w:t>
      </w:r>
      <w:r>
        <w:rPr>
          <w:lang w:val="zh_CN" w:bidi="zh_CN"/>
        </w:rPr>
        <w:t xml:space="preserve"> · </w:t>
      </w:r>
      <w:r>
        <w:rPr>
          <w:lang w:val="zh_CN" w:bidi="zh_CN"/>
        </w:rPr>
        <w:t>JOB 1:3</w:t>
      </w:r>
      <w:r>
        <w:rPr>
          <w:lang w:val="zh_CN" w:bidi="zh_CN"/>
        </w:rPr>
        <w:t xml:space="preserve"> · </w:t>
      </w:r>
      <w:r>
        <w:rPr>
          <w:lang w:val="zh_CN" w:bidi="zh_CN"/>
        </w:rPr>
        <w:t>JOB 3:19</w:t>
      </w:r>
      <w:r>
        <w:rPr>
          <w:lang w:val="zh_CN" w:bidi="zh_CN"/>
        </w:rPr>
        <w:t xml:space="preserve"> · </w:t>
      </w:r>
      <w:r>
        <w:rPr>
          <w:lang w:val="zh_CN" w:bidi="zh_CN"/>
        </w:rPr>
        <w:t>PSA 47:3</w:t>
      </w:r>
      <w:r>
        <w:rPr>
          <w:lang w:val="zh_CN" w:bidi="zh_CN"/>
        </w:rPr>
        <w:t xml:space="preserve"> · </w:t>
      </w:r>
      <w:r>
        <w:rPr>
          <w:lang w:val="zh_CN" w:bidi="zh_CN"/>
        </w:rPr>
        <w:t>PSA 48:2</w:t>
      </w:r>
      <w:r>
        <w:rPr>
          <w:lang w:val="zh_CN" w:bidi="zh_CN"/>
        </w:rPr>
        <w:t xml:space="preserve"> · </w:t>
      </w:r>
      <w:r>
        <w:rPr>
          <w:lang w:val="zh_CN" w:bidi="zh_CN"/>
        </w:rPr>
        <w:t>PSA 77:14</w:t>
      </w:r>
      <w:r>
        <w:rPr>
          <w:lang w:val="zh_CN" w:bidi="zh_CN"/>
        </w:rPr>
        <w:t xml:space="preserve"> · </w:t>
      </w:r>
      <w:r>
        <w:rPr>
          <w:lang w:val="zh_CN" w:bidi="zh_CN"/>
        </w:rPr>
        <w:t>PSA 86:10</w:t>
      </w:r>
      <w:r>
        <w:rPr>
          <w:lang w:val="zh_CN" w:bidi="zh_CN"/>
        </w:rPr>
        <w:t xml:space="preserve"> · </w:t>
      </w:r>
      <w:r>
        <w:rPr>
          <w:lang w:val="zh_CN" w:bidi="zh_CN"/>
        </w:rPr>
        <w:t>PSA 95:3</w:t>
      </w:r>
      <w:r>
        <w:rPr>
          <w:lang w:val="zh_CN" w:bidi="zh_CN"/>
        </w:rPr>
        <w:t xml:space="preserve"> · </w:t>
      </w:r>
      <w:r>
        <w:rPr>
          <w:lang w:val="zh_CN" w:bidi="zh_CN"/>
        </w:rPr>
        <w:t>PSA 95:3</w:t>
      </w:r>
      <w:r>
        <w:rPr>
          <w:lang w:val="zh_CN" w:bidi="zh_CN"/>
        </w:rPr>
        <w:t xml:space="preserve"> · </w:t>
      </w:r>
      <w:r>
        <w:rPr>
          <w:lang w:val="zh_CN" w:bidi="zh_CN"/>
        </w:rPr>
        <w:t>PSA 96:4</w:t>
      </w:r>
      <w:r>
        <w:rPr>
          <w:lang w:val="zh_CN" w:bidi="zh_CN"/>
        </w:rPr>
        <w:t xml:space="preserve"> · </w:t>
      </w:r>
      <w:r>
        <w:rPr>
          <w:lang w:val="zh_CN" w:bidi="zh_CN"/>
        </w:rPr>
        <w:t>PSA 99:2</w:t>
      </w:r>
      <w:r>
        <w:rPr>
          <w:lang w:val="zh_CN" w:bidi="zh_CN"/>
        </w:rPr>
        <w:t xml:space="preserve"> · </w:t>
      </w:r>
      <w:r>
        <w:rPr>
          <w:lang w:val="zh_CN" w:bidi="zh_CN"/>
        </w:rPr>
        <w:t>PSA 115:13</w:t>
      </w:r>
      <w:r>
        <w:rPr>
          <w:lang w:val="zh_CN" w:bidi="zh_CN"/>
        </w:rPr>
        <w:t xml:space="preserve"> · </w:t>
      </w:r>
      <w:r>
        <w:rPr>
          <w:lang w:val="zh_CN" w:bidi="zh_CN"/>
        </w:rPr>
        <w:t>PSA 135:5</w:t>
      </w:r>
      <w:r>
        <w:rPr>
          <w:lang w:val="zh_CN" w:bidi="zh_CN"/>
        </w:rPr>
        <w:t xml:space="preserve"> · </w:t>
      </w:r>
      <w:r>
        <w:rPr>
          <w:lang w:val="zh_CN" w:bidi="zh_CN"/>
        </w:rPr>
        <w:t>PSA 136:17</w:t>
      </w:r>
      <w:r>
        <w:rPr>
          <w:lang w:val="zh_CN" w:bidi="zh_CN"/>
        </w:rPr>
        <w:t xml:space="preserve"> · </w:t>
      </w:r>
      <w:r>
        <w:rPr>
          <w:lang w:val="zh_CN" w:bidi="zh_CN"/>
        </w:rPr>
        <w:t>PSA 145:3</w:t>
      </w:r>
      <w:r>
        <w:rPr>
          <w:lang w:val="zh_CN" w:bidi="zh_CN"/>
        </w:rPr>
        <w:t xml:space="preserve"> · </w:t>
      </w:r>
      <w:r>
        <w:rPr>
          <w:lang w:val="zh_CN" w:bidi="zh_CN"/>
        </w:rPr>
        <w:t>PSA 147:5</w:t>
      </w:r>
      <w:r>
        <w:rPr>
          <w:lang w:val="zh_CN" w:bidi="zh_CN"/>
        </w:rPr>
        <w:t xml:space="preserve"> · </w:t>
      </w:r>
      <w:r>
        <w:rPr>
          <w:lang w:val="zh_CN" w:bidi="zh_CN"/>
        </w:rPr>
        <w:t>PRO 18:16</w:t>
      </w:r>
      <w:r>
        <w:rPr>
          <w:lang w:val="zh_CN" w:bidi="zh_CN"/>
        </w:rPr>
        <w:t xml:space="preserve"> · </w:t>
      </w:r>
      <w:r>
        <w:rPr>
          <w:lang w:val="zh_CN" w:bidi="zh_CN"/>
        </w:rPr>
        <w:t>PRO 25:6</w:t>
      </w:r>
      <w:r>
        <w:rPr>
          <w:lang w:val="zh_CN" w:bidi="zh_CN"/>
        </w:rPr>
        <w:t xml:space="preserve"> · </w:t>
      </w:r>
      <w:r>
        <w:rPr>
          <w:lang w:val="zh_CN" w:bidi="zh_CN"/>
        </w:rPr>
        <w:t>ECC 9:14</w:t>
      </w:r>
      <w:r>
        <w:rPr>
          <w:lang w:val="zh_CN" w:bidi="zh_CN"/>
        </w:rPr>
        <w:t xml:space="preserve"> · </w:t>
      </w:r>
      <w:r>
        <w:rPr>
          <w:lang w:val="zh_CN" w:bidi="zh_CN"/>
        </w:rPr>
        <w:t>ISA 12:6</w:t>
      </w:r>
      <w:r>
        <w:rPr>
          <w:lang w:val="zh_CN" w:bidi="zh_CN"/>
        </w:rPr>
        <w:t xml:space="preserve"> · </w:t>
      </w:r>
      <w:r>
        <w:rPr>
          <w:lang w:val="zh_CN" w:bidi="zh_CN"/>
        </w:rPr>
        <w:t>ISA 36:4</w:t>
      </w:r>
      <w:r>
        <w:rPr>
          <w:lang w:val="zh_CN" w:bidi="zh_CN"/>
        </w:rPr>
        <w:t xml:space="preserve"> · </w:t>
      </w:r>
      <w:r>
        <w:rPr>
          <w:lang w:val="zh_CN" w:bidi="zh_CN"/>
        </w:rPr>
        <w:t>ISA 36:13</w:t>
      </w:r>
      <w:r>
        <w:rPr>
          <w:lang w:val="zh_CN" w:bidi="zh_CN"/>
        </w:rPr>
        <w:t xml:space="preserve"> · </w:t>
      </w:r>
      <w:r>
        <w:rPr>
          <w:lang w:val="zh_CN" w:bidi="zh_CN"/>
        </w:rPr>
        <w:t>JER 5:5</w:t>
      </w:r>
      <w:r>
        <w:rPr>
          <w:lang w:val="zh_CN" w:bidi="zh_CN"/>
        </w:rPr>
        <w:t xml:space="preserve"> · </w:t>
      </w:r>
      <w:r>
        <w:rPr>
          <w:lang w:val="zh_CN" w:bidi="zh_CN"/>
        </w:rPr>
        <w:t>JER 6:13</w:t>
      </w:r>
      <w:r>
        <w:rPr>
          <w:lang w:val="zh_CN" w:bidi="zh_CN"/>
        </w:rPr>
        <w:t xml:space="preserve"> · </w:t>
      </w:r>
      <w:r>
        <w:rPr>
          <w:lang w:val="zh_CN" w:bidi="zh_CN"/>
        </w:rPr>
        <w:t>JER 8:10</w:t>
      </w:r>
      <w:r>
        <w:rPr>
          <w:lang w:val="zh_CN" w:bidi="zh_CN"/>
        </w:rPr>
        <w:t xml:space="preserve"> · </w:t>
      </w:r>
      <w:r>
        <w:rPr>
          <w:lang w:val="zh_CN" w:bidi="zh_CN"/>
        </w:rPr>
        <w:t>JER 10:6</w:t>
      </w:r>
      <w:r>
        <w:rPr>
          <w:lang w:val="zh_CN" w:bidi="zh_CN"/>
        </w:rPr>
        <w:t xml:space="preserve"> · </w:t>
      </w:r>
      <w:r>
        <w:rPr>
          <w:lang w:val="zh_CN" w:bidi="zh_CN"/>
        </w:rPr>
        <w:t>JER 16:6</w:t>
      </w:r>
      <w:r>
        <w:rPr>
          <w:lang w:val="zh_CN" w:bidi="zh_CN"/>
        </w:rPr>
        <w:t xml:space="preserve"> · </w:t>
      </w:r>
      <w:r>
        <w:rPr>
          <w:lang w:val="zh_CN" w:bidi="zh_CN"/>
        </w:rPr>
        <w:t>JER 25:14</w:t>
      </w:r>
      <w:r>
        <w:rPr>
          <w:lang w:val="zh_CN" w:bidi="zh_CN"/>
        </w:rPr>
        <w:t xml:space="preserve"> · </w:t>
      </w:r>
      <w:r>
        <w:rPr>
          <w:lang w:val="zh_CN" w:bidi="zh_CN"/>
        </w:rPr>
        <w:t>JER 27:7</w:t>
      </w:r>
      <w:r>
        <w:rPr>
          <w:lang w:val="zh_CN" w:bidi="zh_CN"/>
        </w:rPr>
        <w:t xml:space="preserve"> · </w:t>
      </w:r>
      <w:r>
        <w:rPr>
          <w:lang w:val="zh_CN" w:bidi="zh_CN"/>
        </w:rPr>
        <w:t>JER 31:34</w:t>
      </w:r>
      <w:r>
        <w:rPr>
          <w:lang w:val="zh_CN" w:bidi="zh_CN"/>
        </w:rPr>
        <w:t xml:space="preserve"> · </w:t>
      </w:r>
      <w:r>
        <w:rPr>
          <w:lang w:val="zh_CN" w:bidi="zh_CN"/>
        </w:rPr>
        <w:t>JER 32:18</w:t>
      </w:r>
      <w:r>
        <w:rPr>
          <w:lang w:val="zh_CN" w:bidi="zh_CN"/>
        </w:rPr>
        <w:t xml:space="preserve"> · </w:t>
      </w:r>
      <w:r>
        <w:rPr>
          <w:lang w:val="zh_CN" w:bidi="zh_CN"/>
        </w:rPr>
        <w:t>JER 42:1</w:t>
      </w:r>
      <w:r>
        <w:rPr>
          <w:lang w:val="zh_CN" w:bidi="zh_CN"/>
        </w:rPr>
        <w:t xml:space="preserve"> · </w:t>
      </w:r>
      <w:r>
        <w:rPr>
          <w:lang w:val="zh_CN" w:bidi="zh_CN"/>
        </w:rPr>
        <w:t>JER 42:8</w:t>
      </w:r>
      <w:r>
        <w:rPr>
          <w:lang w:val="zh_CN" w:bidi="zh_CN"/>
        </w:rPr>
        <w:t xml:space="preserve"> · </w:t>
      </w:r>
      <w:r>
        <w:rPr>
          <w:lang w:val="zh_CN" w:bidi="zh_CN"/>
        </w:rPr>
        <w:t>JER 44:12</w:t>
      </w:r>
      <w:r>
        <w:rPr>
          <w:lang w:val="zh_CN" w:bidi="zh_CN"/>
        </w:rPr>
        <w:t xml:space="preserve"> · </w:t>
      </w:r>
      <w:r>
        <w:rPr>
          <w:lang w:val="zh_CN" w:bidi="zh_CN"/>
        </w:rPr>
        <w:t>DAN 9:4</w:t>
      </w:r>
      <w:r>
        <w:rPr>
          <w:lang w:val="zh_CN" w:bidi="zh_CN"/>
        </w:rPr>
        <w:t xml:space="preserve"> · </w:t>
      </w:r>
      <w:r>
        <w:rPr>
          <w:lang w:val="zh_CN" w:bidi="zh_CN"/>
        </w:rPr>
        <w:t>DAN 12:1</w:t>
      </w:r>
      <w:r>
        <w:rPr>
          <w:lang w:val="zh_CN" w:bidi="zh_CN"/>
        </w:rPr>
        <w:t xml:space="preserve"> · </w:t>
      </w:r>
      <w:r>
        <w:rPr>
          <w:lang w:val="zh_CN" w:bidi="zh_CN"/>
        </w:rPr>
        <w:t>JON 3:5</w:t>
      </w:r>
      <w:r>
        <w:rPr>
          <w:lang w:val="zh_CN" w:bidi="zh_CN"/>
        </w:rPr>
        <w:t xml:space="preserve"> · </w:t>
      </w:r>
      <w:r>
        <w:rPr>
          <w:lang w:val="zh_CN" w:bidi="zh_CN"/>
        </w:rPr>
        <w:t>JON 3:7</w:t>
      </w:r>
      <w:r>
        <w:rPr>
          <w:lang w:val="zh_CN" w:bidi="zh_CN"/>
        </w:rPr>
        <w:t xml:space="preserve"> · </w:t>
      </w:r>
      <w:r>
        <w:rPr>
          <w:lang w:val="zh_CN" w:bidi="zh_CN"/>
        </w:rPr>
        <w:t>MIC 7:3</w:t>
      </w:r>
      <w:r>
        <w:rPr>
          <w:lang w:val="zh_CN" w:bidi="zh_CN"/>
        </w:rPr>
        <w:t xml:space="preserve"> · </w:t>
      </w:r>
      <w:r>
        <w:rPr>
          <w:lang w:val="zh_CN" w:bidi="zh_CN"/>
        </w:rPr>
        <w:t>NAM 3:10</w:t>
      </w:r>
      <w:r>
        <w:rPr>
          <w:lang w:val="zh_CN" w:bidi="zh_CN"/>
        </w:rPr>
        <w:t xml:space="preserve"> · </w:t>
      </w:r>
      <w:r>
        <w:rPr>
          <w:lang w:val="zh_CN" w:bidi="zh_CN"/>
        </w:rPr>
        <w:t>HAG 1:1</w:t>
      </w:r>
      <w:r>
        <w:rPr>
          <w:lang w:val="zh_CN" w:bidi="zh_CN"/>
        </w:rPr>
        <w:t xml:space="preserve"> · </w:t>
      </w:r>
      <w:r>
        <w:rPr>
          <w:lang w:val="zh_CN" w:bidi="zh_CN"/>
        </w:rPr>
        <w:t>HAG 1:12</w:t>
      </w:r>
      <w:r>
        <w:rPr>
          <w:lang w:val="zh_CN" w:bidi="zh_CN"/>
        </w:rPr>
        <w:t xml:space="preserve"> · </w:t>
      </w:r>
      <w:r>
        <w:rPr>
          <w:lang w:val="zh_CN" w:bidi="zh_CN"/>
        </w:rPr>
        <w:t>HAG 1:14</w:t>
      </w:r>
      <w:r>
        <w:rPr>
          <w:lang w:val="zh_CN" w:bidi="zh_CN"/>
        </w:rPr>
        <w:t xml:space="preserve"> · </w:t>
      </w:r>
      <w:r>
        <w:rPr>
          <w:lang w:val="zh_CN" w:bidi="zh_CN"/>
        </w:rPr>
        <w:t>HAG 2:2</w:t>
      </w:r>
      <w:r>
        <w:rPr>
          <w:lang w:val="zh_CN" w:bidi="zh_CN"/>
        </w:rPr>
        <w:t xml:space="preserve"> · </w:t>
      </w:r>
      <w:r>
        <w:rPr>
          <w:lang w:val="zh_CN" w:bidi="zh_CN"/>
        </w:rPr>
        <w:t>HAG 2:4</w:t>
      </w:r>
      <w:r>
        <w:rPr>
          <w:lang w:val="zh_CN" w:bidi="zh_CN"/>
        </w:rPr>
        <w:t xml:space="preserve"> · </w:t>
      </w:r>
      <w:r>
        <w:rPr>
          <w:lang w:val="zh_CN" w:bidi="zh_CN"/>
        </w:rPr>
        <w:t>ZEC 3:1</w:t>
      </w:r>
      <w:r>
        <w:rPr>
          <w:lang w:val="zh_CN" w:bidi="zh_CN"/>
        </w:rPr>
        <w:t xml:space="preserve"> · </w:t>
      </w:r>
      <w:r>
        <w:rPr>
          <w:lang w:val="zh_CN" w:bidi="zh_CN"/>
        </w:rPr>
        <w:t>ZEC 3:8</w:t>
      </w:r>
      <w:r>
        <w:rPr>
          <w:lang w:val="zh_CN" w:bidi="zh_CN"/>
        </w:rPr>
        <w:t xml:space="preserve"> · </w:t>
      </w:r>
      <w:r>
        <w:rPr>
          <w:lang w:val="zh_CN" w:bidi="zh_CN"/>
        </w:rPr>
        <w:t>ZEC 6:11</w:t>
      </w:r>
      <w:r>
        <w:rPr>
          <w:lang w:val="zh_CN" w:bidi="zh_CN"/>
        </w:rPr>
        <w:t xml:space="preserve"> · </w:t>
      </w:r>
      <w:r>
        <w:rPr>
          <w:lang w:val="zh_CN" w:bidi="zh_CN"/>
        </w:rPr>
        <w:t>MAL 1:14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קָטָן</w:t>
      </w:r>
      <w:r>
        <w:rPr>
          <w:lang w:val="zh_CN" w:bidi="zh_CN"/>
        </w:rPr>
        <w:t xml:space="preserve"> · </w:t>
      </w:r>
      <w:r>
        <w:rPr>
          <w:lang w:val="zh_CN" w:bidi="zh_CN"/>
        </w:rPr>
        <w:t>קָטֹן</w:t>
      </w:r>
    </w:p>
    <w:p>
      <w:pPr/>
      <w:r>
        <w:rPr>
          <w:lang w:val="zh_CN" w:bidi="zh_CN"/>
        </w:rPr>
      </w:r>
      <w:r>
        <w:rPr>
          <w:lang w:val="zh_CN" w:bidi="zh_CN"/>
        </w:rPr>
        <w:t>重；严重；大，大大</w:t>
      </w:r>
      <w:r>
        <w:rPr>
          <w:lang w:val="zh_CN" w:bidi="zh_CN"/>
        </w:rPr>
        <w:t xml:space="preserve"> </w:t>
      </w:r>
      <w:r>
        <w:rPr>
          <w:lang w:val="zh_CN" w:bidi="zh_CN"/>
        </w:rPr>
        <w:t>＝状态，一个事件具有高的强度</w:t>
      </w:r>
    </w:p>
    <w:p>
      <w:pPr/>
      <w:r>
        <w:rPr>
          <w:lang w:val="zh_CN" w:bidi="zh_CN"/>
        </w:rPr>
      </w:r>
      <w:r>
        <w:rPr>
          <w:lang w:val="zh_CN" w:bidi="zh_CN"/>
        </w:rPr>
        <w:t>GEN 4:13</w:t>
      </w:r>
      <w:r>
        <w:rPr>
          <w:lang w:val="zh_CN" w:bidi="zh_CN"/>
        </w:rPr>
        <w:t xml:space="preserve"> · </w:t>
      </w:r>
      <w:r>
        <w:rPr>
          <w:lang w:val="zh_CN" w:bidi="zh_CN"/>
        </w:rPr>
        <w:t>GEN 12:17</w:t>
      </w:r>
      <w:r>
        <w:rPr>
          <w:lang w:val="zh_CN" w:bidi="zh_CN"/>
        </w:rPr>
        <w:t xml:space="preserve"> · </w:t>
      </w:r>
      <w:r>
        <w:rPr>
          <w:lang w:val="zh_CN" w:bidi="zh_CN"/>
        </w:rPr>
        <w:t>GEN 15:12</w:t>
      </w:r>
      <w:r>
        <w:rPr>
          <w:lang w:val="zh_CN" w:bidi="zh_CN"/>
        </w:rPr>
        <w:t xml:space="preserve"> · </w:t>
      </w:r>
      <w:r>
        <w:rPr>
          <w:lang w:val="zh_CN" w:bidi="zh_CN"/>
        </w:rPr>
        <w:t>GEN 15:14</w:t>
      </w:r>
      <w:r>
        <w:rPr>
          <w:lang w:val="zh_CN" w:bidi="zh_CN"/>
        </w:rPr>
        <w:t xml:space="preserve"> · </w:t>
      </w:r>
      <w:r>
        <w:rPr>
          <w:lang w:val="zh_CN" w:bidi="zh_CN"/>
        </w:rPr>
        <w:t>GEN 20:9</w:t>
      </w:r>
      <w:r>
        <w:rPr>
          <w:lang w:val="zh_CN" w:bidi="zh_CN"/>
        </w:rPr>
        <w:t xml:space="preserve"> · </w:t>
      </w:r>
      <w:r>
        <w:rPr>
          <w:lang w:val="zh_CN" w:bidi="zh_CN"/>
        </w:rPr>
        <w:t>GEN 21:8</w:t>
      </w:r>
      <w:r>
        <w:rPr>
          <w:lang w:val="zh_CN" w:bidi="zh_CN"/>
        </w:rPr>
        <w:t xml:space="preserve"> · </w:t>
      </w:r>
      <w:r>
        <w:rPr>
          <w:lang w:val="zh_CN" w:bidi="zh_CN"/>
        </w:rPr>
        <w:t>GEN 27:33</w:t>
      </w:r>
      <w:r>
        <w:rPr>
          <w:lang w:val="zh_CN" w:bidi="zh_CN"/>
        </w:rPr>
        <w:t xml:space="preserve"> · </w:t>
      </w:r>
      <w:r>
        <w:rPr>
          <w:lang w:val="zh_CN" w:bidi="zh_CN"/>
        </w:rPr>
        <w:t>GEN 27:34</w:t>
      </w:r>
      <w:r>
        <w:rPr>
          <w:lang w:val="zh_CN" w:bidi="zh_CN"/>
        </w:rPr>
        <w:t xml:space="preserve"> · </w:t>
      </w:r>
      <w:r>
        <w:rPr>
          <w:lang w:val="zh_CN" w:bidi="zh_CN"/>
        </w:rPr>
        <w:t>GEN 39:9</w:t>
      </w:r>
      <w:r>
        <w:rPr>
          <w:lang w:val="zh_CN" w:bidi="zh_CN"/>
        </w:rPr>
        <w:t xml:space="preserve"> · </w:t>
      </w:r>
      <w:r>
        <w:rPr>
          <w:lang w:val="zh_CN" w:bidi="zh_CN"/>
        </w:rPr>
        <w:t>GEN 39:14</w:t>
      </w:r>
      <w:r>
        <w:rPr>
          <w:lang w:val="zh_CN" w:bidi="zh_CN"/>
        </w:rPr>
        <w:t xml:space="preserve"> · </w:t>
      </w:r>
      <w:r>
        <w:rPr>
          <w:lang w:val="zh_CN" w:bidi="zh_CN"/>
        </w:rPr>
        <w:t>GEN 41:29</w:t>
      </w:r>
      <w:r>
        <w:rPr>
          <w:lang w:val="zh_CN" w:bidi="zh_CN"/>
        </w:rPr>
        <w:t xml:space="preserve"> · </w:t>
      </w:r>
      <w:r>
        <w:rPr>
          <w:lang w:val="zh_CN" w:bidi="zh_CN"/>
        </w:rPr>
        <w:t>GEN 45:7</w:t>
      </w:r>
      <w:r>
        <w:rPr>
          <w:lang w:val="zh_CN" w:bidi="zh_CN"/>
        </w:rPr>
        <w:t xml:space="preserve"> · </w:t>
      </w:r>
      <w:r>
        <w:rPr>
          <w:lang w:val="zh_CN" w:bidi="zh_CN"/>
        </w:rPr>
        <w:t>GEN 50:10</w:t>
      </w:r>
      <w:r>
        <w:rPr>
          <w:lang w:val="zh_CN" w:bidi="zh_CN"/>
        </w:rPr>
        <w:t xml:space="preserve"> · </w:t>
      </w:r>
      <w:r>
        <w:rPr>
          <w:lang w:val="zh_CN" w:bidi="zh_CN"/>
        </w:rPr>
        <w:t>EXO 3:3</w:t>
      </w:r>
      <w:r>
        <w:rPr>
          <w:lang w:val="zh_CN" w:bidi="zh_CN"/>
        </w:rPr>
        <w:t xml:space="preserve"> · </w:t>
      </w:r>
      <w:r>
        <w:rPr>
          <w:lang w:val="zh_CN" w:bidi="zh_CN"/>
        </w:rPr>
        <w:t>EXO 6:6</w:t>
      </w:r>
      <w:r>
        <w:rPr>
          <w:lang w:val="zh_CN" w:bidi="zh_CN"/>
        </w:rPr>
        <w:t xml:space="preserve"> · </w:t>
      </w:r>
      <w:r>
        <w:rPr>
          <w:lang w:val="zh_CN" w:bidi="zh_CN"/>
        </w:rPr>
        <w:t>EXO 7:4</w:t>
      </w:r>
      <w:r>
        <w:rPr>
          <w:lang w:val="zh_CN" w:bidi="zh_CN"/>
        </w:rPr>
        <w:t xml:space="preserve"> · </w:t>
      </w:r>
      <w:r>
        <w:rPr>
          <w:lang w:val="zh_CN" w:bidi="zh_CN"/>
        </w:rPr>
        <w:t>EXO 11:6</w:t>
      </w:r>
      <w:r>
        <w:rPr>
          <w:lang w:val="zh_CN" w:bidi="zh_CN"/>
        </w:rPr>
        <w:t xml:space="preserve"> · </w:t>
      </w:r>
      <w:r>
        <w:rPr>
          <w:lang w:val="zh_CN" w:bidi="zh_CN"/>
        </w:rPr>
        <w:t>EXO 12:30</w:t>
      </w:r>
      <w:r>
        <w:rPr>
          <w:lang w:val="zh_CN" w:bidi="zh_CN"/>
        </w:rPr>
        <w:t xml:space="preserve"> · </w:t>
      </w:r>
      <w:r>
        <w:rPr>
          <w:lang w:val="zh_CN" w:bidi="zh_CN"/>
        </w:rPr>
        <w:t>EXO 14:31</w:t>
      </w:r>
      <w:r>
        <w:rPr>
          <w:lang w:val="zh_CN" w:bidi="zh_CN"/>
        </w:rPr>
        <w:t xml:space="preserve"> · </w:t>
      </w:r>
      <w:r>
        <w:rPr>
          <w:lang w:val="zh_CN" w:bidi="zh_CN"/>
        </w:rPr>
        <w:t>EXO 15:16</w:t>
      </w:r>
      <w:r>
        <w:rPr>
          <w:lang w:val="zh_CN" w:bidi="zh_CN"/>
        </w:rPr>
        <w:t xml:space="preserve"> · </w:t>
      </w:r>
      <w:r>
        <w:rPr>
          <w:lang w:val="zh_CN" w:bidi="zh_CN"/>
        </w:rPr>
        <w:t>EXO 18:22</w:t>
      </w:r>
      <w:r>
        <w:rPr>
          <w:lang w:val="zh_CN" w:bidi="zh_CN"/>
        </w:rPr>
        <w:t xml:space="preserve"> · </w:t>
      </w:r>
      <w:r>
        <w:rPr>
          <w:lang w:val="zh_CN" w:bidi="zh_CN"/>
        </w:rPr>
        <w:t>EXO 32:11</w:t>
      </w:r>
      <w:r>
        <w:rPr>
          <w:lang w:val="zh_CN" w:bidi="zh_CN"/>
        </w:rPr>
        <w:t xml:space="preserve"> · </w:t>
      </w:r>
      <w:r>
        <w:rPr>
          <w:lang w:val="zh_CN" w:bidi="zh_CN"/>
        </w:rPr>
        <w:t>EXO 32:21</w:t>
      </w:r>
      <w:r>
        <w:rPr>
          <w:lang w:val="zh_CN" w:bidi="zh_CN"/>
        </w:rPr>
        <w:t xml:space="preserve"> · </w:t>
      </w:r>
      <w:r>
        <w:rPr>
          <w:lang w:val="zh_CN" w:bidi="zh_CN"/>
        </w:rPr>
        <w:t>EXO 32:30</w:t>
      </w:r>
      <w:r>
        <w:rPr>
          <w:lang w:val="zh_CN" w:bidi="zh_CN"/>
        </w:rPr>
        <w:t xml:space="preserve"> · </w:t>
      </w:r>
      <w:r>
        <w:rPr>
          <w:lang w:val="zh_CN" w:bidi="zh_CN"/>
        </w:rPr>
        <w:t>EXO 32:31</w:t>
      </w:r>
      <w:r>
        <w:rPr>
          <w:lang w:val="zh_CN" w:bidi="zh_CN"/>
        </w:rPr>
        <w:t xml:space="preserve"> · </w:t>
      </w:r>
      <w:r>
        <w:rPr>
          <w:lang w:val="zh_CN" w:bidi="zh_CN"/>
        </w:rPr>
        <w:t>NUM 22:18</w:t>
      </w:r>
      <w:r>
        <w:rPr>
          <w:lang w:val="zh_CN" w:bidi="zh_CN"/>
        </w:rPr>
        <w:t xml:space="preserve"> · </w:t>
      </w:r>
      <w:r>
        <w:rPr>
          <w:lang w:val="zh_CN" w:bidi="zh_CN"/>
        </w:rPr>
        <w:t>DEU 4:32</w:t>
      </w:r>
      <w:r>
        <w:rPr>
          <w:lang w:val="zh_CN" w:bidi="zh_CN"/>
        </w:rPr>
        <w:t xml:space="preserve"> · </w:t>
      </w:r>
      <w:r>
        <w:rPr>
          <w:lang w:val="zh_CN" w:bidi="zh_CN"/>
        </w:rPr>
        <w:t>DEU 4:34</w:t>
      </w:r>
      <w:r>
        <w:rPr>
          <w:lang w:val="zh_CN" w:bidi="zh_CN"/>
        </w:rPr>
        <w:t xml:space="preserve"> · </w:t>
      </w:r>
      <w:r>
        <w:rPr>
          <w:lang w:val="zh_CN" w:bidi="zh_CN"/>
        </w:rPr>
        <w:t>DEU 4:36</w:t>
      </w:r>
      <w:r>
        <w:rPr>
          <w:lang w:val="zh_CN" w:bidi="zh_CN"/>
        </w:rPr>
        <w:t xml:space="preserve"> · </w:t>
      </w:r>
      <w:r>
        <w:rPr>
          <w:lang w:val="zh_CN" w:bidi="zh_CN"/>
        </w:rPr>
        <w:t>DEU 4:37</w:t>
      </w:r>
      <w:r>
        <w:rPr>
          <w:lang w:val="zh_CN" w:bidi="zh_CN"/>
        </w:rPr>
        <w:t xml:space="preserve"> · </w:t>
      </w:r>
      <w:r>
        <w:rPr>
          <w:lang w:val="zh_CN" w:bidi="zh_CN"/>
        </w:rPr>
        <w:t>DEU 5:22</w:t>
      </w:r>
      <w:r>
        <w:rPr>
          <w:lang w:val="zh_CN" w:bidi="zh_CN"/>
        </w:rPr>
        <w:t xml:space="preserve"> · </w:t>
      </w:r>
      <w:r>
        <w:rPr>
          <w:lang w:val="zh_CN" w:bidi="zh_CN"/>
        </w:rPr>
        <w:t>DEU 5:25</w:t>
      </w:r>
      <w:r>
        <w:rPr>
          <w:lang w:val="zh_CN" w:bidi="zh_CN"/>
        </w:rPr>
        <w:t xml:space="preserve"> · </w:t>
      </w:r>
      <w:r>
        <w:rPr>
          <w:lang w:val="zh_CN" w:bidi="zh_CN"/>
        </w:rPr>
        <w:t>DEU 6:22</w:t>
      </w:r>
      <w:r>
        <w:rPr>
          <w:lang w:val="zh_CN" w:bidi="zh_CN"/>
        </w:rPr>
        <w:t xml:space="preserve"> · </w:t>
      </w:r>
      <w:r>
        <w:rPr>
          <w:lang w:val="zh_CN" w:bidi="zh_CN"/>
        </w:rPr>
        <w:t>DEU 7:19</w:t>
      </w:r>
      <w:r>
        <w:rPr>
          <w:lang w:val="zh_CN" w:bidi="zh_CN"/>
        </w:rPr>
        <w:t xml:space="preserve"> · </w:t>
      </w:r>
      <w:r>
        <w:rPr>
          <w:lang w:val="zh_CN" w:bidi="zh_CN"/>
        </w:rPr>
        <w:t>DEU 7:23</w:t>
      </w:r>
      <w:r>
        <w:rPr>
          <w:lang w:val="zh_CN" w:bidi="zh_CN"/>
        </w:rPr>
        <w:t xml:space="preserve"> · </w:t>
      </w:r>
      <w:r>
        <w:rPr>
          <w:lang w:val="zh_CN" w:bidi="zh_CN"/>
        </w:rPr>
        <w:t>DEU 9:29</w:t>
      </w:r>
      <w:r>
        <w:rPr>
          <w:lang w:val="zh_CN" w:bidi="zh_CN"/>
        </w:rPr>
        <w:t xml:space="preserve"> · </w:t>
      </w:r>
      <w:r>
        <w:rPr>
          <w:lang w:val="zh_CN" w:bidi="zh_CN"/>
        </w:rPr>
        <w:t>DEU 10:21</w:t>
      </w:r>
      <w:r>
        <w:rPr>
          <w:lang w:val="zh_CN" w:bidi="zh_CN"/>
        </w:rPr>
        <w:t xml:space="preserve"> · </w:t>
      </w:r>
      <w:r>
        <w:rPr>
          <w:lang w:val="zh_CN" w:bidi="zh_CN"/>
        </w:rPr>
        <w:t>DEU 11:7</w:t>
      </w:r>
      <w:r>
        <w:rPr>
          <w:lang w:val="zh_CN" w:bidi="zh_CN"/>
        </w:rPr>
        <w:t xml:space="preserve"> · </w:t>
      </w:r>
      <w:r>
        <w:rPr>
          <w:lang w:val="zh_CN" w:bidi="zh_CN"/>
        </w:rPr>
        <w:t>DEU 18:16</w:t>
      </w:r>
      <w:r>
        <w:rPr>
          <w:lang w:val="zh_CN" w:bidi="zh_CN"/>
        </w:rPr>
        <w:t xml:space="preserve"> · </w:t>
      </w:r>
      <w:r>
        <w:rPr>
          <w:lang w:val="zh_CN" w:bidi="zh_CN"/>
        </w:rPr>
        <w:t>DEU 26:8</w:t>
      </w:r>
      <w:r>
        <w:rPr>
          <w:lang w:val="zh_CN" w:bidi="zh_CN"/>
        </w:rPr>
        <w:t xml:space="preserve"> · </w:t>
      </w:r>
      <w:r>
        <w:rPr>
          <w:lang w:val="zh_CN" w:bidi="zh_CN"/>
        </w:rPr>
        <w:t>DEU 28:59</w:t>
      </w:r>
      <w:r>
        <w:rPr>
          <w:lang w:val="zh_CN" w:bidi="zh_CN"/>
        </w:rPr>
        <w:t xml:space="preserve"> · </w:t>
      </w:r>
      <w:r>
        <w:rPr>
          <w:lang w:val="zh_CN" w:bidi="zh_CN"/>
        </w:rPr>
        <w:t>DEU 29:2</w:t>
      </w:r>
      <w:r>
        <w:rPr>
          <w:lang w:val="zh_CN" w:bidi="zh_CN"/>
        </w:rPr>
        <w:t xml:space="preserve"> · </w:t>
      </w:r>
      <w:r>
        <w:rPr>
          <w:lang w:val="zh_CN" w:bidi="zh_CN"/>
        </w:rPr>
        <w:t>DEU 29:2</w:t>
      </w:r>
      <w:r>
        <w:rPr>
          <w:lang w:val="zh_CN" w:bidi="zh_CN"/>
        </w:rPr>
        <w:t xml:space="preserve"> · </w:t>
      </w:r>
      <w:r>
        <w:rPr>
          <w:lang w:val="zh_CN" w:bidi="zh_CN"/>
        </w:rPr>
        <w:t>DEU 29:23</w:t>
      </w:r>
      <w:r>
        <w:rPr>
          <w:lang w:val="zh_CN" w:bidi="zh_CN"/>
        </w:rPr>
        <w:t xml:space="preserve"> · </w:t>
      </w:r>
      <w:r>
        <w:rPr>
          <w:lang w:val="zh_CN" w:bidi="zh_CN"/>
        </w:rPr>
        <w:t>DEU 29:27</w:t>
      </w:r>
      <w:r>
        <w:rPr>
          <w:lang w:val="zh_CN" w:bidi="zh_CN"/>
        </w:rPr>
        <w:t xml:space="preserve"> · </w:t>
      </w:r>
      <w:r>
        <w:rPr>
          <w:lang w:val="zh_CN" w:bidi="zh_CN"/>
        </w:rPr>
        <w:t>DEU 34:12</w:t>
      </w:r>
      <w:r>
        <w:rPr>
          <w:lang w:val="zh_CN" w:bidi="zh_CN"/>
        </w:rPr>
        <w:t xml:space="preserve"> · </w:t>
      </w:r>
      <w:r>
        <w:rPr>
          <w:lang w:val="zh_CN" w:bidi="zh_CN"/>
        </w:rPr>
        <w:t>JOS 6:5</w:t>
      </w:r>
      <w:r>
        <w:rPr>
          <w:lang w:val="zh_CN" w:bidi="zh_CN"/>
        </w:rPr>
        <w:t xml:space="preserve"> · </w:t>
      </w:r>
      <w:r>
        <w:rPr>
          <w:lang w:val="zh_CN" w:bidi="zh_CN"/>
        </w:rPr>
        <w:t>JOS 6:20</w:t>
      </w:r>
      <w:r>
        <w:rPr>
          <w:lang w:val="zh_CN" w:bidi="zh_CN"/>
        </w:rPr>
        <w:t xml:space="preserve"> · </w:t>
      </w:r>
      <w:r>
        <w:rPr>
          <w:lang w:val="zh_CN" w:bidi="zh_CN"/>
        </w:rPr>
        <w:t>JOS 7:9</w:t>
      </w:r>
      <w:r>
        <w:rPr>
          <w:lang w:val="zh_CN" w:bidi="zh_CN"/>
        </w:rPr>
        <w:t xml:space="preserve"> · </w:t>
      </w:r>
      <w:r>
        <w:rPr>
          <w:lang w:val="zh_CN" w:bidi="zh_CN"/>
        </w:rPr>
        <w:t>JOS 10:10</w:t>
      </w:r>
      <w:r>
        <w:rPr>
          <w:lang w:val="zh_CN" w:bidi="zh_CN"/>
        </w:rPr>
        <w:t xml:space="preserve"> · </w:t>
      </w:r>
      <w:r>
        <w:rPr>
          <w:lang w:val="zh_CN" w:bidi="zh_CN"/>
        </w:rPr>
        <w:t>JOS 10:20</w:t>
      </w:r>
      <w:r>
        <w:rPr>
          <w:lang w:val="zh_CN" w:bidi="zh_CN"/>
        </w:rPr>
        <w:t xml:space="preserve"> · </w:t>
      </w:r>
      <w:r>
        <w:rPr>
          <w:lang w:val="zh_CN" w:bidi="zh_CN"/>
        </w:rPr>
        <w:t>JOS 17:17</w:t>
      </w:r>
      <w:r>
        <w:rPr>
          <w:lang w:val="zh_CN" w:bidi="zh_CN"/>
        </w:rPr>
        <w:t xml:space="preserve"> · </w:t>
      </w:r>
      <w:r>
        <w:rPr>
          <w:lang w:val="zh_CN" w:bidi="zh_CN"/>
        </w:rPr>
        <w:t>JOS 24:17</w:t>
      </w:r>
      <w:r>
        <w:rPr>
          <w:lang w:val="zh_CN" w:bidi="zh_CN"/>
        </w:rPr>
        <w:t xml:space="preserve"> · </w:t>
      </w:r>
      <w:r>
        <w:rPr>
          <w:lang w:val="zh_CN" w:bidi="zh_CN"/>
        </w:rPr>
        <w:t>JDG 2:7</w:t>
      </w:r>
      <w:r>
        <w:rPr>
          <w:lang w:val="zh_CN" w:bidi="zh_CN"/>
        </w:rPr>
        <w:t xml:space="preserve"> · </w:t>
      </w:r>
      <w:r>
        <w:rPr>
          <w:lang w:val="zh_CN" w:bidi="zh_CN"/>
        </w:rPr>
        <w:t>JDG 5:15</w:t>
      </w:r>
      <w:r>
        <w:rPr>
          <w:lang w:val="zh_CN" w:bidi="zh_CN"/>
        </w:rPr>
        <w:t xml:space="preserve"> · </w:t>
      </w:r>
      <w:r>
        <w:rPr>
          <w:lang w:val="zh_CN" w:bidi="zh_CN"/>
        </w:rPr>
        <w:t>JDG 5:16</w:t>
      </w:r>
      <w:r>
        <w:rPr>
          <w:lang w:val="zh_CN" w:bidi="zh_CN"/>
        </w:rPr>
        <w:t xml:space="preserve"> · </w:t>
      </w:r>
      <w:r>
        <w:rPr>
          <w:lang w:val="zh_CN" w:bidi="zh_CN"/>
        </w:rPr>
        <w:t>JDG 11:33</w:t>
      </w:r>
      <w:r>
        <w:rPr>
          <w:lang w:val="zh_CN" w:bidi="zh_CN"/>
        </w:rPr>
        <w:t xml:space="preserve"> · </w:t>
      </w:r>
      <w:r>
        <w:rPr>
          <w:lang w:val="zh_CN" w:bidi="zh_CN"/>
        </w:rPr>
        <w:t>JDG 15:8</w:t>
      </w:r>
      <w:r>
        <w:rPr>
          <w:lang w:val="zh_CN" w:bidi="zh_CN"/>
        </w:rPr>
        <w:t xml:space="preserve"> · </w:t>
      </w:r>
      <w:r>
        <w:rPr>
          <w:lang w:val="zh_CN" w:bidi="zh_CN"/>
        </w:rPr>
        <w:t>JDG 15:18</w:t>
      </w:r>
      <w:r>
        <w:rPr>
          <w:lang w:val="zh_CN" w:bidi="zh_CN"/>
        </w:rPr>
        <w:t xml:space="preserve"> · </w:t>
      </w:r>
      <w:r>
        <w:rPr>
          <w:lang w:val="zh_CN" w:bidi="zh_CN"/>
        </w:rPr>
        <w:t>JDG 16:5</w:t>
      </w:r>
      <w:r>
        <w:rPr>
          <w:lang w:val="zh_CN" w:bidi="zh_CN"/>
        </w:rPr>
        <w:t xml:space="preserve"> · </w:t>
      </w:r>
      <w:r>
        <w:rPr>
          <w:lang w:val="zh_CN" w:bidi="zh_CN"/>
        </w:rPr>
        <w:t>JDG 16:6</w:t>
      </w:r>
      <w:r>
        <w:rPr>
          <w:lang w:val="zh_CN" w:bidi="zh_CN"/>
        </w:rPr>
        <w:t xml:space="preserve"> · </w:t>
      </w:r>
      <w:r>
        <w:rPr>
          <w:lang w:val="zh_CN" w:bidi="zh_CN"/>
        </w:rPr>
        <w:t>JDG 16:15</w:t>
      </w:r>
      <w:r>
        <w:rPr>
          <w:lang w:val="zh_CN" w:bidi="zh_CN"/>
        </w:rPr>
        <w:t xml:space="preserve"> · </w:t>
      </w:r>
      <w:r>
        <w:rPr>
          <w:lang w:val="zh_CN" w:bidi="zh_CN"/>
        </w:rPr>
        <w:t>JDG 16:23</w:t>
      </w:r>
      <w:r>
        <w:rPr>
          <w:lang w:val="zh_CN" w:bidi="zh_CN"/>
        </w:rPr>
        <w:t xml:space="preserve"> · </w:t>
      </w:r>
      <w:r>
        <w:rPr>
          <w:lang w:val="zh_CN" w:bidi="zh_CN"/>
        </w:rPr>
        <w:t>JDG 21:2</w:t>
      </w:r>
      <w:r>
        <w:rPr>
          <w:lang w:val="zh_CN" w:bidi="zh_CN"/>
        </w:rPr>
        <w:t xml:space="preserve"> · </w:t>
      </w:r>
      <w:r>
        <w:rPr>
          <w:lang w:val="zh_CN" w:bidi="zh_CN"/>
        </w:rPr>
        <w:t>JDG 21:5</w:t>
      </w:r>
      <w:r>
        <w:rPr>
          <w:lang w:val="zh_CN" w:bidi="zh_CN"/>
        </w:rPr>
        <w:t xml:space="preserve"> · </w:t>
      </w:r>
      <w:r>
        <w:rPr>
          <w:lang w:val="zh_CN" w:bidi="zh_CN"/>
        </w:rPr>
        <w:t>1SA 2:17</w:t>
      </w:r>
      <w:r>
        <w:rPr>
          <w:lang w:val="zh_CN" w:bidi="zh_CN"/>
        </w:rPr>
        <w:t xml:space="preserve"> · </w:t>
      </w:r>
      <w:r>
        <w:rPr>
          <w:lang w:val="zh_CN" w:bidi="zh_CN"/>
        </w:rPr>
        <w:t>1SA 4:5</w:t>
      </w:r>
      <w:r>
        <w:rPr>
          <w:lang w:val="zh_CN" w:bidi="zh_CN"/>
        </w:rPr>
        <w:t xml:space="preserve"> · </w:t>
      </w:r>
      <w:r>
        <w:rPr>
          <w:lang w:val="zh_CN" w:bidi="zh_CN"/>
        </w:rPr>
        <w:t>1SA 4:6</w:t>
      </w:r>
      <w:r>
        <w:rPr>
          <w:lang w:val="zh_CN" w:bidi="zh_CN"/>
        </w:rPr>
        <w:t xml:space="preserve"> · </w:t>
      </w:r>
      <w:r>
        <w:rPr>
          <w:lang w:val="zh_CN" w:bidi="zh_CN"/>
        </w:rPr>
        <w:t>1SA 4:10</w:t>
      </w:r>
      <w:r>
        <w:rPr>
          <w:lang w:val="zh_CN" w:bidi="zh_CN"/>
        </w:rPr>
        <w:t xml:space="preserve"> · </w:t>
      </w:r>
      <w:r>
        <w:rPr>
          <w:lang w:val="zh_CN" w:bidi="zh_CN"/>
        </w:rPr>
        <w:t>1SA 4:17</w:t>
      </w:r>
      <w:r>
        <w:rPr>
          <w:lang w:val="zh_CN" w:bidi="zh_CN"/>
        </w:rPr>
        <w:t xml:space="preserve"> · </w:t>
      </w:r>
      <w:r>
        <w:rPr>
          <w:lang w:val="zh_CN" w:bidi="zh_CN"/>
        </w:rPr>
        <w:t>1SA 5:9</w:t>
      </w:r>
      <w:r>
        <w:rPr>
          <w:lang w:val="zh_CN" w:bidi="zh_CN"/>
        </w:rPr>
        <w:t xml:space="preserve"> · </w:t>
      </w:r>
      <w:r>
        <w:rPr>
          <w:lang w:val="zh_CN" w:bidi="zh_CN"/>
        </w:rPr>
        <w:t>1SA 6:9</w:t>
      </w:r>
      <w:r>
        <w:rPr>
          <w:lang w:val="zh_CN" w:bidi="zh_CN"/>
        </w:rPr>
        <w:t xml:space="preserve"> · </w:t>
      </w:r>
      <w:r>
        <w:rPr>
          <w:lang w:val="zh_CN" w:bidi="zh_CN"/>
        </w:rPr>
        <w:t>1SA 6:19</w:t>
      </w:r>
      <w:r>
        <w:rPr>
          <w:lang w:val="zh_CN" w:bidi="zh_CN"/>
        </w:rPr>
        <w:t xml:space="preserve"> · </w:t>
      </w:r>
      <w:r>
        <w:rPr>
          <w:lang w:val="zh_CN" w:bidi="zh_CN"/>
        </w:rPr>
        <w:t>1SA 7:10</w:t>
      </w:r>
      <w:r>
        <w:rPr>
          <w:lang w:val="zh_CN" w:bidi="zh_CN"/>
        </w:rPr>
        <w:t xml:space="preserve"> · </w:t>
      </w:r>
      <w:r>
        <w:rPr>
          <w:lang w:val="zh_CN" w:bidi="zh_CN"/>
        </w:rPr>
        <w:t>1SA 12:16</w:t>
      </w:r>
      <w:r>
        <w:rPr>
          <w:lang w:val="zh_CN" w:bidi="zh_CN"/>
        </w:rPr>
        <w:t xml:space="preserve"> · </w:t>
      </w:r>
      <w:r>
        <w:rPr>
          <w:lang w:val="zh_CN" w:bidi="zh_CN"/>
        </w:rPr>
        <w:t>1SA 12:22</w:t>
      </w:r>
      <w:r>
        <w:rPr>
          <w:lang w:val="zh_CN" w:bidi="zh_CN"/>
        </w:rPr>
        <w:t xml:space="preserve"> · </w:t>
      </w:r>
      <w:r>
        <w:rPr>
          <w:lang w:val="zh_CN" w:bidi="zh_CN"/>
        </w:rPr>
        <w:t>1SA 14:20</w:t>
      </w:r>
      <w:r>
        <w:rPr>
          <w:lang w:val="zh_CN" w:bidi="zh_CN"/>
        </w:rPr>
        <w:t xml:space="preserve"> · </w:t>
      </w:r>
      <w:r>
        <w:rPr>
          <w:lang w:val="zh_CN" w:bidi="zh_CN"/>
        </w:rPr>
        <w:t>1SA 14:45</w:t>
      </w:r>
      <w:r>
        <w:rPr>
          <w:lang w:val="zh_CN" w:bidi="zh_CN"/>
        </w:rPr>
        <w:t xml:space="preserve"> · </w:t>
      </w:r>
      <w:r>
        <w:rPr>
          <w:lang w:val="zh_CN" w:bidi="zh_CN"/>
        </w:rPr>
        <w:t>1SA 17:25</w:t>
      </w:r>
      <w:r>
        <w:rPr>
          <w:lang w:val="zh_CN" w:bidi="zh_CN"/>
        </w:rPr>
        <w:t xml:space="preserve"> · </w:t>
      </w:r>
      <w:r>
        <w:rPr>
          <w:lang w:val="zh_CN" w:bidi="zh_CN"/>
        </w:rPr>
        <w:t>1SA 19:5</w:t>
      </w:r>
      <w:r>
        <w:rPr>
          <w:lang w:val="zh_CN" w:bidi="zh_CN"/>
        </w:rPr>
        <w:t xml:space="preserve"> · </w:t>
      </w:r>
      <w:r>
        <w:rPr>
          <w:lang w:val="zh_CN" w:bidi="zh_CN"/>
        </w:rPr>
        <w:t>1SA 19:8</w:t>
      </w:r>
      <w:r>
        <w:rPr>
          <w:lang w:val="zh_CN" w:bidi="zh_CN"/>
        </w:rPr>
        <w:t xml:space="preserve"> · </w:t>
      </w:r>
      <w:r>
        <w:rPr>
          <w:lang w:val="zh_CN" w:bidi="zh_CN"/>
        </w:rPr>
        <w:t>1SA 20:2</w:t>
      </w:r>
      <w:r>
        <w:rPr>
          <w:lang w:val="zh_CN" w:bidi="zh_CN"/>
        </w:rPr>
        <w:t xml:space="preserve"> · </w:t>
      </w:r>
      <w:r>
        <w:rPr>
          <w:lang w:val="zh_CN" w:bidi="zh_CN"/>
        </w:rPr>
        <w:t>1SA 22:15</w:t>
      </w:r>
      <w:r>
        <w:rPr>
          <w:lang w:val="zh_CN" w:bidi="zh_CN"/>
        </w:rPr>
        <w:t xml:space="preserve"> · </w:t>
      </w:r>
      <w:r>
        <w:rPr>
          <w:lang w:val="zh_CN" w:bidi="zh_CN"/>
        </w:rPr>
        <w:t>1SA 23:5</w:t>
      </w:r>
      <w:r>
        <w:rPr>
          <w:lang w:val="zh_CN" w:bidi="zh_CN"/>
        </w:rPr>
        <w:t xml:space="preserve"> · </w:t>
      </w:r>
      <w:r>
        <w:rPr>
          <w:lang w:val="zh_CN" w:bidi="zh_CN"/>
        </w:rPr>
        <w:t>1SA 25:36</w:t>
      </w:r>
      <w:r>
        <w:rPr>
          <w:lang w:val="zh_CN" w:bidi="zh_CN"/>
        </w:rPr>
        <w:t xml:space="preserve"> · </w:t>
      </w:r>
      <w:r>
        <w:rPr>
          <w:lang w:val="zh_CN" w:bidi="zh_CN"/>
        </w:rPr>
        <w:t>1SA 28:12</w:t>
      </w:r>
      <w:r>
        <w:rPr>
          <w:lang w:val="zh_CN" w:bidi="zh_CN"/>
        </w:rPr>
        <w:t xml:space="preserve"> · </w:t>
      </w:r>
      <w:r>
        <w:rPr>
          <w:lang w:val="zh_CN" w:bidi="zh_CN"/>
        </w:rPr>
        <w:t>1SA 30:16</w:t>
      </w:r>
      <w:r>
        <w:rPr>
          <w:lang w:val="zh_CN" w:bidi="zh_CN"/>
        </w:rPr>
        <w:t xml:space="preserve"> · </w:t>
      </w:r>
      <w:r>
        <w:rPr>
          <w:lang w:val="zh_CN" w:bidi="zh_CN"/>
        </w:rPr>
        <w:t>2SA 7:9</w:t>
      </w:r>
      <w:r>
        <w:rPr>
          <w:lang w:val="zh_CN" w:bidi="zh_CN"/>
        </w:rPr>
        <w:t xml:space="preserve"> · </w:t>
      </w:r>
      <w:r>
        <w:rPr>
          <w:lang w:val="zh_CN" w:bidi="zh_CN"/>
        </w:rPr>
        <w:t>2SA 13:15</w:t>
      </w:r>
      <w:r>
        <w:rPr>
          <w:lang w:val="zh_CN" w:bidi="zh_CN"/>
        </w:rPr>
        <w:t xml:space="preserve"> · </w:t>
      </w:r>
      <w:r>
        <w:rPr>
          <w:lang w:val="zh_CN" w:bidi="zh_CN"/>
        </w:rPr>
        <w:t>2SA 13:15</w:t>
      </w:r>
      <w:r>
        <w:rPr>
          <w:lang w:val="zh_CN" w:bidi="zh_CN"/>
        </w:rPr>
        <w:t xml:space="preserve"> · </w:t>
      </w:r>
      <w:r>
        <w:rPr>
          <w:lang w:val="zh_CN" w:bidi="zh_CN"/>
        </w:rPr>
        <w:t>2SA 13:16</w:t>
      </w:r>
      <w:r>
        <w:rPr>
          <w:lang w:val="zh_CN" w:bidi="zh_CN"/>
        </w:rPr>
        <w:t xml:space="preserve"> · </w:t>
      </w:r>
      <w:r>
        <w:rPr>
          <w:lang w:val="zh_CN" w:bidi="zh_CN"/>
        </w:rPr>
        <w:t>2SA 13:36</w:t>
      </w:r>
      <w:r>
        <w:rPr>
          <w:lang w:val="zh_CN" w:bidi="zh_CN"/>
        </w:rPr>
        <w:t xml:space="preserve"> · </w:t>
      </w:r>
      <w:r>
        <w:rPr>
          <w:lang w:val="zh_CN" w:bidi="zh_CN"/>
        </w:rPr>
        <w:t>2SA 15:23</w:t>
      </w:r>
      <w:r>
        <w:rPr>
          <w:lang w:val="zh_CN" w:bidi="zh_CN"/>
        </w:rPr>
        <w:t xml:space="preserve"> · </w:t>
      </w:r>
      <w:r>
        <w:rPr>
          <w:lang w:val="zh_CN" w:bidi="zh_CN"/>
        </w:rPr>
        <w:t>2SA 18:7</w:t>
      </w:r>
      <w:r>
        <w:rPr>
          <w:lang w:val="zh_CN" w:bidi="zh_CN"/>
        </w:rPr>
        <w:t xml:space="preserve"> · </w:t>
      </w:r>
      <w:r>
        <w:rPr>
          <w:lang w:val="zh_CN" w:bidi="zh_CN"/>
        </w:rPr>
        <w:t>2SA 18:29</w:t>
      </w:r>
      <w:r>
        <w:rPr>
          <w:lang w:val="zh_CN" w:bidi="zh_CN"/>
        </w:rPr>
        <w:t xml:space="preserve"> · </w:t>
      </w:r>
      <w:r>
        <w:rPr>
          <w:lang w:val="zh_CN" w:bidi="zh_CN"/>
        </w:rPr>
        <w:t>2SA 19:5</w:t>
      </w:r>
      <w:r>
        <w:rPr>
          <w:lang w:val="zh_CN" w:bidi="zh_CN"/>
        </w:rPr>
        <w:t xml:space="preserve"> · </w:t>
      </w:r>
      <w:r>
        <w:rPr>
          <w:lang w:val="zh_CN" w:bidi="zh_CN"/>
        </w:rPr>
        <w:t>2SA 23:10</w:t>
      </w:r>
      <w:r>
        <w:rPr>
          <w:lang w:val="zh_CN" w:bidi="zh_CN"/>
        </w:rPr>
        <w:t xml:space="preserve"> · </w:t>
      </w:r>
      <w:r>
        <w:rPr>
          <w:lang w:val="zh_CN" w:bidi="zh_CN"/>
        </w:rPr>
        <w:t>2SA 23:12</w:t>
      </w:r>
      <w:r>
        <w:rPr>
          <w:lang w:val="zh_CN" w:bidi="zh_CN"/>
        </w:rPr>
        <w:t xml:space="preserve"> · </w:t>
      </w:r>
      <w:r>
        <w:rPr>
          <w:lang w:val="zh_CN" w:bidi="zh_CN"/>
        </w:rPr>
        <w:t>1KI 1:40</w:t>
      </w:r>
      <w:r>
        <w:rPr>
          <w:lang w:val="zh_CN" w:bidi="zh_CN"/>
        </w:rPr>
        <w:t xml:space="preserve"> · </w:t>
      </w:r>
      <w:r>
        <w:rPr>
          <w:lang w:val="zh_CN" w:bidi="zh_CN"/>
        </w:rPr>
        <w:t>1KI 3:6</w:t>
      </w:r>
      <w:r>
        <w:rPr>
          <w:lang w:val="zh_CN" w:bidi="zh_CN"/>
        </w:rPr>
        <w:t xml:space="preserve"> · </w:t>
      </w:r>
      <w:r>
        <w:rPr>
          <w:lang w:val="zh_CN" w:bidi="zh_CN"/>
        </w:rPr>
        <w:t>1KI 3:6</w:t>
      </w:r>
      <w:r>
        <w:rPr>
          <w:lang w:val="zh_CN" w:bidi="zh_CN"/>
        </w:rPr>
        <w:t xml:space="preserve"> · </w:t>
      </w:r>
      <w:r>
        <w:rPr>
          <w:lang w:val="zh_CN" w:bidi="zh_CN"/>
        </w:rPr>
        <w:t>1KI 8:42</w:t>
      </w:r>
      <w:r>
        <w:rPr>
          <w:lang w:val="zh_CN" w:bidi="zh_CN"/>
        </w:rPr>
        <w:t xml:space="preserve"> · </w:t>
      </w:r>
      <w:r>
        <w:rPr>
          <w:lang w:val="zh_CN" w:bidi="zh_CN"/>
        </w:rPr>
        <w:t>1KI 8:55</w:t>
      </w:r>
      <w:r>
        <w:rPr>
          <w:lang w:val="zh_CN" w:bidi="zh_CN"/>
        </w:rPr>
        <w:t xml:space="preserve"> · </w:t>
      </w:r>
      <w:r>
        <w:rPr>
          <w:lang w:val="zh_CN" w:bidi="zh_CN"/>
        </w:rPr>
        <w:t>1KI 18:27</w:t>
      </w:r>
      <w:r>
        <w:rPr>
          <w:lang w:val="zh_CN" w:bidi="zh_CN"/>
        </w:rPr>
        <w:t xml:space="preserve"> · </w:t>
      </w:r>
      <w:r>
        <w:rPr>
          <w:lang w:val="zh_CN" w:bidi="zh_CN"/>
        </w:rPr>
        <w:t>1KI 18:28</w:t>
      </w:r>
      <w:r>
        <w:rPr>
          <w:lang w:val="zh_CN" w:bidi="zh_CN"/>
        </w:rPr>
        <w:t xml:space="preserve"> · </w:t>
      </w:r>
      <w:r>
        <w:rPr>
          <w:lang w:val="zh_CN" w:bidi="zh_CN"/>
        </w:rPr>
        <w:t>1KI 18:45</w:t>
      </w:r>
      <w:r>
        <w:rPr>
          <w:lang w:val="zh_CN" w:bidi="zh_CN"/>
        </w:rPr>
        <w:t xml:space="preserve"> · </w:t>
      </w:r>
      <w:r>
        <w:rPr>
          <w:lang w:val="zh_CN" w:bidi="zh_CN"/>
        </w:rPr>
        <w:t>1KI 19:11</w:t>
      </w:r>
      <w:r>
        <w:rPr>
          <w:lang w:val="zh_CN" w:bidi="zh_CN"/>
        </w:rPr>
        <w:t xml:space="preserve"> · </w:t>
      </w:r>
      <w:r>
        <w:rPr>
          <w:lang w:val="zh_CN" w:bidi="zh_CN"/>
        </w:rPr>
        <w:t>1KI 20:21</w:t>
      </w:r>
      <w:r>
        <w:rPr>
          <w:lang w:val="zh_CN" w:bidi="zh_CN"/>
        </w:rPr>
        <w:t xml:space="preserve"> · </w:t>
      </w:r>
      <w:r>
        <w:rPr>
          <w:lang w:val="zh_CN" w:bidi="zh_CN"/>
        </w:rPr>
        <w:t>2KI 3:27</w:t>
      </w:r>
      <w:r>
        <w:rPr>
          <w:lang w:val="zh_CN" w:bidi="zh_CN"/>
        </w:rPr>
        <w:t xml:space="preserve"> · </w:t>
      </w:r>
      <w:r>
        <w:rPr>
          <w:lang w:val="zh_CN" w:bidi="zh_CN"/>
        </w:rPr>
        <w:t>2KI 5:13</w:t>
      </w:r>
      <w:r>
        <w:rPr>
          <w:lang w:val="zh_CN" w:bidi="zh_CN"/>
        </w:rPr>
        <w:t xml:space="preserve"> · </w:t>
      </w:r>
      <w:r>
        <w:rPr>
          <w:lang w:val="zh_CN" w:bidi="zh_CN"/>
        </w:rPr>
        <w:t>2KI 6:23</w:t>
      </w:r>
      <w:r>
        <w:rPr>
          <w:lang w:val="zh_CN" w:bidi="zh_CN"/>
        </w:rPr>
        <w:t xml:space="preserve"> · </w:t>
      </w:r>
      <w:r>
        <w:rPr>
          <w:lang w:val="zh_CN" w:bidi="zh_CN"/>
        </w:rPr>
        <w:t>2KI 6:25</w:t>
      </w:r>
      <w:r>
        <w:rPr>
          <w:lang w:val="zh_CN" w:bidi="zh_CN"/>
        </w:rPr>
        <w:t xml:space="preserve"> · </w:t>
      </w:r>
      <w:r>
        <w:rPr>
          <w:lang w:val="zh_CN" w:bidi="zh_CN"/>
        </w:rPr>
        <w:t>2KI 8:4</w:t>
      </w:r>
      <w:r>
        <w:rPr>
          <w:lang w:val="zh_CN" w:bidi="zh_CN"/>
        </w:rPr>
        <w:t xml:space="preserve"> · </w:t>
      </w:r>
      <w:r>
        <w:rPr>
          <w:lang w:val="zh_CN" w:bidi="zh_CN"/>
        </w:rPr>
        <w:t>2KI 8:13</w:t>
      </w:r>
      <w:r>
        <w:rPr>
          <w:lang w:val="zh_CN" w:bidi="zh_CN"/>
        </w:rPr>
        <w:t xml:space="preserve"> · </w:t>
      </w:r>
      <w:r>
        <w:rPr>
          <w:lang w:val="zh_CN" w:bidi="zh_CN"/>
        </w:rPr>
        <w:t>2KI 10:19</w:t>
      </w:r>
      <w:r>
        <w:rPr>
          <w:lang w:val="zh_CN" w:bidi="zh_CN"/>
        </w:rPr>
        <w:t xml:space="preserve"> · </w:t>
      </w:r>
      <w:r>
        <w:rPr>
          <w:lang w:val="zh_CN" w:bidi="zh_CN"/>
        </w:rPr>
        <w:t>2KI 17:21</w:t>
      </w:r>
      <w:r>
        <w:rPr>
          <w:lang w:val="zh_CN" w:bidi="zh_CN"/>
        </w:rPr>
        <w:t xml:space="preserve"> · </w:t>
      </w:r>
      <w:r>
        <w:rPr>
          <w:lang w:val="zh_CN" w:bidi="zh_CN"/>
        </w:rPr>
        <w:t>2KI 17:36</w:t>
      </w:r>
      <w:r>
        <w:rPr>
          <w:lang w:val="zh_CN" w:bidi="zh_CN"/>
        </w:rPr>
        <w:t xml:space="preserve"> · </w:t>
      </w:r>
      <w:r>
        <w:rPr>
          <w:lang w:val="zh_CN" w:bidi="zh_CN"/>
        </w:rPr>
        <w:t>2KI 18:28</w:t>
      </w:r>
      <w:r>
        <w:rPr>
          <w:lang w:val="zh_CN" w:bidi="zh_CN"/>
        </w:rPr>
        <w:t xml:space="preserve"> · </w:t>
      </w:r>
      <w:r>
        <w:rPr>
          <w:lang w:val="zh_CN" w:bidi="zh_CN"/>
        </w:rPr>
        <w:t>2KI 20:3</w:t>
      </w:r>
      <w:r>
        <w:rPr>
          <w:lang w:val="zh_CN" w:bidi="zh_CN"/>
        </w:rPr>
        <w:t xml:space="preserve"> · </w:t>
      </w:r>
      <w:r>
        <w:rPr>
          <w:lang w:val="zh_CN" w:bidi="zh_CN"/>
        </w:rPr>
        <w:t>2KI 22:13</w:t>
      </w:r>
      <w:r>
        <w:rPr>
          <w:lang w:val="zh_CN" w:bidi="zh_CN"/>
        </w:rPr>
        <w:t xml:space="preserve"> · </w:t>
      </w:r>
      <w:r>
        <w:rPr>
          <w:lang w:val="zh_CN" w:bidi="zh_CN"/>
        </w:rPr>
        <w:t>2KI 23:26</w:t>
      </w:r>
      <w:r>
        <w:rPr>
          <w:lang w:val="zh_CN" w:bidi="zh_CN"/>
        </w:rPr>
        <w:t xml:space="preserve"> · </w:t>
      </w:r>
      <w:r>
        <w:rPr>
          <w:lang w:val="zh_CN" w:bidi="zh_CN"/>
        </w:rPr>
        <w:t>1CH 11:14</w:t>
      </w:r>
      <w:r>
        <w:rPr>
          <w:lang w:val="zh_CN" w:bidi="zh_CN"/>
        </w:rPr>
        <w:t xml:space="preserve"> · </w:t>
      </w:r>
      <w:r>
        <w:rPr>
          <w:lang w:val="zh_CN" w:bidi="zh_CN"/>
        </w:rPr>
        <w:t>1CH 22:8</w:t>
      </w:r>
      <w:r>
        <w:rPr>
          <w:lang w:val="zh_CN" w:bidi="zh_CN"/>
        </w:rPr>
        <w:t xml:space="preserve"> · </w:t>
      </w:r>
      <w:r>
        <w:rPr>
          <w:lang w:val="zh_CN" w:bidi="zh_CN"/>
        </w:rPr>
        <w:t>1CH 29:1</w:t>
      </w:r>
      <w:r>
        <w:rPr>
          <w:lang w:val="zh_CN" w:bidi="zh_CN"/>
        </w:rPr>
        <w:t xml:space="preserve"> · </w:t>
      </w:r>
      <w:r>
        <w:rPr>
          <w:lang w:val="zh_CN" w:bidi="zh_CN"/>
        </w:rPr>
        <w:t>1CH 29:9</w:t>
      </w:r>
      <w:r>
        <w:rPr>
          <w:lang w:val="zh_CN" w:bidi="zh_CN"/>
        </w:rPr>
        <w:t xml:space="preserve"> · </w:t>
      </w:r>
      <w:r>
        <w:rPr>
          <w:lang w:val="zh_CN" w:bidi="zh_CN"/>
        </w:rPr>
        <w:t>1CH 29:22</w:t>
      </w:r>
      <w:r>
        <w:rPr>
          <w:lang w:val="zh_CN" w:bidi="zh_CN"/>
        </w:rPr>
        <w:t xml:space="preserve"> · </w:t>
      </w:r>
      <w:r>
        <w:rPr>
          <w:lang w:val="zh_CN" w:bidi="zh_CN"/>
        </w:rPr>
        <w:t>2CH 1:8</w:t>
      </w:r>
      <w:r>
        <w:rPr>
          <w:lang w:val="zh_CN" w:bidi="zh_CN"/>
        </w:rPr>
        <w:t xml:space="preserve"> · </w:t>
      </w:r>
      <w:r>
        <w:rPr>
          <w:lang w:val="zh_CN" w:bidi="zh_CN"/>
        </w:rPr>
        <w:t>2CH 6:32</w:t>
      </w:r>
      <w:r>
        <w:rPr>
          <w:lang w:val="zh_CN" w:bidi="zh_CN"/>
        </w:rPr>
        <w:t xml:space="preserve"> · </w:t>
      </w:r>
      <w:r>
        <w:rPr>
          <w:lang w:val="zh_CN" w:bidi="zh_CN"/>
        </w:rPr>
        <w:t>2CH 15:14</w:t>
      </w:r>
      <w:r>
        <w:rPr>
          <w:lang w:val="zh_CN" w:bidi="zh_CN"/>
        </w:rPr>
        <w:t xml:space="preserve"> · </w:t>
      </w:r>
      <w:r>
        <w:rPr>
          <w:lang w:val="zh_CN" w:bidi="zh_CN"/>
        </w:rPr>
        <w:t>2CH 16:14</w:t>
      </w:r>
      <w:r>
        <w:rPr>
          <w:lang w:val="zh_CN" w:bidi="zh_CN"/>
        </w:rPr>
        <w:t xml:space="preserve"> · </w:t>
      </w:r>
      <w:r>
        <w:rPr>
          <w:lang w:val="zh_CN" w:bidi="zh_CN"/>
        </w:rPr>
        <w:t>2CH 20:19</w:t>
      </w:r>
      <w:r>
        <w:rPr>
          <w:lang w:val="zh_CN" w:bidi="zh_CN"/>
        </w:rPr>
        <w:t xml:space="preserve"> · </w:t>
      </w:r>
      <w:r>
        <w:rPr>
          <w:lang w:val="zh_CN" w:bidi="zh_CN"/>
        </w:rPr>
        <w:t>2CH 21:14</w:t>
      </w:r>
      <w:r>
        <w:rPr>
          <w:lang w:val="zh_CN" w:bidi="zh_CN"/>
        </w:rPr>
        <w:t xml:space="preserve"> · </w:t>
      </w:r>
      <w:r>
        <w:rPr>
          <w:lang w:val="zh_CN" w:bidi="zh_CN"/>
        </w:rPr>
        <w:t>2CH 28:5</w:t>
      </w:r>
      <w:r>
        <w:rPr>
          <w:lang w:val="zh_CN" w:bidi="zh_CN"/>
        </w:rPr>
        <w:t xml:space="preserve"> · </w:t>
      </w:r>
      <w:r>
        <w:rPr>
          <w:lang w:val="zh_CN" w:bidi="zh_CN"/>
        </w:rPr>
        <w:t>2CH 30:21</w:t>
      </w:r>
      <w:r>
        <w:rPr>
          <w:lang w:val="zh_CN" w:bidi="zh_CN"/>
        </w:rPr>
        <w:t xml:space="preserve"> · </w:t>
      </w:r>
      <w:r>
        <w:rPr>
          <w:lang w:val="zh_CN" w:bidi="zh_CN"/>
        </w:rPr>
        <w:t>2CH 30:26</w:t>
      </w:r>
      <w:r>
        <w:rPr>
          <w:lang w:val="zh_CN" w:bidi="zh_CN"/>
        </w:rPr>
        <w:t xml:space="preserve"> · </w:t>
      </w:r>
      <w:r>
        <w:rPr>
          <w:lang w:val="zh_CN" w:bidi="zh_CN"/>
        </w:rPr>
        <w:t>2CH 32:18</w:t>
      </w:r>
      <w:r>
        <w:rPr>
          <w:lang w:val="zh_CN" w:bidi="zh_CN"/>
        </w:rPr>
        <w:t xml:space="preserve"> · </w:t>
      </w:r>
      <w:r>
        <w:rPr>
          <w:lang w:val="zh_CN" w:bidi="zh_CN"/>
        </w:rPr>
        <w:t>2CH 34:21</w:t>
      </w:r>
      <w:r>
        <w:rPr>
          <w:lang w:val="zh_CN" w:bidi="zh_CN"/>
        </w:rPr>
        <w:t xml:space="preserve"> · </w:t>
      </w:r>
      <w:r>
        <w:rPr>
          <w:lang w:val="zh_CN" w:bidi="zh_CN"/>
        </w:rPr>
        <w:t>EZR 3:11</w:t>
      </w:r>
      <w:r>
        <w:rPr>
          <w:lang w:val="zh_CN" w:bidi="zh_CN"/>
        </w:rPr>
        <w:t xml:space="preserve"> · </w:t>
      </w:r>
      <w:r>
        <w:rPr>
          <w:lang w:val="zh_CN" w:bidi="zh_CN"/>
        </w:rPr>
        <w:t>EZR 3:12</w:t>
      </w:r>
      <w:r>
        <w:rPr>
          <w:lang w:val="zh_CN" w:bidi="zh_CN"/>
        </w:rPr>
        <w:t xml:space="preserve"> · </w:t>
      </w:r>
      <w:r>
        <w:rPr>
          <w:lang w:val="zh_CN" w:bidi="zh_CN"/>
        </w:rPr>
        <w:t>EZR 3:13</w:t>
      </w:r>
      <w:r>
        <w:rPr>
          <w:lang w:val="zh_CN" w:bidi="zh_CN"/>
        </w:rPr>
        <w:t xml:space="preserve"> · </w:t>
      </w:r>
      <w:r>
        <w:rPr>
          <w:lang w:val="zh_CN" w:bidi="zh_CN"/>
        </w:rPr>
        <w:t>EZR 9:7</w:t>
      </w:r>
      <w:r>
        <w:rPr>
          <w:lang w:val="zh_CN" w:bidi="zh_CN"/>
        </w:rPr>
        <w:t xml:space="preserve"> · </w:t>
      </w:r>
      <w:r>
        <w:rPr>
          <w:lang w:val="zh_CN" w:bidi="zh_CN"/>
        </w:rPr>
        <w:t>EZR 9:13</w:t>
      </w:r>
      <w:r>
        <w:rPr>
          <w:lang w:val="zh_CN" w:bidi="zh_CN"/>
        </w:rPr>
        <w:t xml:space="preserve"> · </w:t>
      </w:r>
      <w:r>
        <w:rPr>
          <w:lang w:val="zh_CN" w:bidi="zh_CN"/>
        </w:rPr>
        <w:t>EZR 10:12</w:t>
      </w:r>
      <w:r>
        <w:rPr>
          <w:lang w:val="zh_CN" w:bidi="zh_CN"/>
        </w:rPr>
        <w:t xml:space="preserve"> · </w:t>
      </w:r>
      <w:r>
        <w:rPr>
          <w:lang w:val="zh_CN" w:bidi="zh_CN"/>
        </w:rPr>
        <w:t>NEH 1:3</w:t>
      </w:r>
      <w:r>
        <w:rPr>
          <w:lang w:val="zh_CN" w:bidi="zh_CN"/>
        </w:rPr>
        <w:t xml:space="preserve"> · </w:t>
      </w:r>
      <w:r>
        <w:rPr>
          <w:lang w:val="zh_CN" w:bidi="zh_CN"/>
        </w:rPr>
        <w:t>NEH 1:10</w:t>
      </w:r>
      <w:r>
        <w:rPr>
          <w:lang w:val="zh_CN" w:bidi="zh_CN"/>
        </w:rPr>
        <w:t xml:space="preserve"> · </w:t>
      </w:r>
      <w:r>
        <w:rPr>
          <w:lang w:val="zh_CN" w:bidi="zh_CN"/>
        </w:rPr>
        <w:t>NEH 2:10</w:t>
      </w:r>
      <w:r>
        <w:rPr>
          <w:lang w:val="zh_CN" w:bidi="zh_CN"/>
        </w:rPr>
        <w:t xml:space="preserve"> · </w:t>
      </w:r>
      <w:r>
        <w:rPr>
          <w:lang w:val="zh_CN" w:bidi="zh_CN"/>
        </w:rPr>
        <w:t>NEH 5:1</w:t>
      </w:r>
      <w:r>
        <w:rPr>
          <w:lang w:val="zh_CN" w:bidi="zh_CN"/>
        </w:rPr>
        <w:t xml:space="preserve"> · </w:t>
      </w:r>
      <w:r>
        <w:rPr>
          <w:lang w:val="zh_CN" w:bidi="zh_CN"/>
        </w:rPr>
        <w:t>NEH 6:3</w:t>
      </w:r>
      <w:r>
        <w:rPr>
          <w:lang w:val="zh_CN" w:bidi="zh_CN"/>
        </w:rPr>
        <w:t xml:space="preserve"> · </w:t>
      </w:r>
      <w:r>
        <w:rPr>
          <w:lang w:val="zh_CN" w:bidi="zh_CN"/>
        </w:rPr>
        <w:t>NEH 8:12</w:t>
      </w:r>
      <w:r>
        <w:rPr>
          <w:lang w:val="zh_CN" w:bidi="zh_CN"/>
        </w:rPr>
        <w:t xml:space="preserve"> · </w:t>
      </w:r>
      <w:r>
        <w:rPr>
          <w:lang w:val="zh_CN" w:bidi="zh_CN"/>
        </w:rPr>
        <w:t>NEH 8:17</w:t>
      </w:r>
      <w:r>
        <w:rPr>
          <w:lang w:val="zh_CN" w:bidi="zh_CN"/>
        </w:rPr>
        <w:t xml:space="preserve"> · </w:t>
      </w:r>
      <w:r>
        <w:rPr>
          <w:lang w:val="zh_CN" w:bidi="zh_CN"/>
        </w:rPr>
        <w:t>NEH 9:4</w:t>
      </w:r>
      <w:r>
        <w:rPr>
          <w:lang w:val="zh_CN" w:bidi="zh_CN"/>
        </w:rPr>
        <w:t xml:space="preserve"> · </w:t>
      </w:r>
      <w:r>
        <w:rPr>
          <w:lang w:val="zh_CN" w:bidi="zh_CN"/>
        </w:rPr>
        <w:t>NEH 9:18</w:t>
      </w:r>
      <w:r>
        <w:rPr>
          <w:lang w:val="zh_CN" w:bidi="zh_CN"/>
        </w:rPr>
        <w:t xml:space="preserve"> · </w:t>
      </w:r>
      <w:r>
        <w:rPr>
          <w:lang w:val="zh_CN" w:bidi="zh_CN"/>
        </w:rPr>
        <w:t>NEH 9:25</w:t>
      </w:r>
      <w:r>
        <w:rPr>
          <w:lang w:val="zh_CN" w:bidi="zh_CN"/>
        </w:rPr>
        <w:t xml:space="preserve"> · </w:t>
      </w:r>
      <w:r>
        <w:rPr>
          <w:lang w:val="zh_CN" w:bidi="zh_CN"/>
        </w:rPr>
        <w:t>NEH 9:26</w:t>
      </w:r>
      <w:r>
        <w:rPr>
          <w:lang w:val="zh_CN" w:bidi="zh_CN"/>
        </w:rPr>
        <w:t xml:space="preserve"> · </w:t>
      </w:r>
      <w:r>
        <w:rPr>
          <w:lang w:val="zh_CN" w:bidi="zh_CN"/>
        </w:rPr>
        <w:t>NEH 9:37</w:t>
      </w:r>
      <w:r>
        <w:rPr>
          <w:lang w:val="zh_CN" w:bidi="zh_CN"/>
        </w:rPr>
        <w:t xml:space="preserve"> · </w:t>
      </w:r>
      <w:r>
        <w:rPr>
          <w:lang w:val="zh_CN" w:bidi="zh_CN"/>
        </w:rPr>
        <w:t>NEH 12:43</w:t>
      </w:r>
      <w:r>
        <w:rPr>
          <w:lang w:val="zh_CN" w:bidi="zh_CN"/>
        </w:rPr>
        <w:t xml:space="preserve"> · </w:t>
      </w:r>
      <w:r>
        <w:rPr>
          <w:lang w:val="zh_CN" w:bidi="zh_CN"/>
        </w:rPr>
        <w:t>NEH 12:43</w:t>
      </w:r>
      <w:r>
        <w:rPr>
          <w:lang w:val="zh_CN" w:bidi="zh_CN"/>
        </w:rPr>
        <w:t xml:space="preserve"> · </w:t>
      </w:r>
      <w:r>
        <w:rPr>
          <w:lang w:val="zh_CN" w:bidi="zh_CN"/>
        </w:rPr>
        <w:t>NEH 13:27</w:t>
      </w:r>
      <w:r>
        <w:rPr>
          <w:lang w:val="zh_CN" w:bidi="zh_CN"/>
        </w:rPr>
        <w:t xml:space="preserve"> · </w:t>
      </w:r>
      <w:r>
        <w:rPr>
          <w:lang w:val="zh_CN" w:bidi="zh_CN"/>
        </w:rPr>
        <w:t>EST 2:18</w:t>
      </w:r>
      <w:r>
        <w:rPr>
          <w:lang w:val="zh_CN" w:bidi="zh_CN"/>
        </w:rPr>
        <w:t xml:space="preserve"> · </w:t>
      </w:r>
      <w:r>
        <w:rPr>
          <w:lang w:val="zh_CN" w:bidi="zh_CN"/>
        </w:rPr>
        <w:t>EST 4:1</w:t>
      </w:r>
      <w:r>
        <w:rPr>
          <w:lang w:val="zh_CN" w:bidi="zh_CN"/>
        </w:rPr>
        <w:t xml:space="preserve"> · </w:t>
      </w:r>
      <w:r>
        <w:rPr>
          <w:lang w:val="zh_CN" w:bidi="zh_CN"/>
        </w:rPr>
        <w:t>EST 4:3</w:t>
      </w:r>
      <w:r>
        <w:rPr>
          <w:lang w:val="zh_CN" w:bidi="zh_CN"/>
        </w:rPr>
        <w:t xml:space="preserve"> · </w:t>
      </w:r>
      <w:r>
        <w:rPr>
          <w:lang w:val="zh_CN" w:bidi="zh_CN"/>
        </w:rPr>
        <w:t>EST 8:15</w:t>
      </w:r>
      <w:r>
        <w:rPr>
          <w:lang w:val="zh_CN" w:bidi="zh_CN"/>
        </w:rPr>
        <w:t xml:space="preserve"> · </w:t>
      </w:r>
      <w:r>
        <w:rPr>
          <w:lang w:val="zh_CN" w:bidi="zh_CN"/>
        </w:rPr>
        <w:t>JOB 1:19</w:t>
      </w:r>
      <w:r>
        <w:rPr>
          <w:lang w:val="zh_CN" w:bidi="zh_CN"/>
        </w:rPr>
        <w:t xml:space="preserve"> · </w:t>
      </w:r>
      <w:r>
        <w:rPr>
          <w:lang w:val="zh_CN" w:bidi="zh_CN"/>
        </w:rPr>
        <w:t>JOB 5:9</w:t>
      </w:r>
      <w:r>
        <w:rPr>
          <w:lang w:val="zh_CN" w:bidi="zh_CN"/>
        </w:rPr>
        <w:t xml:space="preserve"> · </w:t>
      </w:r>
      <w:r>
        <w:rPr>
          <w:lang w:val="zh_CN" w:bidi="zh_CN"/>
        </w:rPr>
        <w:t>JOB 9:10</w:t>
      </w:r>
      <w:r>
        <w:rPr>
          <w:lang w:val="zh_CN" w:bidi="zh_CN"/>
        </w:rPr>
        <w:t xml:space="preserve"> · </w:t>
      </w:r>
      <w:r>
        <w:rPr>
          <w:lang w:val="zh_CN" w:bidi="zh_CN"/>
        </w:rPr>
        <w:t>JOB 37:5</w:t>
      </w:r>
      <w:r>
        <w:rPr>
          <w:lang w:val="zh_CN" w:bidi="zh_CN"/>
        </w:rPr>
        <w:t xml:space="preserve"> · </w:t>
      </w:r>
      <w:r>
        <w:rPr>
          <w:lang w:val="zh_CN" w:bidi="zh_CN"/>
        </w:rPr>
        <w:t>PSA 12:4</w:t>
      </w:r>
      <w:r>
        <w:rPr>
          <w:lang w:val="zh_CN" w:bidi="zh_CN"/>
        </w:rPr>
        <w:t xml:space="preserve"> · </w:t>
      </w:r>
      <w:r>
        <w:rPr>
          <w:lang w:val="zh_CN" w:bidi="zh_CN"/>
        </w:rPr>
        <w:t>PSA 21:6</w:t>
      </w:r>
      <w:r>
        <w:rPr>
          <w:lang w:val="zh_CN" w:bidi="zh_CN"/>
        </w:rPr>
        <w:t xml:space="preserve"> · </w:t>
      </w:r>
      <w:r>
        <w:rPr>
          <w:lang w:val="zh_CN" w:bidi="zh_CN"/>
        </w:rPr>
        <w:t>PSA 57:11</w:t>
      </w:r>
      <w:r>
        <w:rPr>
          <w:lang w:val="zh_CN" w:bidi="zh_CN"/>
        </w:rPr>
        <w:t xml:space="preserve"> · </w:t>
      </w:r>
      <w:r>
        <w:rPr>
          <w:lang w:val="zh_CN" w:bidi="zh_CN"/>
        </w:rPr>
        <w:t>PSA 71:19</w:t>
      </w:r>
      <w:r>
        <w:rPr>
          <w:lang w:val="zh_CN" w:bidi="zh_CN"/>
        </w:rPr>
        <w:t xml:space="preserve"> · </w:t>
      </w:r>
      <w:r>
        <w:rPr>
          <w:lang w:val="zh_CN" w:bidi="zh_CN"/>
        </w:rPr>
        <w:t>PSA 76:2</w:t>
      </w:r>
      <w:r>
        <w:rPr>
          <w:lang w:val="zh_CN" w:bidi="zh_CN"/>
        </w:rPr>
        <w:t xml:space="preserve"> · </w:t>
      </w:r>
      <w:r>
        <w:rPr>
          <w:lang w:val="zh_CN" w:bidi="zh_CN"/>
        </w:rPr>
        <w:t>PSA 86:13</w:t>
      </w:r>
      <w:r>
        <w:rPr>
          <w:lang w:val="zh_CN" w:bidi="zh_CN"/>
        </w:rPr>
        <w:t xml:space="preserve"> · </w:t>
      </w:r>
      <w:r>
        <w:rPr>
          <w:lang w:val="zh_CN" w:bidi="zh_CN"/>
        </w:rPr>
        <w:t>PSA 99:3</w:t>
      </w:r>
      <w:r>
        <w:rPr>
          <w:lang w:val="zh_CN" w:bidi="zh_CN"/>
        </w:rPr>
        <w:t xml:space="preserve"> · </w:t>
      </w:r>
      <w:r>
        <w:rPr>
          <w:lang w:val="zh_CN" w:bidi="zh_CN"/>
        </w:rPr>
        <w:t>PSA 106:21</w:t>
      </w:r>
      <w:r>
        <w:rPr>
          <w:lang w:val="zh_CN" w:bidi="zh_CN"/>
        </w:rPr>
        <w:t xml:space="preserve"> · </w:t>
      </w:r>
      <w:r>
        <w:rPr>
          <w:lang w:val="zh_CN" w:bidi="zh_CN"/>
        </w:rPr>
        <w:t>PSA 108:5</w:t>
      </w:r>
      <w:r>
        <w:rPr>
          <w:lang w:val="zh_CN" w:bidi="zh_CN"/>
        </w:rPr>
        <w:t xml:space="preserve"> · </w:t>
      </w:r>
      <w:r>
        <w:rPr>
          <w:lang w:val="zh_CN" w:bidi="zh_CN"/>
        </w:rPr>
        <w:t>PSA 111:2</w:t>
      </w:r>
      <w:r>
        <w:rPr>
          <w:lang w:val="zh_CN" w:bidi="zh_CN"/>
        </w:rPr>
        <w:t xml:space="preserve"> · </w:t>
      </w:r>
      <w:r>
        <w:rPr>
          <w:lang w:val="zh_CN" w:bidi="zh_CN"/>
        </w:rPr>
        <w:t>PSA 131:1</w:t>
      </w:r>
      <w:r>
        <w:rPr>
          <w:lang w:val="zh_CN" w:bidi="zh_CN"/>
        </w:rPr>
        <w:t xml:space="preserve"> · </w:t>
      </w:r>
      <w:r>
        <w:rPr>
          <w:lang w:val="zh_CN" w:bidi="zh_CN"/>
        </w:rPr>
        <w:t>PSA 136:4</w:t>
      </w:r>
      <w:r>
        <w:rPr>
          <w:lang w:val="zh_CN" w:bidi="zh_CN"/>
        </w:rPr>
        <w:t xml:space="preserve"> · </w:t>
      </w:r>
      <w:r>
        <w:rPr>
          <w:lang w:val="zh_CN" w:bidi="zh_CN"/>
        </w:rPr>
        <w:t>PSA 138:5</w:t>
      </w:r>
      <w:r>
        <w:rPr>
          <w:lang w:val="zh_CN" w:bidi="zh_CN"/>
        </w:rPr>
        <w:t xml:space="preserve"> · </w:t>
      </w:r>
      <w:r>
        <w:rPr>
          <w:lang w:val="zh_CN" w:bidi="zh_CN"/>
        </w:rPr>
        <w:t>PSA 145:8</w:t>
      </w:r>
      <w:r>
        <w:rPr>
          <w:lang w:val="zh_CN" w:bidi="zh_CN"/>
        </w:rPr>
        <w:t xml:space="preserve"> · </w:t>
      </w:r>
      <w:r>
        <w:rPr>
          <w:lang w:val="zh_CN" w:bidi="zh_CN"/>
        </w:rPr>
        <w:t>PRO 19:19</w:t>
      </w:r>
      <w:r>
        <w:rPr>
          <w:lang w:val="zh_CN" w:bidi="zh_CN"/>
        </w:rPr>
        <w:t xml:space="preserve"> · </w:t>
      </w:r>
      <w:r>
        <w:rPr>
          <w:lang w:val="zh_CN" w:bidi="zh_CN"/>
        </w:rPr>
        <w:t>PRO 27:14</w:t>
      </w:r>
      <w:r>
        <w:rPr>
          <w:lang w:val="zh_CN" w:bidi="zh_CN"/>
        </w:rPr>
        <w:t xml:space="preserve"> · </w:t>
      </w:r>
      <w:r>
        <w:rPr>
          <w:lang w:val="zh_CN" w:bidi="zh_CN"/>
        </w:rPr>
        <w:t>ECC 9:13</w:t>
      </w:r>
      <w:r>
        <w:rPr>
          <w:lang w:val="zh_CN" w:bidi="zh_CN"/>
        </w:rPr>
        <w:t xml:space="preserve"> · </w:t>
      </w:r>
      <w:r>
        <w:rPr>
          <w:lang w:val="zh_CN" w:bidi="zh_CN"/>
        </w:rPr>
        <w:t>ECC 10:4</w:t>
      </w:r>
      <w:r>
        <w:rPr>
          <w:lang w:val="zh_CN" w:bidi="zh_CN"/>
        </w:rPr>
        <w:t xml:space="preserve"> · </w:t>
      </w:r>
      <w:r>
        <w:rPr>
          <w:lang w:val="zh_CN" w:bidi="zh_CN"/>
        </w:rPr>
        <w:t>ISA 9:1</w:t>
      </w:r>
      <w:r>
        <w:rPr>
          <w:lang w:val="zh_CN" w:bidi="zh_CN"/>
        </w:rPr>
        <w:t xml:space="preserve"> · </w:t>
      </w:r>
      <w:r>
        <w:rPr>
          <w:lang w:val="zh_CN" w:bidi="zh_CN"/>
        </w:rPr>
        <w:t>ISA 29:6</w:t>
      </w:r>
      <w:r>
        <w:rPr>
          <w:lang w:val="zh_CN" w:bidi="zh_CN"/>
        </w:rPr>
        <w:t xml:space="preserve"> · </w:t>
      </w:r>
      <w:r>
        <w:rPr>
          <w:lang w:val="zh_CN" w:bidi="zh_CN"/>
        </w:rPr>
        <w:t>ISA 34:6</w:t>
      </w:r>
      <w:r>
        <w:rPr>
          <w:lang w:val="zh_CN" w:bidi="zh_CN"/>
        </w:rPr>
        <w:t xml:space="preserve"> · </w:t>
      </w:r>
      <w:r>
        <w:rPr>
          <w:lang w:val="zh_CN" w:bidi="zh_CN"/>
        </w:rPr>
        <w:t>ISA 36:13</w:t>
      </w:r>
      <w:r>
        <w:rPr>
          <w:lang w:val="zh_CN" w:bidi="zh_CN"/>
        </w:rPr>
        <w:t xml:space="preserve"> · </w:t>
      </w:r>
      <w:r>
        <w:rPr>
          <w:lang w:val="zh_CN" w:bidi="zh_CN"/>
        </w:rPr>
        <w:t>ISA 38:3</w:t>
      </w:r>
      <w:r>
        <w:rPr>
          <w:lang w:val="zh_CN" w:bidi="zh_CN"/>
        </w:rPr>
        <w:t xml:space="preserve"> · </w:t>
      </w:r>
      <w:r>
        <w:rPr>
          <w:lang w:val="zh_CN" w:bidi="zh_CN"/>
        </w:rPr>
        <w:t>ISA 54:7</w:t>
      </w:r>
      <w:r>
        <w:rPr>
          <w:lang w:val="zh_CN" w:bidi="zh_CN"/>
        </w:rPr>
        <w:t xml:space="preserve"> · </w:t>
      </w:r>
      <w:r>
        <w:rPr>
          <w:lang w:val="zh_CN" w:bidi="zh_CN"/>
        </w:rPr>
        <w:t>ISA 56:12</w:t>
      </w:r>
      <w:r>
        <w:rPr>
          <w:lang w:val="zh_CN" w:bidi="zh_CN"/>
        </w:rPr>
        <w:t xml:space="preserve"> · </w:t>
      </w:r>
      <w:r>
        <w:rPr>
          <w:lang w:val="zh_CN" w:bidi="zh_CN"/>
        </w:rPr>
        <w:t>JER 4:6</w:t>
      </w:r>
      <w:r>
        <w:rPr>
          <w:lang w:val="zh_CN" w:bidi="zh_CN"/>
        </w:rPr>
        <w:t xml:space="preserve"> · </w:t>
      </w:r>
      <w:r>
        <w:rPr>
          <w:lang w:val="zh_CN" w:bidi="zh_CN"/>
        </w:rPr>
        <w:t>JER 6:1</w:t>
      </w:r>
      <w:r>
        <w:rPr>
          <w:lang w:val="zh_CN" w:bidi="zh_CN"/>
        </w:rPr>
        <w:t xml:space="preserve"> · </w:t>
      </w:r>
      <w:r>
        <w:rPr>
          <w:lang w:val="zh_CN" w:bidi="zh_CN"/>
        </w:rPr>
        <w:t>JER 10:6</w:t>
      </w:r>
      <w:r>
        <w:rPr>
          <w:lang w:val="zh_CN" w:bidi="zh_CN"/>
        </w:rPr>
        <w:t xml:space="preserve"> · </w:t>
      </w:r>
      <w:r>
        <w:rPr>
          <w:lang w:val="zh_CN" w:bidi="zh_CN"/>
        </w:rPr>
        <w:t>JER 10:22</w:t>
      </w:r>
      <w:r>
        <w:rPr>
          <w:lang w:val="zh_CN" w:bidi="zh_CN"/>
        </w:rPr>
        <w:t xml:space="preserve"> · </w:t>
      </w:r>
      <w:r>
        <w:rPr>
          <w:lang w:val="zh_CN" w:bidi="zh_CN"/>
        </w:rPr>
        <w:t>JER 11:16</w:t>
      </w:r>
      <w:r>
        <w:rPr>
          <w:lang w:val="zh_CN" w:bidi="zh_CN"/>
        </w:rPr>
        <w:t xml:space="preserve"> · </w:t>
      </w:r>
      <w:r>
        <w:rPr>
          <w:lang w:val="zh_CN" w:bidi="zh_CN"/>
        </w:rPr>
        <w:t>JER 14:17</w:t>
      </w:r>
      <w:r>
        <w:rPr>
          <w:lang w:val="zh_CN" w:bidi="zh_CN"/>
        </w:rPr>
        <w:t xml:space="preserve"> · </w:t>
      </w:r>
      <w:r>
        <w:rPr>
          <w:lang w:val="zh_CN" w:bidi="zh_CN"/>
        </w:rPr>
        <w:t>JER 16:10</w:t>
      </w:r>
      <w:r>
        <w:rPr>
          <w:lang w:val="zh_CN" w:bidi="zh_CN"/>
        </w:rPr>
        <w:t xml:space="preserve"> · </w:t>
      </w:r>
      <w:r>
        <w:rPr>
          <w:lang w:val="zh_CN" w:bidi="zh_CN"/>
        </w:rPr>
        <w:t>JER 21:5</w:t>
      </w:r>
      <w:r>
        <w:rPr>
          <w:lang w:val="zh_CN" w:bidi="zh_CN"/>
        </w:rPr>
        <w:t xml:space="preserve"> · </w:t>
      </w:r>
      <w:r>
        <w:rPr>
          <w:lang w:val="zh_CN" w:bidi="zh_CN"/>
        </w:rPr>
        <w:t>JER 21:6</w:t>
      </w:r>
      <w:r>
        <w:rPr>
          <w:lang w:val="zh_CN" w:bidi="zh_CN"/>
        </w:rPr>
        <w:t xml:space="preserve"> · </w:t>
      </w:r>
      <w:r>
        <w:rPr>
          <w:lang w:val="zh_CN" w:bidi="zh_CN"/>
        </w:rPr>
        <w:t>JER 25:32</w:t>
      </w:r>
      <w:r>
        <w:rPr>
          <w:lang w:val="zh_CN" w:bidi="zh_CN"/>
        </w:rPr>
        <w:t xml:space="preserve"> · </w:t>
      </w:r>
      <w:r>
        <w:rPr>
          <w:lang w:val="zh_CN" w:bidi="zh_CN"/>
        </w:rPr>
        <w:t>JER 26:19</w:t>
      </w:r>
      <w:r>
        <w:rPr>
          <w:lang w:val="zh_CN" w:bidi="zh_CN"/>
        </w:rPr>
        <w:t xml:space="preserve"> · </w:t>
      </w:r>
      <w:r>
        <w:rPr>
          <w:lang w:val="zh_CN" w:bidi="zh_CN"/>
        </w:rPr>
        <w:t>JER 27:5</w:t>
      </w:r>
      <w:r>
        <w:rPr>
          <w:lang w:val="zh_CN" w:bidi="zh_CN"/>
        </w:rPr>
        <w:t xml:space="preserve"> · </w:t>
      </w:r>
      <w:r>
        <w:rPr>
          <w:lang w:val="zh_CN" w:bidi="zh_CN"/>
        </w:rPr>
        <w:t>JER 28:8</w:t>
      </w:r>
      <w:r>
        <w:rPr>
          <w:lang w:val="zh_CN" w:bidi="zh_CN"/>
        </w:rPr>
        <w:t xml:space="preserve"> · </w:t>
      </w:r>
      <w:r>
        <w:rPr>
          <w:lang w:val="zh_CN" w:bidi="zh_CN"/>
        </w:rPr>
        <w:t>JER 30:7</w:t>
      </w:r>
      <w:r>
        <w:rPr>
          <w:lang w:val="zh_CN" w:bidi="zh_CN"/>
        </w:rPr>
        <w:t xml:space="preserve"> · </w:t>
      </w:r>
      <w:r>
        <w:rPr>
          <w:lang w:val="zh_CN" w:bidi="zh_CN"/>
        </w:rPr>
        <w:t>JER 32:17</w:t>
      </w:r>
      <w:r>
        <w:rPr>
          <w:lang w:val="zh_CN" w:bidi="zh_CN"/>
        </w:rPr>
        <w:t xml:space="preserve"> · </w:t>
      </w:r>
      <w:r>
        <w:rPr>
          <w:lang w:val="zh_CN" w:bidi="zh_CN"/>
        </w:rPr>
        <w:t>JER 32:19</w:t>
      </w:r>
      <w:r>
        <w:rPr>
          <w:lang w:val="zh_CN" w:bidi="zh_CN"/>
        </w:rPr>
        <w:t xml:space="preserve"> · </w:t>
      </w:r>
      <w:r>
        <w:rPr>
          <w:lang w:val="zh_CN" w:bidi="zh_CN"/>
        </w:rPr>
        <w:t>JER 32:21</w:t>
      </w:r>
      <w:r>
        <w:rPr>
          <w:lang w:val="zh_CN" w:bidi="zh_CN"/>
        </w:rPr>
        <w:t xml:space="preserve"> · </w:t>
      </w:r>
      <w:r>
        <w:rPr>
          <w:lang w:val="zh_CN" w:bidi="zh_CN"/>
        </w:rPr>
        <w:t>JER 32:37</w:t>
      </w:r>
      <w:r>
        <w:rPr>
          <w:lang w:val="zh_CN" w:bidi="zh_CN"/>
        </w:rPr>
        <w:t xml:space="preserve"> · </w:t>
      </w:r>
      <w:r>
        <w:rPr>
          <w:lang w:val="zh_CN" w:bidi="zh_CN"/>
        </w:rPr>
        <w:t>JER 32:42</w:t>
      </w:r>
      <w:r>
        <w:rPr>
          <w:lang w:val="zh_CN" w:bidi="zh_CN"/>
        </w:rPr>
        <w:t xml:space="preserve"> · </w:t>
      </w:r>
      <w:r>
        <w:rPr>
          <w:lang w:val="zh_CN" w:bidi="zh_CN"/>
        </w:rPr>
        <w:t>JER 33:3</w:t>
      </w:r>
      <w:r>
        <w:rPr>
          <w:lang w:val="zh_CN" w:bidi="zh_CN"/>
        </w:rPr>
        <w:t xml:space="preserve"> · </w:t>
      </w:r>
      <w:r>
        <w:rPr>
          <w:lang w:val="zh_CN" w:bidi="zh_CN"/>
        </w:rPr>
        <w:t>JER 36:7</w:t>
      </w:r>
      <w:r>
        <w:rPr>
          <w:lang w:val="zh_CN" w:bidi="zh_CN"/>
        </w:rPr>
        <w:t xml:space="preserve"> · </w:t>
      </w:r>
      <w:r>
        <w:rPr>
          <w:lang w:val="zh_CN" w:bidi="zh_CN"/>
        </w:rPr>
        <w:t>JER 44:7</w:t>
      </w:r>
      <w:r>
        <w:rPr>
          <w:lang w:val="zh_CN" w:bidi="zh_CN"/>
        </w:rPr>
        <w:t xml:space="preserve"> · </w:t>
      </w:r>
      <w:r>
        <w:rPr>
          <w:lang w:val="zh_CN" w:bidi="zh_CN"/>
        </w:rPr>
        <w:t>JER 44:26</w:t>
      </w:r>
      <w:r>
        <w:rPr>
          <w:lang w:val="zh_CN" w:bidi="zh_CN"/>
        </w:rPr>
        <w:t xml:space="preserve"> · </w:t>
      </w:r>
      <w:r>
        <w:rPr>
          <w:lang w:val="zh_CN" w:bidi="zh_CN"/>
        </w:rPr>
        <w:t>JER 45:5</w:t>
      </w:r>
      <w:r>
        <w:rPr>
          <w:lang w:val="zh_CN" w:bidi="zh_CN"/>
        </w:rPr>
        <w:t xml:space="preserve"> · </w:t>
      </w:r>
      <w:r>
        <w:rPr>
          <w:lang w:val="zh_CN" w:bidi="zh_CN"/>
        </w:rPr>
        <w:t>JER 48:3</w:t>
      </w:r>
      <w:r>
        <w:rPr>
          <w:lang w:val="zh_CN" w:bidi="zh_CN"/>
        </w:rPr>
        <w:t xml:space="preserve"> · </w:t>
      </w:r>
      <w:r>
        <w:rPr>
          <w:lang w:val="zh_CN" w:bidi="zh_CN"/>
        </w:rPr>
        <w:t>JER 50:22</w:t>
      </w:r>
      <w:r>
        <w:rPr>
          <w:lang w:val="zh_CN" w:bidi="zh_CN"/>
        </w:rPr>
        <w:t xml:space="preserve"> · </w:t>
      </w:r>
      <w:r>
        <w:rPr>
          <w:lang w:val="zh_CN" w:bidi="zh_CN"/>
        </w:rPr>
        <w:t>JER 51:54</w:t>
      </w:r>
      <w:r>
        <w:rPr>
          <w:lang w:val="zh_CN" w:bidi="zh_CN"/>
        </w:rPr>
        <w:t xml:space="preserve"> · </w:t>
      </w:r>
      <w:r>
        <w:rPr>
          <w:lang w:val="zh_CN" w:bidi="zh_CN"/>
        </w:rPr>
        <w:t>JER 51:55</w:t>
      </w:r>
      <w:r>
        <w:rPr>
          <w:lang w:val="zh_CN" w:bidi="zh_CN"/>
        </w:rPr>
        <w:t xml:space="preserve"> · </w:t>
      </w:r>
      <w:r>
        <w:rPr>
          <w:lang w:val="zh_CN" w:bidi="zh_CN"/>
        </w:rPr>
        <w:t>LAM 2:13</w:t>
      </w:r>
      <w:r>
        <w:rPr>
          <w:lang w:val="zh_CN" w:bidi="zh_CN"/>
        </w:rPr>
        <w:t xml:space="preserve"> · </w:t>
      </w:r>
      <w:r>
        <w:rPr>
          <w:lang w:val="zh_CN" w:bidi="zh_CN"/>
        </w:rPr>
        <w:t>EZK 3:12</w:t>
      </w:r>
      <w:r>
        <w:rPr>
          <w:lang w:val="zh_CN" w:bidi="zh_CN"/>
        </w:rPr>
        <w:t xml:space="preserve"> · </w:t>
      </w:r>
      <w:r>
        <w:rPr>
          <w:lang w:val="zh_CN" w:bidi="zh_CN"/>
        </w:rPr>
        <w:t>EZK 3:13</w:t>
      </w:r>
      <w:r>
        <w:rPr>
          <w:lang w:val="zh_CN" w:bidi="zh_CN"/>
        </w:rPr>
        <w:t xml:space="preserve"> · </w:t>
      </w:r>
      <w:r>
        <w:rPr>
          <w:lang w:val="zh_CN" w:bidi="zh_CN"/>
        </w:rPr>
        <w:t>EZK 8:6</w:t>
      </w:r>
      <w:r>
        <w:rPr>
          <w:lang w:val="zh_CN" w:bidi="zh_CN"/>
        </w:rPr>
        <w:t xml:space="preserve"> · </w:t>
      </w:r>
      <w:r>
        <w:rPr>
          <w:lang w:val="zh_CN" w:bidi="zh_CN"/>
        </w:rPr>
        <w:t>EZK 8:6</w:t>
      </w:r>
      <w:r>
        <w:rPr>
          <w:lang w:val="zh_CN" w:bidi="zh_CN"/>
        </w:rPr>
        <w:t xml:space="preserve"> · </w:t>
      </w:r>
      <w:r>
        <w:rPr>
          <w:lang w:val="zh_CN" w:bidi="zh_CN"/>
        </w:rPr>
        <w:t>EZK 8:13</w:t>
      </w:r>
      <w:r>
        <w:rPr>
          <w:lang w:val="zh_CN" w:bidi="zh_CN"/>
        </w:rPr>
        <w:t xml:space="preserve"> · </w:t>
      </w:r>
      <w:r>
        <w:rPr>
          <w:lang w:val="zh_CN" w:bidi="zh_CN"/>
        </w:rPr>
        <w:t>EZK 8:15</w:t>
      </w:r>
      <w:r>
        <w:rPr>
          <w:lang w:val="zh_CN" w:bidi="zh_CN"/>
        </w:rPr>
        <w:t xml:space="preserve"> · </w:t>
      </w:r>
      <w:r>
        <w:rPr>
          <w:lang w:val="zh_CN" w:bidi="zh_CN"/>
        </w:rPr>
        <w:t>EZK 8:18</w:t>
      </w:r>
      <w:r>
        <w:rPr>
          <w:lang w:val="zh_CN" w:bidi="zh_CN"/>
        </w:rPr>
        <w:t xml:space="preserve"> · </w:t>
      </w:r>
      <w:r>
        <w:rPr>
          <w:lang w:val="zh_CN" w:bidi="zh_CN"/>
        </w:rPr>
        <w:t>EZK 9:1</w:t>
      </w:r>
      <w:r>
        <w:rPr>
          <w:lang w:val="zh_CN" w:bidi="zh_CN"/>
        </w:rPr>
        <w:t xml:space="preserve"> · </w:t>
      </w:r>
      <w:r>
        <w:rPr>
          <w:lang w:val="zh_CN" w:bidi="zh_CN"/>
        </w:rPr>
        <w:t>EZK 9:9</w:t>
      </w:r>
      <w:r>
        <w:rPr>
          <w:lang w:val="zh_CN" w:bidi="zh_CN"/>
        </w:rPr>
        <w:t xml:space="preserve"> · </w:t>
      </w:r>
      <w:r>
        <w:rPr>
          <w:lang w:val="zh_CN" w:bidi="zh_CN"/>
        </w:rPr>
        <w:t>EZK 11:13</w:t>
      </w:r>
      <w:r>
        <w:rPr>
          <w:lang w:val="zh_CN" w:bidi="zh_CN"/>
        </w:rPr>
        <w:t xml:space="preserve"> · </w:t>
      </w:r>
      <w:r>
        <w:rPr>
          <w:lang w:val="zh_CN" w:bidi="zh_CN"/>
        </w:rPr>
        <w:t>EZK 17:9</w:t>
      </w:r>
      <w:r>
        <w:rPr>
          <w:lang w:val="zh_CN" w:bidi="zh_CN"/>
        </w:rPr>
        <w:t xml:space="preserve"> · </w:t>
      </w:r>
      <w:r>
        <w:rPr>
          <w:lang w:val="zh_CN" w:bidi="zh_CN"/>
        </w:rPr>
        <w:t>EZK 21:19</w:t>
      </w:r>
      <w:r>
        <w:rPr>
          <w:lang w:val="zh_CN" w:bidi="zh_CN"/>
        </w:rPr>
        <w:t xml:space="preserve"> · </w:t>
      </w:r>
      <w:r>
        <w:rPr>
          <w:lang w:val="zh_CN" w:bidi="zh_CN"/>
        </w:rPr>
        <w:t>EZK 25:17</w:t>
      </w:r>
      <w:r>
        <w:rPr>
          <w:lang w:val="zh_CN" w:bidi="zh_CN"/>
        </w:rPr>
        <w:t xml:space="preserve"> · </w:t>
      </w:r>
      <w:r>
        <w:rPr>
          <w:lang w:val="zh_CN" w:bidi="zh_CN"/>
        </w:rPr>
        <w:t>EZK 29:18</w:t>
      </w:r>
      <w:r>
        <w:rPr>
          <w:lang w:val="zh_CN" w:bidi="zh_CN"/>
        </w:rPr>
        <w:t xml:space="preserve"> · </w:t>
      </w:r>
      <w:r>
        <w:rPr>
          <w:lang w:val="zh_CN" w:bidi="zh_CN"/>
        </w:rPr>
        <w:t>EZK 36:23</w:t>
      </w:r>
      <w:r>
        <w:rPr>
          <w:lang w:val="zh_CN" w:bidi="zh_CN"/>
        </w:rPr>
        <w:t xml:space="preserve"> · </w:t>
      </w:r>
      <w:r>
        <w:rPr>
          <w:lang w:val="zh_CN" w:bidi="zh_CN"/>
        </w:rPr>
        <w:t>EZK 38:13</w:t>
      </w:r>
      <w:r>
        <w:rPr>
          <w:lang w:val="zh_CN" w:bidi="zh_CN"/>
        </w:rPr>
        <w:t xml:space="preserve"> · </w:t>
      </w:r>
      <w:r>
        <w:rPr>
          <w:lang w:val="zh_CN" w:bidi="zh_CN"/>
        </w:rPr>
        <w:t>EZK 38:19</w:t>
      </w:r>
      <w:r>
        <w:rPr>
          <w:lang w:val="zh_CN" w:bidi="zh_CN"/>
        </w:rPr>
        <w:t xml:space="preserve"> · </w:t>
      </w:r>
      <w:r>
        <w:rPr>
          <w:lang w:val="zh_CN" w:bidi="zh_CN"/>
        </w:rPr>
        <w:t>EZK 39:17</w:t>
      </w:r>
      <w:r>
        <w:rPr>
          <w:lang w:val="zh_CN" w:bidi="zh_CN"/>
        </w:rPr>
        <w:t xml:space="preserve"> · </w:t>
      </w:r>
      <w:r>
        <w:rPr>
          <w:lang w:val="zh_CN" w:bidi="zh_CN"/>
        </w:rPr>
        <w:t>DAN 9:12</w:t>
      </w:r>
      <w:r>
        <w:rPr>
          <w:lang w:val="zh_CN" w:bidi="zh_CN"/>
        </w:rPr>
        <w:t xml:space="preserve"> · </w:t>
      </w:r>
      <w:r>
        <w:rPr>
          <w:lang w:val="zh_CN" w:bidi="zh_CN"/>
        </w:rPr>
        <w:t>DAN 10:1</w:t>
      </w:r>
      <w:r>
        <w:rPr>
          <w:lang w:val="zh_CN" w:bidi="zh_CN"/>
        </w:rPr>
        <w:t xml:space="preserve"> · </w:t>
      </w:r>
      <w:r>
        <w:rPr>
          <w:lang w:val="zh_CN" w:bidi="zh_CN"/>
        </w:rPr>
        <w:t>DAN 10:7</w:t>
      </w:r>
      <w:r>
        <w:rPr>
          <w:lang w:val="zh_CN" w:bidi="zh_CN"/>
        </w:rPr>
        <w:t xml:space="preserve"> · </w:t>
      </w:r>
      <w:r>
        <w:rPr>
          <w:lang w:val="zh_CN" w:bidi="zh_CN"/>
        </w:rPr>
        <w:t>DAN 10:8</w:t>
      </w:r>
      <w:r>
        <w:rPr>
          <w:lang w:val="zh_CN" w:bidi="zh_CN"/>
        </w:rPr>
        <w:t xml:space="preserve"> · </w:t>
      </w:r>
      <w:r>
        <w:rPr>
          <w:lang w:val="zh_CN" w:bidi="zh_CN"/>
        </w:rPr>
        <w:t>DAN 11:2</w:t>
      </w:r>
      <w:r>
        <w:rPr>
          <w:lang w:val="zh_CN" w:bidi="zh_CN"/>
        </w:rPr>
        <w:t xml:space="preserve"> · </w:t>
      </w:r>
      <w:r>
        <w:rPr>
          <w:lang w:val="zh_CN" w:bidi="zh_CN"/>
        </w:rPr>
        <w:t>DAN 11:28</w:t>
      </w:r>
      <w:r>
        <w:rPr>
          <w:lang w:val="zh_CN" w:bidi="zh_CN"/>
        </w:rPr>
        <w:t xml:space="preserve"> · </w:t>
      </w:r>
      <w:r>
        <w:rPr>
          <w:lang w:val="zh_CN" w:bidi="zh_CN"/>
        </w:rPr>
        <w:t>DAN 11:44</w:t>
      </w:r>
      <w:r>
        <w:rPr>
          <w:lang w:val="zh_CN" w:bidi="zh_CN"/>
        </w:rPr>
        <w:t xml:space="preserve"> · </w:t>
      </w:r>
      <w:r>
        <w:rPr>
          <w:lang w:val="zh_CN" w:bidi="zh_CN"/>
        </w:rPr>
        <w:t>HOS 2:2</w:t>
      </w:r>
      <w:r>
        <w:rPr>
          <w:lang w:val="zh_CN" w:bidi="zh_CN"/>
        </w:rPr>
        <w:t xml:space="preserve"> · </w:t>
      </w:r>
      <w:r>
        <w:rPr>
          <w:lang w:val="zh_CN" w:bidi="zh_CN"/>
        </w:rPr>
        <w:t>JOL 2:11</w:t>
      </w:r>
      <w:r>
        <w:rPr>
          <w:lang w:val="zh_CN" w:bidi="zh_CN"/>
        </w:rPr>
        <w:t xml:space="preserve"> · </w:t>
      </w:r>
      <w:r>
        <w:rPr>
          <w:lang w:val="zh_CN" w:bidi="zh_CN"/>
        </w:rPr>
        <w:t>JOL 3:4</w:t>
      </w:r>
      <w:r>
        <w:rPr>
          <w:lang w:val="zh_CN" w:bidi="zh_CN"/>
        </w:rPr>
        <w:t xml:space="preserve"> · </w:t>
      </w:r>
      <w:r>
        <w:rPr>
          <w:lang w:val="zh_CN" w:bidi="zh_CN"/>
        </w:rPr>
        <w:t>JON 1:4</w:t>
      </w:r>
      <w:r>
        <w:rPr>
          <w:lang w:val="zh_CN" w:bidi="zh_CN"/>
        </w:rPr>
        <w:t xml:space="preserve"> · </w:t>
      </w:r>
      <w:r>
        <w:rPr>
          <w:lang w:val="zh_CN" w:bidi="zh_CN"/>
        </w:rPr>
        <w:t>JON 1:4</w:t>
      </w:r>
      <w:r>
        <w:rPr>
          <w:lang w:val="zh_CN" w:bidi="zh_CN"/>
        </w:rPr>
        <w:t xml:space="preserve"> · </w:t>
      </w:r>
      <w:r>
        <w:rPr>
          <w:lang w:val="zh_CN" w:bidi="zh_CN"/>
        </w:rPr>
        <w:t>JON 1:10</w:t>
      </w:r>
      <w:r>
        <w:rPr>
          <w:lang w:val="zh_CN" w:bidi="zh_CN"/>
        </w:rPr>
        <w:t xml:space="preserve"> · </w:t>
      </w:r>
      <w:r>
        <w:rPr>
          <w:lang w:val="zh_CN" w:bidi="zh_CN"/>
        </w:rPr>
        <w:t>JON 1:12</w:t>
      </w:r>
      <w:r>
        <w:rPr>
          <w:lang w:val="zh_CN" w:bidi="zh_CN"/>
        </w:rPr>
        <w:t xml:space="preserve"> · </w:t>
      </w:r>
      <w:r>
        <w:rPr>
          <w:lang w:val="zh_CN" w:bidi="zh_CN"/>
        </w:rPr>
        <w:t>JON 1:16</w:t>
      </w:r>
      <w:r>
        <w:rPr>
          <w:lang w:val="zh_CN" w:bidi="zh_CN"/>
        </w:rPr>
        <w:t xml:space="preserve"> · </w:t>
      </w:r>
      <w:r>
        <w:rPr>
          <w:lang w:val="zh_CN" w:bidi="zh_CN"/>
        </w:rPr>
        <w:t>JON 4:1</w:t>
      </w:r>
      <w:r>
        <w:rPr>
          <w:lang w:val="zh_CN" w:bidi="zh_CN"/>
        </w:rPr>
        <w:t xml:space="preserve"> · </w:t>
      </w:r>
      <w:r>
        <w:rPr>
          <w:lang w:val="zh_CN" w:bidi="zh_CN"/>
        </w:rPr>
        <w:t>JON 4:6</w:t>
      </w:r>
      <w:r>
        <w:rPr>
          <w:lang w:val="zh_CN" w:bidi="zh_CN"/>
        </w:rPr>
        <w:t xml:space="preserve"> · </w:t>
      </w:r>
      <w:r>
        <w:rPr>
          <w:lang w:val="zh_CN" w:bidi="zh_CN"/>
        </w:rPr>
        <w:t>NAM 1:3</w:t>
      </w:r>
      <w:r>
        <w:rPr>
          <w:lang w:val="zh_CN" w:bidi="zh_CN"/>
        </w:rPr>
        <w:t xml:space="preserve"> · </w:t>
      </w:r>
      <w:r>
        <w:rPr>
          <w:lang w:val="zh_CN" w:bidi="zh_CN"/>
        </w:rPr>
        <w:t>ZEP 1:10</w:t>
      </w:r>
      <w:r>
        <w:rPr>
          <w:lang w:val="zh_CN" w:bidi="zh_CN"/>
        </w:rPr>
        <w:t xml:space="preserve"> · </w:t>
      </w:r>
      <w:r>
        <w:rPr>
          <w:lang w:val="zh_CN" w:bidi="zh_CN"/>
        </w:rPr>
        <w:t>ZEP 1:14</w:t>
      </w:r>
      <w:r>
        <w:rPr>
          <w:lang w:val="zh_CN" w:bidi="zh_CN"/>
        </w:rPr>
        <w:t xml:space="preserve"> · </w:t>
      </w:r>
      <w:r>
        <w:rPr>
          <w:lang w:val="zh_CN" w:bidi="zh_CN"/>
        </w:rPr>
        <w:t>HAG 2:9</w:t>
      </w:r>
      <w:r>
        <w:rPr>
          <w:lang w:val="zh_CN" w:bidi="zh_CN"/>
        </w:rPr>
        <w:t xml:space="preserve"> · </w:t>
      </w:r>
      <w:r>
        <w:rPr>
          <w:lang w:val="zh_CN" w:bidi="zh_CN"/>
        </w:rPr>
        <w:t>ZEC 1:14</w:t>
      </w:r>
      <w:r>
        <w:rPr>
          <w:lang w:val="zh_CN" w:bidi="zh_CN"/>
        </w:rPr>
        <w:t xml:space="preserve"> · </w:t>
      </w:r>
      <w:r>
        <w:rPr>
          <w:lang w:val="zh_CN" w:bidi="zh_CN"/>
        </w:rPr>
        <w:t>ZEC 1:15</w:t>
      </w:r>
      <w:r>
        <w:rPr>
          <w:lang w:val="zh_CN" w:bidi="zh_CN"/>
        </w:rPr>
        <w:t xml:space="preserve"> · </w:t>
      </w:r>
      <w:r>
        <w:rPr>
          <w:lang w:val="zh_CN" w:bidi="zh_CN"/>
        </w:rPr>
        <w:t>ZEC 7:12</w:t>
      </w:r>
      <w:r>
        <w:rPr>
          <w:lang w:val="zh_CN" w:bidi="zh_CN"/>
        </w:rPr>
        <w:t xml:space="preserve"> · </w:t>
      </w:r>
      <w:r>
        <w:rPr>
          <w:lang w:val="zh_CN" w:bidi="zh_CN"/>
        </w:rPr>
        <w:t>ZEC 8:2</w:t>
      </w:r>
      <w:r>
        <w:rPr>
          <w:lang w:val="zh_CN" w:bidi="zh_CN"/>
        </w:rPr>
        <w:t xml:space="preserve"> · </w:t>
      </w:r>
      <w:r>
        <w:rPr>
          <w:lang w:val="zh_CN" w:bidi="zh_CN"/>
        </w:rPr>
        <w:t>ZEC 8:2</w:t>
      </w:r>
      <w:r>
        <w:rPr>
          <w:lang w:val="zh_CN" w:bidi="zh_CN"/>
        </w:rPr>
        <w:t xml:space="preserve"> · </w:t>
      </w:r>
      <w:r>
        <w:rPr>
          <w:lang w:val="zh_CN" w:bidi="zh_CN"/>
        </w:rPr>
        <w:t>MAL 1:11</w:t>
      </w:r>
      <w:r>
        <w:rPr>
          <w:lang w:val="zh_CN" w:bidi="zh_CN"/>
        </w:rPr>
        <w:t xml:space="preserve"> · </w:t>
      </w:r>
      <w:r>
        <w:rPr>
          <w:lang w:val="zh_CN" w:bidi="zh_CN"/>
        </w:rPr>
        <w:t>MAL 1:11</w:t>
      </w:r>
      <w:r>
        <w:rPr>
          <w:lang w:val="zh_CN" w:bidi="zh_CN"/>
        </w:rPr>
        <w:t xml:space="preserve"> · </w:t>
      </w:r>
      <w:r>
        <w:rPr>
          <w:lang w:val="zh_CN" w:bidi="zh_CN"/>
        </w:rPr>
        <w:t>MAL 3:23</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יֹום גָּדֹול</w:t>
      </w:r>
    </w:p>
    <w:p>
      <w:pPr/>
      <w:r>
        <w:rPr>
          <w:lang w:val="zh_CN" w:bidi="zh_CN"/>
        </w:rPr>
      </w:r>
      <w:r>
        <w:rPr>
          <w:lang w:val="zh_CN" w:bidi="zh_CN"/>
        </w:rPr>
        <w:t>大白天；日正当中</w:t>
      </w:r>
      <w:r>
        <w:rPr>
          <w:lang w:val="zh_CN" w:bidi="zh_CN"/>
        </w:rPr>
        <w:t xml:space="preserve"> </w:t>
      </w:r>
      <w:r>
        <w:rPr>
          <w:lang w:val="zh_CN" w:bidi="zh_CN"/>
        </w:rPr>
        <w:t>字面意思：大日；因此：＝太阳仍高挂天空的时候</w:t>
      </w:r>
    </w:p>
    <w:p>
      <w:pPr/>
      <w:r>
        <w:rPr>
          <w:lang w:val="zh_CN" w:bidi="zh_CN"/>
        </w:rPr>
      </w:r>
      <w:r>
        <w:rPr>
          <w:lang w:val="zh_CN" w:bidi="zh_CN"/>
        </w:rPr>
        <w:t>GEN 29:7</w:t>
      </w:r>
    </w:p>
    <w:p>
      <w:pPr/>
      <w:r>
        <w:rPr>
          <w:lang w:val="zh_CN" w:bidi="zh_CN"/>
        </w:rPr>
      </w:r>
    </w:p>
    <w:p>
      <w:pPr/>
      <w:r>
        <w:rPr>
          <w:lang w:val="zh_CN" w:bidi="zh_CN"/>
        </w:rPr>
      </w:r>
      <w:r>
        <w:rPr>
          <w:lang w:val="zh_CN" w:bidi="zh_CN"/>
        </w:rPr>
        <w:t>哈基多琳，《思》哈加多耳</w:t>
      </w:r>
      <w:r>
        <w:rPr>
          <w:lang w:val="zh_CN" w:bidi="zh_CN"/>
        </w:rPr>
        <w:t xml:space="preserve"> </w:t>
      </w:r>
      <w:r>
        <w:rPr>
          <w:lang w:val="zh_CN" w:bidi="zh_CN"/>
        </w:rPr>
        <w:t>＝男性；◄</w:t>
      </w:r>
      <w:r>
        <w:rPr>
          <w:lang w:val="zh_CN" w:bidi="zh_CN"/>
        </w:rPr>
        <w:t>撒巴第业</w:t>
      </w:r>
      <w:r>
        <w:rPr>
          <w:lang w:val="zh_CN" w:bidi="zh_CN"/>
        </w:rPr>
        <w:t>的父亲，►</w:t>
      </w:r>
      <w:r>
        <w:rPr>
          <w:lang w:val="zh_CN" w:bidi="zh_CN"/>
        </w:rPr>
        <w:t>祭司</w:t>
      </w:r>
      <w:r>
        <w:rPr>
          <w:lang w:val="zh_CN" w:bidi="zh_CN"/>
        </w:rPr>
        <w:t>，</w:t>
      </w:r>
      <w:r>
        <w:rPr>
          <w:lang w:val="zh_CN" w:bidi="zh_CN"/>
        </w:rPr>
        <w:t>尼希米</w:t>
      </w:r>
      <w:r>
        <w:rPr>
          <w:lang w:val="zh_CN" w:bidi="zh_CN"/>
        </w:rPr>
        <w:t>时期</w:t>
      </w:r>
    </w:p>
    <w:p>
      <w:pPr/>
      <w:r>
        <w:rPr>
          <w:lang w:val="zh_CN" w:bidi="zh_CN"/>
        </w:rPr>
      </w:r>
      <w:r>
        <w:rPr>
          <w:lang w:val="zh_CN" w:bidi="zh_CN"/>
        </w:rPr>
        <w:t>NEH 11:14</w:t>
      </w:r>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r>
        <w:rPr>
          <w:lang w:val="zh_CN" w:bidi="zh_CN"/>
        </w:rPr>
        <w:t xml:space="preserve"> </w:t>
      </w:r>
      <w:r>
        <w:rPr>
          <w:vertAlign w:val="superscript"/>
          <w:lang w:val="zh_CN" w:bidi="zh_CN"/>
        </w:rPr>
        <w:t>3</w:t>
      </w:r>
      <w:r>
        <w:rPr>
          <w:lang w:val="zh_CN" w:bidi="zh_CN"/>
        </w:rPr>
        <w:t xml:space="preserve"> NEW NOTE zhs</w:t>
      </w:r>
      <w:r>
        <w:rPr>
          <w:lang w:val="zh_CN" w:bidi="zh_CN"/>
        </w:rPr>
        <w:t xml:space="preserve"> </w:t>
      </w:r>
      <w:r>
        <w:rPr>
          <w:vertAlign w:val="superscript"/>
          <w:lang w:val="zh_CN" w:bidi="zh_CN"/>
        </w:rPr>
        <w:t>4</w:t>
      </w:r>
      <w:r>
        <w:rPr>
          <w:lang w:val="zh_CN" w:bidi="zh_CN"/>
        </w:rPr>
        <w:t xml:space="preserve"> NEW NOTE zhs</w:t>
      </w:r>
      <w:r>
        <w:rPr>
          <w:lang w:val="zh_CN" w:bidi="zh_CN"/>
        </w:rPr>
        <w:t xml:space="preserve"> </w:t>
      </w:r>
      <w:r>
        <w:rPr>
          <w:vertAlign w:val="superscript"/>
          <w:lang w:val="zh_CN" w:bidi="zh_CN"/>
        </w:rPr>
        <w:t>5</w:t>
      </w:r>
      <w:r>
        <w:rPr>
          <w:lang w:val="zh_CN" w:bidi="zh_CN"/>
        </w:rPr>
        <w:t xml:space="preserve"> NEW NOTE zhs</w:t>
      </w:r>
      <w:r>
        <w:rPr>
          <w:lang w:val="zh_CN" w:bidi="zh_CN"/>
        </w:rPr>
        <w:t xml:space="preserve"> </w:t>
      </w:r>
      <w:r>
        <w:rPr>
          <w:vertAlign w:val="superscript"/>
          <w:lang w:val="zh_CN" w:bidi="zh_CN"/>
        </w:rPr>
        <w:t>6</w:t>
      </w:r>
      <w:r>
        <w:rPr>
          <w:lang w:val="zh_CN" w:bidi="zh_CN"/>
        </w:rPr>
        <w:t xml:space="preserve"> NEW NOTE zhs</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גְּדוּלָּה</w:t>
      </w:r>
      <w:r>
        <w:rPr>
          <w:lang w:val="zh_CN" w:bidi="zh_CN"/>
        </w:rPr>
      </w:r>
    </w:p>
    <w:p>
      <w:pPr>
        <w:pStyle w:val="Heading1"/>
      </w:pPr>
      <w:r>
        <w:rPr>
          <w:lang w:val="zh_CN" w:bidi="zh_CN"/>
        </w:rPr>
        <w:t>גְּדוּלָּה</w:t>
      </w:r>
    </w:p>
    <w:p>
      <w:pPr/>
      <w:r>
        <w:rPr>
          <w:lang w:val="zh_CN" w:bidi="zh_CN"/>
        </w:rPr>
      </w:r>
      <w:r>
        <w:rPr>
          <w:lang w:val="zh_CN" w:bidi="zh_CN"/>
        </w:rPr>
        <w:t>גְּדוּלָּה</w:t>
      </w:r>
      <w:r>
        <w:rPr>
          <w:lang w:val="zh_CN" w:bidi="zh_CN"/>
        </w:rPr>
        <w:t xml:space="preserve"> (</w:t>
      </w:r>
      <w:r>
        <w:rPr>
          <w:lang w:val="zh_CN" w:bidi="zh_CN"/>
        </w:rPr>
        <w:t>H1420</w:t>
      </w:r>
      <w:r>
        <w:rPr>
          <w:lang w:val="zh_CN" w:bidi="zh_CN"/>
        </w:rPr>
        <w:t xml:space="preserve">) — </w:t>
      </w:r>
      <w:r>
        <w:rPr>
          <w:lang w:val="zh_CN" w:bidi="zh_CN"/>
        </w:rPr>
        <w:t>גְּדוּלָה</w:t>
      </w:r>
    </w:p>
    <w:p>
      <w:pPr/>
      <w:r>
        <w:rPr>
          <w:lang w:val="zh_CN" w:bidi="zh_CN"/>
        </w:rPr>
      </w:r>
      <w:r>
        <w:rPr>
          <w:lang w:val="zh_CN" w:bidi="zh_CN"/>
        </w:rPr>
        <w:t xml:space="preserve">noun f · </w:t>
      </w:r>
      <w:r>
        <w:rPr>
          <w:lang w:val="zh_CN" w:bidi="zh_CN"/>
        </w:rPr>
        <w:t>גדל</w:t>
      </w:r>
    </w:p>
    <w:p>
      <w:pPr/>
      <w:r>
        <w:rPr>
          <w:lang w:val="zh_CN" w:bidi="zh_CN"/>
        </w:rPr>
      </w:r>
    </w:p>
    <w:p>
      <w:pPr/>
      <w:r>
        <w:rPr>
          <w:lang w:val="zh_CN" w:bidi="zh_CN"/>
        </w:rPr>
      </w:r>
      <w:r>
        <w:rPr>
          <w:lang w:val="zh_CN" w:bidi="zh_CN"/>
        </w:rPr>
        <w:t>大；尊大；伟大</w:t>
      </w:r>
      <w:r>
        <w:rPr>
          <w:lang w:val="zh_CN" w:bidi="zh_CN"/>
        </w:rPr>
        <w:t xml:space="preserve"> </w:t>
      </w:r>
      <w:r>
        <w:rPr>
          <w:lang w:val="zh_CN" w:bidi="zh_CN"/>
        </w:rPr>
        <w:t>＝状态，人或神明由于自身的权威、等级、财富或智慧而拥有较高的地位</w:t>
      </w:r>
    </w:p>
    <w:p>
      <w:pPr/>
      <w:r>
        <w:rPr>
          <w:lang w:val="zh_CN" w:bidi="zh_CN"/>
        </w:rPr>
      </w:r>
      <w:r>
        <w:rPr>
          <w:lang w:val="zh_CN" w:bidi="zh_CN"/>
        </w:rPr>
        <w:t>1CH 29:11</w:t>
      </w:r>
      <w:r>
        <w:rPr>
          <w:lang w:val="zh_CN" w:bidi="zh_CN"/>
        </w:rPr>
        <w:t xml:space="preserve"> · </w:t>
      </w:r>
      <w:r>
        <w:rPr>
          <w:lang w:val="zh_CN" w:bidi="zh_CN"/>
        </w:rPr>
        <w:t>EST 1:4</w:t>
      </w:r>
      <w:r>
        <w:rPr>
          <w:lang w:val="zh_CN" w:bidi="zh_CN"/>
        </w:rPr>
        <w:t xml:space="preserve"> · </w:t>
      </w:r>
      <w:r>
        <w:rPr>
          <w:lang w:val="zh_CN" w:bidi="zh_CN"/>
        </w:rPr>
        <w:t>EST 6:3</w:t>
      </w:r>
      <w:r>
        <w:rPr>
          <w:lang w:val="zh_CN" w:bidi="zh_CN"/>
        </w:rPr>
        <w:t xml:space="preserve"> · </w:t>
      </w:r>
      <w:r>
        <w:rPr>
          <w:lang w:val="zh_CN" w:bidi="zh_CN"/>
        </w:rPr>
        <w:t>EST 10:2</w:t>
      </w:r>
      <w:r>
        <w:rPr>
          <w:lang w:val="zh_CN" w:bidi="zh_CN"/>
        </w:rPr>
        <w:t xml:space="preserve"> · </w:t>
      </w:r>
      <w:r>
        <w:rPr>
          <w:lang w:val="zh_CN" w:bidi="zh_CN"/>
        </w:rPr>
        <w:t>PSA 71:21</w:t>
      </w:r>
      <w:r>
        <w:rPr>
          <w:lang w:val="zh_CN" w:bidi="zh_CN"/>
        </w:rPr>
        <w:t xml:space="preserve"> · </w:t>
      </w:r>
      <w:r>
        <w:rPr>
          <w:lang w:val="zh_CN" w:bidi="zh_CN"/>
        </w:rPr>
        <w:t>PSA 145:3</w:t>
      </w:r>
      <w:r>
        <w:rPr>
          <w:lang w:val="zh_CN" w:bidi="zh_CN"/>
        </w:rPr>
        <w:t xml:space="preserve"> · </w:t>
      </w:r>
      <w:r>
        <w:rPr>
          <w:lang w:val="zh_CN" w:bidi="zh_CN"/>
        </w:rPr>
        <w:t>PSA 145:6</w:t>
      </w:r>
    </w:p>
    <w:p>
      <w:pPr/>
      <w:r>
        <w:rPr>
          <w:lang w:val="zh_CN" w:bidi="zh_CN"/>
        </w:rPr>
      </w:r>
    </w:p>
    <w:p>
      <w:pPr/>
      <w:r>
        <w:rPr>
          <w:lang w:val="zh_CN" w:bidi="zh_CN"/>
        </w:rPr>
      </w:r>
      <w:r>
        <w:rPr>
          <w:lang w:val="zh_CN" w:bidi="zh_CN"/>
        </w:rPr>
        <w:t>大事</w:t>
      </w:r>
      <w:r>
        <w:rPr>
          <w:lang w:val="zh_CN" w:bidi="zh_CN"/>
        </w:rPr>
        <w:t xml:space="preserve"> </w:t>
      </w:r>
      <w:r>
        <w:rPr>
          <w:lang w:val="zh_CN" w:bidi="zh_CN"/>
        </w:rPr>
        <w:t>＝状态，一个事件具有高的强度</w:t>
      </w:r>
    </w:p>
    <w:p>
      <w:pPr/>
      <w:r>
        <w:rPr>
          <w:lang w:val="zh_CN" w:bidi="zh_CN"/>
        </w:rPr>
      </w:r>
      <w:r>
        <w:rPr>
          <w:lang w:val="zh_CN" w:bidi="zh_CN"/>
        </w:rPr>
        <w:t>2SA 7:21</w:t>
      </w:r>
      <w:r>
        <w:rPr>
          <w:lang w:val="zh_CN" w:bidi="zh_CN"/>
        </w:rPr>
        <w:t xml:space="preserve"> · </w:t>
      </w:r>
      <w:r>
        <w:rPr>
          <w:lang w:val="zh_CN" w:bidi="zh_CN"/>
        </w:rPr>
        <w:t>2SA 7:23</w:t>
      </w:r>
      <w:r>
        <w:rPr>
          <w:lang w:val="zh_CN" w:bidi="zh_CN"/>
        </w:rPr>
        <w:t xml:space="preserve"> · </w:t>
      </w:r>
      <w:r>
        <w:rPr>
          <w:lang w:val="zh_CN" w:bidi="zh_CN"/>
        </w:rPr>
        <w:t>1CH 17:19</w:t>
      </w:r>
      <w:r>
        <w:rPr>
          <w:lang w:val="zh_CN" w:bidi="zh_CN"/>
        </w:rPr>
        <w:t xml:space="preserve"> · </w:t>
      </w:r>
      <w:r>
        <w:rPr>
          <w:lang w:val="zh_CN" w:bidi="zh_CN"/>
        </w:rPr>
        <w:t>1CH 17:19</w:t>
      </w:r>
      <w:r>
        <w:rPr>
          <w:lang w:val="zh_CN" w:bidi="zh_CN"/>
        </w:rPr>
        <w:t xml:space="preserve"> · </w:t>
      </w:r>
      <w:r>
        <w:rPr>
          <w:lang w:val="zh_CN" w:bidi="zh_CN"/>
        </w:rPr>
        <w:t>1CH 17:21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גְּדֹולִים</w:t>
      </w:r>
      <w:r>
        <w:rPr>
          <w:lang w:val="zh_CN" w:bidi="zh_CN"/>
        </w:rPr>
      </w:r>
    </w:p>
    <w:p>
      <w:pPr>
        <w:pStyle w:val="Heading1"/>
      </w:pPr>
      <w:r>
        <w:rPr>
          <w:lang w:val="zh_CN" w:bidi="zh_CN"/>
        </w:rPr>
        <w:t>גְּדֹולִים</w:t>
      </w:r>
    </w:p>
    <w:p>
      <w:pPr/>
      <w:r>
        <w:rPr>
          <w:lang w:val="zh_CN" w:bidi="zh_CN"/>
        </w:rPr>
      </w:r>
      <w:r>
        <w:rPr>
          <w:lang w:val="zh_CN" w:bidi="zh_CN"/>
        </w:rPr>
        <w:t>גְּדֹולִים</w:t>
      </w:r>
      <w:r>
        <w:rPr>
          <w:lang w:val="zh_CN" w:bidi="zh_CN"/>
        </w:rPr>
        <w:t xml:space="preserve"> (</w:t>
      </w:r>
      <w:r>
        <w:rPr>
          <w:lang w:val="zh_CN" w:bidi="zh_CN"/>
        </w:rPr>
        <w:t>H1419b</w:t>
      </w:r>
      <w:r>
        <w:rPr>
          <w:lang w:val="zh_CN" w:bidi="zh_CN"/>
        </w:rPr>
        <w:t xml:space="preserve">) — </w:t>
      </w:r>
      <w:r>
        <w:rPr>
          <w:lang w:val="zh_CN" w:bidi="zh_CN"/>
        </w:rPr>
        <w:t>הַגְּדֹלִים</w:t>
      </w:r>
    </w:p>
    <w:p>
      <w:pPr/>
      <w:r>
        <w:rPr>
          <w:lang w:val="zh_CN" w:bidi="zh_CN"/>
        </w:rPr>
      </w:r>
      <w:r>
        <w:rPr>
          <w:lang w:val="zh_CN" w:bidi="zh_CN"/>
        </w:rPr>
        <w:t xml:space="preserve">adj · </w:t>
      </w:r>
      <w:r>
        <w:rPr>
          <w:lang w:val="zh_CN" w:bidi="zh_CN"/>
        </w:rPr>
        <w:t>גָּדֹול</w:t>
      </w:r>
    </w:p>
    <w:p>
      <w:pPr/>
      <w:r>
        <w:rPr>
          <w:lang w:val="zh_CN" w:bidi="zh_CN"/>
        </w:rPr>
      </w:r>
    </w:p>
    <w:p>
      <w:pPr/>
      <w:r>
        <w:rPr>
          <w:lang w:val="zh_CN" w:bidi="zh_CN"/>
        </w:rPr>
      </w:r>
      <w:r>
        <w:rPr>
          <w:lang w:val="zh_CN" w:bidi="zh_CN"/>
        </w:rPr>
        <w:t>哈基多琳，《思》哈加多耳</w:t>
      </w:r>
      <w:r>
        <w:rPr>
          <w:lang w:val="zh_CN" w:bidi="zh_CN"/>
        </w:rPr>
        <w:t xml:space="preserve"> </w:t>
      </w:r>
      <w:r>
        <w:rPr>
          <w:lang w:val="zh_CN" w:bidi="zh_CN"/>
        </w:rPr>
        <w:t>＝男性；►</w:t>
      </w:r>
      <w:r>
        <w:rPr>
          <w:lang w:val="zh_CN" w:bidi="zh_CN"/>
        </w:rPr>
        <w:t>撒巴第业</w:t>
      </w:r>
      <w:r>
        <w:rPr>
          <w:lang w:val="zh_CN" w:bidi="zh_CN"/>
        </w:rPr>
        <w:t>祭司</w:t>
      </w:r>
      <w:r>
        <w:rPr>
          <w:lang w:val="zh_CN" w:bidi="zh_CN"/>
        </w:rPr>
        <w:t>的父亲，被掳归回时期</w:t>
      </w:r>
    </w:p>
    <w:p>
      <w:pPr/>
      <w:r>
        <w:rPr>
          <w:lang w:val="zh_CN" w:bidi="zh_CN"/>
        </w:rPr>
      </w:r>
      <w:r>
        <w:rPr>
          <w:lang w:val="zh_CN" w:bidi="zh_CN"/>
        </w:rPr>
        <w:t>NEH 11:14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גִּדּוּף</w:t>
      </w:r>
      <w:r>
        <w:rPr>
          <w:lang w:val="zh_CN" w:bidi="zh_CN"/>
        </w:rPr>
      </w:r>
    </w:p>
    <w:p>
      <w:pPr>
        <w:pStyle w:val="Heading1"/>
      </w:pPr>
      <w:r>
        <w:rPr>
          <w:lang w:val="zh_CN" w:bidi="zh_CN"/>
        </w:rPr>
        <w:t>גִּדּוּף</w:t>
      </w:r>
    </w:p>
    <w:p>
      <w:pPr/>
      <w:r>
        <w:rPr>
          <w:lang w:val="zh_CN" w:bidi="zh_CN"/>
        </w:rPr>
      </w:r>
      <w:r>
        <w:rPr>
          <w:lang w:val="zh_CN" w:bidi="zh_CN"/>
        </w:rPr>
        <w:t>גִּדּוּף</w:t>
      </w:r>
      <w:r>
        <w:rPr>
          <w:lang w:val="zh_CN" w:bidi="zh_CN"/>
        </w:rPr>
        <w:t xml:space="preserve"> (</w:t>
      </w:r>
      <w:r>
        <w:rPr>
          <w:lang w:val="zh_CN" w:bidi="zh_CN"/>
        </w:rPr>
        <w:t>H1421a</w:t>
      </w:r>
      <w:r>
        <w:rPr>
          <w:lang w:val="zh_CN" w:bidi="zh_CN"/>
        </w:rPr>
        <w:t>)</w:t>
      </w:r>
    </w:p>
    <w:p>
      <w:pPr/>
      <w:r>
        <w:rPr>
          <w:lang w:val="zh_CN" w:bidi="zh_CN"/>
        </w:rPr>
      </w:r>
      <w:r>
        <w:rPr>
          <w:lang w:val="zh_CN" w:bidi="zh_CN"/>
        </w:rPr>
        <w:t xml:space="preserve">noun m · </w:t>
      </w:r>
      <w:r>
        <w:rPr>
          <w:lang w:val="zh_CN" w:bidi="zh_CN"/>
        </w:rPr>
        <w:t>גדף</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גדל</w:t>
      </w:r>
      <w:r>
        <w:rPr>
          <w:lang w:val="zh_CN" w:bidi="zh_CN"/>
        </w:rPr>
        <w:t xml:space="preserve"> · </w:t>
      </w:r>
      <w:r>
        <w:rPr>
          <w:lang w:val="zh_CN" w:bidi="zh_CN"/>
        </w:rPr>
        <w:t>חרף</w:t>
      </w:r>
    </w:p>
    <w:p>
      <w:pPr/>
      <w:r>
        <w:rPr>
          <w:lang w:val="zh_CN" w:bidi="zh_CN"/>
        </w:rPr>
      </w:r>
      <w:r>
        <w:rPr>
          <w:lang w:val="zh_CN" w:bidi="zh_CN"/>
        </w:rPr>
        <w:t>凌辱，辱没；辱骂</w:t>
      </w:r>
      <w:r>
        <w:rPr>
          <w:lang w:val="zh_CN" w:bidi="zh_CN"/>
        </w:rPr>
        <w:t xml:space="preserve"> </w:t>
      </w:r>
      <w:r>
        <w:rPr>
          <w:lang w:val="zh_CN" w:bidi="zh_CN"/>
        </w:rPr>
        <w:t>＝行为，人故意说一些使他人感到羞耻的话</w:t>
      </w:r>
    </w:p>
    <w:p>
      <w:pPr/>
      <w:r>
        <w:rPr>
          <w:lang w:val="zh_CN" w:bidi="zh_CN"/>
        </w:rPr>
      </w:r>
      <w:r>
        <w:rPr>
          <w:lang w:val="zh_CN" w:bidi="zh_CN"/>
        </w:rPr>
        <w:t>ISA 43:28</w:t>
      </w:r>
      <w:r>
        <w:rPr>
          <w:lang w:val="zh_CN" w:bidi="zh_CN"/>
        </w:rPr>
        <w:t xml:space="preserve"> · </w:t>
      </w:r>
      <w:r>
        <w:rPr>
          <w:lang w:val="zh_CN" w:bidi="zh_CN"/>
        </w:rPr>
        <w:t>ZEP 2:8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גְּדוּפָה</w:t>
      </w:r>
      <w:r>
        <w:rPr>
          <w:lang w:val="zh_CN" w:bidi="zh_CN"/>
        </w:rPr>
      </w:r>
    </w:p>
    <w:p>
      <w:pPr>
        <w:pStyle w:val="Heading1"/>
      </w:pPr>
      <w:r>
        <w:rPr>
          <w:lang w:val="zh_CN" w:bidi="zh_CN"/>
        </w:rPr>
        <w:t>גְּדוּפָה</w:t>
      </w:r>
    </w:p>
    <w:p>
      <w:pPr/>
      <w:r>
        <w:rPr>
          <w:lang w:val="zh_CN" w:bidi="zh_CN"/>
        </w:rPr>
      </w:r>
      <w:r>
        <w:rPr>
          <w:lang w:val="zh_CN" w:bidi="zh_CN"/>
        </w:rPr>
        <w:t>גְּדוּפָה</w:t>
      </w:r>
      <w:r>
        <w:rPr>
          <w:lang w:val="zh_CN" w:bidi="zh_CN"/>
        </w:rPr>
        <w:t xml:space="preserve"> (</w:t>
      </w:r>
      <w:r>
        <w:rPr>
          <w:lang w:val="zh_CN" w:bidi="zh_CN"/>
        </w:rPr>
        <w:t>H1422</w:t>
      </w:r>
      <w:r>
        <w:rPr>
          <w:lang w:val="zh_CN" w:bidi="zh_CN"/>
        </w:rPr>
        <w:t>)</w:t>
      </w:r>
    </w:p>
    <w:p>
      <w:pPr/>
      <w:r>
        <w:rPr>
          <w:lang w:val="zh_CN" w:bidi="zh_CN"/>
        </w:rPr>
      </w:r>
      <w:r>
        <w:rPr>
          <w:lang w:val="zh_CN" w:bidi="zh_CN"/>
        </w:rPr>
        <w:t xml:space="preserve">noun f · </w:t>
      </w:r>
      <w:r>
        <w:rPr>
          <w:lang w:val="zh_CN" w:bidi="zh_CN"/>
        </w:rPr>
        <w:t>גדף</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חֶרְפָּה</w:t>
      </w:r>
    </w:p>
    <w:p>
      <w:pPr/>
      <w:r>
        <w:rPr>
          <w:lang w:val="zh_CN" w:bidi="zh_CN"/>
        </w:rPr>
      </w:r>
      <w:r>
        <w:rPr>
          <w:lang w:val="zh_CN" w:bidi="zh_CN"/>
        </w:rPr>
        <w:t>羞辱，凌辱；辱骂</w:t>
      </w:r>
      <w:r>
        <w:rPr>
          <w:lang w:val="zh_CN" w:bidi="zh_CN"/>
        </w:rPr>
        <w:t xml:space="preserve"> </w:t>
      </w:r>
      <w:r>
        <w:rPr>
          <w:lang w:val="zh_CN" w:bidi="zh_CN"/>
        </w:rPr>
        <w:t>＝行为，人故意说一些使他人感到羞耻的话</w:t>
      </w:r>
    </w:p>
    <w:p>
      <w:pPr/>
      <w:r>
        <w:rPr>
          <w:lang w:val="zh_CN" w:bidi="zh_CN"/>
        </w:rPr>
      </w:r>
      <w:r>
        <w:rPr>
          <w:lang w:val="zh_CN" w:bidi="zh_CN"/>
        </w:rPr>
        <w:t>EZK 5:15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גִּדּוּפָה</w:t>
      </w:r>
      <w:r>
        <w:rPr>
          <w:lang w:val="zh_CN" w:bidi="zh_CN"/>
        </w:rPr>
      </w:r>
    </w:p>
    <w:p>
      <w:pPr>
        <w:pStyle w:val="Heading1"/>
      </w:pPr>
      <w:r>
        <w:rPr>
          <w:lang w:val="zh_CN" w:bidi="zh_CN"/>
        </w:rPr>
        <w:t>גִּדּוּפָה</w:t>
      </w:r>
    </w:p>
    <w:p>
      <w:pPr/>
      <w:r>
        <w:rPr>
          <w:lang w:val="zh_CN" w:bidi="zh_CN"/>
        </w:rPr>
      </w:r>
      <w:r>
        <w:rPr>
          <w:lang w:val="zh_CN" w:bidi="zh_CN"/>
        </w:rPr>
        <w:t>גִּדּוּפָה</w:t>
      </w:r>
      <w:r>
        <w:rPr>
          <w:lang w:val="zh_CN" w:bidi="zh_CN"/>
        </w:rPr>
        <w:t xml:space="preserve"> (</w:t>
      </w:r>
      <w:r>
        <w:rPr>
          <w:lang w:val="zh_CN" w:bidi="zh_CN"/>
        </w:rPr>
        <w:t>H1421b</w:t>
      </w:r>
      <w:r>
        <w:rPr>
          <w:lang w:val="zh_CN" w:bidi="zh_CN"/>
        </w:rPr>
        <w:t>)</w:t>
      </w:r>
    </w:p>
    <w:p>
      <w:pPr/>
      <w:r>
        <w:rPr>
          <w:lang w:val="zh_CN" w:bidi="zh_CN"/>
        </w:rPr>
      </w:r>
      <w:r>
        <w:rPr>
          <w:lang w:val="zh_CN" w:bidi="zh_CN"/>
        </w:rPr>
        <w:t xml:space="preserve">noun f · </w:t>
      </w:r>
      <w:r>
        <w:rPr>
          <w:lang w:val="zh_CN" w:bidi="zh_CN"/>
        </w:rPr>
        <w:t>גדף</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חֶרְפָּה</w:t>
      </w:r>
    </w:p>
    <w:p>
      <w:pPr/>
      <w:r>
        <w:rPr>
          <w:lang w:val="zh_CN" w:bidi="zh_CN"/>
        </w:rPr>
      </w:r>
      <w:r>
        <w:rPr>
          <w:lang w:val="zh_CN" w:bidi="zh_CN"/>
        </w:rPr>
        <w:t>辱骂；侮辱；嘲笑</w:t>
      </w:r>
      <w:r>
        <w:rPr>
          <w:lang w:val="zh_CN" w:bidi="zh_CN"/>
        </w:rPr>
        <w:t xml:space="preserve"> </w:t>
      </w:r>
      <w:r>
        <w:rPr>
          <w:lang w:val="zh_CN" w:bidi="zh_CN"/>
        </w:rPr>
        <w:t>＝行为，人故意说一些使他人感到羞耻的话</w:t>
      </w:r>
    </w:p>
    <w:p>
      <w:pPr/>
      <w:r>
        <w:rPr>
          <w:lang w:val="zh_CN" w:bidi="zh_CN"/>
        </w:rPr>
      </w:r>
      <w:r>
        <w:rPr>
          <w:lang w:val="zh_CN" w:bidi="zh_CN"/>
        </w:rPr>
        <w:t>ISA 51:7</w:t>
      </w:r>
      <w:r>
        <w:rPr>
          <w:lang w:val="zh_CN" w:bidi="zh_CN"/>
        </w:rPr>
        <w:t xml:space="preserve"> · </w:t>
      </w:r>
      <w:r>
        <w:rPr>
          <w:lang w:val="zh_CN" w:bidi="zh_CN"/>
        </w:rPr>
        <w:t>EZK 5:15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גְּדִי</w:t>
      </w:r>
      <w:r>
        <w:rPr>
          <w:lang w:val="zh_CN" w:bidi="zh_CN"/>
        </w:rPr>
      </w:r>
    </w:p>
    <w:p>
      <w:pPr>
        <w:pStyle w:val="Heading1"/>
      </w:pPr>
      <w:r>
        <w:rPr>
          <w:lang w:val="zh_CN" w:bidi="zh_CN"/>
        </w:rPr>
        <w:t>גְּדִי</w:t>
      </w:r>
    </w:p>
    <w:p>
      <w:pPr/>
      <w:r>
        <w:rPr>
          <w:lang w:val="zh_CN" w:bidi="zh_CN"/>
        </w:rPr>
      </w:r>
      <w:r>
        <w:rPr>
          <w:lang w:val="zh_CN" w:bidi="zh_CN"/>
        </w:rPr>
        <w:t>גְּדִי</w:t>
      </w:r>
      <w:r>
        <w:rPr>
          <w:lang w:val="zh_CN" w:bidi="zh_CN"/>
        </w:rPr>
        <w:t xml:space="preserve"> (</w:t>
      </w:r>
      <w:r>
        <w:rPr>
          <w:lang w:val="zh_CN" w:bidi="zh_CN"/>
        </w:rPr>
        <w:t>H1423</w:t>
      </w:r>
      <w:r>
        <w:rPr>
          <w:lang w:val="zh_CN" w:bidi="zh_CN"/>
        </w:rPr>
        <w:t>)</w:t>
      </w:r>
    </w:p>
    <w:p>
      <w:pPr/>
      <w:r>
        <w:rPr>
          <w:lang w:val="zh_CN" w:bidi="zh_CN"/>
        </w:rPr>
      </w:r>
      <w:r>
        <w:rPr>
          <w:lang w:val="zh_CN" w:bidi="zh_CN"/>
        </w:rPr>
        <w:t xml:space="preserve">noun m · </w:t>
      </w:r>
      <w:r>
        <w:rPr>
          <w:lang w:val="zh_CN" w:bidi="zh_CN"/>
        </w:rPr>
        <w:t>גְּדִיָּה</w:t>
      </w:r>
    </w:p>
    <w:p>
      <w:pPr/>
      <w:r>
        <w:rPr>
          <w:lang w:val="zh_CN" w:bidi="zh_CN"/>
        </w:rPr>
      </w:r>
    </w:p>
    <w:p>
      <w:pPr/>
      <w:r>
        <w:rPr>
          <w:lang w:val="zh_CN" w:bidi="zh_CN"/>
        </w:rPr>
      </w:r>
      <w:r>
        <w:rPr>
          <w:lang w:val="zh_CN" w:bidi="zh_CN"/>
        </w:rPr>
        <w:t>小山羊，山羊羔</w:t>
      </w:r>
      <w:r>
        <w:rPr>
          <w:lang w:val="zh_CN" w:bidi="zh_CN"/>
        </w:rPr>
        <w:t xml:space="preserve"> </w:t>
      </w:r>
      <w:r>
        <w:rPr>
          <w:lang w:val="zh_CN" w:bidi="zh_CN"/>
        </w:rPr>
        <w:t>＝</w:t>
      </w:r>
      <w:r>
        <w:rPr>
          <w:lang w:val="zh_CN" w:bidi="zh_CN"/>
        </w:rPr>
        <w:t>山羊</w:t>
      </w:r>
      <w:r>
        <w:rPr>
          <w:lang w:val="zh_CN" w:bidi="zh_CN"/>
        </w:rPr>
        <w:t>的雄性幼崽</w:t>
      </w:r>
    </w:p>
    <w:p>
      <w:pPr/>
      <w:r>
        <w:rPr>
          <w:lang w:val="zh_CN" w:bidi="zh_CN"/>
        </w:rPr>
      </w:r>
      <w:r>
        <w:rPr>
          <w:lang w:val="zh_CN" w:bidi="zh_CN"/>
        </w:rPr>
        <w:t>GEN 27:9</w:t>
      </w:r>
      <w:r>
        <w:rPr>
          <w:lang w:val="zh_CN" w:bidi="zh_CN"/>
        </w:rPr>
        <w:t xml:space="preserve"> · </w:t>
      </w:r>
      <w:r>
        <w:rPr>
          <w:lang w:val="zh_CN" w:bidi="zh_CN"/>
        </w:rPr>
        <w:t>GEN 27:16</w:t>
      </w:r>
      <w:r>
        <w:rPr>
          <w:lang w:val="zh_CN" w:bidi="zh_CN"/>
        </w:rPr>
        <w:t xml:space="preserve"> · </w:t>
      </w:r>
      <w:r>
        <w:rPr>
          <w:lang w:val="zh_CN" w:bidi="zh_CN"/>
        </w:rPr>
        <w:t>GEN 38:17</w:t>
      </w:r>
      <w:r>
        <w:rPr>
          <w:lang w:val="zh_CN" w:bidi="zh_CN"/>
        </w:rPr>
        <w:t xml:space="preserve"> · </w:t>
      </w:r>
      <w:r>
        <w:rPr>
          <w:lang w:val="zh_CN" w:bidi="zh_CN"/>
        </w:rPr>
        <w:t>GEN 38:20</w:t>
      </w:r>
      <w:r>
        <w:rPr>
          <w:lang w:val="zh_CN" w:bidi="zh_CN"/>
        </w:rPr>
        <w:t xml:space="preserve"> · </w:t>
      </w:r>
      <w:r>
        <w:rPr>
          <w:lang w:val="zh_CN" w:bidi="zh_CN"/>
        </w:rPr>
        <w:t>GEN 38:23</w:t>
      </w:r>
      <w:r>
        <w:rPr>
          <w:lang w:val="zh_CN" w:bidi="zh_CN"/>
        </w:rPr>
        <w:t xml:space="preserve"> · </w:t>
      </w:r>
      <w:r>
        <w:rPr>
          <w:lang w:val="zh_CN" w:bidi="zh_CN"/>
        </w:rPr>
        <w:t>EXO 23:19</w:t>
      </w:r>
      <w:r>
        <w:rPr>
          <w:lang w:val="zh_CN" w:bidi="zh_CN"/>
        </w:rPr>
        <w:t xml:space="preserve"> · </w:t>
      </w:r>
      <w:r>
        <w:rPr>
          <w:lang w:val="zh_CN" w:bidi="zh_CN"/>
        </w:rPr>
        <w:t>EXO 34:26</w:t>
      </w:r>
      <w:r>
        <w:rPr>
          <w:lang w:val="zh_CN" w:bidi="zh_CN"/>
        </w:rPr>
        <w:t xml:space="preserve"> · </w:t>
      </w:r>
      <w:r>
        <w:rPr>
          <w:lang w:val="zh_CN" w:bidi="zh_CN"/>
        </w:rPr>
        <w:t>DEU 14:21</w:t>
      </w:r>
      <w:r>
        <w:rPr>
          <w:lang w:val="zh_CN" w:bidi="zh_CN"/>
        </w:rPr>
        <w:t xml:space="preserve"> · </w:t>
      </w:r>
      <w:r>
        <w:rPr>
          <w:lang w:val="zh_CN" w:bidi="zh_CN"/>
        </w:rPr>
        <w:t>JDG 6:19</w:t>
      </w:r>
      <w:r>
        <w:rPr>
          <w:lang w:val="zh_CN" w:bidi="zh_CN"/>
        </w:rPr>
        <w:t xml:space="preserve"> · </w:t>
      </w:r>
      <w:r>
        <w:rPr>
          <w:lang w:val="zh_CN" w:bidi="zh_CN"/>
        </w:rPr>
        <w:t>JDG 13:15</w:t>
      </w:r>
      <w:r>
        <w:rPr>
          <w:lang w:val="zh_CN" w:bidi="zh_CN"/>
        </w:rPr>
        <w:t xml:space="preserve"> · </w:t>
      </w:r>
      <w:r>
        <w:rPr>
          <w:lang w:val="zh_CN" w:bidi="zh_CN"/>
        </w:rPr>
        <w:t>JDG 13:19</w:t>
      </w:r>
      <w:r>
        <w:rPr>
          <w:lang w:val="zh_CN" w:bidi="zh_CN"/>
        </w:rPr>
        <w:t xml:space="preserve"> · </w:t>
      </w:r>
      <w:r>
        <w:rPr>
          <w:lang w:val="zh_CN" w:bidi="zh_CN"/>
        </w:rPr>
        <w:t>JDG 14:6</w:t>
      </w:r>
      <w:r>
        <w:rPr>
          <w:lang w:val="zh_CN" w:bidi="zh_CN"/>
        </w:rPr>
        <w:t xml:space="preserve"> · </w:t>
      </w:r>
      <w:r>
        <w:rPr>
          <w:lang w:val="zh_CN" w:bidi="zh_CN"/>
        </w:rPr>
        <w:t>JDG 15:1</w:t>
      </w:r>
      <w:r>
        <w:rPr>
          <w:lang w:val="zh_CN" w:bidi="zh_CN"/>
        </w:rPr>
        <w:t xml:space="preserve"> · </w:t>
      </w:r>
      <w:r>
        <w:rPr>
          <w:lang w:val="zh_CN" w:bidi="zh_CN"/>
        </w:rPr>
        <w:t>1SA 10:3</w:t>
      </w:r>
      <w:r>
        <w:rPr>
          <w:lang w:val="zh_CN" w:bidi="zh_CN"/>
        </w:rPr>
        <w:t xml:space="preserve"> · </w:t>
      </w:r>
      <w:r>
        <w:rPr>
          <w:lang w:val="zh_CN" w:bidi="zh_CN"/>
        </w:rPr>
        <w:t>1SA 16:20</w:t>
      </w:r>
      <w:r>
        <w:rPr>
          <w:lang w:val="zh_CN" w:bidi="zh_CN"/>
        </w:rPr>
        <w:t xml:space="preserve"> · </w:t>
      </w:r>
      <w:r>
        <w:rPr>
          <w:lang w:val="zh_CN" w:bidi="zh_CN"/>
        </w:rPr>
        <w:t>ISA 11:6</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גַּדִּי</w:t>
      </w:r>
      <w:r>
        <w:rPr>
          <w:lang w:val="zh_CN" w:bidi="zh_CN"/>
        </w:rPr>
      </w:r>
    </w:p>
    <w:p>
      <w:pPr>
        <w:pStyle w:val="Heading1"/>
      </w:pPr>
      <w:r>
        <w:rPr>
          <w:lang w:val="zh_CN" w:bidi="zh_CN"/>
        </w:rPr>
        <w:t>גַּדִּי</w:t>
      </w:r>
    </w:p>
    <w:p>
      <w:pPr/>
      <w:r>
        <w:rPr>
          <w:lang w:val="zh_CN" w:bidi="zh_CN"/>
        </w:rPr>
      </w:r>
      <w:r>
        <w:rPr>
          <w:lang w:val="zh_CN" w:bidi="zh_CN"/>
        </w:rPr>
        <w:t>גַּדִּי</w:t>
      </w:r>
      <w:r>
        <w:rPr>
          <w:lang w:val="zh_CN" w:bidi="zh_CN"/>
        </w:rPr>
        <w:t xml:space="preserve"> (</w:t>
      </w:r>
      <w:r>
        <w:rPr>
          <w:lang w:val="zh_CN" w:bidi="zh_CN"/>
        </w:rPr>
        <w:t>H1426</w:t>
      </w:r>
      <w:r>
        <w:rPr>
          <w:lang w:val="zh_CN" w:bidi="zh_CN"/>
        </w:rPr>
        <w:t>)</w:t>
      </w:r>
    </w:p>
    <w:p>
      <w:pPr/>
      <w:r>
        <w:rPr>
          <w:lang w:val="zh_CN" w:bidi="zh_CN"/>
        </w:rPr>
      </w:r>
      <w:r>
        <w:rPr>
          <w:lang w:val="zh_CN" w:bidi="zh_CN"/>
        </w:rPr>
        <w:t xml:space="preserve">name · </w:t>
      </w:r>
      <w:r>
        <w:rPr>
          <w:lang w:val="zh_CN" w:bidi="zh_CN"/>
        </w:rPr>
        <w:t>גַּד</w:t>
      </w:r>
    </w:p>
    <w:p>
      <w:pPr/>
      <w:r>
        <w:rPr>
          <w:lang w:val="zh_CN" w:bidi="zh_CN"/>
        </w:rPr>
      </w:r>
    </w:p>
    <w:p>
      <w:pPr/>
      <w:r>
        <w:rPr>
          <w:lang w:val="zh_CN" w:bidi="zh_CN"/>
        </w:rPr>
      </w:r>
      <w:r>
        <w:rPr>
          <w:lang w:val="zh_CN" w:bidi="zh_CN"/>
        </w:rPr>
        <w:t>迦底，《思》加狄</w:t>
      </w:r>
      <w:r>
        <w:rPr>
          <w:lang w:val="zh_CN" w:bidi="zh_CN"/>
        </w:rPr>
        <w:t xml:space="preserve"> </w:t>
      </w:r>
      <w:r>
        <w:rPr>
          <w:lang w:val="zh_CN" w:bidi="zh_CN"/>
        </w:rPr>
        <w:t>＝男性；◄</w:t>
      </w:r>
      <w:r>
        <w:rPr>
          <w:lang w:val="zh_CN" w:bidi="zh_CN"/>
        </w:rPr>
        <w:t>稣西</w:t>
      </w:r>
      <w:r>
        <w:rPr>
          <w:lang w:val="zh_CN" w:bidi="zh_CN"/>
        </w:rPr>
        <w:t>的儿子；</w:t>
      </w:r>
      <w:r>
        <w:rPr>
          <w:lang w:val="zh_CN" w:bidi="zh_CN"/>
        </w:rPr>
        <w:t>玛拿西</w:t>
      </w:r>
      <w:r>
        <w:rPr>
          <w:lang w:val="zh_CN" w:bidi="zh_CN"/>
        </w:rPr>
        <w:t>支派；►</w:t>
      </w:r>
      <w:r>
        <w:rPr>
          <w:lang w:val="zh_CN" w:bidi="zh_CN"/>
        </w:rPr>
        <w:t>摩西</w:t>
      </w:r>
      <w:r>
        <w:rPr>
          <w:lang w:val="zh_CN" w:bidi="zh_CN"/>
        </w:rPr>
        <w:t>派去窥探迦南地的十二个探子之一</w:t>
      </w:r>
    </w:p>
    <w:p>
      <w:pPr/>
      <w:r>
        <w:rPr>
          <w:lang w:val="zh_CN" w:bidi="zh_CN"/>
        </w:rPr>
      </w:r>
      <w:r>
        <w:rPr>
          <w:lang w:val="zh_CN" w:bidi="zh_CN"/>
        </w:rPr>
        <w:t>NUM 13:11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גָּדִי</w:t>
      </w:r>
      <w:r>
        <w:rPr>
          <w:lang w:val="zh_CN" w:bidi="zh_CN"/>
        </w:rPr>
      </w:r>
    </w:p>
    <w:p>
      <w:pPr>
        <w:pStyle w:val="Heading1"/>
      </w:pPr>
      <w:r>
        <w:rPr>
          <w:lang w:val="zh_CN" w:bidi="zh_CN"/>
        </w:rPr>
        <w:t>גָּדִי</w:t>
      </w:r>
    </w:p>
    <w:p>
      <w:pPr/>
      <w:r>
        <w:rPr>
          <w:lang w:val="zh_CN" w:bidi="zh_CN"/>
        </w:rPr>
      </w:r>
      <w:r>
        <w:rPr>
          <w:lang w:val="zh_CN" w:bidi="zh_CN"/>
        </w:rPr>
        <w:t>גָּדִי</w:t>
      </w:r>
      <w:r>
        <w:rPr>
          <w:lang w:val="zh_CN" w:bidi="zh_CN"/>
        </w:rPr>
        <w:t xml:space="preserve"> (</w:t>
      </w:r>
      <w:r>
        <w:rPr>
          <w:lang w:val="zh_CN" w:bidi="zh_CN"/>
        </w:rPr>
        <w:t>H1424</w:t>
      </w:r>
      <w:r>
        <w:rPr>
          <w:lang w:val="zh_CN" w:bidi="zh_CN"/>
        </w:rPr>
        <w:t xml:space="preserve"> · </w:t>
      </w:r>
      <w:r>
        <w:rPr>
          <w:lang w:val="zh_CN" w:bidi="zh_CN"/>
        </w:rPr>
        <w:t>H1425</w:t>
      </w:r>
      <w:r>
        <w:rPr>
          <w:lang w:val="zh_CN" w:bidi="zh_CN"/>
        </w:rPr>
        <w:t>)</w:t>
      </w:r>
    </w:p>
    <w:p>
      <w:pPr/>
      <w:r>
        <w:rPr>
          <w:lang w:val="zh_CN" w:bidi="zh_CN"/>
        </w:rPr>
      </w:r>
      <w:r>
        <w:rPr>
          <w:lang w:val="zh_CN" w:bidi="zh_CN"/>
        </w:rPr>
        <w:t xml:space="preserve">name · </w:t>
      </w:r>
      <w:r>
        <w:rPr>
          <w:lang w:val="zh_CN" w:bidi="zh_CN"/>
        </w:rPr>
        <w:t>גָּד</w:t>
      </w:r>
    </w:p>
    <w:p>
      <w:pPr/>
      <w:r>
        <w:rPr>
          <w:lang w:val="zh_CN" w:bidi="zh_CN"/>
        </w:rPr>
      </w:r>
    </w:p>
    <w:p>
      <w:pPr/>
      <w:r>
        <w:rPr>
          <w:lang w:val="zh_CN" w:bidi="zh_CN"/>
        </w:rPr>
      </w:r>
      <w:r>
        <w:rPr>
          <w:lang w:val="zh_CN" w:bidi="zh_CN"/>
        </w:rPr>
        <w:t>迦得人，迦得支派，《思》加得</w:t>
      </w:r>
      <w:r>
        <w:rPr>
          <w:lang w:val="zh_CN" w:bidi="zh_CN"/>
        </w:rPr>
        <w:t xml:space="preserve"> </w:t>
      </w:r>
      <w:r>
        <w:rPr>
          <w:lang w:val="zh_CN" w:bidi="zh_CN"/>
        </w:rPr>
        <w:t>＝</w:t>
      </w:r>
      <w:r>
        <w:rPr>
          <w:lang w:val="zh_CN" w:bidi="zh_CN"/>
        </w:rPr>
        <w:t>迦得</w:t>
      </w:r>
      <w:r>
        <w:rPr>
          <w:lang w:val="zh_CN" w:bidi="zh_CN"/>
        </w:rPr>
        <w:t>支派的人</w:t>
      </w:r>
    </w:p>
    <w:p>
      <w:pPr/>
      <w:r>
        <w:rPr>
          <w:lang w:val="zh_CN" w:bidi="zh_CN"/>
        </w:rPr>
      </w:r>
      <w:r>
        <w:rPr>
          <w:lang w:val="zh_CN" w:bidi="zh_CN"/>
        </w:rPr>
        <w:t>NUM 34:14</w:t>
      </w:r>
      <w:r>
        <w:rPr>
          <w:lang w:val="zh_CN" w:bidi="zh_CN"/>
        </w:rPr>
        <w:t xml:space="preserve"> · </w:t>
      </w:r>
      <w:r>
        <w:rPr>
          <w:lang w:val="zh_CN" w:bidi="zh_CN"/>
        </w:rPr>
        <w:t>DEU 3:12</w:t>
      </w:r>
      <w:r>
        <w:rPr>
          <w:lang w:val="zh_CN" w:bidi="zh_CN"/>
        </w:rPr>
        <w:t xml:space="preserve"> · </w:t>
      </w:r>
      <w:r>
        <w:rPr>
          <w:lang w:val="zh_CN" w:bidi="zh_CN"/>
        </w:rPr>
        <w:t>DEU 3:16</w:t>
      </w:r>
      <w:r>
        <w:rPr>
          <w:lang w:val="zh_CN" w:bidi="zh_CN"/>
        </w:rPr>
        <w:t xml:space="preserve"> · </w:t>
      </w:r>
      <w:r>
        <w:rPr>
          <w:lang w:val="zh_CN" w:bidi="zh_CN"/>
        </w:rPr>
        <w:t>DEU 4:43</w:t>
      </w:r>
      <w:r>
        <w:rPr>
          <w:lang w:val="zh_CN" w:bidi="zh_CN"/>
        </w:rPr>
        <w:t xml:space="preserve"> · </w:t>
      </w:r>
      <w:r>
        <w:rPr>
          <w:lang w:val="zh_CN" w:bidi="zh_CN"/>
        </w:rPr>
        <w:t>DEU 29:7</w:t>
      </w:r>
      <w:r>
        <w:rPr>
          <w:lang w:val="zh_CN" w:bidi="zh_CN"/>
        </w:rPr>
        <w:t xml:space="preserve"> · </w:t>
      </w:r>
      <w:r>
        <w:rPr>
          <w:lang w:val="zh_CN" w:bidi="zh_CN"/>
        </w:rPr>
        <w:t>JOS 1:12</w:t>
      </w:r>
      <w:r>
        <w:rPr>
          <w:lang w:val="zh_CN" w:bidi="zh_CN"/>
        </w:rPr>
        <w:t xml:space="preserve"> · </w:t>
      </w:r>
      <w:r>
        <w:rPr>
          <w:lang w:val="zh_CN" w:bidi="zh_CN"/>
        </w:rPr>
        <w:t>JOS 12:6</w:t>
      </w:r>
      <w:r>
        <w:rPr>
          <w:lang w:val="zh_CN" w:bidi="zh_CN"/>
        </w:rPr>
        <w:t xml:space="preserve"> · </w:t>
      </w:r>
      <w:r>
        <w:rPr>
          <w:lang w:val="zh_CN" w:bidi="zh_CN"/>
        </w:rPr>
        <w:t>JOS 13:8</w:t>
      </w:r>
      <w:r>
        <w:rPr>
          <w:lang w:val="zh_CN" w:bidi="zh_CN"/>
        </w:rPr>
        <w:t xml:space="preserve"> · </w:t>
      </w:r>
      <w:r>
        <w:rPr>
          <w:lang w:val="zh_CN" w:bidi="zh_CN"/>
        </w:rPr>
        <w:t>JOS 22:1</w:t>
      </w:r>
      <w:r>
        <w:rPr>
          <w:lang w:val="zh_CN" w:bidi="zh_CN"/>
        </w:rPr>
        <w:t xml:space="preserve"> · </w:t>
      </w:r>
      <w:r>
        <w:rPr>
          <w:lang w:val="zh_CN" w:bidi="zh_CN"/>
        </w:rPr>
        <w:t>2SA 23:36</w:t>
      </w:r>
      <w:r>
        <w:rPr>
          <w:lang w:val="zh_CN" w:bidi="zh_CN"/>
        </w:rPr>
        <w:t xml:space="preserve"> · </w:t>
      </w:r>
      <w:r>
        <w:rPr>
          <w:lang w:val="zh_CN" w:bidi="zh_CN"/>
        </w:rPr>
        <w:t>2KI 10:33</w:t>
      </w:r>
      <w:r>
        <w:rPr>
          <w:lang w:val="zh_CN" w:bidi="zh_CN"/>
        </w:rPr>
        <w:t xml:space="preserve"> · </w:t>
      </w:r>
      <w:r>
        <w:rPr>
          <w:lang w:val="zh_CN" w:bidi="zh_CN"/>
        </w:rPr>
        <w:t>1CH 5:18</w:t>
      </w:r>
      <w:r>
        <w:rPr>
          <w:lang w:val="zh_CN" w:bidi="zh_CN"/>
        </w:rPr>
        <w:t xml:space="preserve"> · </w:t>
      </w:r>
      <w:r>
        <w:rPr>
          <w:lang w:val="zh_CN" w:bidi="zh_CN"/>
        </w:rPr>
        <w:t>1CH 5:26</w:t>
      </w:r>
      <w:r>
        <w:rPr>
          <w:lang w:val="zh_CN" w:bidi="zh_CN"/>
        </w:rPr>
        <w:t xml:space="preserve"> · </w:t>
      </w:r>
      <w:r>
        <w:rPr>
          <w:lang w:val="zh_CN" w:bidi="zh_CN"/>
        </w:rPr>
        <w:t>1CH 12:9</w:t>
      </w:r>
      <w:r>
        <w:rPr>
          <w:lang w:val="zh_CN" w:bidi="zh_CN"/>
        </w:rPr>
        <w:t xml:space="preserve"> · </w:t>
      </w:r>
      <w:r>
        <w:rPr>
          <w:lang w:val="zh_CN" w:bidi="zh_CN"/>
        </w:rPr>
        <w:t>1CH 12:38</w:t>
      </w:r>
      <w:r>
        <w:rPr>
          <w:lang w:val="zh_CN" w:bidi="zh_CN"/>
        </w:rPr>
        <w:t xml:space="preserve"> · </w:t>
      </w:r>
      <w:r>
        <w:rPr>
          <w:lang w:val="zh_CN" w:bidi="zh_CN"/>
        </w:rPr>
        <w:t>1CH 26:32</w:t>
      </w:r>
    </w:p>
    <w:p>
      <w:pPr/>
      <w:r>
        <w:rPr>
          <w:lang w:val="zh_CN" w:bidi="zh_CN"/>
        </w:rPr>
      </w:r>
    </w:p>
    <w:p>
      <w:pPr/>
      <w:r>
        <w:rPr>
          <w:lang w:val="zh_CN" w:bidi="zh_CN"/>
        </w:rPr>
      </w:r>
      <w:r>
        <w:rPr>
          <w:lang w:val="zh_CN" w:bidi="zh_CN"/>
        </w:rPr>
        <w:t>迦底，《思》加狄</w:t>
      </w:r>
      <w:r>
        <w:rPr>
          <w:lang w:val="zh_CN" w:bidi="zh_CN"/>
        </w:rPr>
        <w:t xml:space="preserve"> </w:t>
      </w:r>
      <w:r>
        <w:rPr>
          <w:lang w:val="zh_CN" w:bidi="zh_CN"/>
        </w:rPr>
        <w:t>＝男性；►</w:t>
      </w:r>
      <w:r>
        <w:rPr>
          <w:lang w:val="zh_CN" w:bidi="zh_CN"/>
        </w:rPr>
        <w:t>以色列</w:t>
      </w:r>
      <w:r>
        <w:rPr>
          <w:lang w:val="zh_CN" w:bidi="zh_CN"/>
        </w:rPr>
        <w:t>王</w:t>
      </w:r>
      <w:r>
        <w:rPr>
          <w:lang w:val="zh_CN" w:bidi="zh_CN"/>
        </w:rPr>
        <w:t>米拿现</w:t>
      </w:r>
      <w:r>
        <w:rPr>
          <w:lang w:val="zh_CN" w:bidi="zh_CN"/>
        </w:rPr>
        <w:t>的父亲</w:t>
      </w:r>
    </w:p>
    <w:p>
      <w:pPr/>
      <w:r>
        <w:rPr>
          <w:lang w:val="zh_CN" w:bidi="zh_CN"/>
        </w:rPr>
      </w:r>
      <w:r>
        <w:rPr>
          <w:lang w:val="zh_CN" w:bidi="zh_CN"/>
        </w:rPr>
        <w:t>2KI 15:14</w:t>
      </w:r>
      <w:r>
        <w:rPr>
          <w:lang w:val="zh_CN" w:bidi="zh_CN"/>
        </w:rPr>
        <w:t xml:space="preserve"> · </w:t>
      </w:r>
      <w:r>
        <w:rPr>
          <w:lang w:val="zh_CN" w:bidi="zh_CN"/>
        </w:rPr>
        <w:t>2KI 15:17</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גַּדִּיאֵל</w:t>
      </w:r>
      <w:r>
        <w:rPr>
          <w:lang w:val="zh_CN" w:bidi="zh_CN"/>
        </w:rPr>
      </w:r>
    </w:p>
    <w:p>
      <w:pPr>
        <w:pStyle w:val="Heading1"/>
      </w:pPr>
      <w:r>
        <w:rPr>
          <w:lang w:val="zh_CN" w:bidi="zh_CN"/>
        </w:rPr>
        <w:t>גַּדִּיאֵל</w:t>
      </w:r>
    </w:p>
    <w:p>
      <w:pPr/>
      <w:r>
        <w:rPr>
          <w:lang w:val="zh_CN" w:bidi="zh_CN"/>
        </w:rPr>
      </w:r>
      <w:r>
        <w:rPr>
          <w:lang w:val="zh_CN" w:bidi="zh_CN"/>
        </w:rPr>
        <w:t>גַּדִּיאֵל</w:t>
      </w:r>
      <w:r>
        <w:rPr>
          <w:lang w:val="zh_CN" w:bidi="zh_CN"/>
        </w:rPr>
        <w:t xml:space="preserve"> (</w:t>
      </w:r>
      <w:r>
        <w:rPr>
          <w:lang w:val="zh_CN" w:bidi="zh_CN"/>
        </w:rPr>
        <w:t>H1427</w:t>
      </w:r>
      <w:r>
        <w:rPr>
          <w:lang w:val="zh_CN" w:bidi="zh_CN"/>
        </w:rPr>
        <w:t>)</w:t>
      </w:r>
    </w:p>
    <w:p>
      <w:pPr/>
      <w:r>
        <w:rPr>
          <w:lang w:val="zh_CN" w:bidi="zh_CN"/>
        </w:rPr>
      </w:r>
      <w:r>
        <w:rPr>
          <w:lang w:val="zh_CN" w:bidi="zh_CN"/>
        </w:rPr>
        <w:t xml:space="preserve">name · </w:t>
      </w:r>
      <w:r>
        <w:rPr>
          <w:lang w:val="zh_CN" w:bidi="zh_CN"/>
        </w:rPr>
        <w:t>גַּד</w:t>
      </w:r>
      <w:r>
        <w:rPr>
          <w:lang w:val="zh_CN" w:bidi="zh_CN"/>
        </w:rPr>
        <w:t xml:space="preserve"> · </w:t>
      </w:r>
      <w:r>
        <w:rPr>
          <w:lang w:val="zh_CN" w:bidi="zh_CN"/>
        </w:rPr>
        <w:t>אֵל</w:t>
      </w:r>
    </w:p>
    <w:p>
      <w:pPr/>
      <w:r>
        <w:rPr>
          <w:lang w:val="zh_CN" w:bidi="zh_CN"/>
        </w:rPr>
      </w:r>
    </w:p>
    <w:p>
      <w:pPr/>
      <w:r>
        <w:rPr>
          <w:lang w:val="zh_CN" w:bidi="zh_CN"/>
        </w:rPr>
      </w:r>
      <w:r>
        <w:rPr>
          <w:lang w:val="zh_CN" w:bidi="zh_CN"/>
        </w:rPr>
        <w:t>迦迭，《思》加狄耳</w:t>
      </w:r>
      <w:r>
        <w:rPr>
          <w:lang w:val="zh_CN" w:bidi="zh_CN"/>
        </w:rPr>
        <w:t xml:space="preserve"> </w:t>
      </w:r>
      <w:r>
        <w:rPr>
          <w:lang w:val="zh_CN" w:bidi="zh_CN"/>
        </w:rPr>
        <w:t>＝男性；◄</w:t>
      </w:r>
      <w:r>
        <w:rPr>
          <w:lang w:val="zh_CN" w:bidi="zh_CN"/>
        </w:rPr>
        <w:t>梭底</w:t>
      </w:r>
      <w:r>
        <w:rPr>
          <w:lang w:val="zh_CN" w:bidi="zh_CN"/>
        </w:rPr>
        <w:t>的儿子；</w:t>
      </w:r>
      <w:r>
        <w:rPr>
          <w:lang w:val="zh_CN" w:bidi="zh_CN"/>
        </w:rPr>
        <w:t>西布伦</w:t>
      </w:r>
      <w:r>
        <w:rPr>
          <w:lang w:val="zh_CN" w:bidi="zh_CN"/>
        </w:rPr>
        <w:t>支派；►</w:t>
      </w:r>
      <w:r>
        <w:rPr>
          <w:lang w:val="zh_CN" w:bidi="zh_CN"/>
        </w:rPr>
        <w:t>摩西</w:t>
      </w:r>
      <w:r>
        <w:rPr>
          <w:lang w:val="zh_CN" w:bidi="zh_CN"/>
        </w:rPr>
        <w:t>派去窥探迦南地的十二个探子之一</w:t>
      </w:r>
    </w:p>
    <w:p>
      <w:pPr/>
      <w:r>
        <w:rPr>
          <w:lang w:val="zh_CN" w:bidi="zh_CN"/>
        </w:rPr>
      </w:r>
      <w:r>
        <w:rPr>
          <w:lang w:val="zh_CN" w:bidi="zh_CN"/>
        </w:rPr>
        <w:t>NUM 13:10</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גְּדִיָּה</w:t>
      </w:r>
      <w:r>
        <w:rPr>
          <w:lang w:val="zh_CN" w:bidi="zh_CN"/>
        </w:rPr>
      </w:r>
    </w:p>
    <w:p>
      <w:pPr>
        <w:pStyle w:val="Heading1"/>
      </w:pPr>
      <w:r>
        <w:rPr>
          <w:lang w:val="zh_CN" w:bidi="zh_CN"/>
        </w:rPr>
        <w:t>גְּדִיָּה</w:t>
      </w:r>
    </w:p>
    <w:p>
      <w:pPr/>
      <w:r>
        <w:rPr>
          <w:lang w:val="zh_CN" w:bidi="zh_CN"/>
        </w:rPr>
      </w:r>
      <w:r>
        <w:rPr>
          <w:lang w:val="zh_CN" w:bidi="zh_CN"/>
        </w:rPr>
        <w:t>גְּדִיָּה</w:t>
      </w:r>
      <w:r>
        <w:rPr>
          <w:lang w:val="zh_CN" w:bidi="zh_CN"/>
        </w:rPr>
        <w:t xml:space="preserve"> (</w:t>
      </w:r>
      <w:r>
        <w:rPr>
          <w:lang w:val="zh_CN" w:bidi="zh_CN"/>
        </w:rPr>
        <w:t>H1429</w:t>
      </w:r>
      <w:r>
        <w:rPr>
          <w:lang w:val="zh_CN" w:bidi="zh_CN"/>
        </w:rPr>
        <w:t>)</w:t>
      </w:r>
    </w:p>
    <w:p>
      <w:pPr/>
      <w:r>
        <w:rPr>
          <w:lang w:val="zh_CN" w:bidi="zh_CN"/>
        </w:rPr>
      </w:r>
      <w:r>
        <w:rPr>
          <w:lang w:val="zh_CN" w:bidi="zh_CN"/>
        </w:rPr>
        <w:t xml:space="preserve">noun f · </w:t>
      </w:r>
      <w:r>
        <w:rPr>
          <w:lang w:val="zh_CN" w:bidi="zh_CN"/>
        </w:rPr>
        <w:t>גְּדִי</w:t>
      </w:r>
    </w:p>
    <w:p>
      <w:pPr/>
      <w:r>
        <w:rPr>
          <w:lang w:val="zh_CN" w:bidi="zh_CN"/>
        </w:rPr>
      </w:r>
    </w:p>
    <w:p>
      <w:pPr/>
      <w:r>
        <w:rPr>
          <w:lang w:val="zh_CN" w:bidi="zh_CN"/>
        </w:rPr>
      </w:r>
      <w:r>
        <w:rPr>
          <w:lang w:val="zh_CN" w:bidi="zh_CN"/>
        </w:rPr>
        <w:t>小山羊，山羊羔</w:t>
      </w:r>
      <w:r>
        <w:rPr>
          <w:lang w:val="zh_CN" w:bidi="zh_CN"/>
        </w:rPr>
        <w:t xml:space="preserve"> </w:t>
      </w:r>
      <w:r>
        <w:rPr>
          <w:lang w:val="zh_CN" w:bidi="zh_CN"/>
        </w:rPr>
        <w:t>＝</w:t>
      </w:r>
      <w:r>
        <w:rPr>
          <w:lang w:val="zh_CN" w:bidi="zh_CN"/>
        </w:rPr>
        <w:t>山羊</w:t>
      </w:r>
      <w:r>
        <w:rPr>
          <w:lang w:val="zh_CN" w:bidi="zh_CN"/>
        </w:rPr>
        <w:t>的雌性幼崽</w:t>
      </w:r>
    </w:p>
    <w:p>
      <w:pPr/>
      <w:r>
        <w:rPr>
          <w:lang w:val="zh_CN" w:bidi="zh_CN"/>
        </w:rPr>
      </w:r>
      <w:r>
        <w:rPr>
          <w:lang w:val="zh_CN" w:bidi="zh_CN"/>
        </w:rPr>
        <w:t>SNG 1:8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גָּדִיל</w:t>
      </w:r>
      <w:r>
        <w:rPr>
          <w:lang w:val="zh_CN" w:bidi="zh_CN"/>
        </w:rPr>
      </w:r>
    </w:p>
    <w:p>
      <w:pPr>
        <w:pStyle w:val="Heading1"/>
      </w:pPr>
      <w:r>
        <w:rPr>
          <w:lang w:val="zh_CN" w:bidi="zh_CN"/>
        </w:rPr>
        <w:t>גָּדִיל</w:t>
      </w:r>
    </w:p>
    <w:p>
      <w:pPr/>
      <w:r>
        <w:rPr>
          <w:lang w:val="zh_CN" w:bidi="zh_CN"/>
        </w:rPr>
      </w:r>
      <w:r>
        <w:rPr>
          <w:lang w:val="zh_CN" w:bidi="zh_CN"/>
        </w:rPr>
        <w:t>גָּדִיל</w:t>
      </w:r>
      <w:r>
        <w:rPr>
          <w:lang w:val="zh_CN" w:bidi="zh_CN"/>
        </w:rPr>
        <w:t xml:space="preserve"> (</w:t>
      </w:r>
      <w:r>
        <w:rPr>
          <w:lang w:val="zh_CN" w:bidi="zh_CN"/>
        </w:rPr>
        <w:t>H1434</w:t>
      </w:r>
      <w:r>
        <w:rPr>
          <w:lang w:val="zh_CN" w:bidi="zh_CN"/>
        </w:rPr>
        <w:t xml:space="preserve">) — </w:t>
      </w:r>
      <w:r>
        <w:rPr>
          <w:lang w:val="zh_CN" w:bidi="zh_CN"/>
        </w:rPr>
        <w:t>גָּדִל</w:t>
      </w:r>
    </w:p>
    <w:p>
      <w:pPr/>
      <w:r>
        <w:rPr>
          <w:lang w:val="zh_CN" w:bidi="zh_CN"/>
        </w:rPr>
      </w:r>
      <w:r>
        <w:rPr>
          <w:lang w:val="zh_CN" w:bidi="zh_CN"/>
        </w:rPr>
        <w:t>noun m</w:t>
      </w:r>
    </w:p>
    <w:p>
      <w:pPr/>
      <w:r>
        <w:rPr>
          <w:lang w:val="zh_CN" w:bidi="zh_CN"/>
        </w:rPr>
      </w:r>
    </w:p>
    <w:p>
      <w:pPr/>
      <w:r>
        <w:rPr>
          <w:lang w:val="zh_CN" w:bidi="zh_CN"/>
        </w:rPr>
      </w:r>
      <w:r>
        <w:rPr>
          <w:lang w:val="zh_CN" w:bidi="zh_CN"/>
        </w:rPr>
        <w:t>繸子；流苏</w:t>
      </w:r>
      <w:r>
        <w:rPr>
          <w:lang w:val="zh_CN" w:bidi="zh_CN"/>
        </w:rPr>
        <w:t xml:space="preserve"> </w:t>
      </w:r>
      <w:r>
        <w:rPr>
          <w:lang w:val="zh_CN" w:bidi="zh_CN"/>
        </w:rPr>
        <w:t>＝一簇挂线，其中一端打了结</w:t>
      </w:r>
    </w:p>
    <w:p>
      <w:pPr/>
      <w:r>
        <w:rPr>
          <w:lang w:val="zh_CN" w:bidi="zh_CN"/>
        </w:rPr>
      </w:r>
      <w:r>
        <w:rPr>
          <w:lang w:val="zh_CN" w:bidi="zh_CN"/>
        </w:rPr>
        <w:t>DEU 22:12</w:t>
      </w:r>
    </w:p>
    <w:p>
      <w:pPr/>
      <w:r>
        <w:rPr>
          <w:lang w:val="zh_CN" w:bidi="zh_CN"/>
        </w:rPr>
      </w:r>
    </w:p>
    <w:p>
      <w:pPr/>
      <w:r>
        <w:rPr>
          <w:lang w:val="zh_CN" w:bidi="zh_CN"/>
        </w:rPr>
      </w:r>
      <w:r>
        <w:rPr>
          <w:lang w:val="zh_CN" w:bidi="zh_CN"/>
        </w:rPr>
        <w:t>链子；炼索</w:t>
      </w:r>
      <w:r>
        <w:rPr>
          <w:lang w:val="zh_CN" w:bidi="zh_CN"/>
        </w:rPr>
        <w:t xml:space="preserve"> </w:t>
      </w:r>
      <w:r>
        <w:rPr>
          <w:lang w:val="zh_CN" w:bidi="zh_CN"/>
        </w:rPr>
        <w:t>＝以曲线状悬挂着的一条装饰链子或花环</w:t>
      </w:r>
    </w:p>
    <w:p>
      <w:pPr/>
      <w:r>
        <w:rPr>
          <w:lang w:val="zh_CN" w:bidi="zh_CN"/>
        </w:rPr>
      </w:r>
      <w:r>
        <w:rPr>
          <w:lang w:val="zh_CN" w:bidi="zh_CN"/>
        </w:rPr>
        <w:t>1KI 7:17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גָּדִישׁ</w:t>
      </w:r>
      <w:r>
        <w:rPr>
          <w:lang w:val="zh_CN" w:bidi="zh_CN"/>
        </w:rPr>
      </w:r>
    </w:p>
    <w:p>
      <w:pPr>
        <w:pStyle w:val="Heading1"/>
      </w:pPr>
      <w:r>
        <w:rPr>
          <w:lang w:val="zh_CN" w:bidi="zh_CN"/>
        </w:rPr>
        <w:t>גָּדִישׁ</w:t>
      </w:r>
    </w:p>
    <w:p>
      <w:pPr/>
      <w:r>
        <w:rPr>
          <w:lang w:val="zh_CN" w:bidi="zh_CN"/>
        </w:rPr>
      </w:r>
      <w:r>
        <w:rPr>
          <w:lang w:val="zh_CN" w:bidi="zh_CN"/>
        </w:rPr>
        <w:t>גָּדִישׁ</w:t>
      </w:r>
      <w:r>
        <w:rPr>
          <w:lang w:val="zh_CN" w:bidi="zh_CN"/>
        </w:rPr>
        <w:t xml:space="preserve"> (</w:t>
      </w:r>
      <w:r>
        <w:rPr>
          <w:lang w:val="zh_CN" w:bidi="zh_CN"/>
        </w:rPr>
        <w:t>H1430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禾捆；禾稼</w:t>
      </w:r>
      <w:r>
        <w:rPr>
          <w:lang w:val="zh_CN" w:bidi="zh_CN"/>
        </w:rPr>
        <w:t xml:space="preserve"> </w:t>
      </w:r>
      <w:r>
        <w:rPr>
          <w:lang w:val="zh_CN" w:bidi="zh_CN"/>
        </w:rPr>
        <w:t>＝一捆捆收获的谷穗堆成一堆</w:t>
      </w:r>
    </w:p>
    <w:p>
      <w:pPr/>
      <w:r>
        <w:rPr>
          <w:lang w:val="zh_CN" w:bidi="zh_CN"/>
        </w:rPr>
      </w:r>
      <w:r>
        <w:rPr>
          <w:lang w:val="zh_CN" w:bidi="zh_CN"/>
        </w:rPr>
        <w:t>EXO 22:5</w:t>
      </w:r>
      <w:r>
        <w:rPr>
          <w:lang w:val="zh_CN" w:bidi="zh_CN"/>
        </w:rPr>
        <w:t xml:space="preserve"> · </w:t>
      </w:r>
      <w:r>
        <w:rPr>
          <w:lang w:val="zh_CN" w:bidi="zh_CN"/>
        </w:rPr>
        <w:t>JDG 15:5</w:t>
      </w:r>
      <w:r>
        <w:rPr>
          <w:lang w:val="zh_CN" w:bidi="zh_CN"/>
        </w:rPr>
        <w:t xml:space="preserve"> · </w:t>
      </w:r>
      <w:r>
        <w:rPr>
          <w:lang w:val="zh_CN" w:bidi="zh_CN"/>
        </w:rPr>
        <w:t>JOB 5:26</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קֶבֶר</w:t>
      </w:r>
    </w:p>
    <w:p>
      <w:pPr/>
      <w:r>
        <w:rPr>
          <w:lang w:val="zh_CN" w:bidi="zh_CN"/>
        </w:rPr>
      </w:r>
      <w:r>
        <w:rPr>
          <w:lang w:val="zh_CN" w:bidi="zh_CN"/>
        </w:rPr>
        <w:t>坟墓，墓穴</w:t>
      </w:r>
      <w:r>
        <w:rPr>
          <w:lang w:val="zh_CN" w:bidi="zh_CN"/>
        </w:rPr>
        <w:t xml:space="preserve"> </w:t>
      </w:r>
      <w:r>
        <w:rPr>
          <w:lang w:val="zh_CN" w:bidi="zh_CN"/>
        </w:rPr>
        <w:t>＝埋葬死人的地方</w:t>
      </w:r>
    </w:p>
    <w:p>
      <w:pPr/>
      <w:r>
        <w:rPr>
          <w:lang w:val="zh_CN" w:bidi="zh_CN"/>
        </w:rPr>
      </w:r>
      <w:r>
        <w:rPr>
          <w:lang w:val="zh_CN" w:bidi="zh_CN"/>
        </w:rPr>
        <w:t>JOB 21:32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גדל</w:t>
      </w:r>
      <w:r>
        <w:rPr>
          <w:lang w:val="zh_CN" w:bidi="zh_CN"/>
        </w:rPr>
      </w:r>
    </w:p>
    <w:p>
      <w:pPr>
        <w:pStyle w:val="Heading1"/>
      </w:pPr>
      <w:r>
        <w:rPr>
          <w:lang w:val="zh_CN" w:bidi="zh_CN"/>
        </w:rPr>
        <w:t>גדל</w:t>
      </w:r>
    </w:p>
    <w:p>
      <w:pPr/>
      <w:r>
        <w:rPr>
          <w:lang w:val="zh_CN" w:bidi="zh_CN"/>
        </w:rPr>
      </w:r>
      <w:r>
        <w:rPr>
          <w:lang w:val="zh_CN" w:bidi="zh_CN"/>
        </w:rPr>
        <w:t>גדל</w:t>
      </w:r>
      <w:r>
        <w:rPr>
          <w:lang w:val="zh_CN" w:bidi="zh_CN"/>
        </w:rPr>
        <w:t xml:space="preserve"> (</w:t>
      </w:r>
      <w:r>
        <w:rPr>
          <w:lang w:val="zh_CN" w:bidi="zh_CN"/>
        </w:rPr>
        <w:t>H1431</w:t>
      </w:r>
      <w:r>
        <w:rPr>
          <w:lang w:val="zh_CN" w:bidi="zh_CN"/>
        </w:rPr>
        <w:t xml:space="preserve"> · </w:t>
      </w:r>
      <w:r>
        <w:rPr>
          <w:lang w:val="zh_CN" w:bidi="zh_CN"/>
        </w:rPr>
        <w:t>H1432</w:t>
      </w:r>
      <w:r>
        <w:rPr>
          <w:lang w:val="zh_CN" w:bidi="zh_CN"/>
        </w:rPr>
        <w:t xml:space="preserve">) — </w:t>
      </w:r>
      <w:r>
        <w:rPr>
          <w:lang w:val="zh_CN" w:bidi="zh_CN"/>
        </w:rPr>
        <w:t>גָּדֵל</w:t>
      </w:r>
    </w:p>
    <w:p>
      <w:pPr/>
      <w:r>
        <w:rPr>
          <w:lang w:val="zh_CN" w:bidi="zh_CN"/>
        </w:rPr>
      </w:r>
      <w:r>
        <w:rPr>
          <w:lang w:val="zh_CN" w:bidi="zh_CN"/>
        </w:rPr>
        <w:t xml:space="preserve">verb · </w:t>
      </w:r>
      <w:r>
        <w:rPr>
          <w:lang w:val="zh_CN" w:bidi="zh_CN"/>
        </w:rPr>
        <w:t>גָּדֹול</w:t>
      </w:r>
      <w:r>
        <w:rPr>
          <w:lang w:val="zh_CN" w:bidi="zh_CN"/>
        </w:rPr>
        <w:t xml:space="preserve"> · </w:t>
      </w:r>
      <w:r>
        <w:rPr>
          <w:lang w:val="zh_CN" w:bidi="zh_CN"/>
        </w:rPr>
        <w:t>גְּדוּלָה</w:t>
      </w:r>
      <w:r>
        <w:rPr>
          <w:lang w:val="zh_CN" w:bidi="zh_CN"/>
        </w:rPr>
        <w:t xml:space="preserve"> · </w:t>
      </w:r>
      <w:r>
        <w:rPr>
          <w:lang w:val="zh_CN" w:bidi="zh_CN"/>
        </w:rPr>
        <w:t>גִּדֵּל</w:t>
      </w:r>
      <w:r>
        <w:rPr>
          <w:lang w:val="zh_CN" w:bidi="zh_CN"/>
        </w:rPr>
        <w:t xml:space="preserve"> · </w:t>
      </w:r>
      <w:r>
        <w:rPr>
          <w:lang w:val="zh_CN" w:bidi="zh_CN"/>
        </w:rPr>
        <w:t>גָּדֵל</w:t>
      </w:r>
      <w:r>
        <w:rPr>
          <w:lang w:val="zh_CN" w:bidi="zh_CN"/>
        </w:rPr>
        <w:t xml:space="preserve"> · </w:t>
      </w:r>
      <w:r>
        <w:rPr>
          <w:lang w:val="zh_CN" w:bidi="zh_CN"/>
        </w:rPr>
        <w:t>גֹּדֶל</w:t>
      </w:r>
      <w:r>
        <w:rPr>
          <w:lang w:val="zh_CN" w:bidi="zh_CN"/>
        </w:rPr>
        <w:t xml:space="preserve"> · </w:t>
      </w:r>
      <w:r>
        <w:rPr>
          <w:lang w:val="zh_CN" w:bidi="zh_CN"/>
        </w:rPr>
        <w:t>מִגְדָּל</w:t>
      </w:r>
      <w:r>
        <w:rPr>
          <w:lang w:val="zh_CN" w:bidi="zh_CN"/>
        </w:rPr>
        <w:t xml:space="preserve"> · </w:t>
      </w:r>
      <w:r>
        <w:rPr>
          <w:lang w:val="zh_CN" w:bidi="zh_CN"/>
        </w:rPr>
        <w:t>גְּדַלְיָה</w:t>
      </w:r>
      <w:r>
        <w:rPr>
          <w:lang w:val="zh_CN" w:bidi="zh_CN"/>
        </w:rPr>
        <w:t xml:space="preserve"> · </w:t>
      </w:r>
      <w:r>
        <w:rPr>
          <w:lang w:val="zh_CN" w:bidi="zh_CN"/>
        </w:rPr>
        <w:t>גְּדַלְיָהוּ</w:t>
      </w:r>
      <w:r>
        <w:rPr>
          <w:lang w:val="zh_CN" w:bidi="zh_CN"/>
        </w:rPr>
        <w:t xml:space="preserve"> · </w:t>
      </w:r>
      <w:r>
        <w:rPr>
          <w:lang w:val="zh_CN" w:bidi="zh_CN"/>
        </w:rPr>
        <w:t>גִּדַּלְתִּי</w:t>
      </w:r>
      <w:r>
        <w:rPr>
          <w:lang w:val="zh_CN" w:bidi="zh_CN"/>
        </w:rPr>
        <w:t xml:space="preserve"> · </w:t>
      </w:r>
      <w:r>
        <w:rPr>
          <w:lang w:val="zh_CN" w:bidi="zh_CN"/>
        </w:rPr>
        <w:t>יִגְדַּלְיָהוּ</w:t>
      </w:r>
      <w:r>
        <w:rPr>
          <w:lang w:val="zh_CN" w:bidi="zh_CN"/>
        </w:rPr>
        <w:t xml:space="preserve"> · </w:t>
      </w:r>
      <w:r>
        <w:rPr>
          <w:lang w:val="zh_CN" w:bidi="zh_CN"/>
        </w:rPr>
        <w:t>מִגְדֹּל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增大；壮大；渐渐强大；增添，加增</w:t>
      </w:r>
      <w:r>
        <w:rPr>
          <w:lang w:val="zh_CN" w:bidi="zh_CN"/>
        </w:rPr>
        <w:t xml:space="preserve"> </w:t>
      </w:r>
      <w:r>
        <w:rPr>
          <w:lang w:val="zh_CN" w:bidi="zh_CN"/>
        </w:rPr>
        <w:t>＝过程，物体的尺寸或规模增大</w:t>
      </w:r>
    </w:p>
    <w:p>
      <w:pPr/>
      <w:r>
        <w:rPr>
          <w:lang w:val="zh_CN" w:bidi="zh_CN"/>
        </w:rPr>
      </w:r>
      <w:r>
        <w:rPr>
          <w:lang w:val="zh_CN" w:bidi="zh_CN"/>
        </w:rPr>
        <w:t>GEN 48:19</w:t>
      </w:r>
      <w:r>
        <w:rPr>
          <w:lang w:val="zh_CN" w:bidi="zh_CN"/>
        </w:rPr>
        <w:t xml:space="preserve"> · </w:t>
      </w:r>
      <w:r>
        <w:rPr>
          <w:lang w:val="zh_CN" w:bidi="zh_CN"/>
        </w:rPr>
        <w:t>GEN 48:19</w:t>
      </w:r>
      <w:r>
        <w:rPr>
          <w:lang w:val="zh_CN" w:bidi="zh_CN"/>
        </w:rPr>
        <w:t xml:space="preserve"> · </w:t>
      </w:r>
      <w:r>
        <w:rPr>
          <w:lang w:val="zh_CN" w:bidi="zh_CN"/>
        </w:rPr>
        <w:t>EZK 16:26</w:t>
      </w:r>
      <w:r>
        <w:rPr>
          <w:lang w:val="zh_CN" w:bidi="zh_CN"/>
        </w:rPr>
        <w:t xml:space="preserve"> · </w:t>
      </w:r>
      <w:r>
        <w:rPr>
          <w:lang w:val="zh_CN" w:bidi="zh_CN"/>
        </w:rPr>
        <w:t>DAN 8:9</w:t>
      </w:r>
      <w:r>
        <w:rPr>
          <w:lang w:val="zh_CN" w:bidi="zh_CN"/>
        </w:rPr>
        <w:t xml:space="preserve"> · </w:t>
      </w:r>
      <w:r>
        <w:rPr>
          <w:lang w:val="zh_CN" w:bidi="zh_CN"/>
        </w:rPr>
        <w:t>DAN 8:10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hif</w:t>
      </w:r>
    </w:p>
    <w:p>
      <w:pPr/>
      <w:r>
        <w:rPr>
          <w:lang w:val="zh_CN" w:bidi="zh_CN"/>
        </w:rPr>
      </w:r>
      <w:r>
        <w:rPr>
          <w:lang w:val="zh_CN" w:bidi="zh_CN"/>
        </w:rPr>
        <w:t>使……生长；任……生长；把……变大</w:t>
      </w:r>
      <w:r>
        <w:rPr>
          <w:lang w:val="zh_CN" w:bidi="zh_CN"/>
        </w:rPr>
        <w:t xml:space="preserve"> </w:t>
      </w:r>
      <w:r>
        <w:rPr>
          <w:lang w:val="zh_CN" w:bidi="zh_CN"/>
        </w:rPr>
        <w:t>＝使役过程，某人引起或任由物体增长、增大</w:t>
      </w:r>
    </w:p>
    <w:p>
      <w:pPr/>
      <w:r>
        <w:rPr>
          <w:lang w:val="zh_CN" w:bidi="zh_CN"/>
        </w:rPr>
      </w:r>
      <w:r>
        <w:rPr>
          <w:lang w:val="zh_CN" w:bidi="zh_CN"/>
        </w:rPr>
        <w:t>NUM 6:5</w:t>
      </w:r>
      <w:r>
        <w:rPr>
          <w:lang w:val="zh_CN" w:bidi="zh_CN"/>
        </w:rPr>
        <w:t xml:space="preserve"> · </w:t>
      </w:r>
      <w:r>
        <w:rPr>
          <w:lang w:val="zh_CN" w:bidi="zh_CN"/>
        </w:rPr>
        <w:t>AMO 8:5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גדל פִּי</w:t>
      </w:r>
    </w:p>
    <w:p>
      <w:pPr/>
      <w:r>
        <w:rPr>
          <w:lang w:val="zh_CN" w:bidi="zh_CN"/>
        </w:rPr>
      </w:r>
      <w:r>
        <w:rPr>
          <w:lang w:val="zh_CN" w:bidi="zh_CN"/>
        </w:rPr>
        <w:t>夸口；自夸</w:t>
      </w:r>
      <w:r>
        <w:rPr>
          <w:lang w:val="zh_CN" w:bidi="zh_CN"/>
        </w:rPr>
        <w:t xml:space="preserve"> </w:t>
      </w:r>
      <w:r>
        <w:rPr>
          <w:lang w:val="zh_CN" w:bidi="zh_CN"/>
        </w:rPr>
        <w:t>字面意思：使（某人）的嘴变大；因此：＝人说狂傲的话</w:t>
      </w:r>
    </w:p>
    <w:p>
      <w:pPr/>
      <w:r>
        <w:rPr>
          <w:lang w:val="zh_CN" w:bidi="zh_CN"/>
        </w:rPr>
      </w:r>
      <w:r>
        <w:rPr>
          <w:lang w:val="zh_CN" w:bidi="zh_CN"/>
        </w:rPr>
        <w:t>OBA 1:12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גדל עָקֵב</w:t>
      </w:r>
    </w:p>
    <w:p>
      <w:pPr/>
      <w:r>
        <w:rPr>
          <w:lang w:val="zh_CN" w:bidi="zh_CN"/>
        </w:rPr>
      </w:r>
      <w:r>
        <w:rPr>
          <w:lang w:val="zh_CN" w:bidi="zh_CN"/>
        </w:rPr>
        <w:t>说（关于某人的）谎话</w:t>
      </w:r>
      <w:r>
        <w:rPr>
          <w:lang w:val="zh_CN" w:bidi="zh_CN"/>
        </w:rPr>
        <w:t xml:space="preserve"> </w:t>
      </w:r>
      <w:r>
        <w:rPr>
          <w:lang w:val="zh_CN" w:bidi="zh_CN"/>
        </w:rPr>
        <w:t>字面意思：使（某人的）脚后跟（比别人）大；因而可能：＝人说关于其他人的谎言</w:t>
      </w:r>
    </w:p>
    <w:p>
      <w:pPr/>
      <w:r>
        <w:rPr>
          <w:lang w:val="zh_CN" w:bidi="zh_CN"/>
        </w:rPr>
      </w:r>
      <w:r>
        <w:rPr>
          <w:lang w:val="zh_CN" w:bidi="zh_CN"/>
        </w:rPr>
        <w:t>PSA 41:10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רבה</w:t>
      </w:r>
    </w:p>
    <w:p>
      <w:pPr/>
      <w:r>
        <w:rPr>
          <w:lang w:val="zh_CN" w:bidi="zh_CN"/>
        </w:rPr>
      </w:r>
      <w:r>
        <w:rPr>
          <w:lang w:val="zh_CN" w:bidi="zh_CN"/>
        </w:rPr>
        <w:t>长大</w:t>
      </w:r>
      <w:r>
        <w:rPr>
          <w:lang w:val="zh_CN" w:bidi="zh_CN"/>
        </w:rPr>
        <w:t xml:space="preserve"> </w:t>
      </w:r>
      <w:r>
        <w:rPr>
          <w:lang w:val="zh_CN" w:bidi="zh_CN"/>
        </w:rPr>
        <w:t>＝过程，年幼的人类或动物在发育成熟的过程中，经历体型增大、身体变化的自然发展</w:t>
      </w:r>
    </w:p>
    <w:p>
      <w:pPr/>
      <w:r>
        <w:rPr>
          <w:lang w:val="zh_CN" w:bidi="zh_CN"/>
        </w:rPr>
      </w:r>
      <w:r>
        <w:rPr>
          <w:lang w:val="zh_CN" w:bidi="zh_CN"/>
        </w:rPr>
        <w:t>GEN 21:8</w:t>
      </w:r>
      <w:r>
        <w:rPr>
          <w:lang w:val="zh_CN" w:bidi="zh_CN"/>
        </w:rPr>
        <w:t xml:space="preserve"> · </w:t>
      </w:r>
      <w:r>
        <w:rPr>
          <w:lang w:val="zh_CN" w:bidi="zh_CN"/>
        </w:rPr>
        <w:t>GEN 21:20</w:t>
      </w:r>
      <w:r>
        <w:rPr>
          <w:lang w:val="zh_CN" w:bidi="zh_CN"/>
        </w:rPr>
        <w:t xml:space="preserve"> · </w:t>
      </w:r>
      <w:r>
        <w:rPr>
          <w:lang w:val="zh_CN" w:bidi="zh_CN"/>
        </w:rPr>
        <w:t>GEN 25:27</w:t>
      </w:r>
      <w:r>
        <w:rPr>
          <w:lang w:val="zh_CN" w:bidi="zh_CN"/>
        </w:rPr>
        <w:t xml:space="preserve"> · </w:t>
      </w:r>
      <w:r>
        <w:rPr>
          <w:lang w:val="zh_CN" w:bidi="zh_CN"/>
        </w:rPr>
        <w:t>GEN 38:11</w:t>
      </w:r>
      <w:r>
        <w:rPr>
          <w:lang w:val="zh_CN" w:bidi="zh_CN"/>
        </w:rPr>
        <w:t xml:space="preserve"> · </w:t>
      </w:r>
      <w:r>
        <w:rPr>
          <w:lang w:val="zh_CN" w:bidi="zh_CN"/>
        </w:rPr>
        <w:t>GEN 38:14</w:t>
      </w:r>
      <w:r>
        <w:rPr>
          <w:lang w:val="zh_CN" w:bidi="zh_CN"/>
        </w:rPr>
        <w:t xml:space="preserve"> · </w:t>
      </w:r>
      <w:r>
        <w:rPr>
          <w:lang w:val="zh_CN" w:bidi="zh_CN"/>
        </w:rPr>
        <w:t>EXO 2:10</w:t>
      </w:r>
      <w:r>
        <w:rPr>
          <w:lang w:val="zh_CN" w:bidi="zh_CN"/>
        </w:rPr>
        <w:t xml:space="preserve"> · </w:t>
      </w:r>
      <w:r>
        <w:rPr>
          <w:lang w:val="zh_CN" w:bidi="zh_CN"/>
        </w:rPr>
        <w:t>EXO 2:11</w:t>
      </w:r>
      <w:r>
        <w:rPr>
          <w:lang w:val="zh_CN" w:bidi="zh_CN"/>
        </w:rPr>
        <w:t xml:space="preserve"> · </w:t>
      </w:r>
      <w:r>
        <w:rPr>
          <w:lang w:val="zh_CN" w:bidi="zh_CN"/>
        </w:rPr>
        <w:t>JDG 11:2</w:t>
      </w:r>
      <w:r>
        <w:rPr>
          <w:lang w:val="zh_CN" w:bidi="zh_CN"/>
        </w:rPr>
        <w:t xml:space="preserve"> · </w:t>
      </w:r>
      <w:r>
        <w:rPr>
          <w:lang w:val="zh_CN" w:bidi="zh_CN"/>
        </w:rPr>
        <w:t>JDG 13:24</w:t>
      </w:r>
      <w:r>
        <w:rPr>
          <w:lang w:val="zh_CN" w:bidi="zh_CN"/>
        </w:rPr>
        <w:t xml:space="preserve"> · </w:t>
      </w:r>
      <w:r>
        <w:rPr>
          <w:lang w:val="zh_CN" w:bidi="zh_CN"/>
        </w:rPr>
        <w:t>RUT 1:13</w:t>
      </w:r>
      <w:r>
        <w:rPr>
          <w:lang w:val="zh_CN" w:bidi="zh_CN"/>
        </w:rPr>
        <w:t xml:space="preserve"> · </w:t>
      </w:r>
      <w:r>
        <w:rPr>
          <w:lang w:val="zh_CN" w:bidi="zh_CN"/>
        </w:rPr>
        <w:t>1SA 2:21</w:t>
      </w:r>
      <w:r>
        <w:rPr>
          <w:lang w:val="zh_CN" w:bidi="zh_CN"/>
        </w:rPr>
        <w:t xml:space="preserve"> · </w:t>
      </w:r>
      <w:r>
        <w:rPr>
          <w:lang w:val="zh_CN" w:bidi="zh_CN"/>
        </w:rPr>
        <w:t>1SA 2:26</w:t>
      </w:r>
      <w:r>
        <w:rPr>
          <w:lang w:val="zh_CN" w:bidi="zh_CN"/>
        </w:rPr>
        <w:t xml:space="preserve"> · </w:t>
      </w:r>
      <w:r>
        <w:rPr>
          <w:lang w:val="zh_CN" w:bidi="zh_CN"/>
        </w:rPr>
        <w:t>1SA 3:19</w:t>
      </w:r>
      <w:r>
        <w:rPr>
          <w:lang w:val="zh_CN" w:bidi="zh_CN"/>
        </w:rPr>
        <w:t xml:space="preserve"> · </w:t>
      </w:r>
      <w:r>
        <w:rPr>
          <w:lang w:val="zh_CN" w:bidi="zh_CN"/>
        </w:rPr>
        <w:t>2SA 12:3</w:t>
      </w:r>
      <w:r>
        <w:rPr>
          <w:lang w:val="zh_CN" w:bidi="zh_CN"/>
        </w:rPr>
        <w:t xml:space="preserve"> · </w:t>
      </w:r>
      <w:r>
        <w:rPr>
          <w:lang w:val="zh_CN" w:bidi="zh_CN"/>
        </w:rPr>
        <w:t>1KI 12:8</w:t>
      </w:r>
      <w:r>
        <w:rPr>
          <w:lang w:val="zh_CN" w:bidi="zh_CN"/>
        </w:rPr>
        <w:t xml:space="preserve"> · </w:t>
      </w:r>
      <w:r>
        <w:rPr>
          <w:lang w:val="zh_CN" w:bidi="zh_CN"/>
        </w:rPr>
        <w:t>1KI 12:10</w:t>
      </w:r>
      <w:r>
        <w:rPr>
          <w:lang w:val="zh_CN" w:bidi="zh_CN"/>
        </w:rPr>
        <w:t xml:space="preserve"> · </w:t>
      </w:r>
      <w:r>
        <w:rPr>
          <w:lang w:val="zh_CN" w:bidi="zh_CN"/>
        </w:rPr>
        <w:t>2KI 4:18</w:t>
      </w:r>
      <w:r>
        <w:rPr>
          <w:lang w:val="zh_CN" w:bidi="zh_CN"/>
        </w:rPr>
        <w:t xml:space="preserve"> · </w:t>
      </w:r>
      <w:r>
        <w:rPr>
          <w:lang w:val="zh_CN" w:bidi="zh_CN"/>
        </w:rPr>
        <w:t>2CH 10:8</w:t>
      </w:r>
      <w:r>
        <w:rPr>
          <w:lang w:val="zh_CN" w:bidi="zh_CN"/>
        </w:rPr>
        <w:t xml:space="preserve"> · </w:t>
      </w:r>
      <w:r>
        <w:rPr>
          <w:lang w:val="zh_CN" w:bidi="zh_CN"/>
        </w:rPr>
        <w:t>2CH 10:10</w:t>
      </w:r>
      <w:r>
        <w:rPr>
          <w:lang w:val="zh_CN" w:bidi="zh_CN"/>
        </w:rPr>
        <w:t xml:space="preserve"> · </w:t>
      </w:r>
      <w:r>
        <w:rPr>
          <w:lang w:val="zh_CN" w:bidi="zh_CN"/>
        </w:rPr>
        <w:t>JOB 31:18</w:t>
      </w:r>
      <w:r>
        <w:rPr>
          <w:lang w:val="zh_CN" w:bidi="zh_CN"/>
        </w:rPr>
        <w:t xml:space="preserve"> · </w:t>
      </w:r>
      <w:r>
        <w:rPr>
          <w:lang w:val="zh_CN" w:bidi="zh_CN"/>
        </w:rPr>
        <w:t>EZK 16:7</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pu'al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ילד</w:t>
      </w:r>
      <w:r>
        <w:rPr>
          <w:lang w:val="zh_CN" w:bidi="zh_CN"/>
        </w:rPr>
        <w:t xml:space="preserve"> · </w:t>
      </w:r>
      <w:r>
        <w:rPr>
          <w:lang w:val="zh_CN" w:bidi="zh_CN"/>
        </w:rPr>
        <w:t>רום</w:t>
      </w:r>
    </w:p>
    <w:p>
      <w:pPr/>
      <w:r>
        <w:rPr>
          <w:lang w:val="zh_CN" w:bidi="zh_CN"/>
        </w:rPr>
      </w:r>
      <w:r>
        <w:rPr>
          <w:lang w:val="zh_CN" w:bidi="zh_CN"/>
        </w:rPr>
        <w:t>使……长大，使……生长；抚养，养大，养育；照料</w:t>
      </w:r>
      <w:r>
        <w:rPr>
          <w:lang w:val="zh_CN" w:bidi="zh_CN"/>
        </w:rPr>
        <w:t xml:space="preserve"> </w:t>
      </w:r>
      <w:r>
        <w:rPr>
          <w:lang w:val="zh_CN" w:bidi="zh_CN"/>
        </w:rPr>
        <w:t>＝使役过程，人在照料幼小的植物或人类期间，他们在发育成熟的过程中经历体型增大、身体变化的自然发展</w:t>
      </w:r>
    </w:p>
    <w:p>
      <w:pPr/>
      <w:r>
        <w:rPr>
          <w:lang w:val="zh_CN" w:bidi="zh_CN"/>
        </w:rPr>
      </w:r>
      <w:r>
        <w:rPr>
          <w:lang w:val="zh_CN" w:bidi="zh_CN"/>
        </w:rPr>
        <w:t>2KI 10:6</w:t>
      </w:r>
      <w:r>
        <w:rPr>
          <w:lang w:val="zh_CN" w:bidi="zh_CN"/>
        </w:rPr>
        <w:t xml:space="preserve"> · </w:t>
      </w:r>
      <w:r>
        <w:rPr>
          <w:lang w:val="zh_CN" w:bidi="zh_CN"/>
        </w:rPr>
        <w:t>PSA 144:12</w:t>
      </w:r>
      <w:r>
        <w:rPr>
          <w:lang w:val="zh_CN" w:bidi="zh_CN"/>
        </w:rPr>
        <w:t xml:space="preserve"> · </w:t>
      </w:r>
      <w:r>
        <w:rPr>
          <w:lang w:val="zh_CN" w:bidi="zh_CN"/>
        </w:rPr>
        <w:t>ISA 1:2</w:t>
      </w:r>
      <w:r>
        <w:rPr>
          <w:lang w:val="zh_CN" w:bidi="zh_CN"/>
        </w:rPr>
        <w:t xml:space="preserve"> · </w:t>
      </w:r>
      <w:r>
        <w:rPr>
          <w:lang w:val="zh_CN" w:bidi="zh_CN"/>
        </w:rPr>
        <w:t>ISA 23:4</w:t>
      </w:r>
      <w:r>
        <w:rPr>
          <w:lang w:val="zh_CN" w:bidi="zh_CN"/>
        </w:rPr>
        <w:t xml:space="preserve"> · </w:t>
      </w:r>
      <w:r>
        <w:rPr>
          <w:lang w:val="zh_CN" w:bidi="zh_CN"/>
        </w:rPr>
        <w:t>ISA 44:14</w:t>
      </w:r>
      <w:r>
        <w:rPr>
          <w:lang w:val="zh_CN" w:bidi="zh_CN"/>
        </w:rPr>
        <w:t xml:space="preserve"> · </w:t>
      </w:r>
      <w:r>
        <w:rPr>
          <w:lang w:val="zh_CN" w:bidi="zh_CN"/>
        </w:rPr>
        <w:t>ISA 49:21</w:t>
      </w:r>
      <w:r>
        <w:rPr>
          <w:lang w:val="zh_CN" w:bidi="zh_CN"/>
        </w:rPr>
        <w:t xml:space="preserve"> · </w:t>
      </w:r>
      <w:r>
        <w:rPr>
          <w:lang w:val="zh_CN" w:bidi="zh_CN"/>
        </w:rPr>
        <w:t>ISA 51:18</w:t>
      </w:r>
      <w:r>
        <w:rPr>
          <w:lang w:val="zh_CN" w:bidi="zh_CN"/>
        </w:rPr>
        <w:t xml:space="preserve"> · </w:t>
      </w:r>
      <w:r>
        <w:rPr>
          <w:lang w:val="zh_CN" w:bidi="zh_CN"/>
        </w:rPr>
        <w:t>EZK 31:4</w:t>
      </w:r>
      <w:r>
        <w:rPr>
          <w:lang w:val="zh_CN" w:bidi="zh_CN"/>
        </w:rPr>
        <w:t xml:space="preserve"> · </w:t>
      </w:r>
      <w:r>
        <w:rPr>
          <w:lang w:val="zh_CN" w:bidi="zh_CN"/>
        </w:rPr>
        <w:t>DAN 1:5</w:t>
      </w:r>
      <w:r>
        <w:rPr>
          <w:lang w:val="zh_CN" w:bidi="zh_CN"/>
        </w:rPr>
        <w:t xml:space="preserve"> · </w:t>
      </w:r>
      <w:r>
        <w:rPr>
          <w:lang w:val="zh_CN" w:bidi="zh_CN"/>
        </w:rPr>
        <w:t>HOS 9:12</w:t>
      </w:r>
      <w:r>
        <w:rPr>
          <w:lang w:val="zh_CN" w:bidi="zh_CN"/>
        </w:rPr>
        <w:t xml:space="preserve"> · </w:t>
      </w:r>
      <w:r>
        <w:rPr>
          <w:lang w:val="zh_CN" w:bidi="zh_CN"/>
        </w:rPr>
        <w:t>JON 4:10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הֹוד</w:t>
      </w:r>
      <w:r>
        <w:rPr>
          <w:lang w:val="zh_CN" w:bidi="zh_CN"/>
        </w:rPr>
        <w:t xml:space="preserve"> · </w:t>
      </w:r>
      <w:r>
        <w:rPr>
          <w:lang w:val="zh_CN" w:bidi="zh_CN"/>
        </w:rPr>
        <w:t>הָדָר</w:t>
      </w:r>
    </w:p>
    <w:p>
      <w:pPr/>
      <w:r>
        <w:rPr>
          <w:lang w:val="zh_CN" w:bidi="zh_CN"/>
        </w:rPr>
      </w:r>
      <w:r>
        <w:rPr>
          <w:lang w:val="zh_CN" w:bidi="zh_CN"/>
        </w:rPr>
        <w:t>为大；昌大，强大，强盛</w:t>
      </w:r>
      <w:r>
        <w:rPr>
          <w:lang w:val="zh_CN" w:bidi="zh_CN"/>
        </w:rPr>
        <w:t xml:space="preserve"> </w:t>
      </w:r>
      <w:r>
        <w:rPr>
          <w:lang w:val="zh_CN" w:bidi="zh_CN"/>
        </w:rPr>
        <w:t>＝过程，人类或神明因自身的权威、等级、财富或智慧而地位提高</w:t>
      </w:r>
    </w:p>
    <w:p>
      <w:pPr/>
      <w:r>
        <w:rPr>
          <w:lang w:val="zh_CN" w:bidi="zh_CN"/>
        </w:rPr>
      </w:r>
      <w:r>
        <w:rPr>
          <w:lang w:val="zh_CN" w:bidi="zh_CN"/>
        </w:rPr>
        <w:t>GEN 24:35</w:t>
      </w:r>
      <w:r>
        <w:rPr>
          <w:lang w:val="zh_CN" w:bidi="zh_CN"/>
        </w:rPr>
        <w:t xml:space="preserve"> · </w:t>
      </w:r>
      <w:r>
        <w:rPr>
          <w:lang w:val="zh_CN" w:bidi="zh_CN"/>
        </w:rPr>
        <w:t>GEN 26:13</w:t>
      </w:r>
      <w:r>
        <w:rPr>
          <w:lang w:val="zh_CN" w:bidi="zh_CN"/>
        </w:rPr>
        <w:t xml:space="preserve"> · </w:t>
      </w:r>
      <w:r>
        <w:rPr>
          <w:lang w:val="zh_CN" w:bidi="zh_CN"/>
        </w:rPr>
        <w:t>GEN 26:13</w:t>
      </w:r>
      <w:r>
        <w:rPr>
          <w:lang w:val="zh_CN" w:bidi="zh_CN"/>
        </w:rPr>
        <w:t xml:space="preserve"> · </w:t>
      </w:r>
      <w:r>
        <w:rPr>
          <w:lang w:val="zh_CN" w:bidi="zh_CN"/>
        </w:rPr>
        <w:t>GEN 26:13</w:t>
      </w:r>
      <w:r>
        <w:rPr>
          <w:lang w:val="zh_CN" w:bidi="zh_CN"/>
        </w:rPr>
        <w:t xml:space="preserve"> · </w:t>
      </w:r>
      <w:r>
        <w:rPr>
          <w:lang w:val="zh_CN" w:bidi="zh_CN"/>
        </w:rPr>
        <w:t>GEN 41:40</w:t>
      </w:r>
      <w:r>
        <w:rPr>
          <w:lang w:val="zh_CN" w:bidi="zh_CN"/>
        </w:rPr>
        <w:t xml:space="preserve"> · </w:t>
      </w:r>
      <w:r>
        <w:rPr>
          <w:lang w:val="zh_CN" w:bidi="zh_CN"/>
        </w:rPr>
        <w:t>1SA 26:24</w:t>
      </w:r>
      <w:r>
        <w:rPr>
          <w:lang w:val="zh_CN" w:bidi="zh_CN"/>
        </w:rPr>
        <w:t xml:space="preserve"> · </w:t>
      </w:r>
      <w:r>
        <w:rPr>
          <w:lang w:val="zh_CN" w:bidi="zh_CN"/>
        </w:rPr>
        <w:t>1SA 26:24</w:t>
      </w:r>
      <w:r>
        <w:rPr>
          <w:lang w:val="zh_CN" w:bidi="zh_CN"/>
        </w:rPr>
        <w:t xml:space="preserve"> · </w:t>
      </w:r>
      <w:r>
        <w:rPr>
          <w:lang w:val="zh_CN" w:bidi="zh_CN"/>
        </w:rPr>
        <w:t>2SA 5:10</w:t>
      </w:r>
      <w:r>
        <w:rPr>
          <w:lang w:val="zh_CN" w:bidi="zh_CN"/>
        </w:rPr>
        <w:t xml:space="preserve"> · </w:t>
      </w:r>
      <w:r>
        <w:rPr>
          <w:lang w:val="zh_CN" w:bidi="zh_CN"/>
        </w:rPr>
        <w:t>2SA 7:22</w:t>
      </w:r>
      <w:r>
        <w:rPr>
          <w:lang w:val="zh_CN" w:bidi="zh_CN"/>
        </w:rPr>
        <w:t xml:space="preserve"> · </w:t>
      </w:r>
      <w:r>
        <w:rPr>
          <w:lang w:val="zh_CN" w:bidi="zh_CN"/>
        </w:rPr>
        <w:t>1KI 10:23</w:t>
      </w:r>
      <w:r>
        <w:rPr>
          <w:lang w:val="zh_CN" w:bidi="zh_CN"/>
        </w:rPr>
        <w:t xml:space="preserve"> · </w:t>
      </w:r>
      <w:r>
        <w:rPr>
          <w:lang w:val="zh_CN" w:bidi="zh_CN"/>
        </w:rPr>
        <w:t>1CH 11:9</w:t>
      </w:r>
      <w:r>
        <w:rPr>
          <w:lang w:val="zh_CN" w:bidi="zh_CN"/>
        </w:rPr>
        <w:t xml:space="preserve"> · </w:t>
      </w:r>
      <w:r>
        <w:rPr>
          <w:lang w:val="zh_CN" w:bidi="zh_CN"/>
        </w:rPr>
        <w:t>2CH 9:22</w:t>
      </w:r>
      <w:r>
        <w:rPr>
          <w:lang w:val="zh_CN" w:bidi="zh_CN"/>
        </w:rPr>
        <w:t xml:space="preserve"> · </w:t>
      </w:r>
      <w:r>
        <w:rPr>
          <w:lang w:val="zh_CN" w:bidi="zh_CN"/>
        </w:rPr>
        <w:t>2CH 17:12</w:t>
      </w:r>
      <w:r>
        <w:rPr>
          <w:lang w:val="zh_CN" w:bidi="zh_CN"/>
        </w:rPr>
        <w:t xml:space="preserve"> · </w:t>
      </w:r>
      <w:r>
        <w:rPr>
          <w:lang w:val="zh_CN" w:bidi="zh_CN"/>
        </w:rPr>
        <w:t>EST 9:4</w:t>
      </w:r>
      <w:r>
        <w:rPr>
          <w:lang w:val="zh_CN" w:bidi="zh_CN"/>
        </w:rPr>
        <w:t xml:space="preserve"> · </w:t>
      </w:r>
      <w:r>
        <w:rPr>
          <w:lang w:val="zh_CN" w:bidi="zh_CN"/>
        </w:rPr>
        <w:t>PSA 35:27</w:t>
      </w:r>
      <w:r>
        <w:rPr>
          <w:lang w:val="zh_CN" w:bidi="zh_CN"/>
        </w:rPr>
        <w:t xml:space="preserve"> · </w:t>
      </w:r>
      <w:r>
        <w:rPr>
          <w:lang w:val="zh_CN" w:bidi="zh_CN"/>
        </w:rPr>
        <w:t>PSA 40:17</w:t>
      </w:r>
      <w:r>
        <w:rPr>
          <w:lang w:val="zh_CN" w:bidi="zh_CN"/>
        </w:rPr>
        <w:t xml:space="preserve"> · </w:t>
      </w:r>
      <w:r>
        <w:rPr>
          <w:lang w:val="zh_CN" w:bidi="zh_CN"/>
        </w:rPr>
        <w:t>PSA 70:5</w:t>
      </w:r>
      <w:r>
        <w:rPr>
          <w:lang w:val="zh_CN" w:bidi="zh_CN"/>
        </w:rPr>
        <w:t xml:space="preserve"> · </w:t>
      </w:r>
      <w:r>
        <w:rPr>
          <w:lang w:val="zh_CN" w:bidi="zh_CN"/>
        </w:rPr>
        <w:t>PSA 104:1</w:t>
      </w:r>
      <w:r>
        <w:rPr>
          <w:lang w:val="zh_CN" w:bidi="zh_CN"/>
        </w:rPr>
        <w:t xml:space="preserve"> · </w:t>
      </w:r>
      <w:r>
        <w:rPr>
          <w:lang w:val="zh_CN" w:bidi="zh_CN"/>
        </w:rPr>
        <w:t>ECC 2:9</w:t>
      </w:r>
      <w:r>
        <w:rPr>
          <w:lang w:val="zh_CN" w:bidi="zh_CN"/>
        </w:rPr>
        <w:t xml:space="preserve"> · </w:t>
      </w:r>
      <w:r>
        <w:rPr>
          <w:lang w:val="zh_CN" w:bidi="zh_CN"/>
        </w:rPr>
        <w:t>JER 5:27</w:t>
      </w:r>
      <w:r>
        <w:rPr>
          <w:lang w:val="zh_CN" w:bidi="zh_CN"/>
        </w:rPr>
        <w:t xml:space="preserve"> · </w:t>
      </w:r>
      <w:r>
        <w:rPr>
          <w:lang w:val="zh_CN" w:bidi="zh_CN"/>
        </w:rPr>
        <w:t>MIC 5:3</w:t>
      </w:r>
      <w:r>
        <w:rPr>
          <w:lang w:val="zh_CN" w:bidi="zh_CN"/>
        </w:rPr>
        <w:t xml:space="preserve"> · </w:t>
      </w:r>
      <w:r>
        <w:rPr>
          <w:lang w:val="zh_CN" w:bidi="zh_CN"/>
        </w:rPr>
        <w:t>MAL 1:5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 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פאר</w:t>
      </w:r>
      <w:r>
        <w:rPr>
          <w:lang w:val="zh_CN" w:bidi="zh_CN"/>
        </w:rPr>
        <w:t xml:space="preserve"> · </w:t>
      </w:r>
      <w:r>
        <w:rPr>
          <w:lang w:val="zh_CN" w:bidi="zh_CN"/>
        </w:rPr>
        <w:t>רום</w:t>
      </w:r>
    </w:p>
    <w:p>
      <w:pPr/>
      <w:r>
        <w:rPr>
          <w:lang w:val="zh_CN" w:bidi="zh_CN"/>
        </w:rPr>
      </w:r>
      <w:r>
        <w:rPr>
          <w:lang w:val="zh_CN" w:bidi="zh_CN"/>
        </w:rPr>
        <w:t>显示自己的伟大；自高自大；妄自尊大；自夸，夸大；显为大</w:t>
      </w:r>
      <w:r>
        <w:rPr>
          <w:lang w:val="zh_CN" w:bidi="zh_CN"/>
        </w:rPr>
        <w:t xml:space="preserve"> </w:t>
      </w:r>
      <w:r>
        <w:rPr>
          <w:lang w:val="zh_CN" w:bidi="zh_CN"/>
        </w:rPr>
        <w:t>＝行为，人类或神明向他人展示自己的崇高地位，他们或是自己认为或是在别人眼中拥有这样的地位，≈这行为是好是坏取决于这种地位是否合理</w:t>
      </w:r>
    </w:p>
    <w:p>
      <w:pPr/>
      <w:r>
        <w:rPr>
          <w:lang w:val="zh_CN" w:bidi="zh_CN"/>
        </w:rPr>
      </w:r>
      <w:r>
        <w:rPr>
          <w:lang w:val="zh_CN" w:bidi="zh_CN"/>
        </w:rPr>
        <w:t>JOB 19:5</w:t>
      </w:r>
      <w:r>
        <w:rPr>
          <w:lang w:val="zh_CN" w:bidi="zh_CN"/>
        </w:rPr>
        <w:t xml:space="preserve"> · </w:t>
      </w:r>
      <w:r>
        <w:rPr>
          <w:lang w:val="zh_CN" w:bidi="zh_CN"/>
        </w:rPr>
        <w:t>PSA 35:26</w:t>
      </w:r>
      <w:r>
        <w:rPr>
          <w:lang w:val="zh_CN" w:bidi="zh_CN"/>
        </w:rPr>
        <w:t xml:space="preserve"> · </w:t>
      </w:r>
      <w:r>
        <w:rPr>
          <w:lang w:val="zh_CN" w:bidi="zh_CN"/>
        </w:rPr>
        <w:t>PSA 38:17</w:t>
      </w:r>
      <w:r>
        <w:rPr>
          <w:lang w:val="zh_CN" w:bidi="zh_CN"/>
        </w:rPr>
        <w:t xml:space="preserve"> · </w:t>
      </w:r>
      <w:r>
        <w:rPr>
          <w:lang w:val="zh_CN" w:bidi="zh_CN"/>
        </w:rPr>
        <w:t>PSA 55:13</w:t>
      </w:r>
      <w:r>
        <w:rPr>
          <w:lang w:val="zh_CN" w:bidi="zh_CN"/>
        </w:rPr>
        <w:t xml:space="preserve"> · </w:t>
      </w:r>
      <w:r>
        <w:rPr>
          <w:lang w:val="zh_CN" w:bidi="zh_CN"/>
        </w:rPr>
        <w:t>ISA 10:15</w:t>
      </w:r>
      <w:r>
        <w:rPr>
          <w:lang w:val="zh_CN" w:bidi="zh_CN"/>
        </w:rPr>
        <w:t xml:space="preserve"> · </w:t>
      </w:r>
      <w:r>
        <w:rPr>
          <w:lang w:val="zh_CN" w:bidi="zh_CN"/>
        </w:rPr>
        <w:t>JER 48:26</w:t>
      </w:r>
      <w:r>
        <w:rPr>
          <w:lang w:val="zh_CN" w:bidi="zh_CN"/>
        </w:rPr>
        <w:t xml:space="preserve"> · </w:t>
      </w:r>
      <w:r>
        <w:rPr>
          <w:lang w:val="zh_CN" w:bidi="zh_CN"/>
        </w:rPr>
        <w:t>JER 48:42</w:t>
      </w:r>
      <w:r>
        <w:rPr>
          <w:lang w:val="zh_CN" w:bidi="zh_CN"/>
        </w:rPr>
        <w:t xml:space="preserve"> · </w:t>
      </w:r>
      <w:r>
        <w:rPr>
          <w:lang w:val="zh_CN" w:bidi="zh_CN"/>
        </w:rPr>
        <w:t>LAM 1:9</w:t>
      </w:r>
      <w:r>
        <w:rPr>
          <w:lang w:val="zh_CN" w:bidi="zh_CN"/>
        </w:rPr>
        <w:t xml:space="preserve"> · </w:t>
      </w:r>
      <w:r>
        <w:rPr>
          <w:lang w:val="zh_CN" w:bidi="zh_CN"/>
        </w:rPr>
        <w:t>EZK 35:13</w:t>
      </w:r>
      <w:r>
        <w:rPr>
          <w:lang w:val="zh_CN" w:bidi="zh_CN"/>
        </w:rPr>
        <w:t xml:space="preserve"> · </w:t>
      </w:r>
      <w:r>
        <w:rPr>
          <w:lang w:val="zh_CN" w:bidi="zh_CN"/>
        </w:rPr>
        <w:t>EZK 38:23</w:t>
      </w:r>
      <w:r>
        <w:rPr>
          <w:lang w:val="zh_CN" w:bidi="zh_CN"/>
        </w:rPr>
        <w:t xml:space="preserve"> · </w:t>
      </w:r>
      <w:r>
        <w:rPr>
          <w:lang w:val="zh_CN" w:bidi="zh_CN"/>
        </w:rPr>
        <w:t>DAN 8:4</w:t>
      </w:r>
      <w:r>
        <w:rPr>
          <w:lang w:val="zh_CN" w:bidi="zh_CN"/>
        </w:rPr>
        <w:t xml:space="preserve"> · </w:t>
      </w:r>
      <w:r>
        <w:rPr>
          <w:lang w:val="zh_CN" w:bidi="zh_CN"/>
        </w:rPr>
        <w:t>DAN 8:8</w:t>
      </w:r>
      <w:r>
        <w:rPr>
          <w:lang w:val="zh_CN" w:bidi="zh_CN"/>
        </w:rPr>
        <w:t xml:space="preserve"> · </w:t>
      </w:r>
      <w:r>
        <w:rPr>
          <w:lang w:val="zh_CN" w:bidi="zh_CN"/>
        </w:rPr>
        <w:t>DAN 8:11</w:t>
      </w:r>
      <w:r>
        <w:rPr>
          <w:lang w:val="zh_CN" w:bidi="zh_CN"/>
        </w:rPr>
        <w:t xml:space="preserve"> · </w:t>
      </w:r>
      <w:r>
        <w:rPr>
          <w:lang w:val="zh_CN" w:bidi="zh_CN"/>
        </w:rPr>
        <w:t>DAN 8:25</w:t>
      </w:r>
      <w:r>
        <w:rPr>
          <w:lang w:val="zh_CN" w:bidi="zh_CN"/>
        </w:rPr>
        <w:t xml:space="preserve"> · </w:t>
      </w:r>
      <w:r>
        <w:rPr>
          <w:lang w:val="zh_CN" w:bidi="zh_CN"/>
        </w:rPr>
        <w:t>DAN 11:36</w:t>
      </w:r>
      <w:r>
        <w:rPr>
          <w:lang w:val="zh_CN" w:bidi="zh_CN"/>
        </w:rPr>
        <w:t xml:space="preserve"> · </w:t>
      </w:r>
      <w:r>
        <w:rPr>
          <w:lang w:val="zh_CN" w:bidi="zh_CN"/>
        </w:rPr>
        <w:t>DAN 11:37</w:t>
      </w:r>
      <w:r>
        <w:rPr>
          <w:lang w:val="zh_CN" w:bidi="zh_CN"/>
        </w:rPr>
        <w:t xml:space="preserve"> · </w:t>
      </w:r>
      <w:r>
        <w:rPr>
          <w:lang w:val="zh_CN" w:bidi="zh_CN"/>
        </w:rPr>
        <w:t>ZEP 2:8</w:t>
      </w:r>
      <w:r>
        <w:rPr>
          <w:lang w:val="zh_CN" w:bidi="zh_CN"/>
        </w:rPr>
        <w:t xml:space="preserve"> · </w:t>
      </w:r>
      <w:r>
        <w:rPr>
          <w:lang w:val="zh_CN" w:bidi="zh_CN"/>
        </w:rPr>
        <w:t>ZEP 2:10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חזק</w:t>
      </w:r>
    </w:p>
    <w:p>
      <w:pPr/>
      <w:r>
        <w:rPr>
          <w:lang w:val="zh_CN" w:bidi="zh_CN"/>
        </w:rPr>
      </w:r>
      <w:r>
        <w:rPr>
          <w:lang w:val="zh_CN" w:bidi="zh_CN"/>
        </w:rPr>
        <w:t>使……为大，使……尊大；提升</w:t>
      </w:r>
      <w:r>
        <w:rPr>
          <w:lang w:val="zh_CN" w:bidi="zh_CN"/>
        </w:rPr>
        <w:t xml:space="preserve"> </w:t>
      </w:r>
      <w:r>
        <w:rPr>
          <w:lang w:val="zh_CN" w:bidi="zh_CN"/>
        </w:rPr>
        <w:t>＝使役过程，人类或神明使人因自身的权威、等级、财富或智慧而地位提高</w:t>
      </w:r>
    </w:p>
    <w:p>
      <w:pPr/>
      <w:r>
        <w:rPr>
          <w:lang w:val="zh_CN" w:bidi="zh_CN"/>
        </w:rPr>
      </w:r>
      <w:r>
        <w:rPr>
          <w:lang w:val="zh_CN" w:bidi="zh_CN"/>
        </w:rPr>
        <w:t>JOS 3:7</w:t>
      </w:r>
      <w:r>
        <w:rPr>
          <w:lang w:val="zh_CN" w:bidi="zh_CN"/>
        </w:rPr>
        <w:t xml:space="preserve"> · </w:t>
      </w:r>
      <w:r>
        <w:rPr>
          <w:lang w:val="zh_CN" w:bidi="zh_CN"/>
        </w:rPr>
        <w:t>JOS 4:14</w:t>
      </w:r>
      <w:r>
        <w:rPr>
          <w:lang w:val="zh_CN" w:bidi="zh_CN"/>
        </w:rPr>
        <w:t xml:space="preserve"> · </w:t>
      </w:r>
      <w:r>
        <w:rPr>
          <w:lang w:val="zh_CN" w:bidi="zh_CN"/>
        </w:rPr>
        <w:t>1KI 1:37</w:t>
      </w:r>
      <w:r>
        <w:rPr>
          <w:lang w:val="zh_CN" w:bidi="zh_CN"/>
        </w:rPr>
        <w:t xml:space="preserve"> · </w:t>
      </w:r>
      <w:r>
        <w:rPr>
          <w:lang w:val="zh_CN" w:bidi="zh_CN"/>
        </w:rPr>
        <w:t>1KI 1:47</w:t>
      </w:r>
      <w:r>
        <w:rPr>
          <w:lang w:val="zh_CN" w:bidi="zh_CN"/>
        </w:rPr>
        <w:t xml:space="preserve"> · </w:t>
      </w:r>
      <w:r>
        <w:rPr>
          <w:lang w:val="zh_CN" w:bidi="zh_CN"/>
        </w:rPr>
        <w:t>1CH 22:5</w:t>
      </w:r>
      <w:r>
        <w:rPr>
          <w:lang w:val="zh_CN" w:bidi="zh_CN"/>
        </w:rPr>
        <w:t xml:space="preserve"> · </w:t>
      </w:r>
      <w:r>
        <w:rPr>
          <w:lang w:val="zh_CN" w:bidi="zh_CN"/>
        </w:rPr>
        <w:t>1CH 29:12</w:t>
      </w:r>
      <w:r>
        <w:rPr>
          <w:lang w:val="zh_CN" w:bidi="zh_CN"/>
        </w:rPr>
        <w:t xml:space="preserve"> · </w:t>
      </w:r>
      <w:r>
        <w:rPr>
          <w:lang w:val="zh_CN" w:bidi="zh_CN"/>
        </w:rPr>
        <w:t>1CH 29:25</w:t>
      </w:r>
      <w:r>
        <w:rPr>
          <w:lang w:val="zh_CN" w:bidi="zh_CN"/>
        </w:rPr>
        <w:t xml:space="preserve"> · </w:t>
      </w:r>
      <w:r>
        <w:rPr>
          <w:lang w:val="zh_CN" w:bidi="zh_CN"/>
        </w:rPr>
        <w:t>2CH 1:1</w:t>
      </w:r>
      <w:r>
        <w:rPr>
          <w:lang w:val="zh_CN" w:bidi="zh_CN"/>
        </w:rPr>
        <w:t xml:space="preserve"> · </w:t>
      </w:r>
      <w:r>
        <w:rPr>
          <w:lang w:val="zh_CN" w:bidi="zh_CN"/>
        </w:rPr>
        <w:t>EST 3:1</w:t>
      </w:r>
      <w:r>
        <w:rPr>
          <w:lang w:val="zh_CN" w:bidi="zh_CN"/>
        </w:rPr>
        <w:t xml:space="preserve"> · </w:t>
      </w:r>
      <w:r>
        <w:rPr>
          <w:lang w:val="zh_CN" w:bidi="zh_CN"/>
        </w:rPr>
        <w:t>EST 5:11</w:t>
      </w:r>
      <w:r>
        <w:rPr>
          <w:lang w:val="zh_CN" w:bidi="zh_CN"/>
        </w:rPr>
        <w:t xml:space="preserve"> · </w:t>
      </w:r>
      <w:r>
        <w:rPr>
          <w:lang w:val="zh_CN" w:bidi="zh_CN"/>
        </w:rPr>
        <w:t>EST 10:2</w:t>
      </w:r>
      <w:r>
        <w:rPr>
          <w:lang w:val="zh_CN" w:bidi="zh_CN"/>
        </w:rPr>
        <w:t xml:space="preserve"> · </w:t>
      </w:r>
      <w:r>
        <w:rPr>
          <w:lang w:val="zh_CN" w:bidi="zh_CN"/>
        </w:rPr>
        <w:t>JOB 7:17</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רום</w:t>
      </w:r>
    </w:p>
    <w:p>
      <w:pPr/>
      <w:r>
        <w:rPr>
          <w:lang w:val="zh_CN" w:bidi="zh_CN"/>
        </w:rPr>
      </w:r>
      <w:r>
        <w:rPr>
          <w:lang w:val="zh_CN" w:bidi="zh_CN"/>
        </w:rPr>
        <w:t>颂扬，赞扬；高举</w:t>
      </w:r>
      <w:r>
        <w:rPr>
          <w:lang w:val="zh_CN" w:bidi="zh_CN"/>
        </w:rPr>
        <w:t xml:space="preserve"> </w:t>
      </w:r>
      <w:r>
        <w:rPr>
          <w:lang w:val="zh_CN" w:bidi="zh_CN"/>
        </w:rPr>
        <w:t>＝行为，人宣扬神明的伟大</w:t>
      </w:r>
    </w:p>
    <w:p>
      <w:pPr/>
      <w:r>
        <w:rPr>
          <w:lang w:val="zh_CN" w:bidi="zh_CN"/>
        </w:rPr>
      </w:r>
      <w:r>
        <w:rPr>
          <w:lang w:val="zh_CN" w:bidi="zh_CN"/>
        </w:rPr>
        <w:t>PSA 34:4</w:t>
      </w:r>
      <w:r>
        <w:rPr>
          <w:lang w:val="zh_CN" w:bidi="zh_CN"/>
        </w:rPr>
        <w:t xml:space="preserve"> · </w:t>
      </w:r>
      <w:r>
        <w:rPr>
          <w:lang w:val="zh_CN" w:bidi="zh_CN"/>
        </w:rPr>
        <w:t>PSA 69:31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עמק</w:t>
      </w:r>
      <w:r>
        <w:rPr>
          <w:lang w:val="zh_CN" w:bidi="zh_CN"/>
        </w:rPr>
        <w:t xml:space="preserve"> · </w:t>
      </w:r>
      <w:r>
        <w:rPr>
          <w:lang w:val="zh_CN" w:bidi="zh_CN"/>
        </w:rPr>
        <w:t>רבה</w:t>
      </w:r>
    </w:p>
    <w:p>
      <w:pPr/>
      <w:r>
        <w:rPr>
          <w:lang w:val="zh_CN" w:bidi="zh_CN"/>
        </w:rPr>
      </w:r>
      <w:r>
        <w:rPr>
          <w:lang w:val="zh_CN" w:bidi="zh_CN"/>
        </w:rPr>
        <w:t>大；为大；极大；极其；甚</w:t>
      </w:r>
      <w:r>
        <w:rPr>
          <w:lang w:val="zh_CN" w:bidi="zh_CN"/>
        </w:rPr>
        <w:t xml:space="preserve"> </w:t>
      </w:r>
      <w:r>
        <w:rPr>
          <w:lang w:val="zh_CN" w:bidi="zh_CN"/>
        </w:rPr>
        <w:t>＝过程，事件的强度增加</w:t>
      </w:r>
    </w:p>
    <w:p>
      <w:pPr/>
      <w:r>
        <w:rPr>
          <w:lang w:val="zh_CN" w:bidi="zh_CN"/>
        </w:rPr>
      </w:r>
      <w:r>
        <w:rPr>
          <w:lang w:val="zh_CN" w:bidi="zh_CN"/>
        </w:rPr>
        <w:t>GEN 19:13</w:t>
      </w:r>
      <w:r>
        <w:rPr>
          <w:lang w:val="zh_CN" w:bidi="zh_CN"/>
        </w:rPr>
        <w:t xml:space="preserve"> · </w:t>
      </w:r>
      <w:r>
        <w:rPr>
          <w:lang w:val="zh_CN" w:bidi="zh_CN"/>
        </w:rPr>
        <w:t>NUM 14:17</w:t>
      </w:r>
      <w:r>
        <w:rPr>
          <w:lang w:val="zh_CN" w:bidi="zh_CN"/>
        </w:rPr>
        <w:t xml:space="preserve"> · </w:t>
      </w:r>
      <w:r>
        <w:rPr>
          <w:lang w:val="zh_CN" w:bidi="zh_CN"/>
        </w:rPr>
        <w:t>2SA 7:26</w:t>
      </w:r>
      <w:r>
        <w:rPr>
          <w:lang w:val="zh_CN" w:bidi="zh_CN"/>
        </w:rPr>
        <w:t xml:space="preserve"> · </w:t>
      </w:r>
      <w:r>
        <w:rPr>
          <w:lang w:val="zh_CN" w:bidi="zh_CN"/>
        </w:rPr>
        <w:t>1CH 17:24</w:t>
      </w:r>
      <w:r>
        <w:rPr>
          <w:lang w:val="zh_CN" w:bidi="zh_CN"/>
        </w:rPr>
        <w:t xml:space="preserve"> · </w:t>
      </w:r>
      <w:r>
        <w:rPr>
          <w:lang w:val="zh_CN" w:bidi="zh_CN"/>
        </w:rPr>
        <w:t>EZR 9:6</w:t>
      </w:r>
      <w:r>
        <w:rPr>
          <w:lang w:val="zh_CN" w:bidi="zh_CN"/>
        </w:rPr>
        <w:t xml:space="preserve"> · </w:t>
      </w:r>
      <w:r>
        <w:rPr>
          <w:lang w:val="zh_CN" w:bidi="zh_CN"/>
        </w:rPr>
        <w:t>JOB 2:13</w:t>
      </w:r>
      <w:r>
        <w:rPr>
          <w:lang w:val="zh_CN" w:bidi="zh_CN"/>
        </w:rPr>
        <w:t xml:space="preserve"> · </w:t>
      </w:r>
      <w:r>
        <w:rPr>
          <w:lang w:val="zh_CN" w:bidi="zh_CN"/>
        </w:rPr>
        <w:t>PSA 92:6</w:t>
      </w:r>
      <w:r>
        <w:rPr>
          <w:lang w:val="zh_CN" w:bidi="zh_CN"/>
        </w:rPr>
        <w:t xml:space="preserve"> · </w:t>
      </w:r>
      <w:r>
        <w:rPr>
          <w:lang w:val="zh_CN" w:bidi="zh_CN"/>
        </w:rPr>
        <w:t>LAM 4:6</w:t>
      </w:r>
      <w:r>
        <w:rPr>
          <w:lang w:val="zh_CN" w:bidi="zh_CN"/>
        </w:rPr>
        <w:t xml:space="preserve"> · </w:t>
      </w:r>
      <w:r>
        <w:rPr>
          <w:lang w:val="zh_CN" w:bidi="zh_CN"/>
        </w:rPr>
        <w:t>ZEC 12:7</w:t>
      </w:r>
      <w:r>
        <w:rPr>
          <w:lang w:val="zh_CN" w:bidi="zh_CN"/>
        </w:rPr>
        <w:t xml:space="preserve"> · </w:t>
      </w:r>
      <w:r>
        <w:rPr>
          <w:lang w:val="zh_CN" w:bidi="zh_CN"/>
        </w:rPr>
        <w:t>ZEC 12:11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hif</w:t>
      </w:r>
    </w:p>
    <w:p>
      <w:pPr/>
      <w:r>
        <w:rPr>
          <w:lang w:val="zh_CN" w:bidi="zh_CN"/>
        </w:rPr>
      </w:r>
      <w:r>
        <w:rPr>
          <w:lang w:val="zh_CN" w:bidi="zh_CN"/>
        </w:rPr>
        <w:t>使……为大；使……大；使……大增</w:t>
      </w:r>
      <w:r>
        <w:rPr>
          <w:lang w:val="zh_CN" w:bidi="zh_CN"/>
        </w:rPr>
        <w:t xml:space="preserve"> </w:t>
      </w:r>
      <w:r>
        <w:rPr>
          <w:lang w:val="zh_CN" w:bidi="zh_CN"/>
        </w:rPr>
        <w:t>＝使役过程，神明使事件的强度增加</w:t>
      </w:r>
    </w:p>
    <w:p>
      <w:pPr/>
      <w:r>
        <w:rPr>
          <w:lang w:val="zh_CN" w:bidi="zh_CN"/>
        </w:rPr>
      </w:r>
      <w:r>
        <w:rPr>
          <w:lang w:val="zh_CN" w:bidi="zh_CN"/>
        </w:rPr>
        <w:t>GEN 12:2</w:t>
      </w:r>
      <w:r>
        <w:rPr>
          <w:lang w:val="zh_CN" w:bidi="zh_CN"/>
        </w:rPr>
        <w:t xml:space="preserve"> · </w:t>
      </w:r>
      <w:r>
        <w:rPr>
          <w:lang w:val="zh_CN" w:bidi="zh_CN"/>
        </w:rPr>
        <w:t>GEN 19:19</w:t>
      </w:r>
      <w:r>
        <w:rPr>
          <w:lang w:val="zh_CN" w:bidi="zh_CN"/>
        </w:rPr>
        <w:t xml:space="preserve"> · </w:t>
      </w:r>
      <w:r>
        <w:rPr>
          <w:lang w:val="zh_CN" w:bidi="zh_CN"/>
        </w:rPr>
        <w:t>1SA 12:24</w:t>
      </w:r>
      <w:r>
        <w:rPr>
          <w:lang w:val="zh_CN" w:bidi="zh_CN"/>
        </w:rPr>
        <w:t xml:space="preserve"> · </w:t>
      </w:r>
      <w:r>
        <w:rPr>
          <w:lang w:val="zh_CN" w:bidi="zh_CN"/>
        </w:rPr>
        <w:t>1SA 20:41</w:t>
      </w:r>
      <w:r>
        <w:rPr>
          <w:lang w:val="zh_CN" w:bidi="zh_CN"/>
        </w:rPr>
        <w:t xml:space="preserve"> · </w:t>
      </w:r>
      <w:r>
        <w:rPr>
          <w:lang w:val="zh_CN" w:bidi="zh_CN"/>
        </w:rPr>
        <w:t>PSA 18:51</w:t>
      </w:r>
      <w:r>
        <w:rPr>
          <w:lang w:val="zh_CN" w:bidi="zh_CN"/>
        </w:rPr>
        <w:t xml:space="preserve"> · </w:t>
      </w:r>
      <w:r>
        <w:rPr>
          <w:lang w:val="zh_CN" w:bidi="zh_CN"/>
        </w:rPr>
        <w:t>PSA 126:2</w:t>
      </w:r>
      <w:r>
        <w:rPr>
          <w:lang w:val="zh_CN" w:bidi="zh_CN"/>
        </w:rPr>
        <w:t xml:space="preserve"> · </w:t>
      </w:r>
      <w:r>
        <w:rPr>
          <w:lang w:val="zh_CN" w:bidi="zh_CN"/>
        </w:rPr>
        <w:t>PSA 126:3</w:t>
      </w:r>
      <w:r>
        <w:rPr>
          <w:lang w:val="zh_CN" w:bidi="zh_CN"/>
        </w:rPr>
        <w:t xml:space="preserve"> · </w:t>
      </w:r>
      <w:r>
        <w:rPr>
          <w:lang w:val="zh_CN" w:bidi="zh_CN"/>
        </w:rPr>
        <w:t>PSA 138:2</w:t>
      </w:r>
      <w:r>
        <w:rPr>
          <w:lang w:val="zh_CN" w:bidi="zh_CN"/>
        </w:rPr>
        <w:t xml:space="preserve"> · </w:t>
      </w:r>
      <w:r>
        <w:rPr>
          <w:lang w:val="zh_CN" w:bidi="zh_CN"/>
        </w:rPr>
        <w:t>ECC 1:16</w:t>
      </w:r>
      <w:r>
        <w:rPr>
          <w:lang w:val="zh_CN" w:bidi="zh_CN"/>
        </w:rPr>
        <w:t xml:space="preserve"> · </w:t>
      </w:r>
      <w:r>
        <w:rPr>
          <w:lang w:val="zh_CN" w:bidi="zh_CN"/>
        </w:rPr>
        <w:t>ECC 2:4</w:t>
      </w:r>
      <w:r>
        <w:rPr>
          <w:lang w:val="zh_CN" w:bidi="zh_CN"/>
        </w:rPr>
        <w:t xml:space="preserve"> · </w:t>
      </w:r>
      <w:r>
        <w:rPr>
          <w:lang w:val="zh_CN" w:bidi="zh_CN"/>
        </w:rPr>
        <w:t>ISA 9:2</w:t>
      </w:r>
      <w:r>
        <w:rPr>
          <w:lang w:val="zh_CN" w:bidi="zh_CN"/>
        </w:rPr>
        <w:t xml:space="preserve"> · </w:t>
      </w:r>
      <w:r>
        <w:rPr>
          <w:lang w:val="zh_CN" w:bidi="zh_CN"/>
        </w:rPr>
        <w:t>ISA 28:29</w:t>
      </w:r>
      <w:r>
        <w:rPr>
          <w:lang w:val="zh_CN" w:bidi="zh_CN"/>
        </w:rPr>
        <w:t xml:space="preserve"> · </w:t>
      </w:r>
      <w:r>
        <w:rPr>
          <w:lang w:val="zh_CN" w:bidi="zh_CN"/>
        </w:rPr>
        <w:t>ISA 42:21</w:t>
      </w:r>
      <w:r>
        <w:rPr>
          <w:lang w:val="zh_CN" w:bidi="zh_CN"/>
        </w:rPr>
        <w:t xml:space="preserve"> · </w:t>
      </w:r>
      <w:r>
        <w:rPr>
          <w:lang w:val="zh_CN" w:bidi="zh_CN"/>
        </w:rPr>
        <w:t>EZK 24:9</w:t>
      </w:r>
      <w:r>
        <w:rPr>
          <w:lang w:val="zh_CN" w:bidi="zh_CN"/>
        </w:rPr>
        <w:t xml:space="preserve"> · </w:t>
      </w:r>
      <w:r>
        <w:rPr>
          <w:lang w:val="zh_CN" w:bidi="zh_CN"/>
        </w:rPr>
        <w:t>JOL 2:20</w:t>
      </w:r>
      <w:r>
        <w:rPr>
          <w:lang w:val="zh_CN" w:bidi="zh_CN"/>
        </w:rPr>
        <w:t xml:space="preserve"> · </w:t>
      </w:r>
      <w:r>
        <w:rPr>
          <w:lang w:val="zh_CN" w:bidi="zh_CN"/>
        </w:rPr>
        <w:t>JOL 2:21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גִּדֵּל</w:t>
      </w:r>
      <w:r>
        <w:rPr>
          <w:lang w:val="zh_CN" w:bidi="zh_CN"/>
        </w:rPr>
      </w:r>
    </w:p>
    <w:p>
      <w:pPr>
        <w:pStyle w:val="Heading1"/>
      </w:pPr>
      <w:r>
        <w:rPr>
          <w:lang w:val="zh_CN" w:bidi="zh_CN"/>
        </w:rPr>
        <w:t>גִּדֵּל</w:t>
      </w:r>
    </w:p>
    <w:p>
      <w:pPr/>
      <w:r>
        <w:rPr>
          <w:lang w:val="zh_CN" w:bidi="zh_CN"/>
        </w:rPr>
      </w:r>
      <w:r>
        <w:rPr>
          <w:lang w:val="zh_CN" w:bidi="zh_CN"/>
        </w:rPr>
        <w:t>גִּדֵּל</w:t>
      </w:r>
      <w:r>
        <w:rPr>
          <w:lang w:val="zh_CN" w:bidi="zh_CN"/>
        </w:rPr>
        <w:t xml:space="preserve"> (</w:t>
      </w:r>
      <w:r>
        <w:rPr>
          <w:lang w:val="zh_CN" w:bidi="zh_CN"/>
        </w:rPr>
        <w:t>H1435</w:t>
      </w:r>
      <w:r>
        <w:rPr>
          <w:lang w:val="zh_CN" w:bidi="zh_CN"/>
        </w:rPr>
        <w:t>)</w:t>
      </w:r>
    </w:p>
    <w:p>
      <w:pPr/>
      <w:r>
        <w:rPr>
          <w:lang w:val="zh_CN" w:bidi="zh_CN"/>
        </w:rPr>
      </w:r>
      <w:r>
        <w:rPr>
          <w:lang w:val="zh_CN" w:bidi="zh_CN"/>
        </w:rPr>
        <w:t xml:space="preserve">name · </w:t>
      </w:r>
      <w:r>
        <w:rPr>
          <w:lang w:val="zh_CN" w:bidi="zh_CN"/>
        </w:rPr>
        <w:t>גדל</w:t>
      </w:r>
    </w:p>
    <w:p>
      <w:pPr/>
      <w:r>
        <w:rPr>
          <w:lang w:val="zh_CN" w:bidi="zh_CN"/>
        </w:rPr>
      </w:r>
    </w:p>
    <w:p>
      <w:pPr/>
      <w:r>
        <w:rPr>
          <w:lang w:val="zh_CN" w:bidi="zh_CN"/>
        </w:rPr>
      </w:r>
      <w:r>
        <w:rPr>
          <w:lang w:val="zh_CN" w:bidi="zh_CN"/>
        </w:rPr>
        <w:t>吉德，《思》基德耳</w:t>
      </w:r>
      <w:r>
        <w:rPr>
          <w:lang w:val="zh_CN" w:bidi="zh_CN"/>
        </w:rPr>
        <w:t xml:space="preserve"> </w:t>
      </w:r>
      <w:r>
        <w:rPr>
          <w:lang w:val="zh_CN" w:bidi="zh_CN"/>
        </w:rPr>
        <w:t>＝男性；►家族首领；</w:t>
      </w:r>
      <w:r>
        <w:rPr>
          <w:lang w:val="zh_CN" w:bidi="zh_CN"/>
        </w:rPr>
        <w:t>殿役</w:t>
      </w:r>
      <w:r>
        <w:rPr>
          <w:lang w:val="zh_CN" w:bidi="zh_CN"/>
        </w:rPr>
        <w:t>；被掳归回时期</w:t>
      </w:r>
    </w:p>
    <w:p>
      <w:pPr/>
      <w:r>
        <w:rPr>
          <w:lang w:val="zh_CN" w:bidi="zh_CN"/>
        </w:rPr>
      </w:r>
      <w:r>
        <w:rPr>
          <w:lang w:val="zh_CN" w:bidi="zh_CN"/>
        </w:rPr>
        <w:t>EZR 2:47</w:t>
      </w:r>
      <w:r>
        <w:rPr>
          <w:lang w:val="zh_CN" w:bidi="zh_CN"/>
        </w:rPr>
        <w:t xml:space="preserve"> · </w:t>
      </w:r>
      <w:r>
        <w:rPr>
          <w:lang w:val="zh_CN" w:bidi="zh_CN"/>
        </w:rPr>
        <w:t>NEH 7:49</w:t>
      </w:r>
    </w:p>
    <w:p>
      <w:pPr/>
      <w:r>
        <w:rPr>
          <w:lang w:val="zh_CN" w:bidi="zh_CN"/>
        </w:rPr>
      </w:r>
    </w:p>
    <w:p>
      <w:pPr/>
      <w:r>
        <w:rPr>
          <w:lang w:val="zh_CN" w:bidi="zh_CN"/>
        </w:rPr>
      </w:r>
      <w:r>
        <w:rPr>
          <w:lang w:val="zh_CN" w:bidi="zh_CN"/>
        </w:rPr>
        <w:t>吉德，《思》基德耳</w:t>
      </w:r>
      <w:r>
        <w:rPr>
          <w:lang w:val="zh_CN" w:bidi="zh_CN"/>
        </w:rPr>
        <w:t xml:space="preserve"> </w:t>
      </w:r>
      <w:r>
        <w:rPr>
          <w:lang w:val="zh_CN" w:bidi="zh_CN"/>
        </w:rPr>
        <w:t>＝男性；►家族首领；</w:t>
      </w:r>
      <w:r>
        <w:rPr>
          <w:lang w:val="zh_CN" w:bidi="zh_CN"/>
        </w:rPr>
        <w:t>所罗门</w:t>
      </w:r>
      <w:r>
        <w:rPr>
          <w:lang w:val="zh_CN" w:bidi="zh_CN"/>
        </w:rPr>
        <w:t>仆人的后裔；被掳归回时期</w:t>
      </w:r>
    </w:p>
    <w:p>
      <w:pPr/>
      <w:r>
        <w:rPr>
          <w:lang w:val="zh_CN" w:bidi="zh_CN"/>
        </w:rPr>
      </w:r>
      <w:r>
        <w:rPr>
          <w:lang w:val="zh_CN" w:bidi="zh_CN"/>
        </w:rPr>
        <w:t>EZR 2:56</w:t>
      </w:r>
      <w:r>
        <w:rPr>
          <w:lang w:val="zh_CN" w:bidi="zh_CN"/>
        </w:rPr>
        <w:t xml:space="preserve"> · </w:t>
      </w:r>
      <w:r>
        <w:rPr>
          <w:lang w:val="zh_CN" w:bidi="zh_CN"/>
        </w:rPr>
        <w:t>NEH 7:58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גֹּדֶל</w:t>
      </w:r>
      <w:r>
        <w:rPr>
          <w:lang w:val="zh_CN" w:bidi="zh_CN"/>
        </w:rPr>
      </w:r>
    </w:p>
    <w:p>
      <w:pPr>
        <w:pStyle w:val="Heading1"/>
      </w:pPr>
      <w:r>
        <w:rPr>
          <w:lang w:val="zh_CN" w:bidi="zh_CN"/>
        </w:rPr>
        <w:t>גֹּדֶל</w:t>
      </w:r>
    </w:p>
    <w:p>
      <w:pPr/>
      <w:r>
        <w:rPr>
          <w:lang w:val="zh_CN" w:bidi="zh_CN"/>
        </w:rPr>
      </w:r>
      <w:r>
        <w:rPr>
          <w:lang w:val="zh_CN" w:bidi="zh_CN"/>
        </w:rPr>
        <w:t>גֹּדֶל</w:t>
      </w:r>
      <w:r>
        <w:rPr>
          <w:lang w:val="zh_CN" w:bidi="zh_CN"/>
        </w:rPr>
        <w:t xml:space="preserve"> (</w:t>
      </w:r>
      <w:r>
        <w:rPr>
          <w:lang w:val="zh_CN" w:bidi="zh_CN"/>
        </w:rPr>
        <w:t>H1433</w:t>
      </w:r>
      <w:r>
        <w:rPr>
          <w:lang w:val="zh_CN" w:bidi="zh_CN"/>
        </w:rPr>
        <w:t>)</w:t>
      </w:r>
    </w:p>
    <w:p>
      <w:pPr/>
      <w:r>
        <w:rPr>
          <w:lang w:val="zh_CN" w:bidi="zh_CN"/>
        </w:rPr>
      </w:r>
      <w:r>
        <w:rPr>
          <w:lang w:val="zh_CN" w:bidi="zh_CN"/>
        </w:rPr>
        <w:t xml:space="preserve">noun m · </w:t>
      </w:r>
      <w:r>
        <w:rPr>
          <w:lang w:val="zh_CN" w:bidi="zh_CN"/>
        </w:rPr>
        <w:t>גדל</w:t>
      </w:r>
    </w:p>
    <w:p>
      <w:pPr/>
      <w:r>
        <w:rPr>
          <w:lang w:val="zh_CN" w:bidi="zh_CN"/>
        </w:rPr>
      </w:r>
    </w:p>
    <w:p>
      <w:pPr/>
      <w:r>
        <w:rPr>
          <w:lang w:val="zh_CN" w:bidi="zh_CN"/>
        </w:rPr>
      </w:r>
      <w:r>
        <w:rPr>
          <w:lang w:val="zh_CN" w:bidi="zh_CN"/>
        </w:rPr>
        <w:t>伟大；大</w:t>
      </w:r>
      <w:r>
        <w:rPr>
          <w:lang w:val="zh_CN" w:bidi="zh_CN"/>
        </w:rPr>
        <w:t xml:space="preserve"> </w:t>
      </w:r>
      <w:r>
        <w:rPr>
          <w:lang w:val="zh_CN" w:bidi="zh_CN"/>
        </w:rPr>
        <w:t>＝人或神明有崇高的地位</w:t>
      </w:r>
    </w:p>
    <w:p>
      <w:pPr/>
      <w:r>
        <w:rPr>
          <w:lang w:val="zh_CN" w:bidi="zh_CN"/>
        </w:rPr>
      </w:r>
      <w:r>
        <w:rPr>
          <w:lang w:val="zh_CN" w:bidi="zh_CN"/>
        </w:rPr>
        <w:t>DEU 3:24</w:t>
      </w:r>
      <w:r>
        <w:rPr>
          <w:lang w:val="zh_CN" w:bidi="zh_CN"/>
        </w:rPr>
        <w:t xml:space="preserve"> · </w:t>
      </w:r>
      <w:r>
        <w:rPr>
          <w:lang w:val="zh_CN" w:bidi="zh_CN"/>
        </w:rPr>
        <w:t>DEU 5:24</w:t>
      </w:r>
      <w:r>
        <w:rPr>
          <w:lang w:val="zh_CN" w:bidi="zh_CN"/>
        </w:rPr>
        <w:t xml:space="preserve"> · </w:t>
      </w:r>
      <w:r>
        <w:rPr>
          <w:lang w:val="zh_CN" w:bidi="zh_CN"/>
        </w:rPr>
        <w:t>DEU 9:26</w:t>
      </w:r>
      <w:r>
        <w:rPr>
          <w:lang w:val="zh_CN" w:bidi="zh_CN"/>
        </w:rPr>
        <w:t xml:space="preserve"> · </w:t>
      </w:r>
      <w:r>
        <w:rPr>
          <w:lang w:val="zh_CN" w:bidi="zh_CN"/>
        </w:rPr>
        <w:t>DEU 11:2</w:t>
      </w:r>
      <w:r>
        <w:rPr>
          <w:lang w:val="zh_CN" w:bidi="zh_CN"/>
        </w:rPr>
        <w:t xml:space="preserve"> · </w:t>
      </w:r>
      <w:r>
        <w:rPr>
          <w:lang w:val="zh_CN" w:bidi="zh_CN"/>
        </w:rPr>
        <w:t>DEU 32:3</w:t>
      </w:r>
      <w:r>
        <w:rPr>
          <w:lang w:val="zh_CN" w:bidi="zh_CN"/>
        </w:rPr>
        <w:t xml:space="preserve"> · </w:t>
      </w:r>
      <w:r>
        <w:rPr>
          <w:lang w:val="zh_CN" w:bidi="zh_CN"/>
        </w:rPr>
        <w:t>PSA 79:11</w:t>
      </w:r>
      <w:r>
        <w:rPr>
          <w:lang w:val="zh_CN" w:bidi="zh_CN"/>
        </w:rPr>
        <w:t xml:space="preserve"> · </w:t>
      </w:r>
      <w:r>
        <w:rPr>
          <w:lang w:val="zh_CN" w:bidi="zh_CN"/>
        </w:rPr>
        <w:t>PSA 150:2</w:t>
      </w:r>
      <w:r>
        <w:rPr>
          <w:lang w:val="zh_CN" w:bidi="zh_CN"/>
        </w:rPr>
        <w:t xml:space="preserve"> · </w:t>
      </w:r>
      <w:r>
        <w:rPr>
          <w:lang w:val="zh_CN" w:bidi="zh_CN"/>
        </w:rPr>
        <w:t>ISA 9:8</w:t>
      </w:r>
      <w:r>
        <w:rPr>
          <w:lang w:val="zh_CN" w:bidi="zh_CN"/>
        </w:rPr>
        <w:t xml:space="preserve"> · </w:t>
      </w:r>
      <w:r>
        <w:rPr>
          <w:lang w:val="zh_CN" w:bidi="zh_CN"/>
        </w:rPr>
        <w:t>ISA 10:12</w:t>
      </w:r>
      <w:r>
        <w:rPr>
          <w:lang w:val="zh_CN" w:bidi="zh_CN"/>
        </w:rPr>
        <w:t xml:space="preserve"> · </w:t>
      </w:r>
      <w:r>
        <w:rPr>
          <w:lang w:val="zh_CN" w:bidi="zh_CN"/>
        </w:rPr>
        <w:t>EZK 31:2</w:t>
      </w:r>
      <w:r>
        <w:rPr>
          <w:lang w:val="zh_CN" w:bidi="zh_CN"/>
        </w:rPr>
        <w:t xml:space="preserve"> · </w:t>
      </w:r>
      <w:r>
        <w:rPr>
          <w:lang w:val="zh_CN" w:bidi="zh_CN"/>
        </w:rPr>
        <w:t>EZK 31:7</w:t>
      </w:r>
      <w:r>
        <w:rPr>
          <w:lang w:val="zh_CN" w:bidi="zh_CN"/>
        </w:rPr>
        <w:t xml:space="preserve"> · </w:t>
      </w:r>
      <w:r>
        <w:rPr>
          <w:lang w:val="zh_CN" w:bidi="zh_CN"/>
        </w:rPr>
        <w:t>EZK 31:18</w:t>
      </w:r>
    </w:p>
    <w:p>
      <w:pPr/>
      <w:r>
        <w:rPr>
          <w:lang w:val="zh_CN" w:bidi="zh_CN"/>
        </w:rPr>
      </w:r>
    </w:p>
    <w:p>
      <w:pPr/>
      <w:r>
        <w:rPr>
          <w:lang w:val="zh_CN" w:bidi="zh_CN"/>
        </w:rPr>
      </w:r>
      <w:r>
        <w:rPr>
          <w:lang w:val="zh_CN" w:bidi="zh_CN"/>
        </w:rPr>
        <w:t>大；伟大</w:t>
      </w:r>
      <w:r>
        <w:rPr>
          <w:lang w:val="zh_CN" w:bidi="zh_CN"/>
        </w:rPr>
        <w:t xml:space="preserve"> </w:t>
      </w:r>
      <w:r>
        <w:rPr>
          <w:lang w:val="zh_CN" w:bidi="zh_CN"/>
        </w:rPr>
        <w:t>＝状态，事件具有高强度</w:t>
      </w:r>
    </w:p>
    <w:p>
      <w:pPr/>
      <w:r>
        <w:rPr>
          <w:lang w:val="zh_CN" w:bidi="zh_CN"/>
        </w:rPr>
      </w:r>
      <w:r>
        <w:rPr>
          <w:lang w:val="zh_CN" w:bidi="zh_CN"/>
        </w:rPr>
        <w:t>NUM 14:19</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גְּדַלְיָה</w:t>
      </w:r>
      <w:r>
        <w:rPr>
          <w:lang w:val="zh_CN" w:bidi="zh_CN"/>
        </w:rPr>
      </w:r>
    </w:p>
    <w:p>
      <w:pPr>
        <w:pStyle w:val="Heading1"/>
      </w:pPr>
      <w:r>
        <w:rPr>
          <w:lang w:val="zh_CN" w:bidi="zh_CN"/>
        </w:rPr>
        <w:t>גְּדַלְיָה</w:t>
      </w:r>
    </w:p>
    <w:p>
      <w:pPr/>
      <w:r>
        <w:rPr>
          <w:lang w:val="zh_CN" w:bidi="zh_CN"/>
        </w:rPr>
      </w:r>
      <w:r>
        <w:rPr>
          <w:lang w:val="zh_CN" w:bidi="zh_CN"/>
        </w:rPr>
        <w:t>גְּדַלְיָה</w:t>
      </w:r>
      <w:r>
        <w:rPr>
          <w:lang w:val="zh_CN" w:bidi="zh_CN"/>
        </w:rPr>
        <w:t xml:space="preserve"> (</w:t>
      </w:r>
      <w:r>
        <w:rPr>
          <w:lang w:val="zh_CN" w:bidi="zh_CN"/>
        </w:rPr>
        <w:t>H1436a</w:t>
      </w:r>
      <w:r>
        <w:rPr>
          <w:lang w:val="zh_CN" w:bidi="zh_CN"/>
        </w:rPr>
        <w:t>)</w:t>
      </w:r>
    </w:p>
    <w:p>
      <w:pPr/>
      <w:r>
        <w:rPr>
          <w:lang w:val="zh_CN" w:bidi="zh_CN"/>
        </w:rPr>
      </w:r>
      <w:r>
        <w:rPr>
          <w:lang w:val="zh_CN" w:bidi="zh_CN"/>
        </w:rPr>
        <w:t xml:space="preserve">name · </w:t>
      </w:r>
      <w:r>
        <w:rPr>
          <w:lang w:val="zh_CN" w:bidi="zh_CN"/>
        </w:rPr>
        <w:t>גדל</w:t>
      </w:r>
      <w:r>
        <w:rPr>
          <w:lang w:val="zh_CN" w:bidi="zh_CN"/>
        </w:rPr>
        <w:t xml:space="preserve"> · </w:t>
      </w:r>
      <w:r>
        <w:rPr>
          <w:lang w:val="zh_CN" w:bidi="zh_CN"/>
        </w:rPr>
        <w:t>יהוה</w:t>
      </w:r>
    </w:p>
    <w:p>
      <w:pPr/>
      <w:r>
        <w:rPr>
          <w:lang w:val="zh_CN" w:bidi="zh_CN"/>
        </w:rPr>
      </w:r>
    </w:p>
    <w:p>
      <w:pPr/>
      <w:r>
        <w:rPr>
          <w:lang w:val="zh_CN" w:bidi="zh_CN"/>
        </w:rPr>
      </w:r>
      <w:r>
        <w:rPr>
          <w:lang w:val="zh_CN" w:bidi="zh_CN"/>
        </w:rPr>
        <w:t>基大利，《思》革达里雅</w:t>
      </w:r>
      <w:r>
        <w:rPr>
          <w:lang w:val="zh_CN" w:bidi="zh_CN"/>
        </w:rPr>
        <w:t xml:space="preserve"> </w:t>
      </w:r>
      <w:r>
        <w:rPr>
          <w:lang w:val="zh_CN" w:bidi="zh_CN"/>
        </w:rPr>
        <w:t>＝男性；►</w:t>
      </w:r>
      <w:r>
        <w:rPr>
          <w:lang w:val="zh_CN" w:bidi="zh_CN"/>
        </w:rPr>
        <w:t>祭司</w:t>
      </w:r>
      <w:r>
        <w:rPr>
          <w:lang w:val="zh_CN" w:bidi="zh_CN"/>
        </w:rPr>
        <w:t>；娶了外族女子为妻；被掳归回时期</w:t>
      </w:r>
    </w:p>
    <w:p>
      <w:pPr/>
      <w:r>
        <w:rPr>
          <w:lang w:val="zh_CN" w:bidi="zh_CN"/>
        </w:rPr>
      </w:r>
      <w:r>
        <w:rPr>
          <w:lang w:val="zh_CN" w:bidi="zh_CN"/>
        </w:rPr>
        <w:t>EZR 10:18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גְּדַלְיָהוּ</w:t>
      </w:r>
    </w:p>
    <w:p>
      <w:pPr/>
      <w:r>
        <w:rPr>
          <w:lang w:val="zh_CN" w:bidi="zh_CN"/>
        </w:rPr>
      </w:r>
      <w:r>
        <w:rPr>
          <w:lang w:val="zh_CN" w:bidi="zh_CN"/>
        </w:rPr>
        <w:t>基大利，《思》革达里雅</w:t>
      </w:r>
      <w:r>
        <w:rPr>
          <w:lang w:val="zh_CN" w:bidi="zh_CN"/>
        </w:rPr>
        <w:t xml:space="preserve"> </w:t>
      </w:r>
      <w:r>
        <w:rPr>
          <w:lang w:val="zh_CN" w:bidi="zh_CN"/>
        </w:rPr>
        <w:t>＝男性；◄</w:t>
      </w:r>
      <w:r>
        <w:rPr>
          <w:lang w:val="zh_CN" w:bidi="zh_CN"/>
        </w:rPr>
        <w:t>亚希甘</w:t>
      </w:r>
      <w:r>
        <w:rPr>
          <w:lang w:val="zh_CN" w:bidi="zh_CN"/>
        </w:rPr>
        <w:t>的儿子；►</w:t>
      </w:r>
      <w:r>
        <w:rPr>
          <w:lang w:val="zh_CN" w:bidi="zh_CN"/>
        </w:rPr>
        <w:t>犹大</w:t>
      </w:r>
      <w:r>
        <w:rPr>
          <w:lang w:val="zh_CN" w:bidi="zh_CN"/>
        </w:rPr>
        <w:t>的省长；被掳时期</w:t>
      </w:r>
    </w:p>
    <w:p>
      <w:pPr/>
      <w:r>
        <w:rPr>
          <w:lang w:val="zh_CN" w:bidi="zh_CN"/>
        </w:rPr>
      </w:r>
      <w:r>
        <w:rPr>
          <w:lang w:val="zh_CN" w:bidi="zh_CN"/>
        </w:rPr>
        <w:t>JER 40:5</w:t>
      </w:r>
      <w:r>
        <w:rPr>
          <w:lang w:val="zh_CN" w:bidi="zh_CN"/>
        </w:rPr>
        <w:t xml:space="preserve"> · </w:t>
      </w:r>
      <w:r>
        <w:rPr>
          <w:lang w:val="zh_CN" w:bidi="zh_CN"/>
        </w:rPr>
        <w:t>JER 40:6</w:t>
      </w:r>
      <w:r>
        <w:rPr>
          <w:lang w:val="zh_CN" w:bidi="zh_CN"/>
        </w:rPr>
        <w:t xml:space="preserve"> · </w:t>
      </w:r>
      <w:r>
        <w:rPr>
          <w:lang w:val="zh_CN" w:bidi="zh_CN"/>
        </w:rPr>
        <w:t>JER 40:8</w:t>
      </w:r>
      <w:r>
        <w:rPr>
          <w:lang w:val="zh_CN" w:bidi="zh_CN"/>
        </w:rPr>
        <w:t xml:space="preserve"> · </w:t>
      </w:r>
      <w:r>
        <w:rPr>
          <w:lang w:val="zh_CN" w:bidi="zh_CN"/>
        </w:rPr>
        <w:t>JER 41:16</w:t>
      </w:r>
    </w:p>
    <w:p>
      <w:pPr/>
      <w:r>
        <w:rPr>
          <w:lang w:val="zh_CN" w:bidi="zh_CN"/>
        </w:rPr>
      </w:r>
    </w:p>
    <w:p>
      <w:pPr/>
      <w:r>
        <w:rPr>
          <w:lang w:val="zh_CN" w:bidi="zh_CN"/>
        </w:rPr>
      </w:r>
      <w:r>
        <w:rPr>
          <w:lang w:val="zh_CN" w:bidi="zh_CN"/>
        </w:rPr>
        <w:t>基大利，《思》革达里雅</w:t>
      </w:r>
      <w:r>
        <w:rPr>
          <w:lang w:val="zh_CN" w:bidi="zh_CN"/>
        </w:rPr>
        <w:t xml:space="preserve"> </w:t>
      </w:r>
      <w:r>
        <w:rPr>
          <w:lang w:val="zh_CN" w:bidi="zh_CN"/>
        </w:rPr>
        <w:t>＝男性；►</w:t>
      </w:r>
      <w:r>
        <w:rPr>
          <w:lang w:val="zh_CN" w:bidi="zh_CN"/>
        </w:rPr>
        <w:t>西番雅</w:t>
      </w:r>
      <w:r>
        <w:rPr>
          <w:lang w:val="zh_CN" w:bidi="zh_CN"/>
        </w:rPr>
        <w:t>先知</w:t>
      </w:r>
      <w:r>
        <w:rPr>
          <w:lang w:val="zh_CN" w:bidi="zh_CN"/>
        </w:rPr>
        <w:t>的祖先</w:t>
      </w:r>
    </w:p>
    <w:p>
      <w:pPr/>
      <w:r>
        <w:rPr>
          <w:lang w:val="zh_CN" w:bidi="zh_CN"/>
        </w:rPr>
      </w:r>
      <w:r>
        <w:rPr>
          <w:lang w:val="zh_CN" w:bidi="zh_CN"/>
        </w:rPr>
        <w:t>ZEP 1:1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גְּדַלְיָהוּ</w:t>
      </w:r>
      <w:r>
        <w:rPr>
          <w:lang w:val="zh_CN" w:bidi="zh_CN"/>
        </w:rPr>
      </w:r>
    </w:p>
    <w:p>
      <w:pPr>
        <w:pStyle w:val="Heading1"/>
      </w:pPr>
      <w:r>
        <w:rPr>
          <w:lang w:val="zh_CN" w:bidi="zh_CN"/>
        </w:rPr>
        <w:t>גְּדַלְיָהוּ</w:t>
      </w:r>
    </w:p>
    <w:p>
      <w:pPr/>
      <w:r>
        <w:rPr>
          <w:lang w:val="zh_CN" w:bidi="zh_CN"/>
        </w:rPr>
      </w:r>
      <w:r>
        <w:rPr>
          <w:lang w:val="zh_CN" w:bidi="zh_CN"/>
        </w:rPr>
        <w:t>גְּדַלְיָהוּ</w:t>
      </w:r>
      <w:r>
        <w:rPr>
          <w:lang w:val="zh_CN" w:bidi="zh_CN"/>
        </w:rPr>
        <w:t xml:space="preserve"> (</w:t>
      </w:r>
      <w:r>
        <w:rPr>
          <w:lang w:val="zh_CN" w:bidi="zh_CN"/>
        </w:rPr>
        <w:t>H1436b</w:t>
      </w:r>
      <w:r>
        <w:rPr>
          <w:lang w:val="zh_CN" w:bidi="zh_CN"/>
        </w:rPr>
        <w:t>)</w:t>
      </w:r>
    </w:p>
    <w:p>
      <w:pPr/>
      <w:r>
        <w:rPr>
          <w:lang w:val="zh_CN" w:bidi="zh_CN"/>
        </w:rPr>
      </w:r>
      <w:r>
        <w:rPr>
          <w:lang w:val="zh_CN" w:bidi="zh_CN"/>
        </w:rPr>
        <w:t xml:space="preserve">name · </w:t>
      </w:r>
      <w:r>
        <w:rPr>
          <w:lang w:val="zh_CN" w:bidi="zh_CN"/>
        </w:rPr>
        <w:t>גדל</w:t>
      </w:r>
      <w:r>
        <w:rPr>
          <w:lang w:val="zh_CN" w:bidi="zh_CN"/>
        </w:rPr>
        <w:t xml:space="preserve"> · </w:t>
      </w:r>
      <w:r>
        <w:rPr>
          <w:lang w:val="zh_CN" w:bidi="zh_CN"/>
        </w:rPr>
        <w:t>יהוה</w:t>
      </w:r>
    </w:p>
    <w:p>
      <w:pPr/>
      <w:r>
        <w:rPr>
          <w:lang w:val="zh_CN" w:bidi="zh_CN"/>
        </w:rPr>
      </w:r>
    </w:p>
    <w:p>
      <w:pPr/>
      <w:r>
        <w:rPr>
          <w:lang w:val="zh_CN" w:bidi="zh_CN"/>
        </w:rPr>
      </w:r>
      <w:r>
        <w:rPr>
          <w:lang w:val="zh_CN" w:bidi="zh_CN"/>
        </w:rPr>
        <w:t>基大利，《思》革达里雅</w:t>
      </w:r>
      <w:r>
        <w:rPr>
          <w:lang w:val="zh_CN" w:bidi="zh_CN"/>
        </w:rPr>
        <w:t xml:space="preserve"> </w:t>
      </w:r>
      <w:r>
        <w:rPr>
          <w:lang w:val="zh_CN" w:bidi="zh_CN"/>
        </w:rPr>
        <w:t>＝男性；◄</w:t>
      </w:r>
      <w:r>
        <w:rPr>
          <w:lang w:val="zh_CN" w:bidi="zh_CN"/>
        </w:rPr>
        <w:t>耶杜顿</w:t>
      </w:r>
      <w:r>
        <w:rPr>
          <w:lang w:val="zh_CN" w:bidi="zh_CN"/>
        </w:rPr>
        <w:t>的儿子；►圣殿歌唱者；</w:t>
      </w:r>
      <w:r>
        <w:rPr>
          <w:lang w:val="zh_CN" w:bidi="zh_CN"/>
        </w:rPr>
        <w:t>大卫</w:t>
      </w:r>
      <w:r>
        <w:rPr>
          <w:lang w:val="zh_CN" w:bidi="zh_CN"/>
        </w:rPr>
        <w:t>王时期</w:t>
      </w:r>
    </w:p>
    <w:p>
      <w:pPr/>
      <w:r>
        <w:rPr>
          <w:lang w:val="zh_CN" w:bidi="zh_CN"/>
        </w:rPr>
      </w:r>
      <w:r>
        <w:rPr>
          <w:lang w:val="zh_CN" w:bidi="zh_CN"/>
        </w:rPr>
        <w:t>1CH 25:3</w:t>
      </w:r>
      <w:r>
        <w:rPr>
          <w:lang w:val="zh_CN" w:bidi="zh_CN"/>
        </w:rPr>
        <w:t xml:space="preserve"> · </w:t>
      </w:r>
      <w:r>
        <w:rPr>
          <w:lang w:val="zh_CN" w:bidi="zh_CN"/>
        </w:rPr>
        <w:t>1CH 25:9</w:t>
      </w:r>
    </w:p>
    <w:p>
      <w:pPr/>
      <w:r>
        <w:rPr>
          <w:lang w:val="zh_CN" w:bidi="zh_CN"/>
        </w:rPr>
      </w:r>
    </w:p>
    <w:p>
      <w:pPr/>
      <w:r>
        <w:rPr>
          <w:lang w:val="zh_CN" w:bidi="zh_CN"/>
        </w:rPr>
      </w:r>
      <w:r>
        <w:rPr>
          <w:lang w:val="zh_CN" w:bidi="zh_CN"/>
        </w:rPr>
        <w:t>基大利，《思》革达里雅</w:t>
      </w:r>
      <w:r>
        <w:rPr>
          <w:lang w:val="zh_CN" w:bidi="zh_CN"/>
        </w:rPr>
        <w:t xml:space="preserve"> </w:t>
      </w:r>
      <w:r>
        <w:rPr>
          <w:lang w:val="zh_CN" w:bidi="zh_CN"/>
        </w:rPr>
        <w:t>＝男性；◄</w:t>
      </w:r>
      <w:r>
        <w:rPr>
          <w:lang w:val="zh_CN" w:bidi="zh_CN"/>
        </w:rPr>
        <w:t>巴施户珥</w:t>
      </w:r>
      <w:r>
        <w:rPr>
          <w:lang w:val="zh_CN" w:bidi="zh_CN"/>
        </w:rPr>
        <w:t>的儿子；►官员；</w:t>
      </w:r>
      <w:r>
        <w:rPr>
          <w:lang w:val="zh_CN" w:bidi="zh_CN"/>
        </w:rPr>
        <w:t>西底家</w:t>
      </w:r>
      <w:r>
        <w:rPr>
          <w:lang w:val="zh_CN" w:bidi="zh_CN"/>
        </w:rPr>
        <w:t>王时期</w:t>
      </w:r>
    </w:p>
    <w:p>
      <w:pPr/>
      <w:r>
        <w:rPr>
          <w:lang w:val="zh_CN" w:bidi="zh_CN"/>
        </w:rPr>
      </w:r>
      <w:r>
        <w:rPr>
          <w:lang w:val="zh_CN" w:bidi="zh_CN"/>
        </w:rPr>
        <w:t>JER 38:1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גְּדַלְיָה</w:t>
      </w:r>
    </w:p>
    <w:p>
      <w:pPr/>
      <w:r>
        <w:rPr>
          <w:lang w:val="zh_CN" w:bidi="zh_CN"/>
        </w:rPr>
      </w:r>
      <w:r>
        <w:rPr>
          <w:lang w:val="zh_CN" w:bidi="zh_CN"/>
        </w:rPr>
        <w:t>基大利，《思》革达里雅</w:t>
      </w:r>
      <w:r>
        <w:rPr>
          <w:lang w:val="zh_CN" w:bidi="zh_CN"/>
        </w:rPr>
        <w:t xml:space="preserve"> </w:t>
      </w:r>
      <w:r>
        <w:rPr>
          <w:lang w:val="zh_CN" w:bidi="zh_CN"/>
        </w:rPr>
        <w:t>＝男性；◄</w:t>
      </w:r>
      <w:r>
        <w:rPr>
          <w:lang w:val="zh_CN" w:bidi="zh_CN"/>
        </w:rPr>
        <w:t>亚希甘</w:t>
      </w:r>
      <w:r>
        <w:rPr>
          <w:lang w:val="zh_CN" w:bidi="zh_CN"/>
        </w:rPr>
        <w:t>的儿子；►</w:t>
      </w:r>
      <w:r>
        <w:rPr>
          <w:lang w:val="zh_CN" w:bidi="zh_CN"/>
        </w:rPr>
        <w:t>犹大</w:t>
      </w:r>
      <w:r>
        <w:rPr>
          <w:lang w:val="zh_CN" w:bidi="zh_CN"/>
        </w:rPr>
        <w:t>的省长；被掳时期</w:t>
      </w:r>
    </w:p>
    <w:p>
      <w:pPr/>
      <w:r>
        <w:rPr>
          <w:lang w:val="zh_CN" w:bidi="zh_CN"/>
        </w:rPr>
      </w:r>
      <w:r>
        <w:rPr>
          <w:lang w:val="zh_CN" w:bidi="zh_CN"/>
        </w:rPr>
        <w:t>2KI 25:22</w:t>
      </w:r>
      <w:r>
        <w:rPr>
          <w:lang w:val="zh_CN" w:bidi="zh_CN"/>
        </w:rPr>
        <w:t xml:space="preserve"> · </w:t>
      </w:r>
      <w:r>
        <w:rPr>
          <w:lang w:val="zh_CN" w:bidi="zh_CN"/>
        </w:rPr>
        <w:t>2KI 25:23</w:t>
      </w:r>
      <w:r>
        <w:rPr>
          <w:lang w:val="zh_CN" w:bidi="zh_CN"/>
        </w:rPr>
        <w:t xml:space="preserve"> · </w:t>
      </w:r>
      <w:r>
        <w:rPr>
          <w:lang w:val="zh_CN" w:bidi="zh_CN"/>
        </w:rPr>
        <w:t>2KI 25:23</w:t>
      </w:r>
      <w:r>
        <w:rPr>
          <w:lang w:val="zh_CN" w:bidi="zh_CN"/>
        </w:rPr>
        <w:t xml:space="preserve"> · </w:t>
      </w:r>
      <w:r>
        <w:rPr>
          <w:lang w:val="zh_CN" w:bidi="zh_CN"/>
        </w:rPr>
        <w:t>2KI 25:24</w:t>
      </w:r>
      <w:r>
        <w:rPr>
          <w:lang w:val="zh_CN" w:bidi="zh_CN"/>
        </w:rPr>
        <w:t xml:space="preserve"> · </w:t>
      </w:r>
      <w:r>
        <w:rPr>
          <w:lang w:val="zh_CN" w:bidi="zh_CN"/>
        </w:rPr>
        <w:t>2KI 25:25</w:t>
      </w:r>
      <w:r>
        <w:rPr>
          <w:lang w:val="zh_CN" w:bidi="zh_CN"/>
        </w:rPr>
        <w:t xml:space="preserve"> · </w:t>
      </w:r>
      <w:r>
        <w:rPr>
          <w:lang w:val="zh_CN" w:bidi="zh_CN"/>
        </w:rPr>
        <w:t>JER 39:14</w:t>
      </w:r>
      <w:r>
        <w:rPr>
          <w:lang w:val="zh_CN" w:bidi="zh_CN"/>
        </w:rPr>
        <w:t xml:space="preserve"> · </w:t>
      </w:r>
      <w:r>
        <w:rPr>
          <w:lang w:val="zh_CN" w:bidi="zh_CN"/>
        </w:rPr>
        <w:t>JER 40:7</w:t>
      </w:r>
      <w:r>
        <w:rPr>
          <w:lang w:val="zh_CN" w:bidi="zh_CN"/>
        </w:rPr>
        <w:t xml:space="preserve"> · </w:t>
      </w:r>
      <w:r>
        <w:rPr>
          <w:lang w:val="zh_CN" w:bidi="zh_CN"/>
        </w:rPr>
        <w:t>JER 40:9</w:t>
      </w:r>
      <w:r>
        <w:rPr>
          <w:lang w:val="zh_CN" w:bidi="zh_CN"/>
        </w:rPr>
        <w:t xml:space="preserve"> · </w:t>
      </w:r>
      <w:r>
        <w:rPr>
          <w:lang w:val="zh_CN" w:bidi="zh_CN"/>
        </w:rPr>
        <w:t>JER 40:11</w:t>
      </w:r>
      <w:r>
        <w:rPr>
          <w:lang w:val="zh_CN" w:bidi="zh_CN"/>
        </w:rPr>
        <w:t xml:space="preserve"> · </w:t>
      </w:r>
      <w:r>
        <w:rPr>
          <w:lang w:val="zh_CN" w:bidi="zh_CN"/>
        </w:rPr>
        <w:t>JER 40:12</w:t>
      </w:r>
      <w:r>
        <w:rPr>
          <w:lang w:val="zh_CN" w:bidi="zh_CN"/>
        </w:rPr>
        <w:t xml:space="preserve"> · </w:t>
      </w:r>
      <w:r>
        <w:rPr>
          <w:lang w:val="zh_CN" w:bidi="zh_CN"/>
        </w:rPr>
        <w:t>JER 40:13</w:t>
      </w:r>
      <w:r>
        <w:rPr>
          <w:lang w:val="zh_CN" w:bidi="zh_CN"/>
        </w:rPr>
        <w:t xml:space="preserve"> · </w:t>
      </w:r>
      <w:r>
        <w:rPr>
          <w:lang w:val="zh_CN" w:bidi="zh_CN"/>
        </w:rPr>
        <w:t>JER 40:14</w:t>
      </w:r>
      <w:r>
        <w:rPr>
          <w:lang w:val="zh_CN" w:bidi="zh_CN"/>
        </w:rPr>
        <w:t xml:space="preserve"> · </w:t>
      </w:r>
      <w:r>
        <w:rPr>
          <w:lang w:val="zh_CN" w:bidi="zh_CN"/>
        </w:rPr>
        <w:t>JER 40:15</w:t>
      </w:r>
      <w:r>
        <w:rPr>
          <w:lang w:val="zh_CN" w:bidi="zh_CN"/>
        </w:rPr>
        <w:t xml:space="preserve"> · </w:t>
      </w:r>
      <w:r>
        <w:rPr>
          <w:lang w:val="zh_CN" w:bidi="zh_CN"/>
        </w:rPr>
        <w:t>JER 40:16</w:t>
      </w:r>
      <w:r>
        <w:rPr>
          <w:lang w:val="zh_CN" w:bidi="zh_CN"/>
        </w:rPr>
        <w:t xml:space="preserve"> · </w:t>
      </w:r>
      <w:r>
        <w:rPr>
          <w:lang w:val="zh_CN" w:bidi="zh_CN"/>
        </w:rPr>
        <w:t>JER 41:1</w:t>
      </w:r>
      <w:r>
        <w:rPr>
          <w:lang w:val="zh_CN" w:bidi="zh_CN"/>
        </w:rPr>
        <w:t xml:space="preserve"> · </w:t>
      </w:r>
      <w:r>
        <w:rPr>
          <w:lang w:val="zh_CN" w:bidi="zh_CN"/>
        </w:rPr>
        <w:t>JER 41:2</w:t>
      </w:r>
      <w:r>
        <w:rPr>
          <w:lang w:val="zh_CN" w:bidi="zh_CN"/>
        </w:rPr>
        <w:t xml:space="preserve"> · </w:t>
      </w:r>
      <w:r>
        <w:rPr>
          <w:lang w:val="zh_CN" w:bidi="zh_CN"/>
        </w:rPr>
        <w:t>JER 41:3</w:t>
      </w:r>
      <w:r>
        <w:rPr>
          <w:lang w:val="zh_CN" w:bidi="zh_CN"/>
        </w:rPr>
        <w:t xml:space="preserve"> · </w:t>
      </w:r>
      <w:r>
        <w:rPr>
          <w:lang w:val="zh_CN" w:bidi="zh_CN"/>
        </w:rPr>
        <w:t>JER 41:4</w:t>
      </w:r>
      <w:r>
        <w:rPr>
          <w:lang w:val="zh_CN" w:bidi="zh_CN"/>
        </w:rPr>
        <w:t xml:space="preserve"> · </w:t>
      </w:r>
      <w:r>
        <w:rPr>
          <w:lang w:val="zh_CN" w:bidi="zh_CN"/>
        </w:rPr>
        <w:t>JER 41:6</w:t>
      </w:r>
      <w:r>
        <w:rPr>
          <w:lang w:val="zh_CN" w:bidi="zh_CN"/>
        </w:rPr>
        <w:t xml:space="preserve"> · </w:t>
      </w:r>
      <w:r>
        <w:rPr>
          <w:lang w:val="zh_CN" w:bidi="zh_CN"/>
        </w:rPr>
        <w:t>JER 41:9</w:t>
      </w:r>
      <w:r>
        <w:rPr>
          <w:lang w:val="zh_CN" w:bidi="zh_CN"/>
        </w:rPr>
        <w:t xml:space="preserve"> · </w:t>
      </w:r>
      <w:r>
        <w:rPr>
          <w:lang w:val="zh_CN" w:bidi="zh_CN"/>
        </w:rPr>
        <w:t>JER 41:10</w:t>
      </w:r>
      <w:r>
        <w:rPr>
          <w:lang w:val="zh_CN" w:bidi="zh_CN"/>
        </w:rPr>
        <w:t xml:space="preserve"> · </w:t>
      </w:r>
      <w:r>
        <w:rPr>
          <w:lang w:val="zh_CN" w:bidi="zh_CN"/>
        </w:rPr>
        <w:t>JER 41:18</w:t>
      </w:r>
      <w:r>
        <w:rPr>
          <w:lang w:val="zh_CN" w:bidi="zh_CN"/>
        </w:rPr>
        <w:t xml:space="preserve"> · </w:t>
      </w:r>
      <w:r>
        <w:rPr>
          <w:lang w:val="zh_CN" w:bidi="zh_CN"/>
        </w:rPr>
        <w:t>JER 43:6</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גִּדַּלְתִּי</w:t>
      </w:r>
      <w:r>
        <w:rPr>
          <w:lang w:val="zh_CN" w:bidi="zh_CN"/>
        </w:rPr>
      </w:r>
    </w:p>
    <w:p>
      <w:pPr>
        <w:pStyle w:val="Heading1"/>
      </w:pPr>
      <w:r>
        <w:rPr>
          <w:lang w:val="zh_CN" w:bidi="zh_CN"/>
        </w:rPr>
        <w:t>גִּדַּלְתִּי</w:t>
      </w:r>
    </w:p>
    <w:p>
      <w:pPr/>
      <w:r>
        <w:rPr>
          <w:lang w:val="zh_CN" w:bidi="zh_CN"/>
        </w:rPr>
      </w:r>
      <w:r>
        <w:rPr>
          <w:lang w:val="zh_CN" w:bidi="zh_CN"/>
        </w:rPr>
        <w:t>גִּדַּלְתִּי</w:t>
      </w:r>
      <w:r>
        <w:rPr>
          <w:lang w:val="zh_CN" w:bidi="zh_CN"/>
        </w:rPr>
        <w:t xml:space="preserve"> (</w:t>
      </w:r>
      <w:r>
        <w:rPr>
          <w:lang w:val="zh_CN" w:bidi="zh_CN"/>
        </w:rPr>
        <w:t>H1437</w:t>
      </w:r>
      <w:r>
        <w:rPr>
          <w:lang w:val="zh_CN" w:bidi="zh_CN"/>
        </w:rPr>
        <w:t>)</w:t>
      </w:r>
    </w:p>
    <w:p>
      <w:pPr/>
      <w:r>
        <w:rPr>
          <w:lang w:val="zh_CN" w:bidi="zh_CN"/>
        </w:rPr>
      </w:r>
      <w:r>
        <w:rPr>
          <w:lang w:val="zh_CN" w:bidi="zh_CN"/>
        </w:rPr>
        <w:t xml:space="preserve">name · </w:t>
      </w:r>
      <w:r>
        <w:rPr>
          <w:lang w:val="zh_CN" w:bidi="zh_CN"/>
        </w:rPr>
        <w:t>גדל</w:t>
      </w:r>
    </w:p>
    <w:p>
      <w:pPr/>
      <w:r>
        <w:rPr>
          <w:lang w:val="zh_CN" w:bidi="zh_CN"/>
        </w:rPr>
      </w:r>
    </w:p>
    <w:p>
      <w:pPr/>
      <w:r>
        <w:rPr>
          <w:lang w:val="zh_CN" w:bidi="zh_CN"/>
        </w:rPr>
      </w:r>
      <w:r>
        <w:rPr>
          <w:lang w:val="zh_CN" w:bidi="zh_CN"/>
        </w:rPr>
        <w:t>基大利提，《思》基达耳提</w:t>
      </w:r>
      <w:r>
        <w:rPr>
          <w:lang w:val="zh_CN" w:bidi="zh_CN"/>
        </w:rPr>
        <w:t xml:space="preserve"> </w:t>
      </w:r>
      <w:r>
        <w:rPr>
          <w:lang w:val="zh_CN" w:bidi="zh_CN"/>
        </w:rPr>
        <w:t>＝男性；◄</w:t>
      </w:r>
      <w:r>
        <w:rPr>
          <w:lang w:val="zh_CN" w:bidi="zh_CN"/>
        </w:rPr>
        <w:t>希幔</w:t>
      </w:r>
      <w:r>
        <w:rPr>
          <w:lang w:val="zh_CN" w:bidi="zh_CN"/>
        </w:rPr>
        <w:t>的儿子；►圣殿歌唱者；</w:t>
      </w:r>
      <w:r>
        <w:rPr>
          <w:lang w:val="zh_CN" w:bidi="zh_CN"/>
        </w:rPr>
        <w:t>大卫</w:t>
      </w:r>
      <w:r>
        <w:rPr>
          <w:lang w:val="zh_CN" w:bidi="zh_CN"/>
        </w:rPr>
        <w:t>王时期</w:t>
      </w:r>
    </w:p>
    <w:p>
      <w:pPr/>
      <w:r>
        <w:rPr>
          <w:lang w:val="zh_CN" w:bidi="zh_CN"/>
        </w:rPr>
      </w:r>
      <w:r>
        <w:rPr>
          <w:lang w:val="zh_CN" w:bidi="zh_CN"/>
        </w:rPr>
        <w:t>1CH 25:4</w:t>
      </w:r>
      <w:r>
        <w:rPr>
          <w:lang w:val="zh_CN" w:bidi="zh_CN"/>
        </w:rPr>
        <w:t xml:space="preserve"> · </w:t>
      </w:r>
      <w:r>
        <w:rPr>
          <w:lang w:val="zh_CN" w:bidi="zh_CN"/>
        </w:rPr>
        <w:t>1CH 25:29</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גדע</w:t>
      </w:r>
      <w:r>
        <w:rPr>
          <w:lang w:val="zh_CN" w:bidi="zh_CN"/>
        </w:rPr>
      </w:r>
    </w:p>
    <w:p>
      <w:pPr>
        <w:pStyle w:val="Heading1"/>
      </w:pPr>
      <w:r>
        <w:rPr>
          <w:lang w:val="zh_CN" w:bidi="zh_CN"/>
        </w:rPr>
        <w:t>גדע</w:t>
      </w:r>
    </w:p>
    <w:p>
      <w:pPr/>
      <w:r>
        <w:rPr>
          <w:lang w:val="zh_CN" w:bidi="zh_CN"/>
        </w:rPr>
      </w:r>
      <w:r>
        <w:rPr>
          <w:lang w:val="zh_CN" w:bidi="zh_CN"/>
        </w:rPr>
        <w:t>גדע</w:t>
      </w:r>
      <w:r>
        <w:rPr>
          <w:lang w:val="zh_CN" w:bidi="zh_CN"/>
        </w:rPr>
        <w:t xml:space="preserve"> (</w:t>
      </w:r>
      <w:r>
        <w:rPr>
          <w:lang w:val="zh_CN" w:bidi="zh_CN"/>
        </w:rPr>
        <w:t>H1438</w:t>
      </w:r>
      <w:r>
        <w:rPr>
          <w:lang w:val="zh_CN" w:bidi="zh_CN"/>
        </w:rPr>
        <w:t>)</w:t>
      </w:r>
    </w:p>
    <w:p>
      <w:pPr/>
      <w:r>
        <w:rPr>
          <w:lang w:val="zh_CN" w:bidi="zh_CN"/>
        </w:rPr>
      </w:r>
      <w:r>
        <w:rPr>
          <w:lang w:val="zh_CN" w:bidi="zh_CN"/>
        </w:rPr>
        <w:t xml:space="preserve">verb · </w:t>
      </w:r>
      <w:r>
        <w:rPr>
          <w:lang w:val="zh_CN" w:bidi="zh_CN"/>
        </w:rPr>
        <w:t>גִּדְעֹון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脱落；折断</w:t>
      </w:r>
      <w:r>
        <w:rPr>
          <w:lang w:val="zh_CN" w:bidi="zh_CN"/>
        </w:rPr>
        <w:t xml:space="preserve"> </w:t>
      </w:r>
      <w:r>
        <w:rPr>
          <w:lang w:val="zh_CN" w:bidi="zh_CN"/>
        </w:rPr>
        <w:t>＝过程，在没有明显人为干预的情况下，一个物体的一部分从较大的物体中分离、掉落地面</w:t>
      </w:r>
    </w:p>
    <w:p>
      <w:pPr/>
      <w:r>
        <w:rPr>
          <w:lang w:val="zh_CN" w:bidi="zh_CN"/>
        </w:rPr>
      </w:r>
      <w:r>
        <w:rPr>
          <w:lang w:val="zh_CN" w:bidi="zh_CN"/>
        </w:rPr>
        <w:t>ISA 22:25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nif, verb pu'al</w:t>
      </w:r>
    </w:p>
    <w:p>
      <w:pPr/>
      <w:r>
        <w:rPr>
          <w:lang w:val="zh_CN" w:bidi="zh_CN"/>
        </w:rPr>
      </w:r>
      <w:r>
        <w:rPr>
          <w:lang w:val="zh_CN" w:bidi="zh_CN"/>
        </w:rPr>
        <w:t>砍断，砍下；折断</w:t>
      </w:r>
      <w:r>
        <w:rPr>
          <w:lang w:val="zh_CN" w:bidi="zh_CN"/>
        </w:rPr>
        <w:t xml:space="preserve"> </w:t>
      </w:r>
      <w:r>
        <w:rPr>
          <w:lang w:val="zh_CN" w:bidi="zh_CN"/>
        </w:rPr>
        <w:t>＝使役行为，人使用锋利的物体，粗暴地把一个物体的一部分从较大的部分中移走，使其掉落地上</w:t>
      </w:r>
    </w:p>
    <w:p>
      <w:pPr/>
      <w:r>
        <w:rPr>
          <w:lang w:val="zh_CN" w:bidi="zh_CN"/>
        </w:rPr>
      </w:r>
      <w:r>
        <w:rPr>
          <w:lang w:val="zh_CN" w:bidi="zh_CN"/>
        </w:rPr>
        <w:t>DEU 7:5</w:t>
      </w:r>
      <w:r>
        <w:rPr>
          <w:lang w:val="zh_CN" w:bidi="zh_CN"/>
        </w:rPr>
        <w:t xml:space="preserve"> · </w:t>
      </w:r>
      <w:r>
        <w:rPr>
          <w:lang w:val="zh_CN" w:bidi="zh_CN"/>
        </w:rPr>
        <w:t>DEU 12:3</w:t>
      </w:r>
      <w:r>
        <w:rPr>
          <w:lang w:val="zh_CN" w:bidi="zh_CN"/>
        </w:rPr>
        <w:t xml:space="preserve"> · </w:t>
      </w:r>
      <w:r>
        <w:rPr>
          <w:lang w:val="zh_CN" w:bidi="zh_CN"/>
        </w:rPr>
        <w:t>JDG 21:6</w:t>
      </w:r>
      <w:r>
        <w:rPr>
          <w:lang w:val="zh_CN" w:bidi="zh_CN"/>
        </w:rPr>
        <w:t xml:space="preserve"> · </w:t>
      </w:r>
      <w:r>
        <w:rPr>
          <w:lang w:val="zh_CN" w:bidi="zh_CN"/>
        </w:rPr>
        <w:t>1SA 2:31</w:t>
      </w:r>
      <w:r>
        <w:rPr>
          <w:lang w:val="zh_CN" w:bidi="zh_CN"/>
        </w:rPr>
        <w:t xml:space="preserve"> · </w:t>
      </w:r>
      <w:r>
        <w:rPr>
          <w:lang w:val="zh_CN" w:bidi="zh_CN"/>
        </w:rPr>
        <w:t>2CH 14:2</w:t>
      </w:r>
      <w:r>
        <w:rPr>
          <w:lang w:val="zh_CN" w:bidi="zh_CN"/>
        </w:rPr>
        <w:t xml:space="preserve"> · </w:t>
      </w:r>
      <w:r>
        <w:rPr>
          <w:lang w:val="zh_CN" w:bidi="zh_CN"/>
        </w:rPr>
        <w:t>2CH 31:1</w:t>
      </w:r>
      <w:r>
        <w:rPr>
          <w:lang w:val="zh_CN" w:bidi="zh_CN"/>
        </w:rPr>
        <w:t xml:space="preserve"> · </w:t>
      </w:r>
      <w:r>
        <w:rPr>
          <w:lang w:val="zh_CN" w:bidi="zh_CN"/>
        </w:rPr>
        <w:t>2CH 34:4</w:t>
      </w:r>
      <w:r>
        <w:rPr>
          <w:lang w:val="zh_CN" w:bidi="zh_CN"/>
        </w:rPr>
        <w:t xml:space="preserve"> · </w:t>
      </w:r>
      <w:r>
        <w:rPr>
          <w:lang w:val="zh_CN" w:bidi="zh_CN"/>
        </w:rPr>
        <w:t>2CH 34:7</w:t>
      </w:r>
      <w:r>
        <w:rPr>
          <w:lang w:val="zh_CN" w:bidi="zh_CN"/>
        </w:rPr>
        <w:t xml:space="preserve"> · </w:t>
      </w:r>
      <w:r>
        <w:rPr>
          <w:lang w:val="zh_CN" w:bidi="zh_CN"/>
        </w:rPr>
        <w:t>PSA 75:11</w:t>
      </w:r>
      <w:r>
        <w:rPr>
          <w:lang w:val="zh_CN" w:bidi="zh_CN"/>
        </w:rPr>
        <w:t xml:space="preserve"> · </w:t>
      </w:r>
      <w:r>
        <w:rPr>
          <w:lang w:val="zh_CN" w:bidi="zh_CN"/>
        </w:rPr>
        <w:t>ISA 9:9</w:t>
      </w:r>
      <w:r>
        <w:rPr>
          <w:lang w:val="zh_CN" w:bidi="zh_CN"/>
        </w:rPr>
        <w:t xml:space="preserve"> · </w:t>
      </w:r>
      <w:r>
        <w:rPr>
          <w:lang w:val="zh_CN" w:bidi="zh_CN"/>
        </w:rPr>
        <w:t>ISA 10:33</w:t>
      </w:r>
      <w:r>
        <w:rPr>
          <w:lang w:val="zh_CN" w:bidi="zh_CN"/>
        </w:rPr>
        <w:t xml:space="preserve"> · </w:t>
      </w:r>
      <w:r>
        <w:rPr>
          <w:lang w:val="zh_CN" w:bidi="zh_CN"/>
        </w:rPr>
        <w:t>ISA 14:12</w:t>
      </w:r>
      <w:r>
        <w:rPr>
          <w:lang w:val="zh_CN" w:bidi="zh_CN"/>
        </w:rPr>
        <w:t xml:space="preserve"> · </w:t>
      </w:r>
      <w:r>
        <w:rPr>
          <w:lang w:val="zh_CN" w:bidi="zh_CN"/>
        </w:rPr>
        <w:t>JER 48:25</w:t>
      </w:r>
      <w:r>
        <w:rPr>
          <w:lang w:val="zh_CN" w:bidi="zh_CN"/>
        </w:rPr>
        <w:t xml:space="preserve"> · </w:t>
      </w:r>
      <w:r>
        <w:rPr>
          <w:lang w:val="zh_CN" w:bidi="zh_CN"/>
        </w:rPr>
        <w:t>LAM 2:3</w:t>
      </w:r>
      <w:r>
        <w:rPr>
          <w:lang w:val="zh_CN" w:bidi="zh_CN"/>
        </w:rPr>
        <w:t xml:space="preserve"> · </w:t>
      </w:r>
      <w:r>
        <w:rPr>
          <w:lang w:val="zh_CN" w:bidi="zh_CN"/>
        </w:rPr>
        <w:t>EZK 6:6</w:t>
      </w:r>
      <w:r>
        <w:rPr>
          <w:lang w:val="zh_CN" w:bidi="zh_CN"/>
        </w:rPr>
        <w:t xml:space="preserve"> · </w:t>
      </w:r>
      <w:r>
        <w:rPr>
          <w:lang w:val="zh_CN" w:bidi="zh_CN"/>
        </w:rPr>
        <w:t>AMO 3:14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nif</w:t>
      </w:r>
    </w:p>
    <w:p>
      <w:pPr/>
      <w:r>
        <w:rPr>
          <w:lang w:val="zh_CN" w:bidi="zh_CN"/>
        </w:rPr>
      </w:r>
      <w:r>
        <w:rPr>
          <w:lang w:val="zh_CN" w:bidi="zh_CN"/>
        </w:rPr>
        <w:t>打破；折断，砍断</w:t>
      </w:r>
      <w:r>
        <w:rPr>
          <w:lang w:val="zh_CN" w:bidi="zh_CN"/>
        </w:rPr>
        <w:t xml:space="preserve"> </w:t>
      </w:r>
      <w:r>
        <w:rPr>
          <w:lang w:val="zh_CN" w:bidi="zh_CN"/>
        </w:rPr>
        <w:t>＝使役行为，人粗暴地把一个物体分成两半，使其丧失功能</w:t>
      </w:r>
    </w:p>
    <w:p>
      <w:pPr/>
      <w:r>
        <w:rPr>
          <w:lang w:val="zh_CN" w:bidi="zh_CN"/>
        </w:rPr>
      </w:r>
      <w:r>
        <w:rPr>
          <w:lang w:val="zh_CN" w:bidi="zh_CN"/>
        </w:rPr>
        <w:t>PSA 107:16</w:t>
      </w:r>
      <w:r>
        <w:rPr>
          <w:lang w:val="zh_CN" w:bidi="zh_CN"/>
        </w:rPr>
        <w:t xml:space="preserve"> · </w:t>
      </w:r>
      <w:r>
        <w:rPr>
          <w:lang w:val="zh_CN" w:bidi="zh_CN"/>
        </w:rPr>
        <w:t>ISA 45:2</w:t>
      </w:r>
      <w:r>
        <w:rPr>
          <w:lang w:val="zh_CN" w:bidi="zh_CN"/>
        </w:rPr>
        <w:t xml:space="preserve"> · </w:t>
      </w:r>
      <w:r>
        <w:rPr>
          <w:lang w:val="zh_CN" w:bidi="zh_CN"/>
        </w:rPr>
        <w:t>JER 50:23</w:t>
      </w:r>
      <w:r>
        <w:rPr>
          <w:lang w:val="zh_CN" w:bidi="zh_CN"/>
        </w:rPr>
        <w:t xml:space="preserve"> · </w:t>
      </w:r>
      <w:r>
        <w:rPr>
          <w:lang w:val="zh_CN" w:bidi="zh_CN"/>
        </w:rPr>
        <w:t>ZEC 11:10</w:t>
      </w:r>
      <w:r>
        <w:rPr>
          <w:lang w:val="zh_CN" w:bidi="zh_CN"/>
        </w:rPr>
        <w:t xml:space="preserve"> · </w:t>
      </w:r>
      <w:r>
        <w:rPr>
          <w:lang w:val="zh_CN" w:bidi="zh_CN"/>
        </w:rPr>
        <w:t>ZEC 11:14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גִּדְעֹון</w:t>
      </w:r>
      <w:r>
        <w:rPr>
          <w:lang w:val="zh_CN" w:bidi="zh_CN"/>
        </w:rPr>
      </w:r>
    </w:p>
    <w:p>
      <w:pPr>
        <w:pStyle w:val="Heading1"/>
      </w:pPr>
      <w:r>
        <w:rPr>
          <w:lang w:val="zh_CN" w:bidi="zh_CN"/>
        </w:rPr>
        <w:t>גִּדְעֹון</w:t>
      </w:r>
    </w:p>
    <w:p>
      <w:pPr/>
      <w:r>
        <w:rPr>
          <w:lang w:val="zh_CN" w:bidi="zh_CN"/>
        </w:rPr>
      </w:r>
      <w:r>
        <w:rPr>
          <w:lang w:val="zh_CN" w:bidi="zh_CN"/>
        </w:rPr>
        <w:t>גִּדְעֹון</w:t>
      </w:r>
      <w:r>
        <w:rPr>
          <w:lang w:val="zh_CN" w:bidi="zh_CN"/>
        </w:rPr>
        <w:t xml:space="preserve"> (</w:t>
      </w:r>
      <w:r>
        <w:rPr>
          <w:lang w:val="zh_CN" w:bidi="zh_CN"/>
        </w:rPr>
        <w:t>H1439</w:t>
      </w:r>
      <w:r>
        <w:rPr>
          <w:lang w:val="zh_CN" w:bidi="zh_CN"/>
        </w:rPr>
        <w:t>)</w:t>
      </w:r>
    </w:p>
    <w:p>
      <w:pPr/>
      <w:r>
        <w:rPr>
          <w:lang w:val="zh_CN" w:bidi="zh_CN"/>
        </w:rPr>
      </w:r>
      <w:r>
        <w:rPr>
          <w:lang w:val="zh_CN" w:bidi="zh_CN"/>
        </w:rPr>
        <w:t xml:space="preserve">name · </w:t>
      </w:r>
      <w:r>
        <w:rPr>
          <w:lang w:val="zh_CN" w:bidi="zh_CN"/>
        </w:rPr>
        <w:t>גדע</w:t>
      </w:r>
      <w:r>
        <w:rPr>
          <w:lang w:val="zh_CN" w:bidi="zh_CN"/>
        </w:rPr>
        <w:t xml:space="preserve"> · </w:t>
      </w:r>
      <w:r>
        <w:rPr>
          <w:lang w:val="zh_CN" w:bidi="zh_CN"/>
        </w:rPr>
        <w:t>גִּדְעֹנִי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יְרֻבַּעַל</w:t>
      </w:r>
      <w:r>
        <w:rPr>
          <w:lang w:val="zh_CN" w:bidi="zh_CN"/>
        </w:rPr>
        <w:t xml:space="preserve"> · </w:t>
      </w:r>
      <w:r>
        <w:rPr>
          <w:lang w:val="zh_CN" w:bidi="zh_CN"/>
        </w:rPr>
        <w:t>יְרֻבֶּשֶׁת</w:t>
      </w:r>
    </w:p>
    <w:p>
      <w:pPr/>
      <w:r>
        <w:rPr>
          <w:lang w:val="zh_CN" w:bidi="zh_CN"/>
        </w:rPr>
      </w:r>
      <w:r>
        <w:rPr>
          <w:lang w:val="zh_CN" w:bidi="zh_CN"/>
        </w:rPr>
        <w:t>基甸，《思》基德红</w:t>
      </w:r>
      <w:r>
        <w:rPr>
          <w:lang w:val="zh_CN" w:bidi="zh_CN"/>
        </w:rPr>
        <w:t xml:space="preserve"> </w:t>
      </w:r>
      <w:r>
        <w:rPr>
          <w:lang w:val="zh_CN" w:bidi="zh_CN"/>
        </w:rPr>
        <w:t>＝男性，又名</w:t>
      </w:r>
      <w:r>
        <w:rPr>
          <w:lang w:val="zh_CN" w:bidi="zh_CN"/>
        </w:rPr>
        <w:t>耶路巴力</w:t>
      </w:r>
      <w:r>
        <w:rPr>
          <w:lang w:val="zh_CN" w:bidi="zh_CN"/>
        </w:rPr>
        <w:t>；◄</w:t>
      </w:r>
      <w:r>
        <w:rPr>
          <w:lang w:val="zh_CN" w:bidi="zh_CN"/>
        </w:rPr>
        <w:t>约阿施</w:t>
      </w:r>
      <w:r>
        <w:rPr>
          <w:lang w:val="zh_CN" w:bidi="zh_CN"/>
        </w:rPr>
        <w:t>的儿子；►</w:t>
      </w:r>
      <w:r>
        <w:rPr>
          <w:lang w:val="zh_CN" w:bidi="zh_CN"/>
        </w:rPr>
        <w:t>以色列</w:t>
      </w:r>
      <w:r>
        <w:rPr>
          <w:lang w:val="zh_CN" w:bidi="zh_CN"/>
        </w:rPr>
        <w:t>的士师；</w:t>
      </w:r>
      <w:r>
        <w:rPr>
          <w:lang w:val="zh_CN" w:bidi="zh_CN"/>
        </w:rPr>
        <w:t>玛拿西</w:t>
      </w:r>
      <w:r>
        <w:rPr>
          <w:lang w:val="zh_CN" w:bidi="zh_CN"/>
        </w:rPr>
        <w:t>支派</w:t>
      </w:r>
    </w:p>
    <w:p>
      <w:pPr/>
      <w:r>
        <w:rPr>
          <w:lang w:val="zh_CN" w:bidi="zh_CN"/>
        </w:rPr>
      </w:r>
      <w:r>
        <w:rPr>
          <w:lang w:val="zh_CN" w:bidi="zh_CN"/>
        </w:rPr>
        <w:t>JDG 6:11</w:t>
      </w:r>
      <w:r>
        <w:rPr>
          <w:lang w:val="zh_CN" w:bidi="zh_CN"/>
        </w:rPr>
        <w:t xml:space="preserve"> · </w:t>
      </w:r>
      <w:r>
        <w:rPr>
          <w:lang w:val="zh_CN" w:bidi="zh_CN"/>
        </w:rPr>
        <w:t>JDG 6:13</w:t>
      </w:r>
      <w:r>
        <w:rPr>
          <w:lang w:val="zh_CN" w:bidi="zh_CN"/>
        </w:rPr>
        <w:t xml:space="preserve"> · </w:t>
      </w:r>
      <w:r>
        <w:rPr>
          <w:lang w:val="zh_CN" w:bidi="zh_CN"/>
        </w:rPr>
        <w:t>JDG 6:19</w:t>
      </w:r>
      <w:r>
        <w:rPr>
          <w:lang w:val="zh_CN" w:bidi="zh_CN"/>
        </w:rPr>
        <w:t xml:space="preserve"> · </w:t>
      </w:r>
      <w:r>
        <w:rPr>
          <w:lang w:val="zh_CN" w:bidi="zh_CN"/>
        </w:rPr>
        <w:t>JDG 6:22</w:t>
      </w:r>
      <w:r>
        <w:rPr>
          <w:lang w:val="zh_CN" w:bidi="zh_CN"/>
        </w:rPr>
        <w:t xml:space="preserve"> · </w:t>
      </w:r>
      <w:r>
        <w:rPr>
          <w:lang w:val="zh_CN" w:bidi="zh_CN"/>
        </w:rPr>
        <w:t>JDG 6:22</w:t>
      </w:r>
      <w:r>
        <w:rPr>
          <w:lang w:val="zh_CN" w:bidi="zh_CN"/>
        </w:rPr>
        <w:t xml:space="preserve"> · </w:t>
      </w:r>
      <w:r>
        <w:rPr>
          <w:lang w:val="zh_CN" w:bidi="zh_CN"/>
        </w:rPr>
        <w:t>JDG 6:24</w:t>
      </w:r>
      <w:r>
        <w:rPr>
          <w:lang w:val="zh_CN" w:bidi="zh_CN"/>
        </w:rPr>
        <w:t xml:space="preserve"> · </w:t>
      </w:r>
      <w:r>
        <w:rPr>
          <w:lang w:val="zh_CN" w:bidi="zh_CN"/>
        </w:rPr>
        <w:t>JDG 6:27</w:t>
      </w:r>
      <w:r>
        <w:rPr>
          <w:lang w:val="zh_CN" w:bidi="zh_CN"/>
        </w:rPr>
        <w:t xml:space="preserve"> · </w:t>
      </w:r>
      <w:r>
        <w:rPr>
          <w:lang w:val="zh_CN" w:bidi="zh_CN"/>
        </w:rPr>
        <w:t>JDG 6:29</w:t>
      </w:r>
      <w:r>
        <w:rPr>
          <w:lang w:val="zh_CN" w:bidi="zh_CN"/>
        </w:rPr>
        <w:t xml:space="preserve"> · </w:t>
      </w:r>
      <w:r>
        <w:rPr>
          <w:lang w:val="zh_CN" w:bidi="zh_CN"/>
        </w:rPr>
        <w:t>JDG 6:34</w:t>
      </w:r>
      <w:r>
        <w:rPr>
          <w:lang w:val="zh_CN" w:bidi="zh_CN"/>
        </w:rPr>
        <w:t xml:space="preserve"> · </w:t>
      </w:r>
      <w:r>
        <w:rPr>
          <w:lang w:val="zh_CN" w:bidi="zh_CN"/>
        </w:rPr>
        <w:t>JDG 6:36</w:t>
      </w:r>
      <w:r>
        <w:rPr>
          <w:lang w:val="zh_CN" w:bidi="zh_CN"/>
        </w:rPr>
        <w:t xml:space="preserve"> · </w:t>
      </w:r>
      <w:r>
        <w:rPr>
          <w:lang w:val="zh_CN" w:bidi="zh_CN"/>
        </w:rPr>
        <w:t>JDG 6:39</w:t>
      </w:r>
      <w:r>
        <w:rPr>
          <w:lang w:val="zh_CN" w:bidi="zh_CN"/>
        </w:rPr>
        <w:t xml:space="preserve"> · </w:t>
      </w:r>
      <w:r>
        <w:rPr>
          <w:lang w:val="zh_CN" w:bidi="zh_CN"/>
        </w:rPr>
        <w:t>JDG 7:1</w:t>
      </w:r>
      <w:r>
        <w:rPr>
          <w:lang w:val="zh_CN" w:bidi="zh_CN"/>
        </w:rPr>
        <w:t xml:space="preserve"> · </w:t>
      </w:r>
      <w:r>
        <w:rPr>
          <w:lang w:val="zh_CN" w:bidi="zh_CN"/>
        </w:rPr>
        <w:t>JDG 7:2</w:t>
      </w:r>
      <w:r>
        <w:rPr>
          <w:lang w:val="zh_CN" w:bidi="zh_CN"/>
        </w:rPr>
        <w:t xml:space="preserve"> · </w:t>
      </w:r>
      <w:r>
        <w:rPr>
          <w:lang w:val="zh_CN" w:bidi="zh_CN"/>
        </w:rPr>
        <w:t>JDG 7:4</w:t>
      </w:r>
      <w:r>
        <w:rPr>
          <w:lang w:val="zh_CN" w:bidi="zh_CN"/>
        </w:rPr>
        <w:t xml:space="preserve"> · </w:t>
      </w:r>
      <w:r>
        <w:rPr>
          <w:lang w:val="zh_CN" w:bidi="zh_CN"/>
        </w:rPr>
        <w:t>JDG 7:5</w:t>
      </w:r>
      <w:r>
        <w:rPr>
          <w:lang w:val="zh_CN" w:bidi="zh_CN"/>
        </w:rPr>
        <w:t xml:space="preserve"> · </w:t>
      </w:r>
      <w:r>
        <w:rPr>
          <w:lang w:val="zh_CN" w:bidi="zh_CN"/>
        </w:rPr>
        <w:t>JDG 7:7</w:t>
      </w:r>
      <w:r>
        <w:rPr>
          <w:lang w:val="zh_CN" w:bidi="zh_CN"/>
        </w:rPr>
        <w:t xml:space="preserve"> · </w:t>
      </w:r>
      <w:r>
        <w:rPr>
          <w:lang w:val="zh_CN" w:bidi="zh_CN"/>
        </w:rPr>
        <w:t>JDG 7:13</w:t>
      </w:r>
      <w:r>
        <w:rPr>
          <w:lang w:val="zh_CN" w:bidi="zh_CN"/>
        </w:rPr>
        <w:t xml:space="preserve"> · </w:t>
      </w:r>
      <w:r>
        <w:rPr>
          <w:lang w:val="zh_CN" w:bidi="zh_CN"/>
        </w:rPr>
        <w:t>JDG 7:14</w:t>
      </w:r>
      <w:r>
        <w:rPr>
          <w:lang w:val="zh_CN" w:bidi="zh_CN"/>
        </w:rPr>
        <w:t xml:space="preserve"> · </w:t>
      </w:r>
      <w:r>
        <w:rPr>
          <w:lang w:val="zh_CN" w:bidi="zh_CN"/>
        </w:rPr>
        <w:t>JDG 7:15</w:t>
      </w:r>
      <w:r>
        <w:rPr>
          <w:lang w:val="zh_CN" w:bidi="zh_CN"/>
        </w:rPr>
        <w:t xml:space="preserve"> · </w:t>
      </w:r>
      <w:r>
        <w:rPr>
          <w:lang w:val="zh_CN" w:bidi="zh_CN"/>
        </w:rPr>
        <w:t>JDG 7:18</w:t>
      </w:r>
      <w:r>
        <w:rPr>
          <w:lang w:val="zh_CN" w:bidi="zh_CN"/>
        </w:rPr>
        <w:t xml:space="preserve"> · </w:t>
      </w:r>
      <w:r>
        <w:rPr>
          <w:lang w:val="zh_CN" w:bidi="zh_CN"/>
        </w:rPr>
        <w:t>JDG 7:19</w:t>
      </w:r>
      <w:r>
        <w:rPr>
          <w:lang w:val="zh_CN" w:bidi="zh_CN"/>
        </w:rPr>
        <w:t xml:space="preserve"> · </w:t>
      </w:r>
      <w:r>
        <w:rPr>
          <w:lang w:val="zh_CN" w:bidi="zh_CN"/>
        </w:rPr>
        <w:t>JDG 7:20</w:t>
      </w:r>
      <w:r>
        <w:rPr>
          <w:lang w:val="zh_CN" w:bidi="zh_CN"/>
        </w:rPr>
        <w:t xml:space="preserve"> · </w:t>
      </w:r>
      <w:r>
        <w:rPr>
          <w:lang w:val="zh_CN" w:bidi="zh_CN"/>
        </w:rPr>
        <w:t>JDG 7:24</w:t>
      </w:r>
      <w:r>
        <w:rPr>
          <w:lang w:val="zh_CN" w:bidi="zh_CN"/>
        </w:rPr>
        <w:t xml:space="preserve"> · </w:t>
      </w:r>
      <w:r>
        <w:rPr>
          <w:lang w:val="zh_CN" w:bidi="zh_CN"/>
        </w:rPr>
        <w:t>JDG 7:25</w:t>
      </w:r>
      <w:r>
        <w:rPr>
          <w:lang w:val="zh_CN" w:bidi="zh_CN"/>
        </w:rPr>
        <w:t xml:space="preserve"> · </w:t>
      </w:r>
      <w:r>
        <w:rPr>
          <w:lang w:val="zh_CN" w:bidi="zh_CN"/>
        </w:rPr>
        <w:t>JDG 8:4</w:t>
      </w:r>
      <w:r>
        <w:rPr>
          <w:lang w:val="zh_CN" w:bidi="zh_CN"/>
        </w:rPr>
        <w:t xml:space="preserve"> · </w:t>
      </w:r>
      <w:r>
        <w:rPr>
          <w:lang w:val="zh_CN" w:bidi="zh_CN"/>
        </w:rPr>
        <w:t>JDG 8:7</w:t>
      </w:r>
      <w:r>
        <w:rPr>
          <w:lang w:val="zh_CN" w:bidi="zh_CN"/>
        </w:rPr>
        <w:t xml:space="preserve"> · </w:t>
      </w:r>
      <w:r>
        <w:rPr>
          <w:lang w:val="zh_CN" w:bidi="zh_CN"/>
        </w:rPr>
        <w:t>JDG 8:11</w:t>
      </w:r>
      <w:r>
        <w:rPr>
          <w:lang w:val="zh_CN" w:bidi="zh_CN"/>
        </w:rPr>
        <w:t xml:space="preserve"> · </w:t>
      </w:r>
      <w:r>
        <w:rPr>
          <w:lang w:val="zh_CN" w:bidi="zh_CN"/>
        </w:rPr>
        <w:t>JDG 8:13</w:t>
      </w:r>
      <w:r>
        <w:rPr>
          <w:lang w:val="zh_CN" w:bidi="zh_CN"/>
        </w:rPr>
        <w:t xml:space="preserve"> · </w:t>
      </w:r>
      <w:r>
        <w:rPr>
          <w:lang w:val="zh_CN" w:bidi="zh_CN"/>
        </w:rPr>
        <w:t>JDG 8:21</w:t>
      </w:r>
      <w:r>
        <w:rPr>
          <w:lang w:val="zh_CN" w:bidi="zh_CN"/>
        </w:rPr>
        <w:t xml:space="preserve"> · </w:t>
      </w:r>
      <w:r>
        <w:rPr>
          <w:lang w:val="zh_CN" w:bidi="zh_CN"/>
        </w:rPr>
        <w:t>JDG 8:22</w:t>
      </w:r>
      <w:r>
        <w:rPr>
          <w:lang w:val="zh_CN" w:bidi="zh_CN"/>
        </w:rPr>
        <w:t xml:space="preserve"> · </w:t>
      </w:r>
      <w:r>
        <w:rPr>
          <w:lang w:val="zh_CN" w:bidi="zh_CN"/>
        </w:rPr>
        <w:t>JDG 8:23</w:t>
      </w:r>
      <w:r>
        <w:rPr>
          <w:lang w:val="zh_CN" w:bidi="zh_CN"/>
        </w:rPr>
        <w:t xml:space="preserve"> · </w:t>
      </w:r>
      <w:r>
        <w:rPr>
          <w:lang w:val="zh_CN" w:bidi="zh_CN"/>
        </w:rPr>
        <w:t>JDG 8:24</w:t>
      </w:r>
      <w:r>
        <w:rPr>
          <w:lang w:val="zh_CN" w:bidi="zh_CN"/>
        </w:rPr>
        <w:t xml:space="preserve"> · </w:t>
      </w:r>
      <w:r>
        <w:rPr>
          <w:lang w:val="zh_CN" w:bidi="zh_CN"/>
        </w:rPr>
        <w:t>JDG 8:27</w:t>
      </w:r>
      <w:r>
        <w:rPr>
          <w:lang w:val="zh_CN" w:bidi="zh_CN"/>
        </w:rPr>
        <w:t xml:space="preserve"> · </w:t>
      </w:r>
      <w:r>
        <w:rPr>
          <w:lang w:val="zh_CN" w:bidi="zh_CN"/>
        </w:rPr>
        <w:t>JDG 8:27</w:t>
      </w:r>
      <w:r>
        <w:rPr>
          <w:lang w:val="zh_CN" w:bidi="zh_CN"/>
        </w:rPr>
        <w:t xml:space="preserve"> · </w:t>
      </w:r>
      <w:r>
        <w:rPr>
          <w:lang w:val="zh_CN" w:bidi="zh_CN"/>
        </w:rPr>
        <w:t>JDG 8:28</w:t>
      </w:r>
      <w:r>
        <w:rPr>
          <w:lang w:val="zh_CN" w:bidi="zh_CN"/>
        </w:rPr>
        <w:t xml:space="preserve"> · </w:t>
      </w:r>
      <w:r>
        <w:rPr>
          <w:lang w:val="zh_CN" w:bidi="zh_CN"/>
        </w:rPr>
        <w:t>JDG 8:30</w:t>
      </w:r>
      <w:r>
        <w:rPr>
          <w:lang w:val="zh_CN" w:bidi="zh_CN"/>
        </w:rPr>
        <w:t xml:space="preserve"> · </w:t>
      </w:r>
      <w:r>
        <w:rPr>
          <w:lang w:val="zh_CN" w:bidi="zh_CN"/>
        </w:rPr>
        <w:t>JDG 8:32</w:t>
      </w:r>
      <w:r>
        <w:rPr>
          <w:lang w:val="zh_CN" w:bidi="zh_CN"/>
        </w:rPr>
        <w:t xml:space="preserve"> · </w:t>
      </w:r>
      <w:r>
        <w:rPr>
          <w:lang w:val="zh_CN" w:bidi="zh_CN"/>
        </w:rPr>
        <w:t>JDG 8:33</w:t>
      </w:r>
      <w:r>
        <w:rPr>
          <w:lang w:val="zh_CN" w:bidi="zh_CN"/>
        </w:rPr>
        <w:t xml:space="preserve"> · </w:t>
      </w:r>
      <w:r>
        <w:rPr>
          <w:lang w:val="zh_CN" w:bidi="zh_CN"/>
        </w:rPr>
        <w:t>JDG 8:35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גִּדְעֹם</w:t>
      </w:r>
      <w:r>
        <w:rPr>
          <w:lang w:val="zh_CN" w:bidi="zh_CN"/>
        </w:rPr>
      </w:r>
    </w:p>
    <w:p>
      <w:pPr>
        <w:pStyle w:val="Heading1"/>
      </w:pPr>
      <w:r>
        <w:rPr>
          <w:lang w:val="zh_CN" w:bidi="zh_CN"/>
        </w:rPr>
        <w:t>גִּדְעֹם</w:t>
      </w:r>
    </w:p>
    <w:p>
      <w:pPr/>
      <w:r>
        <w:rPr>
          <w:lang w:val="zh_CN" w:bidi="zh_CN"/>
        </w:rPr>
      </w:r>
      <w:r>
        <w:rPr>
          <w:lang w:val="zh_CN" w:bidi="zh_CN"/>
        </w:rPr>
        <w:t>גִּדְעֹם</w:t>
      </w:r>
      <w:r>
        <w:rPr>
          <w:lang w:val="zh_CN" w:bidi="zh_CN"/>
        </w:rPr>
        <w:t xml:space="preserve"> (</w:t>
      </w:r>
      <w:r>
        <w:rPr>
          <w:lang w:val="zh_CN" w:bidi="zh_CN"/>
        </w:rPr>
        <w:t>H1440</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基顿，《思》革巴</w:t>
      </w:r>
      <w:r>
        <w:rPr>
          <w:lang w:val="zh_CN" w:bidi="zh_CN"/>
        </w:rPr>
        <w:t xml:space="preserve"> </w:t>
      </w:r>
      <w:r>
        <w:rPr>
          <w:lang w:val="zh_CN" w:bidi="zh_CN"/>
        </w:rPr>
        <w:t>＝地点；◄</w:t>
      </w:r>
      <w:r>
        <w:rPr>
          <w:lang w:val="zh_CN" w:bidi="zh_CN"/>
        </w:rPr>
        <w:t>便雅悯</w:t>
      </w:r>
      <w:r>
        <w:rPr>
          <w:lang w:val="zh_CN" w:bidi="zh_CN"/>
        </w:rPr>
        <w:t>支派的地域</w:t>
      </w:r>
    </w:p>
    <w:p>
      <w:pPr/>
      <w:r>
        <w:rPr>
          <w:lang w:val="zh_CN" w:bidi="zh_CN"/>
        </w:rPr>
      </w:r>
      <w:r>
        <w:rPr>
          <w:lang w:val="zh_CN" w:bidi="zh_CN"/>
        </w:rPr>
        <w:t>JDG 20:45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גִּדְעֹנִי</w:t>
      </w:r>
      <w:r>
        <w:rPr>
          <w:lang w:val="zh_CN" w:bidi="zh_CN"/>
        </w:rPr>
      </w:r>
    </w:p>
    <w:p>
      <w:pPr>
        <w:pStyle w:val="Heading1"/>
      </w:pPr>
      <w:r>
        <w:rPr>
          <w:lang w:val="zh_CN" w:bidi="zh_CN"/>
        </w:rPr>
        <w:t>גִּדְעֹנִי</w:t>
      </w:r>
    </w:p>
    <w:p>
      <w:pPr/>
      <w:r>
        <w:rPr>
          <w:lang w:val="zh_CN" w:bidi="zh_CN"/>
        </w:rPr>
      </w:r>
      <w:r>
        <w:rPr>
          <w:lang w:val="zh_CN" w:bidi="zh_CN"/>
        </w:rPr>
        <w:t>גִּדְעֹנִי</w:t>
      </w:r>
      <w:r>
        <w:rPr>
          <w:lang w:val="zh_CN" w:bidi="zh_CN"/>
        </w:rPr>
        <w:t xml:space="preserve"> (</w:t>
      </w:r>
      <w:r>
        <w:rPr>
          <w:lang w:val="zh_CN" w:bidi="zh_CN"/>
        </w:rPr>
        <w:t>H1441</w:t>
      </w:r>
      <w:r>
        <w:rPr>
          <w:lang w:val="zh_CN" w:bidi="zh_CN"/>
        </w:rPr>
        <w:t xml:space="preserve">) — </w:t>
      </w:r>
      <w:r>
        <w:rPr>
          <w:lang w:val="zh_CN" w:bidi="zh_CN"/>
        </w:rPr>
        <w:t>גִּדְעֹונִי</w:t>
      </w:r>
    </w:p>
    <w:p>
      <w:pPr/>
      <w:r>
        <w:rPr>
          <w:lang w:val="zh_CN" w:bidi="zh_CN"/>
        </w:rPr>
      </w:r>
      <w:r>
        <w:rPr>
          <w:lang w:val="zh_CN" w:bidi="zh_CN"/>
        </w:rPr>
        <w:t xml:space="preserve">name · </w:t>
      </w:r>
      <w:r>
        <w:rPr>
          <w:lang w:val="zh_CN" w:bidi="zh_CN"/>
        </w:rPr>
        <w:t>גִּדְעֹון</w:t>
      </w:r>
    </w:p>
    <w:p>
      <w:pPr/>
      <w:r>
        <w:rPr>
          <w:lang w:val="zh_CN" w:bidi="zh_CN"/>
        </w:rPr>
      </w:r>
    </w:p>
    <w:p>
      <w:pPr/>
      <w:r>
        <w:rPr>
          <w:lang w:val="zh_CN" w:bidi="zh_CN"/>
        </w:rPr>
      </w:r>
      <w:r>
        <w:rPr>
          <w:lang w:val="zh_CN" w:bidi="zh_CN"/>
        </w:rPr>
        <w:t>基多尼，《思》基德敖尼</w:t>
      </w:r>
      <w:r>
        <w:rPr>
          <w:lang w:val="zh_CN" w:bidi="zh_CN"/>
        </w:rPr>
        <w:t xml:space="preserve"> </w:t>
      </w:r>
      <w:r>
        <w:rPr>
          <w:lang w:val="zh_CN" w:bidi="zh_CN"/>
        </w:rPr>
        <w:t>＝男性；◄</w:t>
      </w:r>
      <w:r>
        <w:rPr>
          <w:lang w:val="zh_CN" w:bidi="zh_CN"/>
        </w:rPr>
        <w:t>亚比但</w:t>
      </w:r>
      <w:r>
        <w:rPr>
          <w:lang w:val="zh_CN" w:bidi="zh_CN"/>
        </w:rPr>
        <w:t>的父亲；</w:t>
      </w:r>
      <w:r>
        <w:rPr>
          <w:lang w:val="zh_CN" w:bidi="zh_CN"/>
        </w:rPr>
        <w:t>便雅悯</w:t>
      </w:r>
      <w:r>
        <w:rPr>
          <w:lang w:val="zh_CN" w:bidi="zh_CN"/>
        </w:rPr>
        <w:t>支派的首领；</w:t>
      </w:r>
      <w:r>
        <w:rPr>
          <w:lang w:val="zh_CN" w:bidi="zh_CN"/>
        </w:rPr>
        <w:t>摩西</w:t>
      </w:r>
      <w:r>
        <w:rPr>
          <w:lang w:val="zh_CN" w:bidi="zh_CN"/>
        </w:rPr>
        <w:t>时期</w:t>
      </w:r>
    </w:p>
    <w:p>
      <w:pPr/>
      <w:r>
        <w:rPr>
          <w:lang w:val="zh_CN" w:bidi="zh_CN"/>
        </w:rPr>
      </w:r>
      <w:r>
        <w:rPr>
          <w:lang w:val="zh_CN" w:bidi="zh_CN"/>
        </w:rPr>
        <w:t>NUM 1:11</w:t>
      </w:r>
      <w:r>
        <w:rPr>
          <w:lang w:val="zh_CN" w:bidi="zh_CN"/>
        </w:rPr>
        <w:t xml:space="preserve"> · </w:t>
      </w:r>
      <w:r>
        <w:rPr>
          <w:lang w:val="zh_CN" w:bidi="zh_CN"/>
        </w:rPr>
        <w:t>NUM 2:22</w:t>
      </w:r>
      <w:r>
        <w:rPr>
          <w:lang w:val="zh_CN" w:bidi="zh_CN"/>
        </w:rPr>
        <w:t xml:space="preserve"> · </w:t>
      </w:r>
      <w:r>
        <w:rPr>
          <w:lang w:val="zh_CN" w:bidi="zh_CN"/>
        </w:rPr>
        <w:t>NUM 7:60</w:t>
      </w:r>
      <w:r>
        <w:rPr>
          <w:lang w:val="zh_CN" w:bidi="zh_CN"/>
        </w:rPr>
        <w:t xml:space="preserve"> · </w:t>
      </w:r>
      <w:r>
        <w:rPr>
          <w:lang w:val="zh_CN" w:bidi="zh_CN"/>
        </w:rPr>
        <w:t>NUM 7:65</w:t>
      </w:r>
      <w:r>
        <w:rPr>
          <w:lang w:val="zh_CN" w:bidi="zh_CN"/>
        </w:rPr>
        <w:t xml:space="preserve"> · </w:t>
      </w:r>
      <w:r>
        <w:rPr>
          <w:lang w:val="zh_CN" w:bidi="zh_CN"/>
        </w:rPr>
        <w:t>NUM 10:24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גדף</w:t>
      </w:r>
      <w:r>
        <w:rPr>
          <w:lang w:val="zh_CN" w:bidi="zh_CN"/>
        </w:rPr>
      </w:r>
    </w:p>
    <w:p>
      <w:pPr>
        <w:pStyle w:val="Heading1"/>
      </w:pPr>
      <w:r>
        <w:rPr>
          <w:lang w:val="zh_CN" w:bidi="zh_CN"/>
        </w:rPr>
        <w:t>גדף</w:t>
      </w:r>
    </w:p>
    <w:p>
      <w:pPr/>
      <w:r>
        <w:rPr>
          <w:lang w:val="zh_CN" w:bidi="zh_CN"/>
        </w:rPr>
      </w:r>
      <w:r>
        <w:rPr>
          <w:lang w:val="zh_CN" w:bidi="zh_CN"/>
        </w:rPr>
        <w:t>גדף</w:t>
      </w:r>
      <w:r>
        <w:rPr>
          <w:lang w:val="zh_CN" w:bidi="zh_CN"/>
        </w:rPr>
        <w:t xml:space="preserve"> (</w:t>
      </w:r>
      <w:r>
        <w:rPr>
          <w:lang w:val="zh_CN" w:bidi="zh_CN"/>
        </w:rPr>
        <w:t>H1442</w:t>
      </w:r>
      <w:r>
        <w:rPr>
          <w:lang w:val="zh_CN" w:bidi="zh_CN"/>
        </w:rPr>
        <w:t>)</w:t>
      </w:r>
    </w:p>
    <w:p>
      <w:pPr/>
      <w:r>
        <w:rPr>
          <w:lang w:val="zh_CN" w:bidi="zh_CN"/>
        </w:rPr>
      </w:r>
      <w:r>
        <w:rPr>
          <w:lang w:val="zh_CN" w:bidi="zh_CN"/>
        </w:rPr>
        <w:t xml:space="preserve">verb · </w:t>
      </w:r>
      <w:r>
        <w:rPr>
          <w:lang w:val="zh_CN" w:bidi="zh_CN"/>
        </w:rPr>
        <w:t>גִּדּוּף</w:t>
      </w:r>
      <w:r>
        <w:rPr>
          <w:lang w:val="zh_CN" w:bidi="zh_CN"/>
        </w:rPr>
        <w:t xml:space="preserve"> · </w:t>
      </w:r>
      <w:r>
        <w:rPr>
          <w:lang w:val="zh_CN" w:bidi="zh_CN"/>
        </w:rPr>
        <w:t>גְּדוּפָה</w:t>
      </w:r>
      <w:r>
        <w:rPr>
          <w:lang w:val="zh_CN" w:bidi="zh_CN"/>
        </w:rPr>
        <w:t xml:space="preserve"> · </w:t>
      </w:r>
      <w:r>
        <w:rPr>
          <w:lang w:val="zh_CN" w:bidi="zh_CN"/>
        </w:rPr>
        <w:t>גִּדּוּפָה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חרף</w:t>
      </w:r>
    </w:p>
    <w:p>
      <w:pPr/>
      <w:r>
        <w:rPr>
          <w:lang w:val="zh_CN" w:bidi="zh_CN"/>
        </w:rPr>
      </w:r>
      <w:r>
        <w:rPr>
          <w:lang w:val="zh_CN" w:bidi="zh_CN"/>
        </w:rPr>
        <w:t>侮辱，凌辱；辱骂；亵渎</w:t>
      </w:r>
      <w:r>
        <w:rPr>
          <w:lang w:val="zh_CN" w:bidi="zh_CN"/>
        </w:rPr>
        <w:t xml:space="preserve"> </w:t>
      </w:r>
      <w:r>
        <w:rPr>
          <w:lang w:val="zh_CN" w:bidi="zh_CN"/>
        </w:rPr>
        <w:t>＝行为，人故意说一些使他人感到羞耻的话</w:t>
      </w:r>
    </w:p>
    <w:p>
      <w:pPr/>
      <w:r>
        <w:rPr>
          <w:lang w:val="zh_CN" w:bidi="zh_CN"/>
        </w:rPr>
      </w:r>
      <w:r>
        <w:rPr>
          <w:lang w:val="zh_CN" w:bidi="zh_CN"/>
        </w:rPr>
        <w:t>NUM 15:30</w:t>
      </w:r>
      <w:r>
        <w:rPr>
          <w:lang w:val="zh_CN" w:bidi="zh_CN"/>
        </w:rPr>
        <w:t xml:space="preserve"> · </w:t>
      </w:r>
      <w:r>
        <w:rPr>
          <w:lang w:val="zh_CN" w:bidi="zh_CN"/>
        </w:rPr>
        <w:t>2KI 19:6</w:t>
      </w:r>
      <w:r>
        <w:rPr>
          <w:lang w:val="zh_CN" w:bidi="zh_CN"/>
        </w:rPr>
        <w:t xml:space="preserve"> · </w:t>
      </w:r>
      <w:r>
        <w:rPr>
          <w:lang w:val="zh_CN" w:bidi="zh_CN"/>
        </w:rPr>
        <w:t>2KI 19:22</w:t>
      </w:r>
      <w:r>
        <w:rPr>
          <w:lang w:val="zh_CN" w:bidi="zh_CN"/>
        </w:rPr>
        <w:t xml:space="preserve"> · </w:t>
      </w:r>
      <w:r>
        <w:rPr>
          <w:lang w:val="zh_CN" w:bidi="zh_CN"/>
        </w:rPr>
        <w:t>PSA 44:17</w:t>
      </w:r>
      <w:r>
        <w:rPr>
          <w:lang w:val="zh_CN" w:bidi="zh_CN"/>
        </w:rPr>
        <w:t xml:space="preserve"> · </w:t>
      </w:r>
      <w:r>
        <w:rPr>
          <w:lang w:val="zh_CN" w:bidi="zh_CN"/>
        </w:rPr>
        <w:t>ISA 37:6</w:t>
      </w:r>
      <w:r>
        <w:rPr>
          <w:lang w:val="zh_CN" w:bidi="zh_CN"/>
        </w:rPr>
        <w:t xml:space="preserve"> · </w:t>
      </w:r>
      <w:r>
        <w:rPr>
          <w:lang w:val="zh_CN" w:bidi="zh_CN"/>
        </w:rPr>
        <w:t>ISA 37:23</w:t>
      </w:r>
      <w:r>
        <w:rPr>
          <w:lang w:val="zh_CN" w:bidi="zh_CN"/>
        </w:rPr>
        <w:t xml:space="preserve"> · </w:t>
      </w:r>
      <w:r>
        <w:rPr>
          <w:lang w:val="zh_CN" w:bidi="zh_CN"/>
        </w:rPr>
        <w:t>EZK 20:27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גדר</w:t>
      </w:r>
      <w:r>
        <w:rPr>
          <w:lang w:val="zh_CN" w:bidi="zh_CN"/>
        </w:rPr>
      </w:r>
    </w:p>
    <w:p>
      <w:pPr>
        <w:pStyle w:val="Heading1"/>
      </w:pPr>
      <w:r>
        <w:rPr>
          <w:lang w:val="zh_CN" w:bidi="zh_CN"/>
        </w:rPr>
        <w:t>גדר</w:t>
      </w:r>
    </w:p>
    <w:p>
      <w:pPr/>
      <w:r>
        <w:rPr>
          <w:lang w:val="zh_CN" w:bidi="zh_CN"/>
        </w:rPr>
      </w:r>
      <w:r>
        <w:rPr>
          <w:lang w:val="zh_CN" w:bidi="zh_CN"/>
        </w:rPr>
        <w:t>גדר</w:t>
      </w:r>
      <w:r>
        <w:rPr>
          <w:lang w:val="zh_CN" w:bidi="zh_CN"/>
        </w:rPr>
        <w:t xml:space="preserve"> (</w:t>
      </w:r>
      <w:r>
        <w:rPr>
          <w:lang w:val="zh_CN" w:bidi="zh_CN"/>
        </w:rPr>
        <w:t>H1443</w:t>
      </w:r>
      <w:r>
        <w:rPr>
          <w:lang w:val="zh_CN" w:bidi="zh_CN"/>
        </w:rPr>
        <w:t>)</w:t>
      </w:r>
    </w:p>
    <w:p>
      <w:pPr/>
      <w:r>
        <w:rPr>
          <w:lang w:val="zh_CN" w:bidi="zh_CN"/>
        </w:rPr>
      </w:r>
      <w:r>
        <w:rPr>
          <w:lang w:val="zh_CN" w:bidi="zh_CN"/>
        </w:rPr>
        <w:t xml:space="preserve">verb · </w:t>
      </w:r>
      <w:r>
        <w:rPr>
          <w:lang w:val="zh_CN" w:bidi="zh_CN"/>
        </w:rPr>
        <w:t>גָּדֵר</w:t>
      </w:r>
      <w:r>
        <w:rPr>
          <w:lang w:val="zh_CN" w:bidi="zh_CN"/>
        </w:rPr>
        <w:t xml:space="preserve"> · </w:t>
      </w:r>
      <w:r>
        <w:rPr>
          <w:lang w:val="zh_CN" w:bidi="zh_CN"/>
        </w:rPr>
        <w:t>גְּדֵרָה</w:t>
      </w:r>
      <w:r>
        <w:rPr>
          <w:lang w:val="zh_CN" w:bidi="zh_CN"/>
        </w:rPr>
        <w:t xml:space="preserve"> · </w:t>
      </w:r>
      <w:r>
        <w:rPr>
          <w:lang w:val="zh_CN" w:bidi="zh_CN"/>
        </w:rPr>
        <w:t>גְּדֶרֶת</w:t>
      </w:r>
      <w:r>
        <w:rPr>
          <w:lang w:val="zh_CN" w:bidi="zh_CN"/>
        </w:rPr>
        <w:t xml:space="preserve"> · </w:t>
      </w:r>
      <w:r>
        <w:rPr>
          <w:lang w:val="zh_CN" w:bidi="zh_CN"/>
        </w:rPr>
        <w:t>גֶּדֶר</w:t>
      </w:r>
      <w:r>
        <w:rPr>
          <w:lang w:val="zh_CN" w:bidi="zh_CN"/>
        </w:rPr>
        <w:t xml:space="preserve"> · </w:t>
      </w:r>
      <w:r>
        <w:rPr>
          <w:lang w:val="zh_CN" w:bidi="zh_CN"/>
        </w:rPr>
        <w:t>גְּדֹר</w:t>
      </w:r>
      <w:r>
        <w:rPr>
          <w:lang w:val="zh_CN" w:bidi="zh_CN"/>
        </w:rPr>
        <w:t xml:space="preserve"> · </w:t>
      </w:r>
      <w:r>
        <w:rPr>
          <w:lang w:val="zh_CN" w:bidi="zh_CN"/>
        </w:rPr>
        <w:t>גְּדֵרָה</w:t>
      </w:r>
      <w:r>
        <w:rPr>
          <w:lang w:val="zh_CN" w:bidi="zh_CN"/>
        </w:rPr>
        <w:t xml:space="preserve"> · </w:t>
      </w:r>
      <w:r>
        <w:rPr>
          <w:lang w:val="zh_CN" w:bidi="zh_CN"/>
        </w:rPr>
        <w:t>גְּדֵרֹות</w:t>
      </w:r>
      <w:r>
        <w:rPr>
          <w:lang w:val="zh_CN" w:bidi="zh_CN"/>
        </w:rPr>
        <w:t xml:space="preserve"> · </w:t>
      </w:r>
      <w:r>
        <w:rPr>
          <w:lang w:val="zh_CN" w:bidi="zh_CN"/>
        </w:rPr>
        <w:t>גְּדֵרֹתַיִם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建造墙垣；修造墙垣，重修墙垣，修补墙垣</w:t>
      </w:r>
      <w:r>
        <w:rPr>
          <w:lang w:val="zh_CN" w:bidi="zh_CN"/>
        </w:rPr>
        <w:t xml:space="preserve"> </w:t>
      </w:r>
      <w:r>
        <w:rPr>
          <w:lang w:val="zh_CN" w:bidi="zh_CN"/>
        </w:rPr>
        <w:t>＝使役行为，人建造或修理墙垣，这种墙通常是用天然石头砌成的；≈这样的墙有时用来表示正直，正直的品格会受到罪的负面影响</w:t>
      </w:r>
    </w:p>
    <w:p>
      <w:pPr/>
      <w:r>
        <w:rPr>
          <w:lang w:val="zh_CN" w:bidi="zh_CN"/>
        </w:rPr>
      </w:r>
      <w:r>
        <w:rPr>
          <w:lang w:val="zh_CN" w:bidi="zh_CN"/>
        </w:rPr>
        <w:t>ISA 58:12</w:t>
      </w:r>
      <w:r>
        <w:rPr>
          <w:lang w:val="zh_CN" w:bidi="zh_CN"/>
        </w:rPr>
        <w:t xml:space="preserve"> · </w:t>
      </w:r>
      <w:r>
        <w:rPr>
          <w:lang w:val="zh_CN" w:bidi="zh_CN"/>
        </w:rPr>
        <w:t>EZK 13:5</w:t>
      </w:r>
      <w:r>
        <w:rPr>
          <w:lang w:val="zh_CN" w:bidi="zh_CN"/>
        </w:rPr>
        <w:t xml:space="preserve"> · </w:t>
      </w:r>
      <w:r>
        <w:rPr>
          <w:lang w:val="zh_CN" w:bidi="zh_CN"/>
        </w:rPr>
        <w:t>EZK 22:30</w:t>
      </w:r>
      <w:r>
        <w:rPr>
          <w:lang w:val="zh_CN" w:bidi="zh_CN"/>
        </w:rPr>
        <w:t xml:space="preserve"> · </w:t>
      </w:r>
      <w:r>
        <w:rPr>
          <w:lang w:val="zh_CN" w:bidi="zh_CN"/>
        </w:rPr>
        <w:t>HOS 2:8</w:t>
      </w:r>
      <w:r>
        <w:rPr>
          <w:lang w:val="zh_CN" w:bidi="zh_CN"/>
        </w:rPr>
        <w:t xml:space="preserve"> · </w:t>
      </w:r>
      <w:r>
        <w:rPr>
          <w:lang w:val="zh_CN" w:bidi="zh_CN"/>
        </w:rPr>
        <w:t>AMO 9:11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בנה</w:t>
      </w:r>
      <w:r>
        <w:rPr>
          <w:lang w:val="zh_CN" w:bidi="zh_CN"/>
        </w:rPr>
        <w:t xml:space="preserve"> · </w:t>
      </w:r>
      <w:r>
        <w:rPr>
          <w:lang w:val="zh_CN" w:bidi="zh_CN"/>
        </w:rPr>
        <w:t>חצב</w:t>
      </w:r>
      <w:r>
        <w:rPr>
          <w:lang w:val="zh_CN" w:bidi="zh_CN"/>
        </w:rPr>
        <w:t xml:space="preserve"> · </w:t>
      </w:r>
      <w:r>
        <w:rPr>
          <w:lang w:val="zh_CN" w:bidi="zh_CN"/>
        </w:rPr>
        <w:t>חָרָשׁ</w:t>
      </w:r>
    </w:p>
    <w:p>
      <w:pPr/>
      <w:r>
        <w:rPr>
          <w:lang w:val="zh_CN" w:bidi="zh_CN"/>
        </w:rPr>
      </w:r>
      <w:r>
        <w:rPr>
          <w:lang w:val="zh_CN" w:bidi="zh_CN"/>
        </w:rPr>
        <w:t>瓦匠；泥水匠</w:t>
      </w:r>
      <w:r>
        <w:rPr>
          <w:lang w:val="zh_CN" w:bidi="zh_CN"/>
        </w:rPr>
        <w:t xml:space="preserve"> </w:t>
      </w:r>
      <w:r>
        <w:rPr>
          <w:lang w:val="zh_CN" w:bidi="zh_CN"/>
        </w:rPr>
        <w:t>＝以建造或修理墙垣为职业的人</w:t>
      </w:r>
    </w:p>
    <w:p>
      <w:pPr/>
      <w:r>
        <w:rPr>
          <w:lang w:val="zh_CN" w:bidi="zh_CN"/>
        </w:rPr>
      </w:r>
      <w:r>
        <w:rPr>
          <w:lang w:val="zh_CN" w:bidi="zh_CN"/>
        </w:rPr>
        <w:t>2KI 12:13</w:t>
      </w:r>
      <w:r>
        <w:rPr>
          <w:lang w:val="zh_CN" w:bidi="zh_CN"/>
        </w:rPr>
        <w:t xml:space="preserve"> · </w:t>
      </w:r>
      <w:r>
        <w:rPr>
          <w:lang w:val="zh_CN" w:bidi="zh_CN"/>
        </w:rPr>
        <w:t>2KI 22:6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拦住；挡住；围住</w:t>
      </w:r>
      <w:r>
        <w:rPr>
          <w:lang w:val="zh_CN" w:bidi="zh_CN"/>
        </w:rPr>
        <w:t xml:space="preserve"> </w:t>
      </w:r>
      <w:r>
        <w:rPr>
          <w:lang w:val="zh_CN" w:bidi="zh_CN"/>
        </w:rPr>
        <w:t>＝使役行为，人建造一个结构物来限制他人走他们平常走的路</w:t>
      </w:r>
    </w:p>
    <w:p>
      <w:pPr/>
      <w:r>
        <w:rPr>
          <w:lang w:val="zh_CN" w:bidi="zh_CN"/>
        </w:rPr>
      </w:r>
      <w:r>
        <w:rPr>
          <w:lang w:val="zh_CN" w:bidi="zh_CN"/>
        </w:rPr>
        <w:t>JOB 19:8</w:t>
      </w:r>
      <w:r>
        <w:rPr>
          <w:lang w:val="zh_CN" w:bidi="zh_CN"/>
        </w:rPr>
        <w:t xml:space="preserve"> · </w:t>
      </w:r>
      <w:r>
        <w:rPr>
          <w:lang w:val="zh_CN" w:bidi="zh_CN"/>
        </w:rPr>
        <w:t>LAM 3:7</w:t>
      </w:r>
      <w:r>
        <w:rPr>
          <w:lang w:val="zh_CN" w:bidi="zh_CN"/>
        </w:rPr>
        <w:t xml:space="preserve"> · </w:t>
      </w:r>
      <w:r>
        <w:rPr>
          <w:lang w:val="zh_CN" w:bidi="zh_CN"/>
        </w:rPr>
        <w:t>LAM 3:9</w:t>
      </w:r>
    </w:p>
    <w:p>
      <w:pPr/>
      <w:r>
        <w:rPr>
          <w:lang w:val="zh_CN" w:bidi="zh_CN"/>
        </w:rPr>
      </w:r>
      <w:r>
        <w:rPr>
          <w:lang w:val="zh_CN" w:bidi="zh_CN"/>
        </w:rPr>
        <w:t>Reinier de Blois; Enio R. Mueller</w:t>
      </w:r>
      <w:r>
        <w:rPr>
          <w:lang w:val="zh_CN" w:bidi="zh_CN"/>
        </w:rPr>
      </w:r>
      <w:r>
        <w:rPr>
          <w:lang w:val="zh_CN" w:bidi="zh_CN"/>
        </w:rPr>
      </w:r>
    </w:p>
    <w:p>
      <w:pPr/>
      <w:r>
        <w:rPr>
          <w:lang w:val="zh_CN" w:bidi="zh_CN"/>
        </w:rPr>
      </w:r>
    </w:p>
    <w:p>
      <w:pPr>
        <w:pStyle w:val="Heading2"/>
      </w:pPr>
      <w:r>
        <w:rPr>
          <w:lang w:val="zh_CN" w:bidi="zh_CN"/>
        </w:rPr>
        <w:t>גְּדֹר</w:t>
      </w:r>
      <w:r>
        <w:rPr>
          <w:lang w:val="zh_CN" w:bidi="zh_CN"/>
        </w:rPr>
      </w:r>
    </w:p>
    <w:p>
      <w:pPr>
        <w:pStyle w:val="Heading1"/>
      </w:pPr>
      <w:r>
        <w:rPr>
          <w:lang w:val="zh_CN" w:bidi="zh_CN"/>
        </w:rPr>
        <w:t>גְּדֹר</w:t>
      </w:r>
    </w:p>
    <w:p>
      <w:pPr/>
      <w:r>
        <w:rPr>
          <w:lang w:val="zh_CN" w:bidi="zh_CN"/>
        </w:rPr>
      </w:r>
      <w:r>
        <w:rPr>
          <w:lang w:val="zh_CN" w:bidi="zh_CN"/>
        </w:rPr>
        <w:t>גְּדֹר</w:t>
      </w:r>
      <w:r>
        <w:rPr>
          <w:lang w:val="zh_CN" w:bidi="zh_CN"/>
        </w:rPr>
        <w:t xml:space="preserve"> (</w:t>
      </w:r>
      <w:r>
        <w:rPr>
          <w:lang w:val="zh_CN" w:bidi="zh_CN"/>
        </w:rPr>
        <w:t>H1446</w:t>
      </w:r>
      <w:r>
        <w:rPr>
          <w:lang w:val="zh_CN" w:bidi="zh_CN"/>
        </w:rPr>
        <w:t xml:space="preserve">) — </w:t>
      </w:r>
      <w:r>
        <w:rPr>
          <w:lang w:val="zh_CN" w:bidi="zh_CN"/>
        </w:rPr>
        <w:t>גְּדֹור</w:t>
      </w:r>
    </w:p>
    <w:p>
      <w:pPr/>
      <w:r>
        <w:rPr>
          <w:lang w:val="zh_CN" w:bidi="zh_CN"/>
        </w:rPr>
      </w:r>
      <w:r>
        <w:rPr>
          <w:lang w:val="zh_CN" w:bidi="zh_CN"/>
        </w:rPr>
        <w:t xml:space="preserve">name · </w:t>
      </w:r>
      <w:r>
        <w:rPr>
          <w:lang w:val="zh_CN" w:bidi="zh_CN"/>
        </w:rPr>
        <w:t>גדר</w:t>
      </w:r>
    </w:p>
    <w:p>
      <w:pPr/>
      <w:r>
        <w:rPr>
          <w:lang w:val="zh_CN" w:bidi="zh_CN"/>
        </w:rPr>
      </w:r>
    </w:p>
    <w:p>
      <w:pPr/>
      <w:r>
        <w:rPr>
          <w:lang w:val="zh_CN" w:bidi="zh_CN"/>
        </w:rPr>
      </w:r>
      <w:r>
        <w:rPr>
          <w:lang w:val="zh_CN" w:bidi="zh_CN"/>
        </w:rPr>
        <w:t>基突，《思》革多尔</w:t>
      </w:r>
      <w:r>
        <w:rPr>
          <w:lang w:val="zh_CN" w:bidi="zh_CN"/>
        </w:rPr>
        <w:t xml:space="preserve"> </w:t>
      </w:r>
      <w:r>
        <w:rPr>
          <w:lang w:val="zh_CN" w:bidi="zh_CN"/>
        </w:rPr>
        <w:t>＝城镇；◄位于</w:t>
      </w:r>
      <w:r>
        <w:rPr>
          <w:lang w:val="zh_CN" w:bidi="zh_CN"/>
        </w:rPr>
        <w:t>山区</w:t>
      </w:r>
      <w:r>
        <w:rPr>
          <w:lang w:val="zh_CN" w:bidi="zh_CN"/>
        </w:rPr>
        <w:t>；</w:t>
      </w:r>
      <w:r>
        <w:rPr>
          <w:lang w:val="zh_CN" w:bidi="zh_CN"/>
        </w:rPr>
        <w:t>犹大</w:t>
      </w:r>
      <w:r>
        <w:rPr>
          <w:lang w:val="zh_CN" w:bidi="zh_CN"/>
        </w:rPr>
        <w:t>支派的地域；由</w:t>
      </w:r>
      <w:r>
        <w:rPr>
          <w:lang w:val="zh_CN" w:bidi="zh_CN"/>
        </w:rPr>
        <w:t>比努伊勒</w:t>
      </w:r>
      <w:r>
        <w:rPr>
          <w:lang w:val="zh_CN" w:bidi="zh_CN"/>
        </w:rPr>
        <w:t>创建</w:t>
      </w:r>
    </w:p>
    <w:p>
      <w:pPr/>
      <w:r>
        <w:rPr>
          <w:lang w:val="zh_CN" w:bidi="zh_CN"/>
        </w:rPr>
      </w:r>
      <w:r>
        <w:rPr>
          <w:lang w:val="zh_CN" w:bidi="zh_CN"/>
        </w:rPr>
        <w:t>JOS 15:58</w:t>
      </w:r>
      <w:r>
        <w:rPr>
          <w:lang w:val="zh_CN" w:bidi="zh_CN"/>
        </w:rPr>
        <w:t xml:space="preserve"> · </w:t>
      </w:r>
      <w:r>
        <w:rPr>
          <w:lang w:val="zh_CN" w:bidi="zh_CN"/>
        </w:rPr>
        <w:t>1CH 4:4</w:t>
      </w:r>
    </w:p>
    <w:p>
      <w:pPr/>
      <w:r>
        <w:rPr>
          <w:lang w:val="zh_CN" w:bidi="zh_CN"/>
        </w:rPr>
      </w:r>
    </w:p>
    <w:p>
      <w:pPr/>
      <w:r>
        <w:rPr>
          <w:lang w:val="zh_CN" w:bidi="zh_CN"/>
        </w:rPr>
      </w:r>
      <w:r>
        <w:rPr>
          <w:lang w:val="zh_CN" w:bidi="zh_CN"/>
        </w:rPr>
        <w:t>基多，《思》革多尔</w:t>
      </w:r>
      <w:r>
        <w:rPr>
          <w:lang w:val="zh_CN" w:bidi="zh_CN"/>
        </w:rPr>
        <w:t xml:space="preserve"> </w:t>
      </w:r>
      <w:r>
        <w:rPr>
          <w:lang w:val="zh_CN" w:bidi="zh_CN"/>
        </w:rPr>
        <w:t>＝城镇；◄</w:t>
      </w:r>
      <w:r>
        <w:rPr>
          <w:lang w:val="zh_CN" w:bidi="zh_CN"/>
        </w:rPr>
        <w:t>犹大</w:t>
      </w:r>
      <w:r>
        <w:rPr>
          <w:lang w:val="zh_CN" w:bidi="zh_CN"/>
        </w:rPr>
        <w:t>支派的地域；由</w:t>
      </w:r>
      <w:r>
        <w:rPr>
          <w:lang w:val="zh_CN" w:bidi="zh_CN"/>
        </w:rPr>
        <w:t>雅列</w:t>
      </w:r>
      <w:r>
        <w:rPr>
          <w:lang w:val="zh_CN" w:bidi="zh_CN"/>
        </w:rPr>
        <w:t>创建</w:t>
      </w:r>
    </w:p>
    <w:p>
      <w:pPr/>
      <w:r>
        <w:rPr>
          <w:lang w:val="zh_CN" w:bidi="zh_CN"/>
        </w:rPr>
      </w:r>
      <w:r>
        <w:rPr>
          <w:lang w:val="zh_CN" w:bidi="zh_CN"/>
        </w:rPr>
        <w:t>1CH 4:18</w:t>
      </w:r>
    </w:p>
    <w:p>
      <w:pPr/>
      <w:r>
        <w:rPr>
          <w:lang w:val="zh_CN" w:bidi="zh_CN"/>
        </w:rPr>
      </w:r>
    </w:p>
    <w:p>
      <w:pPr/>
      <w:r>
        <w:rPr>
          <w:lang w:val="zh_CN" w:bidi="zh_CN"/>
        </w:rPr>
      </w:r>
      <w:r>
        <w:rPr>
          <w:lang w:val="zh_CN" w:bidi="zh_CN"/>
        </w:rPr>
        <w:t>基多，《思》革多尔</w:t>
      </w:r>
      <w:r>
        <w:rPr>
          <w:lang w:val="zh_CN" w:bidi="zh_CN"/>
        </w:rPr>
        <w:t xml:space="preserve"> </w:t>
      </w:r>
      <w:r>
        <w:rPr>
          <w:lang w:val="zh_CN" w:bidi="zh_CN"/>
        </w:rPr>
        <w:t>＝男性；◄</w:t>
      </w:r>
      <w:r>
        <w:rPr>
          <w:lang w:val="zh_CN" w:bidi="zh_CN"/>
        </w:rPr>
        <w:t>耶利</w:t>
      </w:r>
      <w:r>
        <w:rPr>
          <w:lang w:val="zh_CN" w:bidi="zh_CN"/>
        </w:rPr>
        <w:t>的儿子；</w:t>
      </w:r>
      <w:r>
        <w:rPr>
          <w:lang w:val="zh_CN" w:bidi="zh_CN"/>
        </w:rPr>
        <w:t>便雅悯</w:t>
      </w:r>
      <w:r>
        <w:rPr>
          <w:lang w:val="zh_CN" w:bidi="zh_CN"/>
        </w:rPr>
        <w:t>支派</w:t>
      </w:r>
    </w:p>
    <w:p>
      <w:pPr/>
      <w:r>
        <w:rPr>
          <w:lang w:val="zh_CN" w:bidi="zh_CN"/>
        </w:rPr>
      </w:r>
      <w:r>
        <w:rPr>
          <w:lang w:val="zh_CN" w:bidi="zh_CN"/>
        </w:rPr>
        <w:t>1CH 8:31</w:t>
      </w:r>
      <w:r>
        <w:rPr>
          <w:lang w:val="zh_CN" w:bidi="zh_CN"/>
        </w:rPr>
        <w:t xml:space="preserve"> · </w:t>
      </w:r>
      <w:r>
        <w:rPr>
          <w:lang w:val="zh_CN" w:bidi="zh_CN"/>
        </w:rPr>
        <w:t>1CH 9:37</w:t>
      </w:r>
    </w:p>
    <w:p>
      <w:pPr/>
      <w:r>
        <w:rPr>
          <w:lang w:val="zh_CN" w:bidi="zh_CN"/>
        </w:rPr>
      </w:r>
    </w:p>
    <w:p>
      <w:pPr/>
      <w:r>
        <w:rPr>
          <w:lang w:val="zh_CN" w:bidi="zh_CN"/>
        </w:rPr>
      </w:r>
      <w:r>
        <w:rPr>
          <w:lang w:val="zh_CN" w:bidi="zh_CN"/>
        </w:rPr>
        <w:t>基多，《思》革辣尔</w:t>
      </w:r>
      <w:r>
        <w:rPr>
          <w:lang w:val="zh_CN" w:bidi="zh_CN"/>
        </w:rPr>
        <w:t xml:space="preserve"> </w:t>
      </w:r>
      <w:r>
        <w:rPr>
          <w:lang w:val="zh_CN" w:bidi="zh_CN"/>
        </w:rPr>
        <w:t>＝城镇；◄</w:t>
      </w:r>
      <w:r>
        <w:rPr>
          <w:lang w:val="zh_CN" w:bidi="zh_CN"/>
        </w:rPr>
        <w:t>西缅</w:t>
      </w:r>
      <w:r>
        <w:rPr>
          <w:lang w:val="zh_CN" w:bidi="zh_CN"/>
        </w:rPr>
        <w:t>支派的地域</w:t>
      </w:r>
    </w:p>
    <w:p>
      <w:pPr/>
      <w:r>
        <w:rPr>
          <w:lang w:val="zh_CN" w:bidi="zh_CN"/>
        </w:rPr>
      </w:r>
      <w:r>
        <w:rPr>
          <w:lang w:val="zh_CN" w:bidi="zh_CN"/>
        </w:rPr>
        <w:t>1CH 4:39</w:t>
      </w:r>
    </w:p>
    <w:p>
      <w:pPr/>
      <w:r>
        <w:rPr>
          <w:lang w:val="zh_CN" w:bidi="zh_CN"/>
        </w:rPr>
      </w:r>
    </w:p>
    <w:p>
      <w:pPr/>
      <w:r>
        <w:rPr>
          <w:lang w:val="zh_CN" w:bidi="zh_CN"/>
        </w:rPr>
      </w:r>
      <w:r>
        <w:rPr>
          <w:lang w:val="zh_CN" w:bidi="zh_CN"/>
        </w:rPr>
        <w:t>基多，《思》革多尔</w:t>
      </w:r>
      <w:r>
        <w:rPr>
          <w:lang w:val="zh_CN" w:bidi="zh_CN"/>
        </w:rPr>
        <w:t xml:space="preserve"> </w:t>
      </w:r>
      <w:r>
        <w:rPr>
          <w:lang w:val="zh_CN" w:bidi="zh_CN"/>
        </w:rPr>
        <w:t>＝城镇；◄</w:t>
      </w:r>
      <w:r>
        <w:rPr>
          <w:lang w:val="zh_CN" w:bidi="zh_CN"/>
        </w:rPr>
        <w:t>便雅悯</w:t>
      </w:r>
      <w:r>
        <w:rPr>
          <w:lang w:val="zh_CN" w:bidi="zh_CN"/>
        </w:rPr>
        <w:t>支派的地域</w:t>
      </w:r>
    </w:p>
    <w:p>
      <w:pPr/>
      <w:r>
        <w:rPr>
          <w:lang w:val="zh_CN" w:bidi="zh_CN"/>
        </w:rPr>
      </w:r>
      <w:r>
        <w:rPr>
          <w:lang w:val="zh_CN" w:bidi="zh_CN"/>
        </w:rPr>
        <w:t>1CH 12:8</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גֶּדֶר</w:t>
      </w:r>
      <w:r>
        <w:rPr>
          <w:lang w:val="zh_CN" w:bidi="zh_CN"/>
        </w:rPr>
      </w:r>
    </w:p>
    <w:p>
      <w:pPr>
        <w:pStyle w:val="Heading1"/>
      </w:pPr>
      <w:r>
        <w:rPr>
          <w:lang w:val="zh_CN" w:bidi="zh_CN"/>
        </w:rPr>
        <w:t>גֶּדֶר</w:t>
      </w:r>
    </w:p>
    <w:p>
      <w:pPr/>
      <w:r>
        <w:rPr>
          <w:lang w:val="zh_CN" w:bidi="zh_CN"/>
        </w:rPr>
      </w:r>
      <w:r>
        <w:rPr>
          <w:lang w:val="zh_CN" w:bidi="zh_CN"/>
        </w:rPr>
        <w:t>גֶּדֶר</w:t>
      </w:r>
      <w:r>
        <w:rPr>
          <w:lang w:val="zh_CN" w:bidi="zh_CN"/>
        </w:rPr>
        <w:t xml:space="preserve"> (</w:t>
      </w:r>
      <w:r>
        <w:rPr>
          <w:lang w:val="zh_CN" w:bidi="zh_CN"/>
        </w:rPr>
        <w:t>H1445</w:t>
      </w:r>
      <w:r>
        <w:rPr>
          <w:lang w:val="zh_CN" w:bidi="zh_CN"/>
        </w:rPr>
        <w:t>)</w:t>
      </w:r>
    </w:p>
    <w:p>
      <w:pPr/>
      <w:r>
        <w:rPr>
          <w:lang w:val="zh_CN" w:bidi="zh_CN"/>
        </w:rPr>
      </w:r>
      <w:r>
        <w:rPr>
          <w:lang w:val="zh_CN" w:bidi="zh_CN"/>
        </w:rPr>
        <w:t xml:space="preserve">name · </w:t>
      </w:r>
      <w:r>
        <w:rPr>
          <w:lang w:val="zh_CN" w:bidi="zh_CN"/>
        </w:rPr>
        <w:t>גדר</w:t>
      </w:r>
      <w:r>
        <w:rPr>
          <w:lang w:val="zh_CN" w:bidi="zh_CN"/>
        </w:rPr>
        <w:t xml:space="preserve"> · </w:t>
      </w:r>
      <w:r>
        <w:rPr>
          <w:lang w:val="zh_CN" w:bidi="zh_CN"/>
        </w:rPr>
        <w:t>גְּדֵרִי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בֵּית־גָּדֵר</w:t>
      </w:r>
    </w:p>
    <w:p>
      <w:pPr/>
      <w:r>
        <w:rPr>
          <w:lang w:val="zh_CN" w:bidi="zh_CN"/>
        </w:rPr>
      </w:r>
      <w:r>
        <w:rPr>
          <w:lang w:val="zh_CN" w:bidi="zh_CN"/>
        </w:rPr>
        <w:t>基德，《思》革德尔</w:t>
      </w:r>
      <w:r>
        <w:rPr>
          <w:lang w:val="zh_CN" w:bidi="zh_CN"/>
        </w:rPr>
        <w:t xml:space="preserve"> </w:t>
      </w:r>
      <w:r>
        <w:rPr>
          <w:lang w:val="zh_CN" w:bidi="zh_CN"/>
        </w:rPr>
        <w:t>＝城镇，很可能就是</w:t>
      </w:r>
      <w:r>
        <w:rPr>
          <w:lang w:val="zh_CN" w:bidi="zh_CN"/>
        </w:rPr>
        <w:t>伯‧迦得</w:t>
      </w:r>
      <w:r>
        <w:rPr>
          <w:lang w:val="zh_CN" w:bidi="zh_CN"/>
        </w:rPr>
        <w:t>；◄</w:t>
      </w:r>
      <w:r>
        <w:rPr>
          <w:lang w:val="zh_CN" w:bidi="zh_CN"/>
        </w:rPr>
        <w:t>犹大</w:t>
      </w:r>
      <w:r>
        <w:rPr>
          <w:lang w:val="zh_CN" w:bidi="zh_CN"/>
        </w:rPr>
        <w:t>支派的地域</w:t>
      </w:r>
    </w:p>
    <w:p>
      <w:pPr/>
      <w:r>
        <w:rPr>
          <w:lang w:val="zh_CN" w:bidi="zh_CN"/>
        </w:rPr>
      </w:r>
      <w:r>
        <w:rPr>
          <w:lang w:val="zh_CN" w:bidi="zh_CN"/>
        </w:rPr>
        <w:t>JOS 12:13</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גָּדֵר</w:t>
      </w:r>
      <w:r>
        <w:rPr>
          <w:lang w:val="zh_CN" w:bidi="zh_CN"/>
        </w:rPr>
      </w:r>
    </w:p>
    <w:p>
      <w:pPr>
        <w:pStyle w:val="Heading1"/>
      </w:pPr>
      <w:r>
        <w:rPr>
          <w:lang w:val="zh_CN" w:bidi="zh_CN"/>
        </w:rPr>
        <w:t>גָּדֵר</w:t>
      </w:r>
    </w:p>
    <w:p>
      <w:pPr/>
      <w:r>
        <w:rPr>
          <w:lang w:val="zh_CN" w:bidi="zh_CN"/>
        </w:rPr>
      </w:r>
      <w:r>
        <w:rPr>
          <w:lang w:val="zh_CN" w:bidi="zh_CN"/>
        </w:rPr>
        <w:t>גָּדֵר</w:t>
      </w:r>
      <w:r>
        <w:rPr>
          <w:lang w:val="zh_CN" w:bidi="zh_CN"/>
        </w:rPr>
        <w:t xml:space="preserve"> (</w:t>
      </w:r>
      <w:r>
        <w:rPr>
          <w:lang w:val="zh_CN" w:bidi="zh_CN"/>
        </w:rPr>
        <w:t>H1444</w:t>
      </w:r>
      <w:r>
        <w:rPr>
          <w:lang w:val="zh_CN" w:bidi="zh_CN"/>
        </w:rPr>
        <w:t xml:space="preserve"> · </w:t>
      </w:r>
      <w:r>
        <w:rPr>
          <w:lang w:val="zh_CN" w:bidi="zh_CN"/>
        </w:rPr>
        <w:t>H1447</w:t>
      </w:r>
      <w:r>
        <w:rPr>
          <w:lang w:val="zh_CN" w:bidi="zh_CN"/>
        </w:rPr>
        <w:t>)</w:t>
      </w:r>
    </w:p>
    <w:p>
      <w:pPr/>
      <w:r>
        <w:rPr>
          <w:lang w:val="zh_CN" w:bidi="zh_CN"/>
        </w:rPr>
      </w:r>
      <w:r>
        <w:rPr>
          <w:lang w:val="zh_CN" w:bidi="zh_CN"/>
        </w:rPr>
        <w:t xml:space="preserve">noun m · </w:t>
      </w:r>
      <w:r>
        <w:rPr>
          <w:lang w:val="zh_CN" w:bidi="zh_CN"/>
        </w:rPr>
        <w:t>בֵּית־גָּדֵר</w:t>
      </w:r>
    </w:p>
    <w:p>
      <w:pPr/>
      <w:r>
        <w:rPr>
          <w:lang w:val="zh_CN" w:bidi="zh_CN"/>
        </w:rPr>
      </w:r>
    </w:p>
    <w:p>
      <w:pPr/>
      <w:r>
        <w:rPr>
          <w:lang w:val="zh_CN" w:bidi="zh_CN"/>
        </w:rPr>
      </w:r>
      <w:r>
        <w:rPr>
          <w:lang w:val="zh_CN" w:bidi="zh_CN"/>
        </w:rPr>
        <w:t>石篱笆；石墙；墙垣</w:t>
      </w:r>
      <w:r>
        <w:rPr>
          <w:lang w:val="zh_CN" w:bidi="zh_CN"/>
        </w:rPr>
        <w:t xml:space="preserve"> </w:t>
      </w:r>
      <w:r>
        <w:rPr>
          <w:lang w:val="zh_CN" w:bidi="zh_CN"/>
        </w:rPr>
        <w:t>＝连续的垂直结构，通常由天然石头砌成，用来围合或分割一块土地；≈与安全关联；在某些情况下用来比喻正直，正直的品格会受到罪的负面影响</w:t>
      </w:r>
    </w:p>
    <w:p>
      <w:pPr/>
      <w:r>
        <w:rPr>
          <w:lang w:val="zh_CN" w:bidi="zh_CN"/>
        </w:rPr>
      </w:r>
      <w:r>
        <w:rPr>
          <w:lang w:val="zh_CN" w:bidi="zh_CN"/>
        </w:rPr>
        <w:t>NUM 22:24</w:t>
      </w:r>
      <w:r>
        <w:rPr>
          <w:lang w:val="zh_CN" w:bidi="zh_CN"/>
        </w:rPr>
        <w:t xml:space="preserve"> · </w:t>
      </w:r>
      <w:r>
        <w:rPr>
          <w:lang w:val="zh_CN" w:bidi="zh_CN"/>
        </w:rPr>
        <w:t>NUM 22:24</w:t>
      </w:r>
      <w:r>
        <w:rPr>
          <w:lang w:val="zh_CN" w:bidi="zh_CN"/>
        </w:rPr>
        <w:t xml:space="preserve"> · </w:t>
      </w:r>
      <w:r>
        <w:rPr>
          <w:lang w:val="zh_CN" w:bidi="zh_CN"/>
        </w:rPr>
        <w:t>EZR 9:9</w:t>
      </w:r>
      <w:r>
        <w:rPr>
          <w:lang w:val="zh_CN" w:bidi="zh_CN"/>
        </w:rPr>
        <w:t xml:space="preserve"> · </w:t>
      </w:r>
      <w:r>
        <w:rPr>
          <w:lang w:val="zh_CN" w:bidi="zh_CN"/>
        </w:rPr>
        <w:t>PSA 62:4</w:t>
      </w:r>
      <w:r>
        <w:rPr>
          <w:lang w:val="zh_CN" w:bidi="zh_CN"/>
        </w:rPr>
        <w:t xml:space="preserve"> · </w:t>
      </w:r>
      <w:r>
        <w:rPr>
          <w:lang w:val="zh_CN" w:bidi="zh_CN"/>
        </w:rPr>
        <w:t>PSA 80:13</w:t>
      </w:r>
      <w:r>
        <w:rPr>
          <w:lang w:val="zh_CN" w:bidi="zh_CN"/>
        </w:rPr>
        <w:t xml:space="preserve"> · </w:t>
      </w:r>
      <w:r>
        <w:rPr>
          <w:lang w:val="zh_CN" w:bidi="zh_CN"/>
        </w:rPr>
        <w:t>PRO 24:31</w:t>
      </w:r>
      <w:r>
        <w:rPr>
          <w:lang w:val="zh_CN" w:bidi="zh_CN"/>
        </w:rPr>
        <w:t xml:space="preserve"> · </w:t>
      </w:r>
      <w:r>
        <w:rPr>
          <w:lang w:val="zh_CN" w:bidi="zh_CN"/>
        </w:rPr>
        <w:t>ECC 10:8</w:t>
      </w:r>
      <w:r>
        <w:rPr>
          <w:lang w:val="zh_CN" w:bidi="zh_CN"/>
        </w:rPr>
        <w:t xml:space="preserve"> · </w:t>
      </w:r>
      <w:r>
        <w:rPr>
          <w:lang w:val="zh_CN" w:bidi="zh_CN"/>
        </w:rPr>
        <w:t>ISA 5:5</w:t>
      </w:r>
      <w:r>
        <w:rPr>
          <w:lang w:val="zh_CN" w:bidi="zh_CN"/>
        </w:rPr>
        <w:t xml:space="preserve"> · </w:t>
      </w:r>
      <w:r>
        <w:rPr>
          <w:lang w:val="zh_CN" w:bidi="zh_CN"/>
        </w:rPr>
        <w:t>EZK 13:5</w:t>
      </w:r>
      <w:r>
        <w:rPr>
          <w:lang w:val="zh_CN" w:bidi="zh_CN"/>
        </w:rPr>
        <w:t xml:space="preserve"> · </w:t>
      </w:r>
      <w:r>
        <w:rPr>
          <w:lang w:val="zh_CN" w:bidi="zh_CN"/>
        </w:rPr>
        <w:t>EZK 22:30</w:t>
      </w:r>
      <w:r>
        <w:rPr>
          <w:lang w:val="zh_CN" w:bidi="zh_CN"/>
        </w:rPr>
        <w:t xml:space="preserve"> · </w:t>
      </w:r>
      <w:r>
        <w:rPr>
          <w:lang w:val="zh_CN" w:bidi="zh_CN"/>
        </w:rPr>
        <w:t>EZK 42:7</w:t>
      </w:r>
      <w:r>
        <w:rPr>
          <w:lang w:val="zh_CN" w:bidi="zh_CN"/>
        </w:rPr>
        <w:t xml:space="preserve"> · </w:t>
      </w:r>
      <w:r>
        <w:rPr>
          <w:lang w:val="zh_CN" w:bidi="zh_CN"/>
        </w:rPr>
        <w:t>EZK 42:10</w:t>
      </w:r>
      <w:r>
        <w:rPr>
          <w:lang w:val="zh_CN" w:bidi="zh_CN"/>
        </w:rPr>
        <w:t xml:space="preserve"> · </w:t>
      </w:r>
      <w:r>
        <w:rPr>
          <w:lang w:val="zh_CN" w:bidi="zh_CN"/>
        </w:rPr>
        <w:t>HOS 2:8</w:t>
      </w:r>
      <w:r>
        <w:rPr>
          <w:lang w:val="zh_CN" w:bidi="zh_CN"/>
        </w:rPr>
        <w:t xml:space="preserve"> · </w:t>
      </w:r>
      <w:r>
        <w:rPr>
          <w:lang w:val="zh_CN" w:bidi="zh_CN"/>
        </w:rPr>
        <w:t>MIC 7:11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גְּדֵרָה</w:t>
      </w:r>
      <w:r>
        <w:rPr>
          <w:lang w:val="zh_CN" w:bidi="zh_CN"/>
        </w:rPr>
      </w:r>
    </w:p>
    <w:p>
      <w:pPr>
        <w:pStyle w:val="Heading1"/>
      </w:pPr>
      <w:r>
        <w:rPr>
          <w:lang w:val="zh_CN" w:bidi="zh_CN"/>
        </w:rPr>
        <w:t>גְּדֵרָה</w:t>
      </w:r>
    </w:p>
    <w:p>
      <w:pPr/>
      <w:r>
        <w:rPr>
          <w:lang w:val="zh_CN" w:bidi="zh_CN"/>
        </w:rPr>
      </w:r>
      <w:r>
        <w:rPr>
          <w:lang w:val="zh_CN" w:bidi="zh_CN"/>
        </w:rPr>
        <w:t>גְּדֵרָה</w:t>
      </w:r>
      <w:r>
        <w:rPr>
          <w:lang w:val="zh_CN" w:bidi="zh_CN"/>
        </w:rPr>
        <w:t xml:space="preserve"> (</w:t>
      </w:r>
      <w:r>
        <w:rPr>
          <w:lang w:val="zh_CN" w:bidi="zh_CN"/>
        </w:rPr>
        <w:t>H1448a</w:t>
      </w:r>
      <w:r>
        <w:rPr>
          <w:lang w:val="zh_CN" w:bidi="zh_CN"/>
        </w:rPr>
        <w:t xml:space="preserve"> · </w:t>
      </w:r>
      <w:r>
        <w:rPr>
          <w:lang w:val="zh_CN" w:bidi="zh_CN"/>
        </w:rPr>
        <w:t>H1449</w:t>
      </w:r>
      <w:r>
        <w:rPr>
          <w:lang w:val="zh_CN" w:bidi="zh_CN"/>
        </w:rPr>
        <w:t>)</w:t>
      </w:r>
    </w:p>
    <w:p>
      <w:pPr/>
      <w:r>
        <w:rPr>
          <w:lang w:val="zh_CN" w:bidi="zh_CN"/>
        </w:rPr>
      </w:r>
      <w:r>
        <w:rPr>
          <w:lang w:val="zh_CN" w:bidi="zh_CN"/>
        </w:rPr>
        <w:t>noun f</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מִבְצָר</w:t>
      </w:r>
    </w:p>
    <w:p>
      <w:pPr/>
      <w:r>
        <w:rPr>
          <w:lang w:val="zh_CN" w:bidi="zh_CN"/>
        </w:rPr>
      </w:r>
      <w:r>
        <w:rPr>
          <w:lang w:val="zh_CN" w:bidi="zh_CN"/>
        </w:rPr>
        <w:t>石篱笆；围墙</w:t>
      </w:r>
      <w:r>
        <w:rPr>
          <w:lang w:val="zh_CN" w:bidi="zh_CN"/>
        </w:rPr>
        <w:t xml:space="preserve"> </w:t>
      </w:r>
      <w:r>
        <w:rPr>
          <w:lang w:val="zh_CN" w:bidi="zh_CN"/>
        </w:rPr>
        <w:t>＝连续的垂直结构，通常由天然石头砌成，用来围合或分割一块土地；≈与安全关联</w:t>
      </w:r>
    </w:p>
    <w:p>
      <w:pPr/>
      <w:r>
        <w:rPr>
          <w:lang w:val="zh_CN" w:bidi="zh_CN"/>
        </w:rPr>
      </w:r>
      <w:r>
        <w:rPr>
          <w:lang w:val="zh_CN" w:bidi="zh_CN"/>
        </w:rPr>
        <w:t>PSA 89:41</w:t>
      </w:r>
      <w:r>
        <w:rPr>
          <w:lang w:val="zh_CN" w:bidi="zh_CN"/>
        </w:rPr>
        <w:t xml:space="preserve"> · </w:t>
      </w:r>
      <w:r>
        <w:rPr>
          <w:lang w:val="zh_CN" w:bidi="zh_CN"/>
        </w:rPr>
        <w:t>JER 49:3</w:t>
      </w:r>
      <w:r>
        <w:rPr>
          <w:lang w:val="zh_CN" w:bidi="zh_CN"/>
        </w:rPr>
        <w:t xml:space="preserve"> · </w:t>
      </w:r>
      <w:r>
        <w:rPr>
          <w:lang w:val="zh_CN" w:bidi="zh_CN"/>
        </w:rPr>
        <w:t>NAM 3:17</w:t>
      </w:r>
    </w:p>
    <w:p>
      <w:pPr/>
      <w:r>
        <w:rPr>
          <w:lang w:val="zh_CN" w:bidi="zh_CN"/>
        </w:rPr>
      </w:r>
    </w:p>
    <w:p>
      <w:pPr/>
      <w:r>
        <w:rPr>
          <w:lang w:val="zh_CN" w:bidi="zh_CN"/>
        </w:rPr>
      </w:r>
      <w:r>
        <w:rPr>
          <w:lang w:val="zh_CN" w:bidi="zh_CN"/>
        </w:rPr>
        <w:t>羊圈，羊栏</w:t>
      </w:r>
      <w:r>
        <w:rPr>
          <w:lang w:val="zh_CN" w:bidi="zh_CN"/>
        </w:rPr>
        <w:t xml:space="preserve"> </w:t>
      </w:r>
      <w:r>
        <w:rPr>
          <w:lang w:val="zh_CN" w:bidi="zh_CN"/>
        </w:rPr>
        <w:t>＝由石墙围住或用树枝和荆棘做成的篱笆围起来的地方，有一个狭窄的开口，可以用树枝或牧羊人的身体堵住；►用来在晚上安置羊群，以免羊只被偷或被野兽伤害；≈与安全关联</w:t>
      </w:r>
    </w:p>
    <w:p>
      <w:pPr/>
      <w:r>
        <w:rPr>
          <w:lang w:val="zh_CN" w:bidi="zh_CN"/>
        </w:rPr>
      </w:r>
      <w:r>
        <w:rPr>
          <w:lang w:val="zh_CN" w:bidi="zh_CN"/>
        </w:rPr>
        <w:t>NUM 32:16</w:t>
      </w:r>
      <w:r>
        <w:rPr>
          <w:lang w:val="zh_CN" w:bidi="zh_CN"/>
        </w:rPr>
        <w:t xml:space="preserve"> · </w:t>
      </w:r>
      <w:r>
        <w:rPr>
          <w:lang w:val="zh_CN" w:bidi="zh_CN"/>
        </w:rPr>
        <w:t>NUM 32:24</w:t>
      </w:r>
      <w:r>
        <w:rPr>
          <w:lang w:val="zh_CN" w:bidi="zh_CN"/>
        </w:rPr>
        <w:t xml:space="preserve"> · </w:t>
      </w:r>
      <w:r>
        <w:rPr>
          <w:lang w:val="zh_CN" w:bidi="zh_CN"/>
        </w:rPr>
        <w:t>NUM 32:36</w:t>
      </w:r>
      <w:r>
        <w:rPr>
          <w:lang w:val="zh_CN" w:bidi="zh_CN"/>
        </w:rPr>
        <w:t xml:space="preserve"> · </w:t>
      </w:r>
      <w:r>
        <w:rPr>
          <w:lang w:val="zh_CN" w:bidi="zh_CN"/>
        </w:rPr>
        <w:t>1SA 24:4</w:t>
      </w:r>
      <w:r>
        <w:rPr>
          <w:lang w:val="zh_CN" w:bidi="zh_CN"/>
        </w:rPr>
        <w:t xml:space="preserve"> · </w:t>
      </w:r>
      <w:r>
        <w:rPr>
          <w:lang w:val="zh_CN" w:bidi="zh_CN"/>
        </w:rPr>
        <w:t>JER 49:3</w:t>
      </w:r>
      <w:r>
        <w:rPr>
          <w:lang w:val="zh_CN" w:bidi="zh_CN"/>
        </w:rPr>
        <w:t xml:space="preserve"> · </w:t>
      </w:r>
      <w:r>
        <w:rPr>
          <w:lang w:val="zh_CN" w:bidi="zh_CN"/>
        </w:rPr>
        <w:t>ZEP 2:6</w:t>
      </w:r>
    </w:p>
    <w:p>
      <w:pPr/>
      <w:r>
        <w:rPr>
          <w:lang w:val="zh_CN" w:bidi="zh_CN"/>
        </w:rPr>
      </w:r>
      <w:r>
        <w:rPr>
          <w:lang w:val="zh_CN" w:bidi="zh_CN"/>
        </w:rPr>
        <w:t xml:space="preserve">name · </w:t>
      </w:r>
      <w:r>
        <w:rPr>
          <w:lang w:val="zh_CN" w:bidi="zh_CN"/>
        </w:rPr>
        <w:t>גדר</w:t>
      </w:r>
      <w:r>
        <w:rPr>
          <w:lang w:val="zh_CN" w:bidi="zh_CN"/>
        </w:rPr>
        <w:t xml:space="preserve"> · </w:t>
      </w:r>
      <w:r>
        <w:rPr>
          <w:lang w:val="zh_CN" w:bidi="zh_CN"/>
        </w:rPr>
        <w:t>גְּדֵרָתִי</w:t>
      </w:r>
    </w:p>
    <w:p>
      <w:pPr/>
      <w:r>
        <w:rPr>
          <w:lang w:val="zh_CN" w:bidi="zh_CN"/>
        </w:rPr>
      </w:r>
    </w:p>
    <w:p>
      <w:pPr/>
      <w:r>
        <w:rPr>
          <w:lang w:val="zh_CN" w:bidi="zh_CN"/>
        </w:rPr>
      </w:r>
      <w:r>
        <w:rPr>
          <w:lang w:val="zh_CN" w:bidi="zh_CN"/>
        </w:rPr>
        <w:t>基底拉，《思》革德辣</w:t>
      </w:r>
      <w:r>
        <w:rPr>
          <w:lang w:val="zh_CN" w:bidi="zh_CN"/>
        </w:rPr>
        <w:t xml:space="preserve"> </w:t>
      </w:r>
      <w:r>
        <w:rPr>
          <w:lang w:val="zh_CN" w:bidi="zh_CN"/>
        </w:rPr>
        <w:t>＝城镇；◄位于</w:t>
      </w:r>
      <w:r>
        <w:rPr>
          <w:lang w:val="zh_CN" w:bidi="zh_CN"/>
        </w:rPr>
        <w:t>山麓丘陵</w:t>
      </w:r>
      <w:r>
        <w:rPr>
          <w:lang w:val="zh_CN" w:bidi="zh_CN"/>
        </w:rPr>
        <w:t>；</w:t>
      </w:r>
      <w:r>
        <w:rPr>
          <w:lang w:val="zh_CN" w:bidi="zh_CN"/>
        </w:rPr>
        <w:t>犹大</w:t>
      </w:r>
      <w:r>
        <w:rPr>
          <w:lang w:val="zh_CN" w:bidi="zh_CN"/>
        </w:rPr>
        <w:t>支派的地域</w:t>
      </w:r>
    </w:p>
    <w:p>
      <w:pPr/>
      <w:r>
        <w:rPr>
          <w:lang w:val="zh_CN" w:bidi="zh_CN"/>
        </w:rPr>
      </w:r>
      <w:r>
        <w:rPr>
          <w:lang w:val="zh_CN" w:bidi="zh_CN"/>
        </w:rPr>
        <w:t>JOS 15:36</w:t>
      </w:r>
      <w:r>
        <w:rPr>
          <w:lang w:val="zh_CN" w:bidi="zh_CN"/>
        </w:rPr>
        <w:t xml:space="preserve"> · </w:t>
      </w:r>
      <w:r>
        <w:rPr>
          <w:lang w:val="zh_CN" w:bidi="zh_CN"/>
        </w:rPr>
        <w:t>1CH 4:23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גְּדֵרֹות</w:t>
      </w:r>
      <w:r>
        <w:rPr>
          <w:lang w:val="zh_CN" w:bidi="zh_CN"/>
        </w:rPr>
      </w:r>
    </w:p>
    <w:p>
      <w:pPr>
        <w:pStyle w:val="Heading1"/>
      </w:pPr>
      <w:r>
        <w:rPr>
          <w:lang w:val="zh_CN" w:bidi="zh_CN"/>
        </w:rPr>
        <w:t>גְּדֵרֹות</w:t>
      </w:r>
    </w:p>
    <w:p>
      <w:pPr/>
      <w:r>
        <w:rPr>
          <w:lang w:val="zh_CN" w:bidi="zh_CN"/>
        </w:rPr>
      </w:r>
      <w:r>
        <w:rPr>
          <w:lang w:val="zh_CN" w:bidi="zh_CN"/>
        </w:rPr>
        <w:t>גְּדֵרֹות</w:t>
      </w:r>
      <w:r>
        <w:rPr>
          <w:lang w:val="zh_CN" w:bidi="zh_CN"/>
        </w:rPr>
        <w:t xml:space="preserve"> (</w:t>
      </w:r>
      <w:r>
        <w:rPr>
          <w:lang w:val="zh_CN" w:bidi="zh_CN"/>
        </w:rPr>
        <w:t>H1450</w:t>
      </w:r>
      <w:r>
        <w:rPr>
          <w:lang w:val="zh_CN" w:bidi="zh_CN"/>
        </w:rPr>
        <w:t>)</w:t>
      </w:r>
    </w:p>
    <w:p>
      <w:pPr/>
      <w:r>
        <w:rPr>
          <w:lang w:val="zh_CN" w:bidi="zh_CN"/>
        </w:rPr>
      </w:r>
      <w:r>
        <w:rPr>
          <w:lang w:val="zh_CN" w:bidi="zh_CN"/>
        </w:rPr>
        <w:t xml:space="preserve">name · </w:t>
      </w:r>
      <w:r>
        <w:rPr>
          <w:lang w:val="zh_CN" w:bidi="zh_CN"/>
        </w:rPr>
        <w:t>גדר</w:t>
      </w:r>
    </w:p>
    <w:p>
      <w:pPr/>
      <w:r>
        <w:rPr>
          <w:lang w:val="zh_CN" w:bidi="zh_CN"/>
        </w:rPr>
      </w:r>
    </w:p>
    <w:p>
      <w:pPr/>
      <w:r>
        <w:rPr>
          <w:lang w:val="zh_CN" w:bidi="zh_CN"/>
        </w:rPr>
      </w:r>
      <w:r>
        <w:rPr>
          <w:lang w:val="zh_CN" w:bidi="zh_CN"/>
        </w:rPr>
        <w:t>基低罗，《思》革德洛特</w:t>
      </w:r>
      <w:r>
        <w:rPr>
          <w:lang w:val="zh_CN" w:bidi="zh_CN"/>
        </w:rPr>
        <w:t xml:space="preserve"> </w:t>
      </w:r>
      <w:r>
        <w:rPr>
          <w:lang w:val="zh_CN" w:bidi="zh_CN"/>
        </w:rPr>
        <w:t>＝城镇；◄位于</w:t>
      </w:r>
      <w:r>
        <w:rPr>
          <w:lang w:val="zh_CN" w:bidi="zh_CN"/>
        </w:rPr>
        <w:t>山麓丘陵</w:t>
      </w:r>
      <w:r>
        <w:rPr>
          <w:lang w:val="zh_CN" w:bidi="zh_CN"/>
        </w:rPr>
        <w:t>；</w:t>
      </w:r>
      <w:r>
        <w:rPr>
          <w:lang w:val="zh_CN" w:bidi="zh_CN"/>
        </w:rPr>
        <w:t>犹大</w:t>
      </w:r>
      <w:r>
        <w:rPr>
          <w:lang w:val="zh_CN" w:bidi="zh_CN"/>
        </w:rPr>
        <w:t>支派的地域</w:t>
      </w:r>
    </w:p>
    <w:p>
      <w:pPr/>
      <w:r>
        <w:rPr>
          <w:lang w:val="zh_CN" w:bidi="zh_CN"/>
        </w:rPr>
      </w:r>
      <w:r>
        <w:rPr>
          <w:lang w:val="zh_CN" w:bidi="zh_CN"/>
        </w:rPr>
        <w:t>JOS 15:41</w:t>
      </w:r>
      <w:r>
        <w:rPr>
          <w:lang w:val="zh_CN" w:bidi="zh_CN"/>
        </w:rPr>
        <w:t xml:space="preserve"> · </w:t>
      </w:r>
      <w:r>
        <w:rPr>
          <w:lang w:val="zh_CN" w:bidi="zh_CN"/>
        </w:rPr>
        <w:t>2CH 28:18</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גְּדֵרִי</w:t>
      </w:r>
      <w:r>
        <w:rPr>
          <w:lang w:val="zh_CN" w:bidi="zh_CN"/>
        </w:rPr>
      </w:r>
    </w:p>
    <w:p>
      <w:pPr>
        <w:pStyle w:val="Heading1"/>
      </w:pPr>
      <w:r>
        <w:rPr>
          <w:lang w:val="zh_CN" w:bidi="zh_CN"/>
        </w:rPr>
        <w:t>גְּדֵרִי</w:t>
      </w:r>
    </w:p>
    <w:p>
      <w:pPr/>
      <w:r>
        <w:rPr>
          <w:lang w:val="zh_CN" w:bidi="zh_CN"/>
        </w:rPr>
      </w:r>
      <w:r>
        <w:rPr>
          <w:lang w:val="zh_CN" w:bidi="zh_CN"/>
        </w:rPr>
        <w:t>גְּדֵרִי</w:t>
      </w:r>
      <w:r>
        <w:rPr>
          <w:lang w:val="zh_CN" w:bidi="zh_CN"/>
        </w:rPr>
        <w:t xml:space="preserve"> (</w:t>
      </w:r>
      <w:r>
        <w:rPr>
          <w:lang w:val="zh_CN" w:bidi="zh_CN"/>
        </w:rPr>
        <w:t>H1451</w:t>
      </w:r>
      <w:r>
        <w:rPr>
          <w:lang w:val="zh_CN" w:bidi="zh_CN"/>
        </w:rPr>
        <w:t>)</w:t>
      </w:r>
    </w:p>
    <w:p>
      <w:pPr/>
      <w:r>
        <w:rPr>
          <w:lang w:val="zh_CN" w:bidi="zh_CN"/>
        </w:rPr>
      </w:r>
      <w:r>
        <w:rPr>
          <w:lang w:val="zh_CN" w:bidi="zh_CN"/>
        </w:rPr>
        <w:t xml:space="preserve">adj · </w:t>
      </w:r>
      <w:r>
        <w:rPr>
          <w:lang w:val="zh_CN" w:bidi="zh_CN"/>
        </w:rPr>
        <w:t>גדר</w:t>
      </w:r>
      <w:r>
        <w:rPr>
          <w:lang w:val="zh_CN" w:bidi="zh_CN"/>
        </w:rPr>
        <w:t xml:space="preserve"> · </w:t>
      </w:r>
      <w:r>
        <w:rPr>
          <w:lang w:val="zh_CN" w:bidi="zh_CN"/>
        </w:rPr>
        <w:t>בֵּית־גָּדֵר</w:t>
      </w:r>
      <w:r>
        <w:rPr>
          <w:lang w:val="zh_CN" w:bidi="zh_CN"/>
        </w:rPr>
        <w:t xml:space="preserve"> · </w:t>
      </w:r>
      <w:r>
        <w:rPr>
          <w:lang w:val="zh_CN" w:bidi="zh_CN"/>
        </w:rPr>
        <w:t>גֶּדֶר</w:t>
      </w:r>
    </w:p>
    <w:p>
      <w:pPr/>
      <w:r>
        <w:rPr>
          <w:lang w:val="zh_CN" w:bidi="zh_CN"/>
        </w:rPr>
      </w:r>
    </w:p>
    <w:p>
      <w:pPr/>
      <w:r>
        <w:rPr>
          <w:lang w:val="zh_CN" w:bidi="zh_CN"/>
        </w:rPr>
      </w:r>
      <w:r>
        <w:rPr>
          <w:lang w:val="zh_CN" w:bidi="zh_CN"/>
        </w:rPr>
        <w:t>基第利人；《思》革德尔人</w:t>
      </w:r>
      <w:r>
        <w:rPr>
          <w:lang w:val="zh_CN" w:bidi="zh_CN"/>
        </w:rPr>
        <w:t xml:space="preserve"> </w:t>
      </w:r>
      <w:r>
        <w:rPr>
          <w:lang w:val="zh_CN" w:bidi="zh_CN"/>
        </w:rPr>
        <w:t>＝</w:t>
      </w:r>
      <w:r>
        <w:rPr>
          <w:lang w:val="zh_CN" w:bidi="zh_CN"/>
        </w:rPr>
        <w:t>基德</w:t>
      </w:r>
      <w:r>
        <w:rPr>
          <w:lang w:val="zh_CN" w:bidi="zh_CN"/>
        </w:rPr>
        <w:t>、</w:t>
      </w:r>
      <w:r>
        <w:rPr>
          <w:lang w:val="zh_CN" w:bidi="zh_CN"/>
        </w:rPr>
        <w:t>伯‧迦得</w:t>
      </w:r>
      <w:r>
        <w:rPr>
          <w:lang w:val="zh_CN" w:bidi="zh_CN"/>
        </w:rPr>
        <w:t>的居民</w:t>
      </w:r>
    </w:p>
    <w:p>
      <w:pPr/>
      <w:r>
        <w:rPr>
          <w:lang w:val="zh_CN" w:bidi="zh_CN"/>
        </w:rPr>
      </w:r>
      <w:r>
        <w:rPr>
          <w:lang w:val="zh_CN" w:bidi="zh_CN"/>
        </w:rPr>
        <w:t>1CH 27:28</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גְּדֶרֶת</w:t>
      </w:r>
      <w:r>
        <w:rPr>
          <w:lang w:val="zh_CN" w:bidi="zh_CN"/>
        </w:rPr>
      </w:r>
    </w:p>
    <w:p>
      <w:pPr>
        <w:pStyle w:val="Heading1"/>
      </w:pPr>
      <w:r>
        <w:rPr>
          <w:lang w:val="zh_CN" w:bidi="zh_CN"/>
        </w:rPr>
        <w:t>גְּדֶרֶת</w:t>
      </w:r>
    </w:p>
    <w:p>
      <w:pPr/>
      <w:r>
        <w:rPr>
          <w:lang w:val="zh_CN" w:bidi="zh_CN"/>
        </w:rPr>
      </w:r>
      <w:r>
        <w:rPr>
          <w:lang w:val="zh_CN" w:bidi="zh_CN"/>
        </w:rPr>
        <w:t>גְּדֶרֶת</w:t>
      </w:r>
      <w:r>
        <w:rPr>
          <w:lang w:val="zh_CN" w:bidi="zh_CN"/>
        </w:rPr>
        <w:t xml:space="preserve"> (</w:t>
      </w:r>
      <w:r>
        <w:rPr>
          <w:lang w:val="zh_CN" w:bidi="zh_CN"/>
        </w:rPr>
        <w:t>H1448b</w:t>
      </w:r>
      <w:r>
        <w:rPr>
          <w:lang w:val="zh_CN" w:bidi="zh_CN"/>
        </w:rPr>
        <w:t>)</w:t>
      </w:r>
    </w:p>
    <w:p>
      <w:pPr/>
      <w:r>
        <w:rPr>
          <w:lang w:val="zh_CN" w:bidi="zh_CN"/>
        </w:rPr>
      </w:r>
      <w:r>
        <w:rPr>
          <w:lang w:val="zh_CN" w:bidi="zh_CN"/>
        </w:rPr>
        <w:t xml:space="preserve">noun f · </w:t>
      </w:r>
      <w:r>
        <w:rPr>
          <w:lang w:val="zh_CN" w:bidi="zh_CN"/>
        </w:rPr>
        <w:t>גדר</w:t>
      </w:r>
    </w:p>
    <w:p>
      <w:pPr/>
      <w:r>
        <w:rPr>
          <w:lang w:val="zh_CN" w:bidi="zh_CN"/>
        </w:rPr>
      </w:r>
    </w:p>
    <w:p>
      <w:pPr/>
      <w:r>
        <w:rPr>
          <w:lang w:val="zh_CN" w:bidi="zh_CN"/>
        </w:rPr>
      </w:r>
      <w:r>
        <w:rPr>
          <w:lang w:val="zh_CN" w:bidi="zh_CN"/>
        </w:rPr>
        <w:t>墙</w:t>
      </w:r>
      <w:r>
        <w:rPr>
          <w:lang w:val="zh_CN" w:bidi="zh_CN"/>
        </w:rPr>
        <w:t xml:space="preserve"> </w:t>
      </w:r>
      <w:r>
        <w:rPr>
          <w:lang w:val="zh_CN" w:bidi="zh_CN"/>
        </w:rPr>
        <w:t>＝连续的垂直结构，通常由天然石头砌成，用来围合或分割一块土地</w:t>
      </w:r>
    </w:p>
    <w:p>
      <w:pPr/>
      <w:r>
        <w:rPr>
          <w:lang w:val="zh_CN" w:bidi="zh_CN"/>
        </w:rPr>
      </w:r>
      <w:r>
        <w:rPr>
          <w:lang w:val="zh_CN" w:bidi="zh_CN"/>
        </w:rPr>
        <w:t>EZK 42:12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גְּדֵרָתִי</w:t>
      </w:r>
      <w:r>
        <w:rPr>
          <w:lang w:val="zh_CN" w:bidi="zh_CN"/>
        </w:rPr>
      </w:r>
    </w:p>
    <w:p>
      <w:pPr>
        <w:pStyle w:val="Heading1"/>
      </w:pPr>
      <w:r>
        <w:rPr>
          <w:lang w:val="zh_CN" w:bidi="zh_CN"/>
        </w:rPr>
        <w:t>גְּדֵרָתִי</w:t>
      </w:r>
    </w:p>
    <w:p>
      <w:pPr/>
      <w:r>
        <w:rPr>
          <w:lang w:val="zh_CN" w:bidi="zh_CN"/>
        </w:rPr>
      </w:r>
      <w:r>
        <w:rPr>
          <w:lang w:val="zh_CN" w:bidi="zh_CN"/>
        </w:rPr>
        <w:t>גְּדֵרָתִי</w:t>
      </w:r>
      <w:r>
        <w:rPr>
          <w:lang w:val="zh_CN" w:bidi="zh_CN"/>
        </w:rPr>
        <w:t xml:space="preserve"> (</w:t>
      </w:r>
      <w:r>
        <w:rPr>
          <w:lang w:val="zh_CN" w:bidi="zh_CN"/>
        </w:rPr>
        <w:t>H1452</w:t>
      </w:r>
      <w:r>
        <w:rPr>
          <w:lang w:val="zh_CN" w:bidi="zh_CN"/>
        </w:rPr>
        <w:t>)</w:t>
      </w:r>
    </w:p>
    <w:p>
      <w:pPr/>
      <w:r>
        <w:rPr>
          <w:lang w:val="zh_CN" w:bidi="zh_CN"/>
        </w:rPr>
      </w:r>
      <w:r>
        <w:rPr>
          <w:lang w:val="zh_CN" w:bidi="zh_CN"/>
        </w:rPr>
        <w:t xml:space="preserve">adj · </w:t>
      </w:r>
      <w:r>
        <w:rPr>
          <w:lang w:val="zh_CN" w:bidi="zh_CN"/>
        </w:rPr>
        <w:t>גְּדֵרָה</w:t>
      </w:r>
    </w:p>
    <w:p>
      <w:pPr/>
      <w:r>
        <w:rPr>
          <w:lang w:val="zh_CN" w:bidi="zh_CN"/>
        </w:rPr>
      </w:r>
    </w:p>
    <w:p>
      <w:pPr/>
      <w:r>
        <w:rPr>
          <w:lang w:val="zh_CN" w:bidi="zh_CN"/>
        </w:rPr>
      </w:r>
      <w:r>
        <w:rPr>
          <w:lang w:val="zh_CN" w:bidi="zh_CN"/>
        </w:rPr>
        <w:t>基底拉人，《思》革德尔人</w:t>
      </w:r>
      <w:r>
        <w:rPr>
          <w:lang w:val="zh_CN" w:bidi="zh_CN"/>
        </w:rPr>
        <w:t xml:space="preserve"> </w:t>
      </w:r>
      <w:r>
        <w:rPr>
          <w:lang w:val="zh_CN" w:bidi="zh_CN"/>
        </w:rPr>
        <w:t>＝</w:t>
      </w:r>
      <w:r>
        <w:rPr>
          <w:lang w:val="zh_CN" w:bidi="zh_CN"/>
        </w:rPr>
        <w:t>基底拉</w:t>
      </w:r>
      <w:r>
        <w:rPr>
          <w:lang w:val="zh_CN" w:bidi="zh_CN"/>
        </w:rPr>
        <w:t>的居民</w:t>
      </w:r>
    </w:p>
    <w:p>
      <w:pPr/>
      <w:r>
        <w:rPr>
          <w:lang w:val="zh_CN" w:bidi="zh_CN"/>
        </w:rPr>
      </w:r>
      <w:r>
        <w:rPr>
          <w:lang w:val="zh_CN" w:bidi="zh_CN"/>
        </w:rPr>
        <w:t>1CH 12:5</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גְּדֵרֹתַיִם</w:t>
      </w:r>
      <w:r>
        <w:rPr>
          <w:lang w:val="zh_CN" w:bidi="zh_CN"/>
        </w:rPr>
      </w:r>
    </w:p>
    <w:p>
      <w:pPr>
        <w:pStyle w:val="Heading1"/>
      </w:pPr>
      <w:r>
        <w:rPr>
          <w:lang w:val="zh_CN" w:bidi="zh_CN"/>
        </w:rPr>
        <w:t>גְּדֵרֹתַיִם</w:t>
      </w:r>
    </w:p>
    <w:p>
      <w:pPr/>
      <w:r>
        <w:rPr>
          <w:lang w:val="zh_CN" w:bidi="zh_CN"/>
        </w:rPr>
      </w:r>
      <w:r>
        <w:rPr>
          <w:lang w:val="zh_CN" w:bidi="zh_CN"/>
        </w:rPr>
        <w:t>גְּדֵרֹתַיִם</w:t>
      </w:r>
      <w:r>
        <w:rPr>
          <w:lang w:val="zh_CN" w:bidi="zh_CN"/>
        </w:rPr>
        <w:t xml:space="preserve"> (</w:t>
      </w:r>
      <w:r>
        <w:rPr>
          <w:lang w:val="zh_CN" w:bidi="zh_CN"/>
        </w:rPr>
        <w:t>H1453</w:t>
      </w:r>
      <w:r>
        <w:rPr>
          <w:lang w:val="zh_CN" w:bidi="zh_CN"/>
        </w:rPr>
        <w:t xml:space="preserve">) — </w:t>
      </w:r>
      <w:r>
        <w:rPr>
          <w:lang w:val="zh_CN" w:bidi="zh_CN"/>
        </w:rPr>
        <w:t>גְּדֵרֹתָיִם</w:t>
      </w:r>
    </w:p>
    <w:p>
      <w:pPr/>
      <w:r>
        <w:rPr>
          <w:lang w:val="zh_CN" w:bidi="zh_CN"/>
        </w:rPr>
      </w:r>
      <w:r>
        <w:rPr>
          <w:lang w:val="zh_CN" w:bidi="zh_CN"/>
        </w:rPr>
        <w:t xml:space="preserve">name · </w:t>
      </w:r>
      <w:r>
        <w:rPr>
          <w:lang w:val="zh_CN" w:bidi="zh_CN"/>
        </w:rPr>
        <w:t>גדר</w:t>
      </w:r>
    </w:p>
    <w:p>
      <w:pPr/>
      <w:r>
        <w:rPr>
          <w:lang w:val="zh_CN" w:bidi="zh_CN"/>
        </w:rPr>
      </w:r>
    </w:p>
    <w:p>
      <w:pPr/>
      <w:r>
        <w:rPr>
          <w:lang w:val="zh_CN" w:bidi="zh_CN"/>
        </w:rPr>
      </w:r>
      <w:r>
        <w:rPr>
          <w:lang w:val="zh_CN" w:bidi="zh_CN"/>
        </w:rPr>
        <w:t>基底罗他音，《思》革德洛塔殷</w:t>
      </w:r>
      <w:r>
        <w:rPr>
          <w:lang w:val="zh_CN" w:bidi="zh_CN"/>
        </w:rPr>
        <w:t xml:space="preserve"> </w:t>
      </w:r>
      <w:r>
        <w:rPr>
          <w:lang w:val="zh_CN" w:bidi="zh_CN"/>
        </w:rPr>
        <w:t>＝城镇，可能就是</w:t>
      </w:r>
      <w:r>
        <w:rPr>
          <w:lang w:val="zh_CN" w:bidi="zh_CN"/>
        </w:rPr>
        <w:t>基底拉</w:t>
      </w:r>
      <w:r>
        <w:rPr>
          <w:lang w:val="zh_CN" w:bidi="zh_CN"/>
        </w:rPr>
        <w:t>；◄位于</w:t>
      </w:r>
      <w:r>
        <w:rPr>
          <w:lang w:val="zh_CN" w:bidi="zh_CN"/>
        </w:rPr>
        <w:t>山麓丘陵</w:t>
      </w:r>
      <w:r>
        <w:rPr>
          <w:lang w:val="zh_CN" w:bidi="zh_CN"/>
        </w:rPr>
        <w:t>；</w:t>
      </w:r>
      <w:r>
        <w:rPr>
          <w:lang w:val="zh_CN" w:bidi="zh_CN"/>
        </w:rPr>
        <w:t>犹大</w:t>
      </w:r>
      <w:r>
        <w:rPr>
          <w:lang w:val="zh_CN" w:bidi="zh_CN"/>
        </w:rPr>
        <w:t>支派的地域</w:t>
      </w:r>
    </w:p>
    <w:p>
      <w:pPr/>
      <w:r>
        <w:rPr>
          <w:lang w:val="zh_CN" w:bidi="zh_CN"/>
        </w:rPr>
      </w:r>
      <w:r>
        <w:rPr>
          <w:lang w:val="zh_CN" w:bidi="zh_CN"/>
        </w:rPr>
        <w:t>JOS 15:36</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גהה</w:t>
      </w:r>
      <w:r>
        <w:rPr>
          <w:lang w:val="zh_CN" w:bidi="zh_CN"/>
        </w:rPr>
      </w:r>
    </w:p>
    <w:p>
      <w:pPr>
        <w:pStyle w:val="Heading1"/>
      </w:pPr>
      <w:r>
        <w:rPr>
          <w:lang w:val="zh_CN" w:bidi="zh_CN"/>
        </w:rPr>
        <w:t>גהה</w:t>
      </w:r>
    </w:p>
    <w:p>
      <w:pPr/>
      <w:r>
        <w:rPr>
          <w:lang w:val="zh_CN" w:bidi="zh_CN"/>
        </w:rPr>
      </w:r>
      <w:r>
        <w:rPr>
          <w:lang w:val="zh_CN" w:bidi="zh_CN"/>
        </w:rPr>
        <w:t>גהה</w:t>
      </w:r>
      <w:r>
        <w:rPr>
          <w:lang w:val="zh_CN" w:bidi="zh_CN"/>
        </w:rPr>
        <w:t xml:space="preserve"> (</w:t>
      </w:r>
      <w:r>
        <w:rPr>
          <w:lang w:val="zh_CN" w:bidi="zh_CN"/>
        </w:rPr>
        <w:t>H1455</w:t>
      </w:r>
      <w:r>
        <w:rPr>
          <w:lang w:val="zh_CN" w:bidi="zh_CN"/>
        </w:rPr>
        <w:t>)</w:t>
      </w:r>
    </w:p>
    <w:p>
      <w:pPr/>
      <w:r>
        <w:rPr>
          <w:lang w:val="zh_CN" w:bidi="zh_CN"/>
        </w:rPr>
      </w:r>
      <w:r>
        <w:rPr>
          <w:lang w:val="zh_CN" w:bidi="zh_CN"/>
        </w:rPr>
        <w:t xml:space="preserve">verb · </w:t>
      </w:r>
      <w:r>
        <w:rPr>
          <w:lang w:val="zh_CN" w:bidi="zh_CN"/>
        </w:rPr>
        <w:t>גֵּהָה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רפא</w:t>
      </w:r>
    </w:p>
    <w:p>
      <w:pPr/>
      <w:r>
        <w:rPr>
          <w:lang w:val="zh_CN" w:bidi="zh_CN"/>
        </w:rPr>
      </w:r>
      <w:r>
        <w:rPr>
          <w:lang w:val="zh_CN" w:bidi="zh_CN"/>
        </w:rPr>
        <w:t>医治</w:t>
      </w:r>
      <w:r>
        <w:rPr>
          <w:lang w:val="zh_CN" w:bidi="zh_CN"/>
        </w:rPr>
        <w:t xml:space="preserve"> </w:t>
      </w:r>
      <w:r>
        <w:rPr>
          <w:lang w:val="zh_CN" w:bidi="zh_CN"/>
        </w:rPr>
        <w:t>＝使役过程，人使伤口愈合</w:t>
      </w:r>
    </w:p>
    <w:p>
      <w:pPr/>
      <w:r>
        <w:rPr>
          <w:lang w:val="zh_CN" w:bidi="zh_CN"/>
        </w:rPr>
      </w:r>
      <w:r>
        <w:rPr>
          <w:lang w:val="zh_CN" w:bidi="zh_CN"/>
        </w:rPr>
        <w:t>HOS 5:13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גֵּהָה</w:t>
      </w:r>
      <w:r>
        <w:rPr>
          <w:lang w:val="zh_CN" w:bidi="zh_CN"/>
        </w:rPr>
      </w:r>
    </w:p>
    <w:p>
      <w:pPr>
        <w:pStyle w:val="Heading1"/>
      </w:pPr>
      <w:r>
        <w:rPr>
          <w:lang w:val="zh_CN" w:bidi="zh_CN"/>
        </w:rPr>
        <w:t>גֵּהָה</w:t>
      </w:r>
    </w:p>
    <w:p>
      <w:pPr/>
      <w:r>
        <w:rPr>
          <w:lang w:val="zh_CN" w:bidi="zh_CN"/>
        </w:rPr>
      </w:r>
      <w:r>
        <w:rPr>
          <w:lang w:val="zh_CN" w:bidi="zh_CN"/>
        </w:rPr>
        <w:t>גֵּהָה</w:t>
      </w:r>
      <w:r>
        <w:rPr>
          <w:lang w:val="zh_CN" w:bidi="zh_CN"/>
        </w:rPr>
        <w:t xml:space="preserve"> (</w:t>
      </w:r>
      <w:r>
        <w:rPr>
          <w:lang w:val="zh_CN" w:bidi="zh_CN"/>
        </w:rPr>
        <w:t>H1456</w:t>
      </w:r>
      <w:r>
        <w:rPr>
          <w:lang w:val="zh_CN" w:bidi="zh_CN"/>
        </w:rPr>
        <w:t>)</w:t>
      </w:r>
    </w:p>
    <w:p>
      <w:pPr/>
      <w:r>
        <w:rPr>
          <w:lang w:val="zh_CN" w:bidi="zh_CN"/>
        </w:rPr>
      </w:r>
      <w:r>
        <w:rPr>
          <w:lang w:val="zh_CN" w:bidi="zh_CN"/>
        </w:rPr>
        <w:t xml:space="preserve">noun f · </w:t>
      </w:r>
      <w:r>
        <w:rPr>
          <w:lang w:val="zh_CN" w:bidi="zh_CN"/>
        </w:rPr>
        <w:t>גהה</w:t>
      </w:r>
    </w:p>
    <w:p>
      <w:pPr/>
      <w:r>
        <w:rPr>
          <w:lang w:val="zh_CN" w:bidi="zh_CN"/>
        </w:rPr>
      </w:r>
    </w:p>
    <w:p>
      <w:pPr/>
      <w:r>
        <w:rPr>
          <w:lang w:val="zh_CN" w:bidi="zh_CN"/>
        </w:rPr>
      </w:r>
      <w:r>
        <w:rPr>
          <w:lang w:val="zh_CN" w:bidi="zh_CN"/>
        </w:rPr>
        <w:t>健康</w:t>
      </w:r>
      <w:r>
        <w:rPr>
          <w:lang w:val="zh_CN" w:bidi="zh_CN"/>
        </w:rPr>
        <w:t xml:space="preserve"> </w:t>
      </w:r>
      <w:r>
        <w:rPr>
          <w:lang w:val="zh_CN" w:bidi="zh_CN"/>
        </w:rPr>
        <w:t>＝状态，某人身体健康</w:t>
      </w:r>
    </w:p>
    <w:p>
      <w:pPr/>
      <w:r>
        <w:rPr>
          <w:lang w:val="zh_CN" w:bidi="zh_CN"/>
        </w:rPr>
      </w:r>
      <w:r>
        <w:rPr>
          <w:lang w:val="zh_CN" w:bidi="zh_CN"/>
        </w:rPr>
        <w:t>PRO 17:22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גהר</w:t>
      </w:r>
      <w:r>
        <w:rPr>
          <w:lang w:val="zh_CN" w:bidi="zh_CN"/>
        </w:rPr>
      </w:r>
    </w:p>
    <w:p>
      <w:pPr>
        <w:pStyle w:val="Heading1"/>
      </w:pPr>
      <w:r>
        <w:rPr>
          <w:lang w:val="zh_CN" w:bidi="zh_CN"/>
        </w:rPr>
        <w:t>גהר</w:t>
      </w:r>
    </w:p>
    <w:p>
      <w:pPr/>
      <w:r>
        <w:rPr>
          <w:lang w:val="zh_CN" w:bidi="zh_CN"/>
        </w:rPr>
      </w:r>
      <w:r>
        <w:rPr>
          <w:lang w:val="zh_CN" w:bidi="zh_CN"/>
        </w:rPr>
        <w:t>גהר</w:t>
      </w:r>
      <w:r>
        <w:rPr>
          <w:lang w:val="zh_CN" w:bidi="zh_CN"/>
        </w:rPr>
        <w:t xml:space="preserve"> (</w:t>
      </w:r>
      <w:r>
        <w:rPr>
          <w:lang w:val="zh_CN" w:bidi="zh_CN"/>
        </w:rPr>
        <w:t>H1457</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屈身；伏；弯腰，俯身</w:t>
      </w:r>
      <w:r>
        <w:rPr>
          <w:lang w:val="zh_CN" w:bidi="zh_CN"/>
        </w:rPr>
        <w:t xml:space="preserve"> </w:t>
      </w:r>
      <w:r>
        <w:rPr>
          <w:lang w:val="zh_CN" w:bidi="zh_CN"/>
        </w:rPr>
        <w:t>＝动作，人采取一个姿势，就是弯曲膝盖、上半身向前或向下</w:t>
      </w:r>
    </w:p>
    <w:p>
      <w:pPr/>
      <w:r>
        <w:rPr>
          <w:lang w:val="zh_CN" w:bidi="zh_CN"/>
        </w:rPr>
      </w:r>
      <w:r>
        <w:rPr>
          <w:lang w:val="zh_CN" w:bidi="zh_CN"/>
        </w:rPr>
        <w:t>1KI 18:42</w:t>
      </w:r>
      <w:r>
        <w:rPr>
          <w:lang w:val="zh_CN" w:bidi="zh_CN"/>
        </w:rPr>
        <w:t xml:space="preserve"> · </w:t>
      </w:r>
      <w:r>
        <w:rPr>
          <w:lang w:val="zh_CN" w:bidi="zh_CN"/>
        </w:rPr>
        <w:t>2KI 4:34</w:t>
      </w:r>
      <w:r>
        <w:rPr>
          <w:lang w:val="zh_CN" w:bidi="zh_CN"/>
        </w:rPr>
        <w:t xml:space="preserve"> · </w:t>
      </w:r>
      <w:r>
        <w:rPr>
          <w:lang w:val="zh_CN" w:bidi="zh_CN"/>
        </w:rPr>
        <w:t>2KI 4:35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w:t>
      </w:r>
      <w:r>
        <w:rPr>
          <w:lang w:val="zh_CN" w:bidi="zh_CN"/>
        </w:rPr>
      </w:r>
    </w:p>
    <w:p>
      <w:pPr>
        <w:pStyle w:val="Heading1"/>
      </w:pPr>
      <w:r>
        <w:rPr>
          <w:lang w:val="zh_CN" w:bidi="zh_CN"/>
        </w:rPr>
        <w:t>גֵּו</w:t>
      </w:r>
    </w:p>
    <w:p>
      <w:pPr/>
      <w:r>
        <w:rPr>
          <w:lang w:val="zh_CN" w:bidi="zh_CN"/>
        </w:rPr>
      </w:r>
      <w:r>
        <w:rPr>
          <w:lang w:val="zh_CN" w:bidi="zh_CN"/>
        </w:rPr>
        <w:t>גֵּו</w:t>
      </w:r>
      <w:r>
        <w:rPr>
          <w:lang w:val="zh_CN" w:bidi="zh_CN"/>
        </w:rPr>
        <w:t xml:space="preserve"> (</w:t>
      </w:r>
      <w:r>
        <w:rPr>
          <w:lang w:val="zh_CN" w:bidi="zh_CN"/>
        </w:rPr>
        <w:t>H1460</w:t>
      </w:r>
      <w:r>
        <w:rPr>
          <w:lang w:val="zh_CN" w:bidi="zh_CN"/>
        </w:rPr>
        <w:t>)</w:t>
      </w:r>
    </w:p>
    <w:p>
      <w:pPr/>
      <w:r>
        <w:rPr>
          <w:lang w:val="zh_CN" w:bidi="zh_CN"/>
        </w:rPr>
      </w:r>
      <w:r>
        <w:rPr>
          <w:lang w:val="zh_CN" w:bidi="zh_CN"/>
        </w:rPr>
        <w:t xml:space="preserve">noun m · </w:t>
      </w:r>
      <w:r>
        <w:rPr>
          <w:lang w:val="zh_CN" w:bidi="zh_CN"/>
        </w:rPr>
        <w:t>גַּו</w:t>
      </w:r>
      <w:r>
        <w:rPr>
          <w:lang w:val="zh_CN" w:bidi="zh_CN"/>
        </w:rPr>
        <w:t xml:space="preserve"> · </w:t>
      </w:r>
      <w:r>
        <w:rPr>
          <w:lang w:val="zh_CN" w:bidi="zh_CN"/>
        </w:rPr>
        <w:t>גֵּוָה</w:t>
      </w:r>
    </w:p>
    <w:p>
      <w:pPr/>
      <w:r>
        <w:rPr>
          <w:lang w:val="zh_CN" w:bidi="zh_CN"/>
        </w:rPr>
      </w:r>
    </w:p>
    <w:p>
      <w:pPr/>
      <w:r>
        <w:rPr>
          <w:lang w:val="zh_CN" w:bidi="zh_CN"/>
        </w:rPr>
      </w:r>
      <w:r>
        <w:rPr>
          <w:lang w:val="zh_CN" w:bidi="zh_CN"/>
        </w:rPr>
        <w:t>背</w:t>
      </w:r>
      <w:r>
        <w:rPr>
          <w:lang w:val="zh_CN" w:bidi="zh_CN"/>
        </w:rPr>
        <w:t xml:space="preserve"> </w:t>
      </w:r>
      <w:r>
        <w:rPr>
          <w:lang w:val="zh_CN" w:bidi="zh_CN"/>
        </w:rPr>
        <w:t>＝人体的后部，尤指从颈部到臀部的部分</w:t>
      </w:r>
    </w:p>
    <w:p>
      <w:pPr/>
      <w:r>
        <w:rPr>
          <w:lang w:val="zh_CN" w:bidi="zh_CN"/>
        </w:rPr>
      </w:r>
      <w:r>
        <w:rPr>
          <w:lang w:val="zh_CN" w:bidi="zh_CN"/>
        </w:rPr>
        <w:t>PRO 10:13</w:t>
      </w:r>
      <w:r>
        <w:rPr>
          <w:lang w:val="zh_CN" w:bidi="zh_CN"/>
        </w:rPr>
        <w:t xml:space="preserve"> · </w:t>
      </w:r>
      <w:r>
        <w:rPr>
          <w:lang w:val="zh_CN" w:bidi="zh_CN"/>
        </w:rPr>
        <w:t>PRO 19:29</w:t>
      </w:r>
      <w:r>
        <w:rPr>
          <w:lang w:val="zh_CN" w:bidi="zh_CN"/>
        </w:rPr>
        <w:t xml:space="preserve"> · </w:t>
      </w:r>
      <w:r>
        <w:rPr>
          <w:lang w:val="zh_CN" w:bidi="zh_CN"/>
        </w:rPr>
        <w:t>PRO 26:3</w:t>
      </w:r>
      <w:r>
        <w:rPr>
          <w:lang w:val="zh_CN" w:bidi="zh_CN"/>
        </w:rPr>
        <w:t xml:space="preserve"> · </w:t>
      </w:r>
      <w:r>
        <w:rPr>
          <w:lang w:val="zh_CN" w:bidi="zh_CN"/>
        </w:rPr>
        <w:t>ISA 50:6</w:t>
      </w:r>
      <w:r>
        <w:rPr>
          <w:lang w:val="zh_CN" w:bidi="zh_CN"/>
        </w:rPr>
        <w:t xml:space="preserve"> · </w:t>
      </w:r>
      <w:r>
        <w:rPr>
          <w:lang w:val="zh_CN" w:bidi="zh_CN"/>
        </w:rPr>
        <w:t>ISA 51:23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שׁלך אַחֲרֵי גֵּו</w:t>
      </w:r>
    </w:p>
    <w:p>
      <w:pPr/>
      <w:r>
        <w:rPr>
          <w:lang w:val="zh_CN" w:bidi="zh_CN"/>
        </w:rPr>
      </w:r>
      <w:r>
        <w:rPr>
          <w:lang w:val="zh_CN" w:bidi="zh_CN"/>
        </w:rPr>
        <w:t>扔在（某人的）背后</w:t>
      </w:r>
      <w:r>
        <w:rPr>
          <w:lang w:val="zh_CN" w:bidi="zh_CN"/>
        </w:rPr>
        <w:t xml:space="preserve"> </w:t>
      </w:r>
      <w:r>
        <w:rPr>
          <w:lang w:val="zh_CN" w:bidi="zh_CN"/>
        </w:rPr>
        <w:t>字面意思：扔到（某人的）背后；因此：＝动作，某人决定不追究他人的坏行为，就好像不在意地把那行为抛到背后</w:t>
      </w:r>
    </w:p>
    <w:p>
      <w:pPr/>
      <w:r>
        <w:rPr>
          <w:lang w:val="zh_CN" w:bidi="zh_CN"/>
        </w:rPr>
      </w:r>
      <w:r>
        <w:rPr>
          <w:lang w:val="zh_CN" w:bidi="zh_CN"/>
        </w:rPr>
        <w:t>ISA 38:17</w:t>
      </w:r>
    </w:p>
    <w:p>
      <w:pPr/>
      <w:r>
        <w:rPr>
          <w:lang w:val="zh_CN" w:bidi="zh_CN"/>
        </w:rPr>
      </w:r>
      <w:r>
        <w:rPr>
          <w:lang w:val="zh_CN" w:bidi="zh_CN"/>
        </w:rPr>
        <w:t>noun m</w:t>
      </w:r>
    </w:p>
    <w:p>
      <w:pPr/>
      <w:r>
        <w:rPr>
          <w:lang w:val="zh_CN" w:bidi="zh_CN"/>
        </w:rPr>
      </w:r>
    </w:p>
    <w:p>
      <w:pPr/>
      <w:r>
        <w:rPr>
          <w:lang w:val="zh_CN" w:bidi="zh_CN"/>
        </w:rPr>
      </w:r>
      <w:r>
        <w:rPr>
          <w:lang w:val="zh_CN" w:bidi="zh_CN"/>
        </w:rPr>
        <w:t>社会；社群</w:t>
      </w:r>
      <w:r>
        <w:rPr>
          <w:lang w:val="zh_CN" w:bidi="zh_CN"/>
        </w:rPr>
        <w:t xml:space="preserve"> </w:t>
      </w:r>
      <w:r>
        <w:rPr>
          <w:lang w:val="zh_CN" w:bidi="zh_CN"/>
        </w:rPr>
        <w:t>＝一群人一同生活在或多或少有秩序的社区中</w:t>
      </w:r>
    </w:p>
    <w:p>
      <w:pPr/>
      <w:r>
        <w:rPr>
          <w:lang w:val="zh_CN" w:bidi="zh_CN"/>
        </w:rPr>
      </w:r>
      <w:r>
        <w:rPr>
          <w:lang w:val="zh_CN" w:bidi="zh_CN"/>
        </w:rPr>
        <w:t>JOB 30:5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w:t>
      </w:r>
      <w:r>
        <w:rPr>
          <w:lang w:val="zh_CN" w:bidi="zh_CN"/>
        </w:rPr>
      </w:r>
    </w:p>
    <w:p>
      <w:pPr>
        <w:pStyle w:val="Heading1"/>
      </w:pPr>
      <w:r>
        <w:rPr>
          <w:lang w:val="zh_CN" w:bidi="zh_CN"/>
        </w:rPr>
        <w:t>גַּו</w:t>
      </w:r>
    </w:p>
    <w:p>
      <w:pPr/>
      <w:r>
        <w:rPr>
          <w:lang w:val="zh_CN" w:bidi="zh_CN"/>
        </w:rPr>
      </w:r>
      <w:r>
        <w:rPr>
          <w:lang w:val="zh_CN" w:bidi="zh_CN"/>
        </w:rPr>
        <w:t>גַּו</w:t>
      </w:r>
      <w:r>
        <w:rPr>
          <w:lang w:val="zh_CN" w:bidi="zh_CN"/>
        </w:rPr>
        <w:t xml:space="preserve"> (</w:t>
      </w:r>
      <w:r>
        <w:rPr>
          <w:lang w:val="zh_CN" w:bidi="zh_CN"/>
        </w:rPr>
        <w:t>H1458</w:t>
      </w:r>
      <w:r>
        <w:rPr>
          <w:lang w:val="zh_CN" w:bidi="zh_CN"/>
        </w:rPr>
        <w:t>)</w:t>
      </w:r>
    </w:p>
    <w:p>
      <w:pPr/>
      <w:r>
        <w:rPr>
          <w:lang w:val="zh_CN" w:bidi="zh_CN"/>
        </w:rPr>
      </w:r>
      <w:r>
        <w:rPr>
          <w:lang w:val="zh_CN" w:bidi="zh_CN"/>
        </w:rPr>
        <w:t xml:space="preserve">noun m · </w:t>
      </w:r>
      <w:r>
        <w:rPr>
          <w:lang w:val="zh_CN" w:bidi="zh_CN"/>
        </w:rPr>
        <w:t>גֵּו</w:t>
      </w:r>
      <w:r>
        <w:rPr>
          <w:lang w:val="zh_CN" w:bidi="zh_CN"/>
        </w:rPr>
        <w:t xml:space="preserve"> · </w:t>
      </w:r>
      <w:r>
        <w:rPr>
          <w:lang w:val="zh_CN" w:bidi="zh_CN"/>
        </w:rPr>
        <w:t>גֵּוָה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שׁלך אַחֲרֵי גַּו</w:t>
      </w:r>
    </w:p>
    <w:p>
      <w:pPr/>
      <w:r>
        <w:rPr>
          <w:lang w:val="zh_CN" w:bidi="zh_CN"/>
        </w:rPr>
      </w:r>
      <w:r>
        <w:rPr>
          <w:lang w:val="zh_CN" w:bidi="zh_CN"/>
        </w:rPr>
        <w:t>丢在背后</w:t>
      </w:r>
      <w:r>
        <w:rPr>
          <w:lang w:val="zh_CN" w:bidi="zh_CN"/>
        </w:rPr>
        <w:t xml:space="preserve"> </w:t>
      </w:r>
      <w:r>
        <w:rPr>
          <w:lang w:val="zh_CN" w:bidi="zh_CN"/>
        </w:rPr>
        <w:t>字面意思：扔到（某人的）背后；因此：＝状态，某人认为一个人、神明或制度没有甚么价值，就好像它是可以被随便扔到背后的东西</w:t>
      </w:r>
    </w:p>
    <w:p>
      <w:pPr/>
      <w:r>
        <w:rPr>
          <w:lang w:val="zh_CN" w:bidi="zh_CN"/>
        </w:rPr>
      </w:r>
      <w:r>
        <w:rPr>
          <w:lang w:val="zh_CN" w:bidi="zh_CN"/>
        </w:rPr>
        <w:t>1KI 14:9</w:t>
      </w:r>
      <w:r>
        <w:rPr>
          <w:lang w:val="zh_CN" w:bidi="zh_CN"/>
        </w:rPr>
        <w:t xml:space="preserve"> · </w:t>
      </w:r>
      <w:r>
        <w:rPr>
          <w:lang w:val="zh_CN" w:bidi="zh_CN"/>
        </w:rPr>
        <w:t>NEH 9:26</w:t>
      </w:r>
      <w:r>
        <w:rPr>
          <w:lang w:val="zh_CN" w:bidi="zh_CN"/>
        </w:rPr>
        <w:t xml:space="preserve"> · </w:t>
      </w:r>
      <w:r>
        <w:rPr>
          <w:lang w:val="zh_CN" w:bidi="zh_CN"/>
        </w:rPr>
        <w:t>EZK 23:35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גֹּוא</w:t>
      </w:r>
      <w:r>
        <w:rPr>
          <w:lang w:val="zh_CN" w:bidi="zh_CN"/>
        </w:rPr>
      </w:r>
    </w:p>
    <w:p>
      <w:pPr>
        <w:pStyle w:val="Heading1"/>
      </w:pPr>
      <w:r>
        <w:rPr>
          <w:lang w:val="zh_CN" w:bidi="zh_CN"/>
        </w:rPr>
        <w:t>גֹּוא</w:t>
      </w:r>
    </w:p>
    <w:p>
      <w:pPr/>
      <w:r>
        <w:rPr>
          <w:lang w:val="zh_CN" w:bidi="zh_CN"/>
        </w:rPr>
      </w:r>
      <w:r>
        <w:rPr>
          <w:lang w:val="zh_CN" w:bidi="zh_CN"/>
        </w:rPr>
        <w:t>גֹּוא</w:t>
      </w:r>
      <w:r>
        <w:rPr>
          <w:lang w:val="zh_CN" w:bidi="zh_CN"/>
        </w:rPr>
        <w:t xml:space="preserve"> (</w:t>
      </w:r>
      <w:r>
        <w:rPr>
          <w:lang w:val="zh_CN" w:bidi="zh_CN"/>
        </w:rPr>
        <w:t>A1459</w:t>
      </w:r>
      <w:r>
        <w:rPr>
          <w:lang w:val="zh_CN" w:bidi="zh_CN"/>
        </w:rPr>
        <w:t xml:space="preserve">) — </w:t>
      </w:r>
      <w:r>
        <w:rPr>
          <w:lang w:val="zh_CN" w:bidi="zh_CN"/>
        </w:rPr>
        <w:t>גֹּוא</w:t>
      </w:r>
    </w:p>
    <w:p>
      <w:pPr/>
      <w:r>
        <w:rPr>
          <w:lang w:val="zh_CN" w:bidi="zh_CN"/>
        </w:rPr>
      </w:r>
      <w:r>
        <w:rPr>
          <w:lang w:val="zh_CN" w:bidi="zh_CN"/>
        </w:rPr>
        <w:t>noun m</w:t>
      </w:r>
    </w:p>
    <w:p>
      <w:pPr/>
      <w:r>
        <w:rPr>
          <w:lang w:val="zh_CN" w:bidi="zh_CN"/>
        </w:rPr>
      </w:r>
    </w:p>
    <w:p>
      <w:pPr/>
      <w:r>
        <w:rPr>
          <w:lang w:val="zh_CN" w:bidi="zh_CN"/>
        </w:rPr>
      </w:r>
      <w:r>
        <w:rPr>
          <w:lang w:val="zh_CN" w:bidi="zh_CN"/>
        </w:rPr>
        <w:t>中间；内部；里面</w:t>
      </w:r>
      <w:r>
        <w:rPr>
          <w:lang w:val="zh_CN" w:bidi="zh_CN"/>
        </w:rPr>
        <w:t xml:space="preserve"> </w:t>
      </w:r>
      <w:r>
        <w:rPr>
          <w:lang w:val="zh_CN" w:bidi="zh_CN"/>
        </w:rPr>
        <w:t>＝指三维空间内的某个位置</w:t>
      </w:r>
    </w:p>
    <w:p>
      <w:pPr/>
      <w:r>
        <w:rPr>
          <w:lang w:val="zh_CN" w:bidi="zh_CN"/>
        </w:rPr>
      </w:r>
      <w:r>
        <w:rPr>
          <w:lang w:val="zh_CN" w:bidi="zh_CN"/>
        </w:rPr>
        <w:t>EZR 4:15</w:t>
      </w:r>
      <w:r>
        <w:rPr>
          <w:lang w:val="zh_CN" w:bidi="zh_CN"/>
        </w:rPr>
        <w:t xml:space="preserve"> · </w:t>
      </w:r>
      <w:r>
        <w:rPr>
          <w:lang w:val="zh_CN" w:bidi="zh_CN"/>
        </w:rPr>
        <w:t>DAN 3:6</w:t>
      </w:r>
      <w:r>
        <w:rPr>
          <w:lang w:val="zh_CN" w:bidi="zh_CN"/>
        </w:rPr>
        <w:t xml:space="preserve"> · </w:t>
      </w:r>
      <w:r>
        <w:rPr>
          <w:lang w:val="zh_CN" w:bidi="zh_CN"/>
        </w:rPr>
        <w:t>DAN 3:11</w:t>
      </w:r>
      <w:r>
        <w:rPr>
          <w:lang w:val="zh_CN" w:bidi="zh_CN"/>
        </w:rPr>
        <w:t xml:space="preserve"> · </w:t>
      </w:r>
      <w:r>
        <w:rPr>
          <w:lang w:val="zh_CN" w:bidi="zh_CN"/>
        </w:rPr>
        <w:t>DAN 3:15</w:t>
      </w:r>
      <w:r>
        <w:rPr>
          <w:lang w:val="zh_CN" w:bidi="zh_CN"/>
        </w:rPr>
        <w:t xml:space="preserve"> · </w:t>
      </w:r>
      <w:r>
        <w:rPr>
          <w:lang w:val="zh_CN" w:bidi="zh_CN"/>
        </w:rPr>
        <w:t>DAN 3:21</w:t>
      </w:r>
      <w:r>
        <w:rPr>
          <w:lang w:val="zh_CN" w:bidi="zh_CN"/>
        </w:rPr>
        <w:t xml:space="preserve"> · </w:t>
      </w:r>
      <w:r>
        <w:rPr>
          <w:lang w:val="zh_CN" w:bidi="zh_CN"/>
        </w:rPr>
        <w:t>DAN 3:23</w:t>
      </w:r>
      <w:r>
        <w:rPr>
          <w:lang w:val="zh_CN" w:bidi="zh_CN"/>
        </w:rPr>
        <w:t xml:space="preserve"> · </w:t>
      </w:r>
      <w:r>
        <w:rPr>
          <w:lang w:val="zh_CN" w:bidi="zh_CN"/>
        </w:rPr>
        <w:t>DAN 3:24</w:t>
      </w:r>
      <w:r>
        <w:rPr>
          <w:lang w:val="zh_CN" w:bidi="zh_CN"/>
        </w:rPr>
        <w:t xml:space="preserve"> · </w:t>
      </w:r>
      <w:r>
        <w:rPr>
          <w:lang w:val="zh_CN" w:bidi="zh_CN"/>
        </w:rPr>
        <w:t>DAN 3:25</w:t>
      </w:r>
      <w:r>
        <w:rPr>
          <w:lang w:val="zh_CN" w:bidi="zh_CN"/>
        </w:rPr>
        <w:t xml:space="preserve"> · </w:t>
      </w:r>
      <w:r>
        <w:rPr>
          <w:lang w:val="zh_CN" w:bidi="zh_CN"/>
        </w:rPr>
        <w:t>DAN 3:26</w:t>
      </w:r>
      <w:r>
        <w:rPr>
          <w:lang w:val="zh_CN" w:bidi="zh_CN"/>
        </w:rPr>
        <w:t xml:space="preserve"> · </w:t>
      </w:r>
      <w:r>
        <w:rPr>
          <w:lang w:val="zh_CN" w:bidi="zh_CN"/>
        </w:rPr>
        <w:t>DAN 4:7</w:t>
      </w:r>
      <w:r>
        <w:rPr>
          <w:lang w:val="zh_CN" w:bidi="zh_CN"/>
        </w:rPr>
        <w:t xml:space="preserve"> · </w:t>
      </w:r>
      <w:r>
        <w:rPr>
          <w:lang w:val="zh_CN" w:bidi="zh_CN"/>
        </w:rPr>
        <w:t>DAN 7:15</w:t>
      </w:r>
    </w:p>
    <w:p>
      <w:pPr/>
      <w:r>
        <w:rPr>
          <w:lang w:val="zh_CN" w:bidi="zh_CN"/>
        </w:rPr>
      </w:r>
    </w:p>
    <w:p>
      <w:pPr/>
      <w:r>
        <w:rPr>
          <w:lang w:val="zh_CN" w:bidi="zh_CN"/>
        </w:rPr>
      </w:r>
      <w:r>
        <w:rPr>
          <w:lang w:val="zh_CN" w:bidi="zh_CN"/>
        </w:rPr>
        <w:t>里面</w:t>
      </w:r>
      <w:r>
        <w:rPr>
          <w:lang w:val="zh_CN" w:bidi="zh_CN"/>
        </w:rPr>
        <w:t xml:space="preserve"> </w:t>
      </w:r>
      <w:r>
        <w:rPr>
          <w:lang w:val="zh_CN" w:bidi="zh_CN"/>
        </w:rPr>
        <w:t>＝指书面文件中的某个位置</w:t>
      </w:r>
    </w:p>
    <w:p>
      <w:pPr/>
      <w:r>
        <w:rPr>
          <w:lang w:val="zh_CN" w:bidi="zh_CN"/>
        </w:rPr>
      </w:r>
      <w:r>
        <w:rPr>
          <w:lang w:val="zh_CN" w:bidi="zh_CN"/>
        </w:rPr>
        <w:t>EZR 5:7</w:t>
      </w:r>
      <w:r>
        <w:rPr>
          <w:lang w:val="zh_CN" w:bidi="zh_CN"/>
        </w:rPr>
        <w:t xml:space="preserve"> · </w:t>
      </w:r>
      <w:r>
        <w:rPr>
          <w:lang w:val="zh_CN" w:bidi="zh_CN"/>
        </w:rPr>
        <w:t>EZR 6:2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גֹּוב</w:t>
      </w:r>
      <w:r>
        <w:rPr>
          <w:lang w:val="zh_CN" w:bidi="zh_CN"/>
        </w:rPr>
      </w:r>
    </w:p>
    <w:p>
      <w:pPr>
        <w:pStyle w:val="Heading1"/>
      </w:pPr>
      <w:r>
        <w:rPr>
          <w:lang w:val="zh_CN" w:bidi="zh_CN"/>
        </w:rPr>
        <w:t>גֹּוב</w:t>
      </w:r>
    </w:p>
    <w:p>
      <w:pPr/>
      <w:r>
        <w:rPr>
          <w:lang w:val="zh_CN" w:bidi="zh_CN"/>
        </w:rPr>
      </w:r>
      <w:r>
        <w:rPr>
          <w:lang w:val="zh_CN" w:bidi="zh_CN"/>
        </w:rPr>
        <w:t>גֹּוב</w:t>
      </w:r>
      <w:r>
        <w:rPr>
          <w:lang w:val="zh_CN" w:bidi="zh_CN"/>
        </w:rPr>
        <w:t xml:space="preserve"> (</w:t>
      </w:r>
      <w:r>
        <w:rPr>
          <w:lang w:val="zh_CN" w:bidi="zh_CN"/>
        </w:rPr>
        <w:t>H1359</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גֶּזֶר‏</w:t>
      </w:r>
    </w:p>
    <w:p>
      <w:pPr/>
      <w:r>
        <w:rPr>
          <w:lang w:val="zh_CN" w:bidi="zh_CN"/>
        </w:rPr>
      </w:r>
      <w:r>
        <w:rPr>
          <w:lang w:val="zh_CN" w:bidi="zh_CN"/>
        </w:rPr>
        <w:t>歌伯，《思》哥布</w:t>
      </w:r>
      <w:r>
        <w:rPr>
          <w:lang w:val="zh_CN" w:bidi="zh_CN"/>
        </w:rPr>
        <w:t xml:space="preserve"> </w:t>
      </w:r>
      <w:r>
        <w:rPr>
          <w:lang w:val="zh_CN" w:bidi="zh_CN"/>
        </w:rPr>
        <w:t>＝城镇，可能就是</w:t>
      </w:r>
      <w:r>
        <w:rPr>
          <w:lang w:val="zh_CN" w:bidi="zh_CN"/>
        </w:rPr>
        <w:t>基色</w:t>
      </w:r>
      <w:r>
        <w:rPr>
          <w:lang w:val="zh_CN" w:bidi="zh_CN"/>
        </w:rPr>
        <w:t>；►</w:t>
      </w:r>
      <w:r>
        <w:rPr>
          <w:lang w:val="zh_CN" w:bidi="zh_CN"/>
        </w:rPr>
        <w:t>大卫</w:t>
      </w:r>
      <w:r>
        <w:rPr>
          <w:lang w:val="zh_CN" w:bidi="zh_CN"/>
        </w:rPr>
        <w:t>与</w:t>
      </w:r>
      <w:r>
        <w:rPr>
          <w:lang w:val="zh_CN" w:bidi="zh_CN"/>
        </w:rPr>
        <w:t>非利士人</w:t>
      </w:r>
      <w:r>
        <w:rPr>
          <w:lang w:val="zh_CN" w:bidi="zh_CN"/>
        </w:rPr>
        <w:t>打仗的地方</w:t>
      </w:r>
    </w:p>
    <w:p>
      <w:pPr/>
      <w:r>
        <w:rPr>
          <w:lang w:val="zh_CN" w:bidi="zh_CN"/>
        </w:rPr>
      </w:r>
      <w:r>
        <w:rPr>
          <w:lang w:val="zh_CN" w:bidi="zh_CN"/>
        </w:rPr>
        <w:t>2SA 21:18</w:t>
      </w:r>
      <w:r>
        <w:rPr>
          <w:lang w:val="zh_CN" w:bidi="zh_CN"/>
        </w:rPr>
        <w:t xml:space="preserve"> · </w:t>
      </w:r>
      <w:r>
        <w:rPr>
          <w:lang w:val="zh_CN" w:bidi="zh_CN"/>
        </w:rPr>
        <w:t>2SA 21:19</w:t>
      </w:r>
    </w:p>
    <w:p>
      <w:pPr/>
      <w:r>
        <w:rPr>
          <w:lang w:val="zh_CN" w:bidi="zh_CN"/>
        </w:rPr>
      </w:r>
      <w:r>
        <w:rPr>
          <w:lang w:val="zh_CN" w:bidi="zh_CN"/>
        </w:rPr>
        <w:t>noun m</w:t>
      </w:r>
    </w:p>
    <w:p>
      <w:pPr/>
      <w:r>
        <w:rPr>
          <w:lang w:val="zh_CN" w:bidi="zh_CN"/>
        </w:rPr>
      </w:r>
    </w:p>
    <w:p>
      <w:pPr/>
      <w:r>
        <w:rPr>
          <w:lang w:val="zh_CN" w:bidi="zh_CN"/>
        </w:rPr>
      </w:r>
      <w:r>
        <w:rPr>
          <w:lang w:val="zh_CN" w:bidi="zh_CN"/>
        </w:rPr>
        <w:t>蝗虫</w:t>
      </w:r>
      <w:r>
        <w:rPr>
          <w:lang w:val="zh_CN" w:bidi="zh_CN"/>
        </w:rPr>
        <w:t xml:space="preserve"> </w:t>
      </w:r>
      <w:r>
        <w:rPr>
          <w:lang w:val="zh_CN" w:bidi="zh_CN"/>
        </w:rPr>
        <w:t>＝六足的有翼昆虫，其特征为第三对脚长而发达，擅于跳跃；这类昆虫在某些时候会成群出动，从一个地方迁移到另一个地方并在那里聚居；其他时候它们单独或一小群地生活；◄拉丁语学名：Acrididae；►通常煮熟来吃，烹煮方法包括烘烤、烧烤、油炸或烤焙，有些地方的人也会生吃；洁净的动物，可以吃；≈与数量庞大关联</w:t>
      </w:r>
    </w:p>
    <w:p>
      <w:pPr/>
      <w:r>
        <w:rPr>
          <w:lang w:val="zh_CN" w:bidi="zh_CN"/>
        </w:rPr>
      </w:r>
      <w:r>
        <w:rPr>
          <w:lang w:val="zh_CN" w:bidi="zh_CN"/>
        </w:rPr>
        <w:t>NAM 3:17</w:t>
      </w:r>
      <w:r>
        <w:rPr>
          <w:lang w:val="zh_CN" w:bidi="zh_CN"/>
        </w:rPr>
        <w:t xml:space="preserve"> · </w:t>
      </w:r>
      <w:r>
        <w:rPr>
          <w:lang w:val="zh_CN" w:bidi="zh_CN"/>
        </w:rPr>
        <w:t>NAM 3:17</w:t>
      </w:r>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גֹּוג</w:t>
      </w:r>
      <w:r>
        <w:rPr>
          <w:lang w:val="zh_CN" w:bidi="zh_CN"/>
        </w:rPr>
      </w:r>
    </w:p>
    <w:p>
      <w:pPr>
        <w:pStyle w:val="Heading1"/>
      </w:pPr>
      <w:r>
        <w:rPr>
          <w:lang w:val="zh_CN" w:bidi="zh_CN"/>
        </w:rPr>
        <w:t>גֹּוג</w:t>
      </w:r>
    </w:p>
    <w:p>
      <w:pPr/>
      <w:r>
        <w:rPr>
          <w:lang w:val="zh_CN" w:bidi="zh_CN"/>
        </w:rPr>
      </w:r>
      <w:r>
        <w:rPr>
          <w:lang w:val="zh_CN" w:bidi="zh_CN"/>
        </w:rPr>
        <w:t>גֹּוג</w:t>
      </w:r>
      <w:r>
        <w:rPr>
          <w:lang w:val="zh_CN" w:bidi="zh_CN"/>
        </w:rPr>
        <w:t xml:space="preserve"> (</w:t>
      </w:r>
      <w:r>
        <w:rPr>
          <w:lang w:val="zh_CN" w:bidi="zh_CN"/>
        </w:rPr>
        <w:t>H1463</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歌革，《思》哥格</w:t>
      </w:r>
      <w:r>
        <w:rPr>
          <w:lang w:val="zh_CN" w:bidi="zh_CN"/>
        </w:rPr>
        <w:t xml:space="preserve"> </w:t>
      </w:r>
      <w:r>
        <w:rPr>
          <w:lang w:val="zh_CN" w:bidi="zh_CN"/>
        </w:rPr>
        <w:t>＝男性；◄来自</w:t>
      </w:r>
      <w:r>
        <w:rPr>
          <w:lang w:val="zh_CN" w:bidi="zh_CN"/>
        </w:rPr>
        <w:t>玛各</w:t>
      </w:r>
      <w:r>
        <w:rPr>
          <w:lang w:val="zh_CN" w:bidi="zh_CN"/>
        </w:rPr>
        <w:t>地；</w:t>
      </w:r>
      <w:r>
        <w:rPr>
          <w:lang w:val="zh_CN" w:bidi="zh_CN"/>
        </w:rPr>
        <w:t>米设</w:t>
      </w:r>
      <w:r>
        <w:rPr>
          <w:lang w:val="zh_CN" w:bidi="zh_CN"/>
        </w:rPr>
        <w:t>和</w:t>
      </w:r>
      <w:r>
        <w:rPr>
          <w:lang w:val="zh_CN" w:bidi="zh_CN"/>
        </w:rPr>
        <w:t>土巴</w:t>
      </w:r>
      <w:r>
        <w:rPr>
          <w:lang w:val="zh_CN" w:bidi="zh_CN"/>
        </w:rPr>
        <w:t>的统治者</w:t>
      </w:r>
    </w:p>
    <w:p>
      <w:pPr/>
      <w:r>
        <w:rPr>
          <w:lang w:val="zh_CN" w:bidi="zh_CN"/>
        </w:rPr>
      </w:r>
      <w:r>
        <w:rPr>
          <w:lang w:val="zh_CN" w:bidi="zh_CN"/>
        </w:rPr>
        <w:t>EZK 38:2</w:t>
      </w:r>
      <w:r>
        <w:rPr>
          <w:lang w:val="zh_CN" w:bidi="zh_CN"/>
        </w:rPr>
        <w:t xml:space="preserve"> · </w:t>
      </w:r>
      <w:r>
        <w:rPr>
          <w:lang w:val="zh_CN" w:bidi="zh_CN"/>
        </w:rPr>
        <w:t>EZK 38:3</w:t>
      </w:r>
      <w:r>
        <w:rPr>
          <w:lang w:val="zh_CN" w:bidi="zh_CN"/>
        </w:rPr>
        <w:t xml:space="preserve"> · </w:t>
      </w:r>
      <w:r>
        <w:rPr>
          <w:lang w:val="zh_CN" w:bidi="zh_CN"/>
        </w:rPr>
        <w:t>EZK 38:14</w:t>
      </w:r>
      <w:r>
        <w:rPr>
          <w:lang w:val="zh_CN" w:bidi="zh_CN"/>
        </w:rPr>
        <w:t xml:space="preserve"> · </w:t>
      </w:r>
      <w:r>
        <w:rPr>
          <w:lang w:val="zh_CN" w:bidi="zh_CN"/>
        </w:rPr>
        <w:t>EZK 38:16</w:t>
      </w:r>
      <w:r>
        <w:rPr>
          <w:lang w:val="zh_CN" w:bidi="zh_CN"/>
        </w:rPr>
        <w:t xml:space="preserve"> · </w:t>
      </w:r>
      <w:r>
        <w:rPr>
          <w:lang w:val="zh_CN" w:bidi="zh_CN"/>
        </w:rPr>
        <w:t>EZK 38:18</w:t>
      </w:r>
      <w:r>
        <w:rPr>
          <w:lang w:val="zh_CN" w:bidi="zh_CN"/>
        </w:rPr>
        <w:t xml:space="preserve"> · </w:t>
      </w:r>
      <w:r>
        <w:rPr>
          <w:lang w:val="zh_CN" w:bidi="zh_CN"/>
        </w:rPr>
        <w:t>EZK 39:1</w:t>
      </w:r>
      <w:r>
        <w:rPr>
          <w:lang w:val="zh_CN" w:bidi="zh_CN"/>
        </w:rPr>
        <w:t xml:space="preserve"> · </w:t>
      </w:r>
      <w:r>
        <w:rPr>
          <w:lang w:val="zh_CN" w:bidi="zh_CN"/>
        </w:rPr>
        <w:t>EZK 39:1</w:t>
      </w:r>
      <w:r>
        <w:rPr>
          <w:lang w:val="zh_CN" w:bidi="zh_CN"/>
        </w:rPr>
        <w:t xml:space="preserve"> · </w:t>
      </w:r>
      <w:r>
        <w:rPr>
          <w:lang w:val="zh_CN" w:bidi="zh_CN"/>
        </w:rPr>
        <w:t>EZK 39:11</w:t>
      </w:r>
      <w:r>
        <w:rPr>
          <w:lang w:val="zh_CN" w:bidi="zh_CN"/>
        </w:rPr>
        <w:t xml:space="preserve"> · </w:t>
      </w:r>
      <w:r>
        <w:rPr>
          <w:lang w:val="zh_CN" w:bidi="zh_CN"/>
        </w:rPr>
        <w:t>EZK 39:11</w:t>
      </w:r>
      <w:r>
        <w:rPr>
          <w:lang w:val="zh_CN" w:bidi="zh_CN"/>
        </w:rPr>
        <w:t xml:space="preserve"> · </w:t>
      </w:r>
      <w:r>
        <w:rPr>
          <w:lang w:val="zh_CN" w:bidi="zh_CN"/>
        </w:rPr>
        <w:t>EZK 39:11</w:t>
      </w:r>
      <w:r>
        <w:rPr>
          <w:lang w:val="zh_CN" w:bidi="zh_CN"/>
        </w:rPr>
        <w:t xml:space="preserve"> · </w:t>
      </w:r>
      <w:r>
        <w:rPr>
          <w:lang w:val="zh_CN" w:bidi="zh_CN"/>
        </w:rPr>
        <w:t>EZK 39:15</w:t>
      </w:r>
    </w:p>
    <w:p>
      <w:pPr/>
      <w:r>
        <w:rPr>
          <w:lang w:val="zh_CN" w:bidi="zh_CN"/>
        </w:rPr>
      </w:r>
    </w:p>
    <w:p>
      <w:pPr/>
      <w:r>
        <w:rPr>
          <w:lang w:val="zh_CN" w:bidi="zh_CN"/>
        </w:rPr>
      </w:r>
      <w:r>
        <w:rPr>
          <w:lang w:val="zh_CN" w:bidi="zh_CN"/>
        </w:rPr>
        <w:t>歌革，《思》哥格</w:t>
      </w:r>
      <w:r>
        <w:rPr>
          <w:lang w:val="zh_CN" w:bidi="zh_CN"/>
        </w:rPr>
        <w:t xml:space="preserve"> </w:t>
      </w:r>
      <w:r>
        <w:rPr>
          <w:lang w:val="zh_CN" w:bidi="zh_CN"/>
        </w:rPr>
        <w:t>＝男性；◄</w:t>
      </w:r>
      <w:r>
        <w:rPr>
          <w:lang w:val="zh_CN" w:bidi="zh_CN"/>
        </w:rPr>
        <w:t>示玛雅</w:t>
      </w:r>
      <w:r>
        <w:rPr>
          <w:lang w:val="zh_CN" w:bidi="zh_CN"/>
        </w:rPr>
        <w:t>的儿子；</w:t>
      </w:r>
      <w:r>
        <w:rPr>
          <w:lang w:val="zh_CN" w:bidi="zh_CN"/>
        </w:rPr>
        <w:t>吕便</w:t>
      </w:r>
      <w:r>
        <w:rPr>
          <w:lang w:val="zh_CN" w:bidi="zh_CN"/>
        </w:rPr>
        <w:t>支派</w:t>
      </w:r>
    </w:p>
    <w:p>
      <w:pPr/>
      <w:r>
        <w:rPr>
          <w:lang w:val="zh_CN" w:bidi="zh_CN"/>
        </w:rPr>
      </w:r>
      <w:r>
        <w:rPr>
          <w:lang w:val="zh_CN" w:bidi="zh_CN"/>
        </w:rPr>
        <w:t>1CH 5:4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גוד</w:t>
      </w:r>
      <w:r>
        <w:rPr>
          <w:lang w:val="zh_CN" w:bidi="zh_CN"/>
        </w:rPr>
      </w:r>
    </w:p>
    <w:p>
      <w:pPr>
        <w:pStyle w:val="Heading1"/>
      </w:pPr>
      <w:r>
        <w:rPr>
          <w:lang w:val="zh_CN" w:bidi="zh_CN"/>
        </w:rPr>
        <w:t>גוד</w:t>
      </w:r>
    </w:p>
    <w:p>
      <w:pPr/>
      <w:r>
        <w:rPr>
          <w:lang w:val="zh_CN" w:bidi="zh_CN"/>
        </w:rPr>
      </w:r>
      <w:r>
        <w:rPr>
          <w:lang w:val="zh_CN" w:bidi="zh_CN"/>
        </w:rPr>
        <w:t>גוד</w:t>
      </w:r>
      <w:r>
        <w:rPr>
          <w:lang w:val="zh_CN" w:bidi="zh_CN"/>
        </w:rPr>
        <w:t xml:space="preserve"> (</w:t>
      </w:r>
      <w:r>
        <w:rPr>
          <w:lang w:val="zh_CN" w:bidi="zh_CN"/>
        </w:rPr>
        <w:t>H1464</w:t>
      </w:r>
      <w:r>
        <w:rPr>
          <w:lang w:val="zh_CN" w:bidi="zh_CN"/>
        </w:rPr>
        <w:t>)</w:t>
      </w:r>
    </w:p>
    <w:p>
      <w:pPr/>
      <w:r>
        <w:rPr>
          <w:lang w:val="zh_CN" w:bidi="zh_CN"/>
        </w:rPr>
      </w:r>
      <w:r>
        <w:rPr>
          <w:lang w:val="zh_CN" w:bidi="zh_CN"/>
        </w:rPr>
        <w:t xml:space="preserve">verb · </w:t>
      </w:r>
      <w:r>
        <w:rPr>
          <w:lang w:val="zh_CN" w:bidi="zh_CN"/>
        </w:rPr>
        <w:t>גדד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袭击；攻击</w:t>
      </w:r>
      <w:r>
        <w:rPr>
          <w:lang w:val="zh_CN" w:bidi="zh_CN"/>
        </w:rPr>
        <w:t xml:space="preserve"> </w:t>
      </w:r>
      <w:r>
        <w:rPr>
          <w:lang w:val="zh_CN" w:bidi="zh_CN"/>
        </w:rPr>
        <w:t>＝用武力和武器强行攻击</w:t>
      </w:r>
    </w:p>
    <w:p>
      <w:pPr/>
      <w:r>
        <w:rPr>
          <w:lang w:val="zh_CN" w:bidi="zh_CN"/>
        </w:rPr>
      </w:r>
      <w:r>
        <w:rPr>
          <w:lang w:val="zh_CN" w:bidi="zh_CN"/>
        </w:rPr>
        <w:t>GEN 49:19</w:t>
      </w:r>
      <w:r>
        <w:rPr>
          <w:lang w:val="zh_CN" w:bidi="zh_CN"/>
        </w:rPr>
        <w:t xml:space="preserve"> · </w:t>
      </w:r>
      <w:r>
        <w:rPr>
          <w:lang w:val="zh_CN" w:bidi="zh_CN"/>
        </w:rPr>
        <w:t>GEN 49:19</w:t>
      </w:r>
      <w:r>
        <w:rPr>
          <w:lang w:val="zh_CN" w:bidi="zh_CN"/>
        </w:rPr>
        <w:t xml:space="preserve"> · </w:t>
      </w:r>
      <w:r>
        <w:rPr>
          <w:lang w:val="zh_CN" w:bidi="zh_CN"/>
        </w:rPr>
        <w:t>HAB 3:16</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גֵּוָה</w:t>
      </w:r>
      <w:r>
        <w:rPr>
          <w:lang w:val="zh_CN" w:bidi="zh_CN"/>
        </w:rPr>
      </w:r>
    </w:p>
    <w:p>
      <w:pPr>
        <w:pStyle w:val="Heading1"/>
      </w:pPr>
      <w:r>
        <w:rPr>
          <w:lang w:val="zh_CN" w:bidi="zh_CN"/>
        </w:rPr>
        <w:t>גֵּוָה</w:t>
      </w:r>
    </w:p>
    <w:p>
      <w:pPr/>
      <w:r>
        <w:rPr>
          <w:lang w:val="zh_CN" w:bidi="zh_CN"/>
        </w:rPr>
      </w:r>
      <w:r>
        <w:rPr>
          <w:lang w:val="zh_CN" w:bidi="zh_CN"/>
        </w:rPr>
        <w:t>גֵּוָה</w:t>
      </w:r>
      <w:r>
        <w:rPr>
          <w:lang w:val="zh_CN" w:bidi="zh_CN"/>
        </w:rPr>
        <w:t xml:space="preserve"> (</w:t>
      </w:r>
      <w:r>
        <w:rPr>
          <w:lang w:val="zh_CN" w:bidi="zh_CN"/>
        </w:rPr>
        <w:t>H1465</w:t>
      </w:r>
      <w:r>
        <w:rPr>
          <w:lang w:val="zh_CN" w:bidi="zh_CN"/>
        </w:rPr>
        <w:t xml:space="preserve"> · </w:t>
      </w:r>
      <w:r>
        <w:rPr>
          <w:lang w:val="zh_CN" w:bidi="zh_CN"/>
        </w:rPr>
        <w:t>H1466</w:t>
      </w:r>
      <w:r>
        <w:rPr>
          <w:lang w:val="zh_CN" w:bidi="zh_CN"/>
        </w:rPr>
        <w:t xml:space="preserve"> · </w:t>
      </w:r>
      <w:r>
        <w:rPr>
          <w:lang w:val="zh_CN" w:bidi="zh_CN"/>
        </w:rPr>
        <w:t>A1467</w:t>
      </w:r>
      <w:r>
        <w:rPr>
          <w:lang w:val="zh_CN" w:bidi="zh_CN"/>
        </w:rPr>
        <w:t>)</w:t>
      </w:r>
    </w:p>
    <w:p>
      <w:pPr/>
      <w:r>
        <w:rPr>
          <w:lang w:val="zh_CN" w:bidi="zh_CN"/>
        </w:rPr>
      </w:r>
      <w:r>
        <w:rPr>
          <w:lang w:val="zh_CN" w:bidi="zh_CN"/>
        </w:rPr>
        <w:t xml:space="preserve">noun f · </w:t>
      </w:r>
      <w:r>
        <w:rPr>
          <w:lang w:val="zh_CN" w:bidi="zh_CN"/>
        </w:rPr>
        <w:t>גאה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שַׁח עֵינַיִם</w:t>
      </w:r>
    </w:p>
    <w:p>
      <w:pPr/>
      <w:r>
        <w:rPr>
          <w:lang w:val="zh_CN" w:bidi="zh_CN"/>
        </w:rPr>
      </w:r>
      <w:r>
        <w:rPr>
          <w:lang w:val="zh_CN" w:bidi="zh_CN"/>
        </w:rPr>
        <w:t>骄傲；狂傲；自高自大</w:t>
      </w:r>
      <w:r>
        <w:rPr>
          <w:lang w:val="zh_CN" w:bidi="zh_CN"/>
        </w:rPr>
        <w:t xml:space="preserve"> </w:t>
      </w:r>
      <w:r>
        <w:rPr>
          <w:lang w:val="zh_CN" w:bidi="zh_CN"/>
        </w:rPr>
        <w:t>＝状态，人自视甚高，≈被认为是负面、不受欢迎的态度</w:t>
      </w:r>
    </w:p>
    <w:p>
      <w:pPr/>
      <w:r>
        <w:rPr>
          <w:lang w:val="zh_CN" w:bidi="zh_CN"/>
        </w:rPr>
      </w:r>
      <w:r>
        <w:rPr>
          <w:lang w:val="zh_CN" w:bidi="zh_CN"/>
        </w:rPr>
        <w:t>JOB 22:29</w:t>
      </w:r>
      <w:r>
        <w:rPr>
          <w:lang w:val="zh_CN" w:bidi="zh_CN"/>
        </w:rPr>
        <w:t xml:space="preserve"> · </w:t>
      </w:r>
      <w:r>
        <w:rPr>
          <w:lang w:val="zh_CN" w:bidi="zh_CN"/>
        </w:rPr>
        <w:t>JOB 33:17</w:t>
      </w:r>
      <w:r>
        <w:rPr>
          <w:lang w:val="zh_CN" w:bidi="zh_CN"/>
        </w:rPr>
        <w:t xml:space="preserve"> · </w:t>
      </w:r>
      <w:r>
        <w:rPr>
          <w:lang w:val="zh_CN" w:bidi="zh_CN"/>
        </w:rPr>
        <w:t>JER 13:17</w:t>
      </w:r>
      <w:r>
        <w:rPr>
          <w:lang w:val="zh_CN" w:bidi="zh_CN"/>
        </w:rPr>
        <w:t xml:space="preserve"> · </w:t>
      </w:r>
      <w:r>
        <w:rPr>
          <w:lang w:val="zh_CN" w:bidi="zh_CN"/>
        </w:rPr>
        <w:t>DAN 4:34</w:t>
      </w:r>
    </w:p>
    <w:p>
      <w:pPr/>
      <w:r>
        <w:rPr>
          <w:lang w:val="zh_CN" w:bidi="zh_CN"/>
        </w:rPr>
      </w:r>
      <w:r>
        <w:rPr>
          <w:lang w:val="zh_CN" w:bidi="zh_CN"/>
        </w:rPr>
        <w:t xml:space="preserve">noun f · </w:t>
      </w:r>
      <w:r>
        <w:rPr>
          <w:lang w:val="zh_CN" w:bidi="zh_CN"/>
        </w:rPr>
        <w:t>גַּו</w:t>
      </w:r>
      <w:r>
        <w:rPr>
          <w:lang w:val="zh_CN" w:bidi="zh_CN"/>
        </w:rPr>
        <w:t xml:space="preserve"> · </w:t>
      </w:r>
      <w:r>
        <w:rPr>
          <w:lang w:val="zh_CN" w:bidi="zh_CN"/>
        </w:rPr>
        <w:t>גֵּו</w:t>
      </w:r>
    </w:p>
    <w:p>
      <w:pPr/>
      <w:r>
        <w:rPr>
          <w:lang w:val="zh_CN" w:bidi="zh_CN"/>
        </w:rPr>
      </w:r>
    </w:p>
    <w:p>
      <w:pPr/>
      <w:r>
        <w:rPr>
          <w:lang w:val="zh_CN" w:bidi="zh_CN"/>
        </w:rPr>
      </w:r>
      <w:r>
        <w:rPr>
          <w:lang w:val="zh_CN" w:bidi="zh_CN"/>
        </w:rPr>
        <w:t>背</w:t>
      </w:r>
      <w:r>
        <w:rPr>
          <w:lang w:val="zh_CN" w:bidi="zh_CN"/>
        </w:rPr>
        <w:t xml:space="preserve"> </w:t>
      </w:r>
      <w:r>
        <w:rPr>
          <w:lang w:val="zh_CN" w:bidi="zh_CN"/>
        </w:rPr>
        <w:t>＝人体的后部，尤指从颈部到臀部的部分</w:t>
      </w:r>
    </w:p>
    <w:p>
      <w:pPr/>
      <w:r>
        <w:rPr>
          <w:lang w:val="zh_CN" w:bidi="zh_CN"/>
        </w:rPr>
      </w:r>
      <w:r>
        <w:rPr>
          <w:lang w:val="zh_CN" w:bidi="zh_CN"/>
        </w:rPr>
        <w:t>JOB 20:25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גוז</w:t>
      </w:r>
      <w:r>
        <w:rPr>
          <w:lang w:val="zh_CN" w:bidi="zh_CN"/>
        </w:rPr>
      </w:r>
    </w:p>
    <w:p>
      <w:pPr>
        <w:pStyle w:val="Heading1"/>
      </w:pPr>
      <w:r>
        <w:rPr>
          <w:lang w:val="zh_CN" w:bidi="zh_CN"/>
        </w:rPr>
        <w:t>גוז</w:t>
      </w:r>
    </w:p>
    <w:p>
      <w:pPr/>
      <w:r>
        <w:rPr>
          <w:lang w:val="zh_CN" w:bidi="zh_CN"/>
        </w:rPr>
      </w:r>
      <w:r>
        <w:rPr>
          <w:lang w:val="zh_CN" w:bidi="zh_CN"/>
        </w:rPr>
        <w:t>גוז</w:t>
      </w:r>
      <w:r>
        <w:rPr>
          <w:lang w:val="zh_CN" w:bidi="zh_CN"/>
        </w:rPr>
        <w:t xml:space="preserve"> (</w:t>
      </w:r>
      <w:r>
        <w:rPr>
          <w:lang w:val="zh_CN" w:bidi="zh_CN"/>
        </w:rPr>
        <w:t>H1468</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带来；吹走；推送；推动</w:t>
      </w:r>
      <w:r>
        <w:rPr>
          <w:lang w:val="zh_CN" w:bidi="zh_CN"/>
        </w:rPr>
        <w:t xml:space="preserve"> </w:t>
      </w:r>
      <w:r>
        <w:rPr>
          <w:lang w:val="zh_CN" w:bidi="zh_CN"/>
        </w:rPr>
        <w:t>＝使役行为，某种力量使物体从一个位置移动到另一个位置</w:t>
      </w:r>
    </w:p>
    <w:p>
      <w:pPr/>
      <w:r>
        <w:rPr>
          <w:lang w:val="zh_CN" w:bidi="zh_CN"/>
        </w:rPr>
      </w:r>
      <w:r>
        <w:rPr>
          <w:lang w:val="zh_CN" w:bidi="zh_CN"/>
        </w:rPr>
        <w:t>NUM 11:31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עבר</w:t>
      </w:r>
      <w:r>
        <w:rPr>
          <w:lang w:val="zh_CN" w:bidi="zh_CN"/>
        </w:rPr>
        <w:t xml:space="preserve"> · </w:t>
      </w:r>
      <w:r>
        <w:rPr>
          <w:lang w:val="zh_CN" w:bidi="zh_CN"/>
        </w:rPr>
        <w:t>עוף</w:t>
      </w:r>
    </w:p>
    <w:p>
      <w:pPr/>
      <w:r>
        <w:rPr>
          <w:lang w:val="zh_CN" w:bidi="zh_CN"/>
        </w:rPr>
      </w:r>
      <w:r>
        <w:rPr>
          <w:lang w:val="zh_CN" w:bidi="zh_CN"/>
        </w:rPr>
        <w:t>逝去；消逝；归于无有</w:t>
      </w:r>
      <w:r>
        <w:rPr>
          <w:lang w:val="zh_CN" w:bidi="zh_CN"/>
        </w:rPr>
        <w:t xml:space="preserve"> </w:t>
      </w:r>
      <w:r>
        <w:rPr>
          <w:lang w:val="zh_CN" w:bidi="zh_CN"/>
        </w:rPr>
        <w:t>＝过程，事件发生、时间流逝</w:t>
      </w:r>
    </w:p>
    <w:p>
      <w:pPr/>
      <w:r>
        <w:rPr>
          <w:lang w:val="zh_CN" w:bidi="zh_CN"/>
        </w:rPr>
      </w:r>
      <w:r>
        <w:rPr>
          <w:lang w:val="zh_CN" w:bidi="zh_CN"/>
        </w:rPr>
        <w:t>PSA 90:10</w:t>
      </w:r>
      <w:r>
        <w:rPr>
          <w:lang w:val="zh_CN" w:bidi="zh_CN"/>
        </w:rPr>
        <w:t xml:space="preserve"> · </w:t>
      </w:r>
      <w:r>
        <w:rPr>
          <w:lang w:val="zh_CN" w:bidi="zh_CN"/>
        </w:rPr>
        <w:t>NAM 1:12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גֹּוזָל</w:t>
      </w:r>
      <w:r>
        <w:rPr>
          <w:lang w:val="zh_CN" w:bidi="zh_CN"/>
        </w:rPr>
      </w:r>
    </w:p>
    <w:p>
      <w:pPr>
        <w:pStyle w:val="Heading1"/>
      </w:pPr>
      <w:r>
        <w:rPr>
          <w:lang w:val="zh_CN" w:bidi="zh_CN"/>
        </w:rPr>
        <w:t>גֹּוזָל</w:t>
      </w:r>
    </w:p>
    <w:p>
      <w:pPr/>
      <w:r>
        <w:rPr>
          <w:lang w:val="zh_CN" w:bidi="zh_CN"/>
        </w:rPr>
      </w:r>
      <w:r>
        <w:rPr>
          <w:lang w:val="zh_CN" w:bidi="zh_CN"/>
        </w:rPr>
        <w:t>גֹּוזָל</w:t>
      </w:r>
      <w:r>
        <w:rPr>
          <w:lang w:val="zh_CN" w:bidi="zh_CN"/>
        </w:rPr>
        <w:t xml:space="preserve"> (</w:t>
      </w:r>
      <w:r>
        <w:rPr>
          <w:lang w:val="zh_CN" w:bidi="zh_CN"/>
        </w:rPr>
        <w:t>H1469</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雏鸟</w:t>
      </w:r>
      <w:r>
        <w:rPr>
          <w:lang w:val="zh_CN" w:bidi="zh_CN"/>
        </w:rPr>
        <w:t xml:space="preserve"> </w:t>
      </w:r>
      <w:r>
        <w:rPr>
          <w:lang w:val="zh_CN" w:bidi="zh_CN"/>
        </w:rPr>
        <w:t>＝幼鸟</w:t>
      </w:r>
    </w:p>
    <w:p>
      <w:pPr/>
      <w:r>
        <w:rPr>
          <w:lang w:val="zh_CN" w:bidi="zh_CN"/>
        </w:rPr>
      </w:r>
      <w:r>
        <w:rPr>
          <w:lang w:val="zh_CN" w:bidi="zh_CN"/>
        </w:rPr>
        <w:t>GEN 15:9</w:t>
      </w:r>
      <w:r>
        <w:rPr>
          <w:lang w:val="zh_CN" w:bidi="zh_CN"/>
        </w:rPr>
        <w:t xml:space="preserve"> · </w:t>
      </w:r>
      <w:r>
        <w:rPr>
          <w:lang w:val="zh_CN" w:bidi="zh_CN"/>
        </w:rPr>
        <w:t>DEU 32:11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גֹּוזָן</w:t>
      </w:r>
      <w:r>
        <w:rPr>
          <w:lang w:val="zh_CN" w:bidi="zh_CN"/>
        </w:rPr>
      </w:r>
    </w:p>
    <w:p>
      <w:pPr>
        <w:pStyle w:val="Heading1"/>
      </w:pPr>
      <w:r>
        <w:rPr>
          <w:lang w:val="zh_CN" w:bidi="zh_CN"/>
        </w:rPr>
        <w:t>גֹּוזָן</w:t>
      </w:r>
    </w:p>
    <w:p>
      <w:pPr/>
      <w:r>
        <w:rPr>
          <w:lang w:val="zh_CN" w:bidi="zh_CN"/>
        </w:rPr>
      </w:r>
      <w:r>
        <w:rPr>
          <w:lang w:val="zh_CN" w:bidi="zh_CN"/>
        </w:rPr>
        <w:t>גֹּוזָן</w:t>
      </w:r>
      <w:r>
        <w:rPr>
          <w:lang w:val="zh_CN" w:bidi="zh_CN"/>
        </w:rPr>
        <w:t xml:space="preserve"> (</w:t>
      </w:r>
      <w:r>
        <w:rPr>
          <w:lang w:val="zh_CN" w:bidi="zh_CN"/>
        </w:rPr>
        <w:t>H1470</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歌散，《思》哥仓</w:t>
      </w:r>
      <w:r>
        <w:rPr>
          <w:lang w:val="zh_CN" w:bidi="zh_CN"/>
        </w:rPr>
        <w:t xml:space="preserve"> </w:t>
      </w:r>
      <w:r>
        <w:rPr>
          <w:lang w:val="zh_CN" w:bidi="zh_CN"/>
        </w:rPr>
        <w:t>＝城镇；◄在</w:t>
      </w:r>
      <w:r>
        <w:rPr>
          <w:lang w:val="zh_CN" w:bidi="zh_CN"/>
        </w:rPr>
        <w:t>亚述</w:t>
      </w:r>
      <w:r>
        <w:rPr>
          <w:lang w:val="zh_CN" w:bidi="zh_CN"/>
        </w:rPr>
        <w:t>境内的</w:t>
      </w:r>
      <w:r>
        <w:rPr>
          <w:lang w:val="zh_CN" w:bidi="zh_CN"/>
        </w:rPr>
        <w:t>哈博</w:t>
      </w:r>
      <w:r>
        <w:rPr>
          <w:lang w:val="zh_CN" w:bidi="zh_CN"/>
        </w:rPr>
        <w:t>河沿岸；►被掳的</w:t>
      </w:r>
      <w:r>
        <w:rPr>
          <w:lang w:val="zh_CN" w:bidi="zh_CN"/>
        </w:rPr>
        <w:t>撒玛利亚</w:t>
      </w:r>
      <w:r>
        <w:rPr>
          <w:lang w:val="zh_CN" w:bidi="zh_CN"/>
        </w:rPr>
        <w:t>人被安置在的其中一个地方</w:t>
      </w:r>
    </w:p>
    <w:p>
      <w:pPr/>
      <w:r>
        <w:rPr>
          <w:lang w:val="zh_CN" w:bidi="zh_CN"/>
        </w:rPr>
      </w:r>
      <w:r>
        <w:rPr>
          <w:lang w:val="zh_CN" w:bidi="zh_CN"/>
        </w:rPr>
        <w:t>2KI 17:6</w:t>
      </w:r>
      <w:r>
        <w:rPr>
          <w:lang w:val="zh_CN" w:bidi="zh_CN"/>
        </w:rPr>
        <w:t xml:space="preserve"> · </w:t>
      </w:r>
      <w:r>
        <w:rPr>
          <w:lang w:val="zh_CN" w:bidi="zh_CN"/>
        </w:rPr>
        <w:t>2KI 18:11</w:t>
      </w:r>
      <w:r>
        <w:rPr>
          <w:lang w:val="zh_CN" w:bidi="zh_CN"/>
        </w:rPr>
        <w:t xml:space="preserve"> · </w:t>
      </w:r>
      <w:r>
        <w:rPr>
          <w:lang w:val="zh_CN" w:bidi="zh_CN"/>
        </w:rPr>
        <w:t>2KI 19:12</w:t>
      </w:r>
      <w:r>
        <w:rPr>
          <w:lang w:val="zh_CN" w:bidi="zh_CN"/>
        </w:rPr>
        <w:t xml:space="preserve"> · </w:t>
      </w:r>
      <w:r>
        <w:rPr>
          <w:lang w:val="zh_CN" w:bidi="zh_CN"/>
        </w:rPr>
        <w:t>1CH 5:26</w:t>
      </w:r>
      <w:r>
        <w:rPr>
          <w:lang w:val="zh_CN" w:bidi="zh_CN"/>
        </w:rPr>
        <w:t xml:space="preserve"> · </w:t>
      </w:r>
      <w:r>
        <w:rPr>
          <w:lang w:val="zh_CN" w:bidi="zh_CN"/>
        </w:rPr>
        <w:t>ISA 37:12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גוח</w:t>
      </w:r>
      <w:r>
        <w:rPr>
          <w:lang w:val="zh_CN" w:bidi="zh_CN"/>
        </w:rPr>
      </w:r>
    </w:p>
    <w:p>
      <w:pPr>
        <w:pStyle w:val="Heading1"/>
      </w:pPr>
      <w:r>
        <w:rPr>
          <w:lang w:val="zh_CN" w:bidi="zh_CN"/>
        </w:rPr>
        <w:t>גוח</w:t>
      </w:r>
    </w:p>
    <w:p>
      <w:pPr/>
      <w:r>
        <w:rPr>
          <w:lang w:val="zh_CN" w:bidi="zh_CN"/>
        </w:rPr>
      </w:r>
      <w:r>
        <w:rPr>
          <w:lang w:val="zh_CN" w:bidi="zh_CN"/>
        </w:rPr>
        <w:t>גוח</w:t>
      </w:r>
      <w:r>
        <w:rPr>
          <w:lang w:val="zh_CN" w:bidi="zh_CN"/>
        </w:rPr>
        <w:t xml:space="preserve"> (</w:t>
      </w:r>
      <w:r>
        <w:rPr>
          <w:lang w:val="zh_CN" w:bidi="zh_CN"/>
        </w:rPr>
        <w:t>A1519</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haf'el</w:t>
      </w:r>
    </w:p>
    <w:p>
      <w:pPr/>
      <w:r>
        <w:rPr>
          <w:lang w:val="zh_CN" w:bidi="zh_CN"/>
        </w:rPr>
      </w:r>
      <w:r>
        <w:rPr>
          <w:lang w:val="zh_CN" w:bidi="zh_CN"/>
        </w:rPr>
        <w:t>搅动</w:t>
      </w:r>
      <w:r>
        <w:rPr>
          <w:lang w:val="zh_CN" w:bidi="zh_CN"/>
        </w:rPr>
        <w:t xml:space="preserve"> </w:t>
      </w:r>
      <w:r>
        <w:rPr>
          <w:lang w:val="zh_CN" w:bidi="zh_CN"/>
        </w:rPr>
        <w:t>＝使役过程，液体物质被搅动</w:t>
      </w:r>
    </w:p>
    <w:p>
      <w:pPr/>
      <w:r>
        <w:rPr>
          <w:lang w:val="zh_CN" w:bidi="zh_CN"/>
        </w:rPr>
      </w:r>
      <w:r>
        <w:rPr>
          <w:lang w:val="zh_CN" w:bidi="zh_CN"/>
        </w:rPr>
        <w:t>DAN 7:2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גֹּוי</w:t>
      </w:r>
      <w:r>
        <w:rPr>
          <w:lang w:val="zh_CN" w:bidi="zh_CN"/>
        </w:rPr>
      </w:r>
    </w:p>
    <w:p>
      <w:pPr>
        <w:pStyle w:val="Heading1"/>
      </w:pPr>
      <w:r>
        <w:rPr>
          <w:lang w:val="zh_CN" w:bidi="zh_CN"/>
        </w:rPr>
        <w:t>גֹּוי</w:t>
      </w:r>
    </w:p>
    <w:p>
      <w:pPr/>
      <w:r>
        <w:rPr>
          <w:lang w:val="zh_CN" w:bidi="zh_CN"/>
        </w:rPr>
      </w:r>
      <w:r>
        <w:rPr>
          <w:lang w:val="zh_CN" w:bidi="zh_CN"/>
        </w:rPr>
        <w:t>גֹּוי</w:t>
      </w:r>
      <w:r>
        <w:rPr>
          <w:lang w:val="zh_CN" w:bidi="zh_CN"/>
        </w:rPr>
        <w:t xml:space="preserve"> (</w:t>
      </w:r>
      <w:r>
        <w:rPr>
          <w:lang w:val="zh_CN" w:bidi="zh_CN"/>
        </w:rPr>
        <w:t>H1471a</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אֻמָּה</w:t>
      </w:r>
      <w:r>
        <w:rPr>
          <w:lang w:val="zh_CN" w:bidi="zh_CN"/>
        </w:rPr>
        <w:t xml:space="preserve"> · </w:t>
      </w:r>
      <w:r>
        <w:rPr>
          <w:lang w:val="zh_CN" w:bidi="zh_CN"/>
        </w:rPr>
        <w:t>אֶרֶץ</w:t>
      </w:r>
      <w:r>
        <w:rPr>
          <w:lang w:val="zh_CN" w:bidi="zh_CN"/>
        </w:rPr>
        <w:t xml:space="preserve"> · </w:t>
      </w:r>
      <w:r>
        <w:rPr>
          <w:lang w:val="zh_CN" w:bidi="zh_CN"/>
        </w:rPr>
        <w:t>לְאֹם</w:t>
      </w:r>
      <w:r>
        <w:rPr>
          <w:lang w:val="zh_CN" w:bidi="zh_CN"/>
        </w:rPr>
        <w:t xml:space="preserve"> · </w:t>
      </w:r>
      <w:r>
        <w:rPr>
          <w:lang w:val="zh_CN" w:bidi="zh_CN"/>
        </w:rPr>
        <w:t>מֶלֶךְ</w:t>
      </w:r>
      <w:r>
        <w:rPr>
          <w:lang w:val="zh_CN" w:bidi="zh_CN"/>
        </w:rPr>
        <w:t xml:space="preserve"> · </w:t>
      </w:r>
      <w:r>
        <w:rPr>
          <w:lang w:val="zh_CN" w:bidi="zh_CN"/>
        </w:rPr>
        <w:t>מַמְלָכָה</w:t>
      </w:r>
      <w:r>
        <w:rPr>
          <w:lang w:val="zh_CN" w:bidi="zh_CN"/>
        </w:rPr>
        <w:t xml:space="preserve"> · </w:t>
      </w:r>
      <w:r>
        <w:rPr>
          <w:lang w:val="zh_CN" w:bidi="zh_CN"/>
        </w:rPr>
        <w:t>עַם</w:t>
      </w:r>
    </w:p>
    <w:p>
      <w:pPr/>
      <w:r>
        <w:rPr>
          <w:lang w:val="zh_CN" w:bidi="zh_CN"/>
        </w:rPr>
      </w:r>
      <w:r>
        <w:rPr>
          <w:lang w:val="zh_CN" w:bidi="zh_CN"/>
        </w:rPr>
        <w:t>国；邦；国家</w:t>
      </w:r>
      <w:r>
        <w:rPr>
          <w:lang w:val="zh_CN" w:bidi="zh_CN"/>
        </w:rPr>
        <w:t xml:space="preserve"> </w:t>
      </w:r>
      <w:r>
        <w:rPr>
          <w:lang w:val="zh_CN" w:bidi="zh_CN"/>
        </w:rPr>
        <w:t>＝因共同的血统、宗教或语言而联合在一起的一大群人，他们居住在某个特定的地域或地区，由一个共同的领袖带领；通常指以色列以外的民族，尤其是当这词语以复数形式出现的时候</w:t>
      </w:r>
    </w:p>
    <w:p>
      <w:pPr/>
      <w:r>
        <w:rPr>
          <w:lang w:val="zh_CN" w:bidi="zh_CN"/>
        </w:rPr>
      </w:r>
      <w:r>
        <w:rPr>
          <w:lang w:val="zh_CN" w:bidi="zh_CN"/>
        </w:rPr>
        <w:t>GEN 10:5</w:t>
      </w:r>
      <w:r>
        <w:rPr>
          <w:lang w:val="zh_CN" w:bidi="zh_CN"/>
        </w:rPr>
        <w:t xml:space="preserve"> · </w:t>
      </w:r>
      <w:r>
        <w:rPr>
          <w:lang w:val="zh_CN" w:bidi="zh_CN"/>
        </w:rPr>
        <w:t>GEN 10:5</w:t>
      </w:r>
      <w:r>
        <w:rPr>
          <w:lang w:val="zh_CN" w:bidi="zh_CN"/>
        </w:rPr>
        <w:t xml:space="preserve"> · </w:t>
      </w:r>
      <w:r>
        <w:rPr>
          <w:lang w:val="zh_CN" w:bidi="zh_CN"/>
        </w:rPr>
        <w:t>GEN 10:20</w:t>
      </w:r>
      <w:r>
        <w:rPr>
          <w:lang w:val="zh_CN" w:bidi="zh_CN"/>
        </w:rPr>
        <w:t xml:space="preserve"> · </w:t>
      </w:r>
      <w:r>
        <w:rPr>
          <w:lang w:val="zh_CN" w:bidi="zh_CN"/>
        </w:rPr>
        <w:t>GEN 10:31</w:t>
      </w:r>
      <w:r>
        <w:rPr>
          <w:lang w:val="zh_CN" w:bidi="zh_CN"/>
        </w:rPr>
        <w:t xml:space="preserve"> · </w:t>
      </w:r>
      <w:r>
        <w:rPr>
          <w:lang w:val="zh_CN" w:bidi="zh_CN"/>
        </w:rPr>
        <w:t>GEN 10:32</w:t>
      </w:r>
      <w:r>
        <w:rPr>
          <w:lang w:val="zh_CN" w:bidi="zh_CN"/>
        </w:rPr>
        <w:t xml:space="preserve"> · </w:t>
      </w:r>
      <w:r>
        <w:rPr>
          <w:lang w:val="zh_CN" w:bidi="zh_CN"/>
        </w:rPr>
        <w:t>GEN 10:32</w:t>
      </w:r>
      <w:r>
        <w:rPr>
          <w:lang w:val="zh_CN" w:bidi="zh_CN"/>
        </w:rPr>
        <w:t xml:space="preserve"> · </w:t>
      </w:r>
      <w:r>
        <w:rPr>
          <w:lang w:val="zh_CN" w:bidi="zh_CN"/>
        </w:rPr>
        <w:t>GEN 12:2</w:t>
      </w:r>
      <w:r>
        <w:rPr>
          <w:lang w:val="zh_CN" w:bidi="zh_CN"/>
        </w:rPr>
        <w:t xml:space="preserve"> · </w:t>
      </w:r>
      <w:r>
        <w:rPr>
          <w:lang w:val="zh_CN" w:bidi="zh_CN"/>
        </w:rPr>
        <w:t>GEN 15:14</w:t>
      </w:r>
      <w:r>
        <w:rPr>
          <w:lang w:val="zh_CN" w:bidi="zh_CN"/>
        </w:rPr>
        <w:t xml:space="preserve"> · </w:t>
      </w:r>
      <w:r>
        <w:rPr>
          <w:lang w:val="zh_CN" w:bidi="zh_CN"/>
        </w:rPr>
        <w:t>GEN 17:4</w:t>
      </w:r>
      <w:r>
        <w:rPr>
          <w:lang w:val="zh_CN" w:bidi="zh_CN"/>
        </w:rPr>
        <w:t xml:space="preserve"> · </w:t>
      </w:r>
      <w:r>
        <w:rPr>
          <w:lang w:val="zh_CN" w:bidi="zh_CN"/>
        </w:rPr>
        <w:t>GEN 17:5</w:t>
      </w:r>
      <w:r>
        <w:rPr>
          <w:lang w:val="zh_CN" w:bidi="zh_CN"/>
        </w:rPr>
        <w:t xml:space="preserve"> · </w:t>
      </w:r>
      <w:r>
        <w:rPr>
          <w:lang w:val="zh_CN" w:bidi="zh_CN"/>
        </w:rPr>
        <w:t>GEN 17:6</w:t>
      </w:r>
      <w:r>
        <w:rPr>
          <w:lang w:val="zh_CN" w:bidi="zh_CN"/>
        </w:rPr>
        <w:t xml:space="preserve"> · </w:t>
      </w:r>
      <w:r>
        <w:rPr>
          <w:lang w:val="zh_CN" w:bidi="zh_CN"/>
        </w:rPr>
        <w:t>GEN 17:16</w:t>
      </w:r>
      <w:r>
        <w:rPr>
          <w:lang w:val="zh_CN" w:bidi="zh_CN"/>
        </w:rPr>
        <w:t xml:space="preserve"> · </w:t>
      </w:r>
      <w:r>
        <w:rPr>
          <w:lang w:val="zh_CN" w:bidi="zh_CN"/>
        </w:rPr>
        <w:t>GEN 17:20</w:t>
      </w:r>
      <w:r>
        <w:rPr>
          <w:lang w:val="zh_CN" w:bidi="zh_CN"/>
        </w:rPr>
        <w:t xml:space="preserve"> · </w:t>
      </w:r>
      <w:r>
        <w:rPr>
          <w:lang w:val="zh_CN" w:bidi="zh_CN"/>
        </w:rPr>
        <w:t>GEN 18:18</w:t>
      </w:r>
      <w:r>
        <w:rPr>
          <w:lang w:val="zh_CN" w:bidi="zh_CN"/>
        </w:rPr>
        <w:t xml:space="preserve"> · </w:t>
      </w:r>
      <w:r>
        <w:rPr>
          <w:lang w:val="zh_CN" w:bidi="zh_CN"/>
        </w:rPr>
        <w:t>GEN 18:18</w:t>
      </w:r>
      <w:r>
        <w:rPr>
          <w:lang w:val="zh_CN" w:bidi="zh_CN"/>
        </w:rPr>
        <w:t xml:space="preserve"> · </w:t>
      </w:r>
      <w:r>
        <w:rPr>
          <w:lang w:val="zh_CN" w:bidi="zh_CN"/>
        </w:rPr>
        <w:t>GEN 20:4</w:t>
      </w:r>
      <w:r>
        <w:rPr>
          <w:lang w:val="zh_CN" w:bidi="zh_CN"/>
        </w:rPr>
        <w:t xml:space="preserve"> · </w:t>
      </w:r>
      <w:r>
        <w:rPr>
          <w:lang w:val="zh_CN" w:bidi="zh_CN"/>
        </w:rPr>
        <w:t>GEN 21:13</w:t>
      </w:r>
      <w:r>
        <w:rPr>
          <w:lang w:val="zh_CN" w:bidi="zh_CN"/>
        </w:rPr>
        <w:t xml:space="preserve"> · </w:t>
      </w:r>
      <w:r>
        <w:rPr>
          <w:lang w:val="zh_CN" w:bidi="zh_CN"/>
        </w:rPr>
        <w:t>GEN 21:18</w:t>
      </w:r>
      <w:r>
        <w:rPr>
          <w:lang w:val="zh_CN" w:bidi="zh_CN"/>
        </w:rPr>
        <w:t xml:space="preserve"> · </w:t>
      </w:r>
      <w:r>
        <w:rPr>
          <w:lang w:val="zh_CN" w:bidi="zh_CN"/>
        </w:rPr>
        <w:t>GEN 22:18</w:t>
      </w:r>
      <w:r>
        <w:rPr>
          <w:lang w:val="zh_CN" w:bidi="zh_CN"/>
        </w:rPr>
        <w:t xml:space="preserve"> · </w:t>
      </w:r>
      <w:r>
        <w:rPr>
          <w:lang w:val="zh_CN" w:bidi="zh_CN"/>
        </w:rPr>
        <w:t>GEN 25:23</w:t>
      </w:r>
      <w:r>
        <w:rPr>
          <w:lang w:val="zh_CN" w:bidi="zh_CN"/>
        </w:rPr>
        <w:t xml:space="preserve"> · </w:t>
      </w:r>
      <w:r>
        <w:rPr>
          <w:lang w:val="zh_CN" w:bidi="zh_CN"/>
        </w:rPr>
        <w:t>GEN 26:4</w:t>
      </w:r>
      <w:r>
        <w:rPr>
          <w:lang w:val="zh_CN" w:bidi="zh_CN"/>
        </w:rPr>
        <w:t xml:space="preserve"> · </w:t>
      </w:r>
      <w:r>
        <w:rPr>
          <w:lang w:val="zh_CN" w:bidi="zh_CN"/>
        </w:rPr>
        <w:t>GEN 35:11</w:t>
      </w:r>
      <w:r>
        <w:rPr>
          <w:lang w:val="zh_CN" w:bidi="zh_CN"/>
        </w:rPr>
        <w:t xml:space="preserve"> · </w:t>
      </w:r>
      <w:r>
        <w:rPr>
          <w:lang w:val="zh_CN" w:bidi="zh_CN"/>
        </w:rPr>
        <w:t>GEN 35:11</w:t>
      </w:r>
      <w:r>
        <w:rPr>
          <w:lang w:val="zh_CN" w:bidi="zh_CN"/>
        </w:rPr>
        <w:t xml:space="preserve"> · </w:t>
      </w:r>
      <w:r>
        <w:rPr>
          <w:lang w:val="zh_CN" w:bidi="zh_CN"/>
        </w:rPr>
        <w:t>GEN 46:3</w:t>
      </w:r>
      <w:r>
        <w:rPr>
          <w:lang w:val="zh_CN" w:bidi="zh_CN"/>
        </w:rPr>
        <w:t xml:space="preserve"> · </w:t>
      </w:r>
      <w:r>
        <w:rPr>
          <w:lang w:val="zh_CN" w:bidi="zh_CN"/>
        </w:rPr>
        <w:t>GEN 48:19</w:t>
      </w:r>
      <w:r>
        <w:rPr>
          <w:lang w:val="zh_CN" w:bidi="zh_CN"/>
        </w:rPr>
        <w:t xml:space="preserve"> · </w:t>
      </w:r>
      <w:r>
        <w:rPr>
          <w:lang w:val="zh_CN" w:bidi="zh_CN"/>
        </w:rPr>
        <w:t>EXO 9:24</w:t>
      </w:r>
      <w:r>
        <w:rPr>
          <w:lang w:val="zh_CN" w:bidi="zh_CN"/>
        </w:rPr>
        <w:t xml:space="preserve"> · </w:t>
      </w:r>
      <w:r>
        <w:rPr>
          <w:lang w:val="zh_CN" w:bidi="zh_CN"/>
        </w:rPr>
        <w:t>EXO 19:6</w:t>
      </w:r>
      <w:r>
        <w:rPr>
          <w:lang w:val="zh_CN" w:bidi="zh_CN"/>
        </w:rPr>
        <w:t xml:space="preserve"> · </w:t>
      </w:r>
      <w:r>
        <w:rPr>
          <w:lang w:val="zh_CN" w:bidi="zh_CN"/>
        </w:rPr>
        <w:t>EXO 32:10</w:t>
      </w:r>
      <w:r>
        <w:rPr>
          <w:lang w:val="zh_CN" w:bidi="zh_CN"/>
        </w:rPr>
        <w:t xml:space="preserve"> · </w:t>
      </w:r>
      <w:r>
        <w:rPr>
          <w:lang w:val="zh_CN" w:bidi="zh_CN"/>
        </w:rPr>
        <w:t>EXO 33:13</w:t>
      </w:r>
      <w:r>
        <w:rPr>
          <w:lang w:val="zh_CN" w:bidi="zh_CN"/>
        </w:rPr>
        <w:t xml:space="preserve"> · </w:t>
      </w:r>
      <w:r>
        <w:rPr>
          <w:lang w:val="zh_CN" w:bidi="zh_CN"/>
        </w:rPr>
        <w:t>EXO 34:10</w:t>
      </w:r>
      <w:r>
        <w:rPr>
          <w:lang w:val="zh_CN" w:bidi="zh_CN"/>
        </w:rPr>
        <w:t xml:space="preserve"> · </w:t>
      </w:r>
      <w:r>
        <w:rPr>
          <w:lang w:val="zh_CN" w:bidi="zh_CN"/>
        </w:rPr>
        <w:t>EXO 34:24</w:t>
      </w:r>
      <w:r>
        <w:rPr>
          <w:lang w:val="zh_CN" w:bidi="zh_CN"/>
        </w:rPr>
        <w:t xml:space="preserve"> · </w:t>
      </w:r>
      <w:r>
        <w:rPr>
          <w:lang w:val="zh_CN" w:bidi="zh_CN"/>
        </w:rPr>
        <w:t>LEV 18:24</w:t>
      </w:r>
      <w:r>
        <w:rPr>
          <w:lang w:val="zh_CN" w:bidi="zh_CN"/>
        </w:rPr>
        <w:t xml:space="preserve"> · </w:t>
      </w:r>
      <w:r>
        <w:rPr>
          <w:lang w:val="zh_CN" w:bidi="zh_CN"/>
        </w:rPr>
        <w:t>LEV 18:28</w:t>
      </w:r>
      <w:r>
        <w:rPr>
          <w:lang w:val="zh_CN" w:bidi="zh_CN"/>
        </w:rPr>
        <w:t xml:space="preserve"> · </w:t>
      </w:r>
      <w:r>
        <w:rPr>
          <w:lang w:val="zh_CN" w:bidi="zh_CN"/>
        </w:rPr>
        <w:t>LEV 20:23</w:t>
      </w:r>
      <w:r>
        <w:rPr>
          <w:lang w:val="zh_CN" w:bidi="zh_CN"/>
        </w:rPr>
        <w:t xml:space="preserve"> · </w:t>
      </w:r>
      <w:r>
        <w:rPr>
          <w:lang w:val="zh_CN" w:bidi="zh_CN"/>
        </w:rPr>
        <w:t>LEV 25:44</w:t>
      </w:r>
      <w:r>
        <w:rPr>
          <w:lang w:val="zh_CN" w:bidi="zh_CN"/>
        </w:rPr>
        <w:t xml:space="preserve"> · </w:t>
      </w:r>
      <w:r>
        <w:rPr>
          <w:lang w:val="zh_CN" w:bidi="zh_CN"/>
        </w:rPr>
        <w:t>LEV 26:33</w:t>
      </w:r>
      <w:r>
        <w:rPr>
          <w:lang w:val="zh_CN" w:bidi="zh_CN"/>
        </w:rPr>
        <w:t xml:space="preserve"> · </w:t>
      </w:r>
      <w:r>
        <w:rPr>
          <w:lang w:val="zh_CN" w:bidi="zh_CN"/>
        </w:rPr>
        <w:t>LEV 26:38</w:t>
      </w:r>
      <w:r>
        <w:rPr>
          <w:lang w:val="zh_CN" w:bidi="zh_CN"/>
        </w:rPr>
        <w:t xml:space="preserve"> · </w:t>
      </w:r>
      <w:r>
        <w:rPr>
          <w:lang w:val="zh_CN" w:bidi="zh_CN"/>
        </w:rPr>
        <w:t>LEV 26:45</w:t>
      </w:r>
      <w:r>
        <w:rPr>
          <w:lang w:val="zh_CN" w:bidi="zh_CN"/>
        </w:rPr>
        <w:t xml:space="preserve"> · </w:t>
      </w:r>
      <w:r>
        <w:rPr>
          <w:lang w:val="zh_CN" w:bidi="zh_CN"/>
        </w:rPr>
        <w:t>NUM 14:12</w:t>
      </w:r>
      <w:r>
        <w:rPr>
          <w:lang w:val="zh_CN" w:bidi="zh_CN"/>
        </w:rPr>
        <w:t xml:space="preserve"> · </w:t>
      </w:r>
      <w:r>
        <w:rPr>
          <w:lang w:val="zh_CN" w:bidi="zh_CN"/>
        </w:rPr>
        <w:t>NUM 14:15</w:t>
      </w:r>
      <w:r>
        <w:rPr>
          <w:lang w:val="zh_CN" w:bidi="zh_CN"/>
        </w:rPr>
        <w:t xml:space="preserve"> · </w:t>
      </w:r>
      <w:r>
        <w:rPr>
          <w:lang w:val="zh_CN" w:bidi="zh_CN"/>
        </w:rPr>
        <w:t>NUM 23:9</w:t>
      </w:r>
      <w:r>
        <w:rPr>
          <w:lang w:val="zh_CN" w:bidi="zh_CN"/>
        </w:rPr>
        <w:t xml:space="preserve"> · </w:t>
      </w:r>
      <w:r>
        <w:rPr>
          <w:lang w:val="zh_CN" w:bidi="zh_CN"/>
        </w:rPr>
        <w:t>NUM 24:8</w:t>
      </w:r>
      <w:r>
        <w:rPr>
          <w:lang w:val="zh_CN" w:bidi="zh_CN"/>
        </w:rPr>
        <w:t xml:space="preserve"> · </w:t>
      </w:r>
      <w:r>
        <w:rPr>
          <w:lang w:val="zh_CN" w:bidi="zh_CN"/>
        </w:rPr>
        <w:t>NUM 24:20</w:t>
      </w:r>
      <w:r>
        <w:rPr>
          <w:lang w:val="zh_CN" w:bidi="zh_CN"/>
        </w:rPr>
        <w:t xml:space="preserve"> · </w:t>
      </w:r>
      <w:r>
        <w:rPr>
          <w:lang w:val="zh_CN" w:bidi="zh_CN"/>
        </w:rPr>
        <w:t>DEU 4:6</w:t>
      </w:r>
      <w:r>
        <w:rPr>
          <w:lang w:val="zh_CN" w:bidi="zh_CN"/>
        </w:rPr>
        <w:t xml:space="preserve"> · </w:t>
      </w:r>
      <w:r>
        <w:rPr>
          <w:lang w:val="zh_CN" w:bidi="zh_CN"/>
        </w:rPr>
        <w:t>DEU 4:7</w:t>
      </w:r>
      <w:r>
        <w:rPr>
          <w:lang w:val="zh_CN" w:bidi="zh_CN"/>
        </w:rPr>
        <w:t xml:space="preserve"> · </w:t>
      </w:r>
      <w:r>
        <w:rPr>
          <w:lang w:val="zh_CN" w:bidi="zh_CN"/>
        </w:rPr>
        <w:t>DEU 4:8</w:t>
      </w:r>
      <w:r>
        <w:rPr>
          <w:lang w:val="zh_CN" w:bidi="zh_CN"/>
        </w:rPr>
        <w:t xml:space="preserve"> · </w:t>
      </w:r>
      <w:r>
        <w:rPr>
          <w:lang w:val="zh_CN" w:bidi="zh_CN"/>
        </w:rPr>
        <w:t>DEU 4:27</w:t>
      </w:r>
      <w:r>
        <w:rPr>
          <w:lang w:val="zh_CN" w:bidi="zh_CN"/>
        </w:rPr>
        <w:t xml:space="preserve"> · </w:t>
      </w:r>
      <w:r>
        <w:rPr>
          <w:lang w:val="zh_CN" w:bidi="zh_CN"/>
        </w:rPr>
        <w:t>DEU 4:34</w:t>
      </w:r>
      <w:r>
        <w:rPr>
          <w:lang w:val="zh_CN" w:bidi="zh_CN"/>
        </w:rPr>
        <w:t xml:space="preserve"> · </w:t>
      </w:r>
      <w:r>
        <w:rPr>
          <w:lang w:val="zh_CN" w:bidi="zh_CN"/>
        </w:rPr>
        <w:t>DEU 4:34</w:t>
      </w:r>
      <w:r>
        <w:rPr>
          <w:lang w:val="zh_CN" w:bidi="zh_CN"/>
        </w:rPr>
        <w:t xml:space="preserve"> · </w:t>
      </w:r>
      <w:r>
        <w:rPr>
          <w:lang w:val="zh_CN" w:bidi="zh_CN"/>
        </w:rPr>
        <w:t>DEU 4:38</w:t>
      </w:r>
      <w:r>
        <w:rPr>
          <w:lang w:val="zh_CN" w:bidi="zh_CN"/>
        </w:rPr>
        <w:t xml:space="preserve"> · </w:t>
      </w:r>
      <w:r>
        <w:rPr>
          <w:lang w:val="zh_CN" w:bidi="zh_CN"/>
        </w:rPr>
        <w:t>DEU 7:1</w:t>
      </w:r>
      <w:r>
        <w:rPr>
          <w:lang w:val="zh_CN" w:bidi="zh_CN"/>
        </w:rPr>
        <w:t xml:space="preserve"> · </w:t>
      </w:r>
      <w:r>
        <w:rPr>
          <w:lang w:val="zh_CN" w:bidi="zh_CN"/>
        </w:rPr>
        <w:t>DEU 7:1</w:t>
      </w:r>
      <w:r>
        <w:rPr>
          <w:lang w:val="zh_CN" w:bidi="zh_CN"/>
        </w:rPr>
        <w:t xml:space="preserve"> · </w:t>
      </w:r>
      <w:r>
        <w:rPr>
          <w:lang w:val="zh_CN" w:bidi="zh_CN"/>
        </w:rPr>
        <w:t>DEU 7:17</w:t>
      </w:r>
      <w:r>
        <w:rPr>
          <w:lang w:val="zh_CN" w:bidi="zh_CN"/>
        </w:rPr>
        <w:t xml:space="preserve"> · </w:t>
      </w:r>
      <w:r>
        <w:rPr>
          <w:lang w:val="zh_CN" w:bidi="zh_CN"/>
        </w:rPr>
        <w:t>DEU 7:22</w:t>
      </w:r>
      <w:r>
        <w:rPr>
          <w:lang w:val="zh_CN" w:bidi="zh_CN"/>
        </w:rPr>
        <w:t xml:space="preserve"> · </w:t>
      </w:r>
      <w:r>
        <w:rPr>
          <w:lang w:val="zh_CN" w:bidi="zh_CN"/>
        </w:rPr>
        <w:t>DEU 8:20</w:t>
      </w:r>
      <w:r>
        <w:rPr>
          <w:lang w:val="zh_CN" w:bidi="zh_CN"/>
        </w:rPr>
        <w:t xml:space="preserve"> · </w:t>
      </w:r>
      <w:r>
        <w:rPr>
          <w:lang w:val="zh_CN" w:bidi="zh_CN"/>
        </w:rPr>
        <w:t>DEU 9:1</w:t>
      </w:r>
      <w:r>
        <w:rPr>
          <w:lang w:val="zh_CN" w:bidi="zh_CN"/>
        </w:rPr>
        <w:t xml:space="preserve"> · </w:t>
      </w:r>
      <w:r>
        <w:rPr>
          <w:lang w:val="zh_CN" w:bidi="zh_CN"/>
        </w:rPr>
        <w:t>DEU 9:4</w:t>
      </w:r>
      <w:r>
        <w:rPr>
          <w:lang w:val="zh_CN" w:bidi="zh_CN"/>
        </w:rPr>
        <w:t xml:space="preserve"> · </w:t>
      </w:r>
      <w:r>
        <w:rPr>
          <w:lang w:val="zh_CN" w:bidi="zh_CN"/>
        </w:rPr>
        <w:t>DEU 9:5</w:t>
      </w:r>
      <w:r>
        <w:rPr>
          <w:lang w:val="zh_CN" w:bidi="zh_CN"/>
        </w:rPr>
        <w:t xml:space="preserve"> · </w:t>
      </w:r>
      <w:r>
        <w:rPr>
          <w:lang w:val="zh_CN" w:bidi="zh_CN"/>
        </w:rPr>
        <w:t>DEU 9:14</w:t>
      </w:r>
      <w:r>
        <w:rPr>
          <w:lang w:val="zh_CN" w:bidi="zh_CN"/>
        </w:rPr>
        <w:t xml:space="preserve"> · </w:t>
      </w:r>
      <w:r>
        <w:rPr>
          <w:lang w:val="zh_CN" w:bidi="zh_CN"/>
        </w:rPr>
        <w:t>DEU 11:23</w:t>
      </w:r>
      <w:r>
        <w:rPr>
          <w:lang w:val="zh_CN" w:bidi="zh_CN"/>
        </w:rPr>
        <w:t xml:space="preserve"> · </w:t>
      </w:r>
      <w:r>
        <w:rPr>
          <w:lang w:val="zh_CN" w:bidi="zh_CN"/>
        </w:rPr>
        <w:t>DEU 11:23</w:t>
      </w:r>
      <w:r>
        <w:rPr>
          <w:lang w:val="zh_CN" w:bidi="zh_CN"/>
        </w:rPr>
        <w:t xml:space="preserve"> · </w:t>
      </w:r>
      <w:r>
        <w:rPr>
          <w:lang w:val="zh_CN" w:bidi="zh_CN"/>
        </w:rPr>
        <w:t>DEU 12:2</w:t>
      </w:r>
      <w:r>
        <w:rPr>
          <w:lang w:val="zh_CN" w:bidi="zh_CN"/>
        </w:rPr>
        <w:t xml:space="preserve"> · </w:t>
      </w:r>
      <w:r>
        <w:rPr>
          <w:lang w:val="zh_CN" w:bidi="zh_CN"/>
        </w:rPr>
        <w:t>DEU 12:29</w:t>
      </w:r>
      <w:r>
        <w:rPr>
          <w:lang w:val="zh_CN" w:bidi="zh_CN"/>
        </w:rPr>
        <w:t xml:space="preserve"> · </w:t>
      </w:r>
      <w:r>
        <w:rPr>
          <w:lang w:val="zh_CN" w:bidi="zh_CN"/>
        </w:rPr>
        <w:t>DEU 12:30</w:t>
      </w:r>
      <w:r>
        <w:rPr>
          <w:lang w:val="zh_CN" w:bidi="zh_CN"/>
        </w:rPr>
        <w:t xml:space="preserve"> · </w:t>
      </w:r>
      <w:r>
        <w:rPr>
          <w:lang w:val="zh_CN" w:bidi="zh_CN"/>
        </w:rPr>
        <w:t>DEU 15:6</w:t>
      </w:r>
      <w:r>
        <w:rPr>
          <w:lang w:val="zh_CN" w:bidi="zh_CN"/>
        </w:rPr>
        <w:t xml:space="preserve"> · </w:t>
      </w:r>
      <w:r>
        <w:rPr>
          <w:lang w:val="zh_CN" w:bidi="zh_CN"/>
        </w:rPr>
        <w:t>DEU 15:6</w:t>
      </w:r>
      <w:r>
        <w:rPr>
          <w:lang w:val="zh_CN" w:bidi="zh_CN"/>
        </w:rPr>
        <w:t xml:space="preserve"> · </w:t>
      </w:r>
      <w:r>
        <w:rPr>
          <w:lang w:val="zh_CN" w:bidi="zh_CN"/>
        </w:rPr>
        <w:t>DEU 17:14</w:t>
      </w:r>
      <w:r>
        <w:rPr>
          <w:lang w:val="zh_CN" w:bidi="zh_CN"/>
        </w:rPr>
        <w:t xml:space="preserve"> · </w:t>
      </w:r>
      <w:r>
        <w:rPr>
          <w:lang w:val="zh_CN" w:bidi="zh_CN"/>
        </w:rPr>
        <w:t>DEU 18:9</w:t>
      </w:r>
      <w:r>
        <w:rPr>
          <w:lang w:val="zh_CN" w:bidi="zh_CN"/>
        </w:rPr>
        <w:t xml:space="preserve"> · </w:t>
      </w:r>
      <w:r>
        <w:rPr>
          <w:lang w:val="zh_CN" w:bidi="zh_CN"/>
        </w:rPr>
        <w:t>DEU 18:14</w:t>
      </w:r>
      <w:r>
        <w:rPr>
          <w:lang w:val="zh_CN" w:bidi="zh_CN"/>
        </w:rPr>
        <w:t xml:space="preserve"> · </w:t>
      </w:r>
      <w:r>
        <w:rPr>
          <w:lang w:val="zh_CN" w:bidi="zh_CN"/>
        </w:rPr>
        <w:t>DEU 19:1</w:t>
      </w:r>
      <w:r>
        <w:rPr>
          <w:lang w:val="zh_CN" w:bidi="zh_CN"/>
        </w:rPr>
        <w:t xml:space="preserve"> · </w:t>
      </w:r>
      <w:r>
        <w:rPr>
          <w:lang w:val="zh_CN" w:bidi="zh_CN"/>
        </w:rPr>
        <w:t>DEU 20:15</w:t>
      </w:r>
      <w:r>
        <w:rPr>
          <w:lang w:val="zh_CN" w:bidi="zh_CN"/>
        </w:rPr>
        <w:t xml:space="preserve"> · </w:t>
      </w:r>
      <w:r>
        <w:rPr>
          <w:lang w:val="zh_CN" w:bidi="zh_CN"/>
        </w:rPr>
        <w:t>DEU 26:5</w:t>
      </w:r>
      <w:r>
        <w:rPr>
          <w:lang w:val="zh_CN" w:bidi="zh_CN"/>
        </w:rPr>
        <w:t xml:space="preserve"> · </w:t>
      </w:r>
      <w:r>
        <w:rPr>
          <w:lang w:val="zh_CN" w:bidi="zh_CN"/>
        </w:rPr>
        <w:t>DEU 26:19</w:t>
      </w:r>
      <w:r>
        <w:rPr>
          <w:lang w:val="zh_CN" w:bidi="zh_CN"/>
        </w:rPr>
        <w:t xml:space="preserve"> · </w:t>
      </w:r>
      <w:r>
        <w:rPr>
          <w:lang w:val="zh_CN" w:bidi="zh_CN"/>
        </w:rPr>
        <w:t>DEU 28:1</w:t>
      </w:r>
      <w:r>
        <w:rPr>
          <w:lang w:val="zh_CN" w:bidi="zh_CN"/>
        </w:rPr>
        <w:t xml:space="preserve"> · </w:t>
      </w:r>
      <w:r>
        <w:rPr>
          <w:lang w:val="zh_CN" w:bidi="zh_CN"/>
        </w:rPr>
        <w:t>DEU 28:12</w:t>
      </w:r>
      <w:r>
        <w:rPr>
          <w:lang w:val="zh_CN" w:bidi="zh_CN"/>
        </w:rPr>
        <w:t xml:space="preserve"> · </w:t>
      </w:r>
      <w:r>
        <w:rPr>
          <w:lang w:val="zh_CN" w:bidi="zh_CN"/>
        </w:rPr>
        <w:t>DEU 28:36</w:t>
      </w:r>
      <w:r>
        <w:rPr>
          <w:lang w:val="zh_CN" w:bidi="zh_CN"/>
        </w:rPr>
        <w:t xml:space="preserve"> · </w:t>
      </w:r>
      <w:r>
        <w:rPr>
          <w:lang w:val="zh_CN" w:bidi="zh_CN"/>
        </w:rPr>
        <w:t>DEU 28:49</w:t>
      </w:r>
      <w:r>
        <w:rPr>
          <w:lang w:val="zh_CN" w:bidi="zh_CN"/>
        </w:rPr>
        <w:t xml:space="preserve"> · </w:t>
      </w:r>
      <w:r>
        <w:rPr>
          <w:lang w:val="zh_CN" w:bidi="zh_CN"/>
        </w:rPr>
        <w:t>DEU 28:49</w:t>
      </w:r>
      <w:r>
        <w:rPr>
          <w:lang w:val="zh_CN" w:bidi="zh_CN"/>
        </w:rPr>
        <w:t xml:space="preserve"> · </w:t>
      </w:r>
      <w:r>
        <w:rPr>
          <w:lang w:val="zh_CN" w:bidi="zh_CN"/>
        </w:rPr>
        <w:t>DEU 28:50</w:t>
      </w:r>
      <w:r>
        <w:rPr>
          <w:lang w:val="zh_CN" w:bidi="zh_CN"/>
        </w:rPr>
        <w:t xml:space="preserve"> · </w:t>
      </w:r>
      <w:r>
        <w:rPr>
          <w:lang w:val="zh_CN" w:bidi="zh_CN"/>
        </w:rPr>
        <w:t>DEU 28:65</w:t>
      </w:r>
      <w:r>
        <w:rPr>
          <w:lang w:val="zh_CN" w:bidi="zh_CN"/>
        </w:rPr>
        <w:t xml:space="preserve"> · </w:t>
      </w:r>
      <w:r>
        <w:rPr>
          <w:lang w:val="zh_CN" w:bidi="zh_CN"/>
        </w:rPr>
        <w:t>DEU 29:15</w:t>
      </w:r>
      <w:r>
        <w:rPr>
          <w:lang w:val="zh_CN" w:bidi="zh_CN"/>
        </w:rPr>
        <w:t xml:space="preserve"> · </w:t>
      </w:r>
      <w:r>
        <w:rPr>
          <w:lang w:val="zh_CN" w:bidi="zh_CN"/>
        </w:rPr>
        <w:t>DEU 29:17</w:t>
      </w:r>
      <w:r>
        <w:rPr>
          <w:lang w:val="zh_CN" w:bidi="zh_CN"/>
        </w:rPr>
        <w:t xml:space="preserve"> · </w:t>
      </w:r>
      <w:r>
        <w:rPr>
          <w:lang w:val="zh_CN" w:bidi="zh_CN"/>
        </w:rPr>
        <w:t>DEU 29:23</w:t>
      </w:r>
      <w:r>
        <w:rPr>
          <w:lang w:val="zh_CN" w:bidi="zh_CN"/>
        </w:rPr>
        <w:t xml:space="preserve"> · </w:t>
      </w:r>
      <w:r>
        <w:rPr>
          <w:lang w:val="zh_CN" w:bidi="zh_CN"/>
        </w:rPr>
        <w:t>DEU 30:1</w:t>
      </w:r>
      <w:r>
        <w:rPr>
          <w:lang w:val="zh_CN" w:bidi="zh_CN"/>
        </w:rPr>
        <w:t xml:space="preserve"> · </w:t>
      </w:r>
      <w:r>
        <w:rPr>
          <w:lang w:val="zh_CN" w:bidi="zh_CN"/>
        </w:rPr>
        <w:t>DEU 31:3</w:t>
      </w:r>
      <w:r>
        <w:rPr>
          <w:lang w:val="zh_CN" w:bidi="zh_CN"/>
        </w:rPr>
        <w:t xml:space="preserve"> · </w:t>
      </w:r>
      <w:r>
        <w:rPr>
          <w:lang w:val="zh_CN" w:bidi="zh_CN"/>
        </w:rPr>
        <w:t>DEU 32:8</w:t>
      </w:r>
      <w:r>
        <w:rPr>
          <w:lang w:val="zh_CN" w:bidi="zh_CN"/>
        </w:rPr>
        <w:t xml:space="preserve"> · </w:t>
      </w:r>
      <w:r>
        <w:rPr>
          <w:lang w:val="zh_CN" w:bidi="zh_CN"/>
        </w:rPr>
        <w:t>DEU 32:21</w:t>
      </w:r>
      <w:r>
        <w:rPr>
          <w:lang w:val="zh_CN" w:bidi="zh_CN"/>
        </w:rPr>
        <w:t xml:space="preserve"> · </w:t>
      </w:r>
      <w:r>
        <w:rPr>
          <w:lang w:val="zh_CN" w:bidi="zh_CN"/>
        </w:rPr>
        <w:t>DEU 32:28</w:t>
      </w:r>
      <w:r>
        <w:rPr>
          <w:lang w:val="zh_CN" w:bidi="zh_CN"/>
        </w:rPr>
        <w:t xml:space="preserve"> · </w:t>
      </w:r>
      <w:r>
        <w:rPr>
          <w:lang w:val="zh_CN" w:bidi="zh_CN"/>
        </w:rPr>
        <w:t>DEU 32:43</w:t>
      </w:r>
      <w:r>
        <w:rPr>
          <w:lang w:val="zh_CN" w:bidi="zh_CN"/>
        </w:rPr>
        <w:t xml:space="preserve"> · </w:t>
      </w:r>
      <w:r>
        <w:rPr>
          <w:lang w:val="zh_CN" w:bidi="zh_CN"/>
        </w:rPr>
        <w:t>JOS 3:17</w:t>
      </w:r>
      <w:r>
        <w:rPr>
          <w:lang w:val="zh_CN" w:bidi="zh_CN"/>
        </w:rPr>
        <w:t xml:space="preserve"> · </w:t>
      </w:r>
      <w:r>
        <w:rPr>
          <w:lang w:val="zh_CN" w:bidi="zh_CN"/>
        </w:rPr>
        <w:t>JOS 4:1</w:t>
      </w:r>
      <w:r>
        <w:rPr>
          <w:lang w:val="zh_CN" w:bidi="zh_CN"/>
        </w:rPr>
        <w:t xml:space="preserve"> · </w:t>
      </w:r>
      <w:r>
        <w:rPr>
          <w:lang w:val="zh_CN" w:bidi="zh_CN"/>
        </w:rPr>
        <w:t>JOS 5:6</w:t>
      </w:r>
      <w:r>
        <w:rPr>
          <w:lang w:val="zh_CN" w:bidi="zh_CN"/>
        </w:rPr>
        <w:t xml:space="preserve"> · </w:t>
      </w:r>
      <w:r>
        <w:rPr>
          <w:lang w:val="zh_CN" w:bidi="zh_CN"/>
        </w:rPr>
        <w:t>JOS 5:8</w:t>
      </w:r>
      <w:r>
        <w:rPr>
          <w:lang w:val="zh_CN" w:bidi="zh_CN"/>
        </w:rPr>
        <w:t xml:space="preserve"> · </w:t>
      </w:r>
      <w:r>
        <w:rPr>
          <w:lang w:val="zh_CN" w:bidi="zh_CN"/>
        </w:rPr>
        <w:t>JOS 10:13</w:t>
      </w:r>
      <w:r>
        <w:rPr>
          <w:lang w:val="zh_CN" w:bidi="zh_CN"/>
        </w:rPr>
        <w:t xml:space="preserve"> · </w:t>
      </w:r>
      <w:r>
        <w:rPr>
          <w:lang w:val="zh_CN" w:bidi="zh_CN"/>
        </w:rPr>
        <w:t>JOS 23:3</w:t>
      </w:r>
      <w:r>
        <w:rPr>
          <w:lang w:val="zh_CN" w:bidi="zh_CN"/>
        </w:rPr>
        <w:t xml:space="preserve"> · </w:t>
      </w:r>
      <w:r>
        <w:rPr>
          <w:lang w:val="zh_CN" w:bidi="zh_CN"/>
        </w:rPr>
        <w:t>JOS 23:4</w:t>
      </w:r>
      <w:r>
        <w:rPr>
          <w:lang w:val="zh_CN" w:bidi="zh_CN"/>
        </w:rPr>
        <w:t xml:space="preserve"> · </w:t>
      </w:r>
      <w:r>
        <w:rPr>
          <w:lang w:val="zh_CN" w:bidi="zh_CN"/>
        </w:rPr>
        <w:t>JOS 23:4</w:t>
      </w:r>
      <w:r>
        <w:rPr>
          <w:lang w:val="zh_CN" w:bidi="zh_CN"/>
        </w:rPr>
        <w:t xml:space="preserve"> · </w:t>
      </w:r>
      <w:r>
        <w:rPr>
          <w:lang w:val="zh_CN" w:bidi="zh_CN"/>
        </w:rPr>
        <w:t>JOS 23:7</w:t>
      </w:r>
      <w:r>
        <w:rPr>
          <w:lang w:val="zh_CN" w:bidi="zh_CN"/>
        </w:rPr>
        <w:t xml:space="preserve"> · </w:t>
      </w:r>
      <w:r>
        <w:rPr>
          <w:lang w:val="zh_CN" w:bidi="zh_CN"/>
        </w:rPr>
        <w:t>JOS 23:9</w:t>
      </w:r>
      <w:r>
        <w:rPr>
          <w:lang w:val="zh_CN" w:bidi="zh_CN"/>
        </w:rPr>
        <w:t xml:space="preserve"> · </w:t>
      </w:r>
      <w:r>
        <w:rPr>
          <w:lang w:val="zh_CN" w:bidi="zh_CN"/>
        </w:rPr>
        <w:t>JOS 23:12</w:t>
      </w:r>
      <w:r>
        <w:rPr>
          <w:lang w:val="zh_CN" w:bidi="zh_CN"/>
        </w:rPr>
        <w:t xml:space="preserve"> · </w:t>
      </w:r>
      <w:r>
        <w:rPr>
          <w:lang w:val="zh_CN" w:bidi="zh_CN"/>
        </w:rPr>
        <w:t>JOS 23:13</w:t>
      </w:r>
      <w:r>
        <w:rPr>
          <w:lang w:val="zh_CN" w:bidi="zh_CN"/>
        </w:rPr>
        <w:t xml:space="preserve"> · </w:t>
      </w:r>
      <w:r>
        <w:rPr>
          <w:lang w:val="zh_CN" w:bidi="zh_CN"/>
        </w:rPr>
        <w:t>JDG 2:20</w:t>
      </w:r>
      <w:r>
        <w:rPr>
          <w:lang w:val="zh_CN" w:bidi="zh_CN"/>
        </w:rPr>
        <w:t xml:space="preserve"> · </w:t>
      </w:r>
      <w:r>
        <w:rPr>
          <w:lang w:val="zh_CN" w:bidi="zh_CN"/>
        </w:rPr>
        <w:t>JDG 2:21</w:t>
      </w:r>
      <w:r>
        <w:rPr>
          <w:lang w:val="zh_CN" w:bidi="zh_CN"/>
        </w:rPr>
        <w:t xml:space="preserve"> · </w:t>
      </w:r>
      <w:r>
        <w:rPr>
          <w:lang w:val="zh_CN" w:bidi="zh_CN"/>
        </w:rPr>
        <w:t>JDG 2:23</w:t>
      </w:r>
      <w:r>
        <w:rPr>
          <w:lang w:val="zh_CN" w:bidi="zh_CN"/>
        </w:rPr>
        <w:t xml:space="preserve"> · </w:t>
      </w:r>
      <w:r>
        <w:rPr>
          <w:lang w:val="zh_CN" w:bidi="zh_CN"/>
        </w:rPr>
        <w:t>JDG 3:1</w:t>
      </w:r>
      <w:r>
        <w:rPr>
          <w:lang w:val="zh_CN" w:bidi="zh_CN"/>
        </w:rPr>
        <w:t xml:space="preserve"> · </w:t>
      </w:r>
      <w:r>
        <w:rPr>
          <w:lang w:val="zh_CN" w:bidi="zh_CN"/>
        </w:rPr>
        <w:t>1SA 8:5</w:t>
      </w:r>
      <w:r>
        <w:rPr>
          <w:lang w:val="zh_CN" w:bidi="zh_CN"/>
        </w:rPr>
        <w:t xml:space="preserve"> · </w:t>
      </w:r>
      <w:r>
        <w:rPr>
          <w:lang w:val="zh_CN" w:bidi="zh_CN"/>
        </w:rPr>
        <w:t>1SA 8:20</w:t>
      </w:r>
      <w:r>
        <w:rPr>
          <w:lang w:val="zh_CN" w:bidi="zh_CN"/>
        </w:rPr>
        <w:t xml:space="preserve"> · </w:t>
      </w:r>
      <w:r>
        <w:rPr>
          <w:lang w:val="zh_CN" w:bidi="zh_CN"/>
        </w:rPr>
        <w:t>2SA 7:23</w:t>
      </w:r>
      <w:r>
        <w:rPr>
          <w:lang w:val="zh_CN" w:bidi="zh_CN"/>
        </w:rPr>
        <w:t xml:space="preserve"> · </w:t>
      </w:r>
      <w:r>
        <w:rPr>
          <w:lang w:val="zh_CN" w:bidi="zh_CN"/>
        </w:rPr>
        <w:t>2SA 7:23</w:t>
      </w:r>
      <w:r>
        <w:rPr>
          <w:lang w:val="zh_CN" w:bidi="zh_CN"/>
        </w:rPr>
        <w:t xml:space="preserve"> · </w:t>
      </w:r>
      <w:r>
        <w:rPr>
          <w:lang w:val="zh_CN" w:bidi="zh_CN"/>
        </w:rPr>
        <w:t>2SA 8:11</w:t>
      </w:r>
      <w:r>
        <w:rPr>
          <w:lang w:val="zh_CN" w:bidi="zh_CN"/>
        </w:rPr>
        <w:t xml:space="preserve"> · </w:t>
      </w:r>
      <w:r>
        <w:rPr>
          <w:lang w:val="zh_CN" w:bidi="zh_CN"/>
        </w:rPr>
        <w:t>2SA 22:44</w:t>
      </w:r>
      <w:r>
        <w:rPr>
          <w:lang w:val="zh_CN" w:bidi="zh_CN"/>
        </w:rPr>
        <w:t xml:space="preserve"> · </w:t>
      </w:r>
      <w:r>
        <w:rPr>
          <w:lang w:val="zh_CN" w:bidi="zh_CN"/>
        </w:rPr>
        <w:t>2SA 22:50</w:t>
      </w:r>
      <w:r>
        <w:rPr>
          <w:lang w:val="zh_CN" w:bidi="zh_CN"/>
        </w:rPr>
        <w:t xml:space="preserve"> · </w:t>
      </w:r>
      <w:r>
        <w:rPr>
          <w:lang w:val="zh_CN" w:bidi="zh_CN"/>
        </w:rPr>
        <w:t>1KI 5:11</w:t>
      </w:r>
      <w:r>
        <w:rPr>
          <w:lang w:val="zh_CN" w:bidi="zh_CN"/>
        </w:rPr>
        <w:t xml:space="preserve"> · </w:t>
      </w:r>
      <w:r>
        <w:rPr>
          <w:lang w:val="zh_CN" w:bidi="zh_CN"/>
        </w:rPr>
        <w:t>1KI 11:2</w:t>
      </w:r>
      <w:r>
        <w:rPr>
          <w:lang w:val="zh_CN" w:bidi="zh_CN"/>
        </w:rPr>
        <w:t xml:space="preserve"> · </w:t>
      </w:r>
      <w:r>
        <w:rPr>
          <w:lang w:val="zh_CN" w:bidi="zh_CN"/>
        </w:rPr>
        <w:t>1KI 14:24</w:t>
      </w:r>
      <w:r>
        <w:rPr>
          <w:lang w:val="zh_CN" w:bidi="zh_CN"/>
        </w:rPr>
        <w:t xml:space="preserve"> · </w:t>
      </w:r>
      <w:r>
        <w:rPr>
          <w:lang w:val="zh_CN" w:bidi="zh_CN"/>
        </w:rPr>
        <w:t>1KI 18:10</w:t>
      </w:r>
      <w:r>
        <w:rPr>
          <w:lang w:val="zh_CN" w:bidi="zh_CN"/>
        </w:rPr>
        <w:t xml:space="preserve"> · </w:t>
      </w:r>
      <w:r>
        <w:rPr>
          <w:lang w:val="zh_CN" w:bidi="zh_CN"/>
        </w:rPr>
        <w:t>1KI 18:10</w:t>
      </w:r>
      <w:r>
        <w:rPr>
          <w:lang w:val="zh_CN" w:bidi="zh_CN"/>
        </w:rPr>
        <w:t xml:space="preserve"> · </w:t>
      </w:r>
      <w:r>
        <w:rPr>
          <w:lang w:val="zh_CN" w:bidi="zh_CN"/>
        </w:rPr>
        <w:t>2KI 16:3</w:t>
      </w:r>
      <w:r>
        <w:rPr>
          <w:lang w:val="zh_CN" w:bidi="zh_CN"/>
        </w:rPr>
        <w:t xml:space="preserve"> · </w:t>
      </w:r>
      <w:r>
        <w:rPr>
          <w:lang w:val="zh_CN" w:bidi="zh_CN"/>
        </w:rPr>
        <w:t>2KI 17:8</w:t>
      </w:r>
      <w:r>
        <w:rPr>
          <w:lang w:val="zh_CN" w:bidi="zh_CN"/>
        </w:rPr>
        <w:t xml:space="preserve"> · </w:t>
      </w:r>
      <w:r>
        <w:rPr>
          <w:lang w:val="zh_CN" w:bidi="zh_CN"/>
        </w:rPr>
        <w:t>2KI 17:11</w:t>
      </w:r>
      <w:r>
        <w:rPr>
          <w:lang w:val="zh_CN" w:bidi="zh_CN"/>
        </w:rPr>
        <w:t xml:space="preserve"> · </w:t>
      </w:r>
      <w:r>
        <w:rPr>
          <w:lang w:val="zh_CN" w:bidi="zh_CN"/>
        </w:rPr>
        <w:t>2KI 17:15</w:t>
      </w:r>
      <w:r>
        <w:rPr>
          <w:lang w:val="zh_CN" w:bidi="zh_CN"/>
        </w:rPr>
        <w:t xml:space="preserve"> · </w:t>
      </w:r>
      <w:r>
        <w:rPr>
          <w:lang w:val="zh_CN" w:bidi="zh_CN"/>
        </w:rPr>
        <w:t>2KI 17:26</w:t>
      </w:r>
      <w:r>
        <w:rPr>
          <w:lang w:val="zh_CN" w:bidi="zh_CN"/>
        </w:rPr>
        <w:t xml:space="preserve"> · </w:t>
      </w:r>
      <w:r>
        <w:rPr>
          <w:lang w:val="zh_CN" w:bidi="zh_CN"/>
        </w:rPr>
        <w:t>2KI 17:29</w:t>
      </w:r>
      <w:r>
        <w:rPr>
          <w:lang w:val="zh_CN" w:bidi="zh_CN"/>
        </w:rPr>
        <w:t xml:space="preserve"> · </w:t>
      </w:r>
      <w:r>
        <w:rPr>
          <w:lang w:val="zh_CN" w:bidi="zh_CN"/>
        </w:rPr>
        <w:t>2KI 17:29</w:t>
      </w:r>
      <w:r>
        <w:rPr>
          <w:lang w:val="zh_CN" w:bidi="zh_CN"/>
        </w:rPr>
        <w:t xml:space="preserve"> · </w:t>
      </w:r>
      <w:r>
        <w:rPr>
          <w:lang w:val="zh_CN" w:bidi="zh_CN"/>
        </w:rPr>
        <w:t>2KI 17:29</w:t>
      </w:r>
      <w:r>
        <w:rPr>
          <w:lang w:val="zh_CN" w:bidi="zh_CN"/>
        </w:rPr>
        <w:t xml:space="preserve"> · </w:t>
      </w:r>
      <w:r>
        <w:rPr>
          <w:lang w:val="zh_CN" w:bidi="zh_CN"/>
        </w:rPr>
        <w:t>2KI 17:29</w:t>
      </w:r>
      <w:r>
        <w:rPr>
          <w:lang w:val="zh_CN" w:bidi="zh_CN"/>
        </w:rPr>
        <w:t xml:space="preserve"> · </w:t>
      </w:r>
      <w:r>
        <w:rPr>
          <w:lang w:val="zh_CN" w:bidi="zh_CN"/>
        </w:rPr>
        <w:t>2KI 17:33</w:t>
      </w:r>
      <w:r>
        <w:rPr>
          <w:lang w:val="zh_CN" w:bidi="zh_CN"/>
        </w:rPr>
        <w:t xml:space="preserve"> · </w:t>
      </w:r>
      <w:r>
        <w:rPr>
          <w:lang w:val="zh_CN" w:bidi="zh_CN"/>
        </w:rPr>
        <w:t>2KI 17:41</w:t>
      </w:r>
      <w:r>
        <w:rPr>
          <w:lang w:val="zh_CN" w:bidi="zh_CN"/>
        </w:rPr>
        <w:t xml:space="preserve"> · </w:t>
      </w:r>
      <w:r>
        <w:rPr>
          <w:lang w:val="zh_CN" w:bidi="zh_CN"/>
        </w:rPr>
        <w:t>2KI 18:33</w:t>
      </w:r>
      <w:r>
        <w:rPr>
          <w:lang w:val="zh_CN" w:bidi="zh_CN"/>
        </w:rPr>
        <w:t xml:space="preserve"> · </w:t>
      </w:r>
      <w:r>
        <w:rPr>
          <w:lang w:val="zh_CN" w:bidi="zh_CN"/>
        </w:rPr>
        <w:t>2KI 19:12</w:t>
      </w:r>
      <w:r>
        <w:rPr>
          <w:lang w:val="zh_CN" w:bidi="zh_CN"/>
        </w:rPr>
        <w:t xml:space="preserve"> · </w:t>
      </w:r>
      <w:r>
        <w:rPr>
          <w:lang w:val="zh_CN" w:bidi="zh_CN"/>
        </w:rPr>
        <w:t>2KI 19:17</w:t>
      </w:r>
      <w:r>
        <w:rPr>
          <w:lang w:val="zh_CN" w:bidi="zh_CN"/>
        </w:rPr>
        <w:t xml:space="preserve"> · </w:t>
      </w:r>
      <w:r>
        <w:rPr>
          <w:lang w:val="zh_CN" w:bidi="zh_CN"/>
        </w:rPr>
        <w:t>2KI 21:2</w:t>
      </w:r>
      <w:r>
        <w:rPr>
          <w:lang w:val="zh_CN" w:bidi="zh_CN"/>
        </w:rPr>
        <w:t xml:space="preserve"> · </w:t>
      </w:r>
      <w:r>
        <w:rPr>
          <w:lang w:val="zh_CN" w:bidi="zh_CN"/>
        </w:rPr>
        <w:t>2KI 21:9</w:t>
      </w:r>
      <w:r>
        <w:rPr>
          <w:lang w:val="zh_CN" w:bidi="zh_CN"/>
        </w:rPr>
        <w:t xml:space="preserve"> · </w:t>
      </w:r>
      <w:r>
        <w:rPr>
          <w:lang w:val="zh_CN" w:bidi="zh_CN"/>
        </w:rPr>
        <w:t>1CH 14:17</w:t>
      </w:r>
      <w:r>
        <w:rPr>
          <w:lang w:val="zh_CN" w:bidi="zh_CN"/>
        </w:rPr>
        <w:t xml:space="preserve"> · </w:t>
      </w:r>
      <w:r>
        <w:rPr>
          <w:lang w:val="zh_CN" w:bidi="zh_CN"/>
        </w:rPr>
        <w:t>1CH 16:20</w:t>
      </w:r>
      <w:r>
        <w:rPr>
          <w:lang w:val="zh_CN" w:bidi="zh_CN"/>
        </w:rPr>
        <w:t xml:space="preserve"> · </w:t>
      </w:r>
      <w:r>
        <w:rPr>
          <w:lang w:val="zh_CN" w:bidi="zh_CN"/>
        </w:rPr>
        <w:t>1CH 16:20</w:t>
      </w:r>
      <w:r>
        <w:rPr>
          <w:lang w:val="zh_CN" w:bidi="zh_CN"/>
        </w:rPr>
        <w:t xml:space="preserve"> · </w:t>
      </w:r>
      <w:r>
        <w:rPr>
          <w:lang w:val="zh_CN" w:bidi="zh_CN"/>
        </w:rPr>
        <w:t>1CH 16:24</w:t>
      </w:r>
      <w:r>
        <w:rPr>
          <w:lang w:val="zh_CN" w:bidi="zh_CN"/>
        </w:rPr>
        <w:t xml:space="preserve"> · </w:t>
      </w:r>
      <w:r>
        <w:rPr>
          <w:lang w:val="zh_CN" w:bidi="zh_CN"/>
        </w:rPr>
        <w:t>1CH 16:31</w:t>
      </w:r>
      <w:r>
        <w:rPr>
          <w:lang w:val="zh_CN" w:bidi="zh_CN"/>
        </w:rPr>
        <w:t xml:space="preserve"> · </w:t>
      </w:r>
      <w:r>
        <w:rPr>
          <w:lang w:val="zh_CN" w:bidi="zh_CN"/>
        </w:rPr>
        <w:t>1CH 16:35</w:t>
      </w:r>
      <w:r>
        <w:rPr>
          <w:lang w:val="zh_CN" w:bidi="zh_CN"/>
        </w:rPr>
        <w:t xml:space="preserve"> · </w:t>
      </w:r>
      <w:r>
        <w:rPr>
          <w:lang w:val="zh_CN" w:bidi="zh_CN"/>
        </w:rPr>
        <w:t>1CH 17:21</w:t>
      </w:r>
      <w:r>
        <w:rPr>
          <w:lang w:val="zh_CN" w:bidi="zh_CN"/>
        </w:rPr>
        <w:t xml:space="preserve"> · </w:t>
      </w:r>
      <w:r>
        <w:rPr>
          <w:lang w:val="zh_CN" w:bidi="zh_CN"/>
        </w:rPr>
        <w:t>1CH 17:21</w:t>
      </w:r>
      <w:r>
        <w:rPr>
          <w:lang w:val="zh_CN" w:bidi="zh_CN"/>
        </w:rPr>
        <w:t xml:space="preserve"> · </w:t>
      </w:r>
      <w:r>
        <w:rPr>
          <w:lang w:val="zh_CN" w:bidi="zh_CN"/>
        </w:rPr>
        <w:t>1CH 18:11</w:t>
      </w:r>
      <w:r>
        <w:rPr>
          <w:lang w:val="zh_CN" w:bidi="zh_CN"/>
        </w:rPr>
        <w:t xml:space="preserve"> · </w:t>
      </w:r>
      <w:r>
        <w:rPr>
          <w:lang w:val="zh_CN" w:bidi="zh_CN"/>
        </w:rPr>
        <w:t>2CH 15:6</w:t>
      </w:r>
      <w:r>
        <w:rPr>
          <w:lang w:val="zh_CN" w:bidi="zh_CN"/>
        </w:rPr>
        <w:t xml:space="preserve"> · </w:t>
      </w:r>
      <w:r>
        <w:rPr>
          <w:lang w:val="zh_CN" w:bidi="zh_CN"/>
        </w:rPr>
        <w:t>2CH 15:6</w:t>
      </w:r>
      <w:r>
        <w:rPr>
          <w:lang w:val="zh_CN" w:bidi="zh_CN"/>
        </w:rPr>
        <w:t xml:space="preserve"> · </w:t>
      </w:r>
      <w:r>
        <w:rPr>
          <w:lang w:val="zh_CN" w:bidi="zh_CN"/>
        </w:rPr>
        <w:t>2CH 20:6</w:t>
      </w:r>
      <w:r>
        <w:rPr>
          <w:lang w:val="zh_CN" w:bidi="zh_CN"/>
        </w:rPr>
        <w:t xml:space="preserve"> · </w:t>
      </w:r>
      <w:r>
        <w:rPr>
          <w:lang w:val="zh_CN" w:bidi="zh_CN"/>
        </w:rPr>
        <w:t>2CH 28:3</w:t>
      </w:r>
      <w:r>
        <w:rPr>
          <w:lang w:val="zh_CN" w:bidi="zh_CN"/>
        </w:rPr>
        <w:t xml:space="preserve"> · </w:t>
      </w:r>
      <w:r>
        <w:rPr>
          <w:lang w:val="zh_CN" w:bidi="zh_CN"/>
        </w:rPr>
        <w:t>2CH 32:13</w:t>
      </w:r>
      <w:r>
        <w:rPr>
          <w:lang w:val="zh_CN" w:bidi="zh_CN"/>
        </w:rPr>
        <w:t xml:space="preserve"> · </w:t>
      </w:r>
      <w:r>
        <w:rPr>
          <w:lang w:val="zh_CN" w:bidi="zh_CN"/>
        </w:rPr>
        <w:t>2CH 32:14</w:t>
      </w:r>
      <w:r>
        <w:rPr>
          <w:lang w:val="zh_CN" w:bidi="zh_CN"/>
        </w:rPr>
        <w:t xml:space="preserve"> · </w:t>
      </w:r>
      <w:r>
        <w:rPr>
          <w:lang w:val="zh_CN" w:bidi="zh_CN"/>
        </w:rPr>
        <w:t>2CH 32:15</w:t>
      </w:r>
      <w:r>
        <w:rPr>
          <w:lang w:val="zh_CN" w:bidi="zh_CN"/>
        </w:rPr>
        <w:t xml:space="preserve"> · </w:t>
      </w:r>
      <w:r>
        <w:rPr>
          <w:lang w:val="zh_CN" w:bidi="zh_CN"/>
        </w:rPr>
        <w:t>2CH 32:17</w:t>
      </w:r>
      <w:r>
        <w:rPr>
          <w:lang w:val="zh_CN" w:bidi="zh_CN"/>
        </w:rPr>
        <w:t xml:space="preserve"> · </w:t>
      </w:r>
      <w:r>
        <w:rPr>
          <w:lang w:val="zh_CN" w:bidi="zh_CN"/>
        </w:rPr>
        <w:t>2CH 32:23</w:t>
      </w:r>
      <w:r>
        <w:rPr>
          <w:lang w:val="zh_CN" w:bidi="zh_CN"/>
        </w:rPr>
        <w:t xml:space="preserve"> · </w:t>
      </w:r>
      <w:r>
        <w:rPr>
          <w:lang w:val="zh_CN" w:bidi="zh_CN"/>
        </w:rPr>
        <w:t>2CH 33:2</w:t>
      </w:r>
      <w:r>
        <w:rPr>
          <w:lang w:val="zh_CN" w:bidi="zh_CN"/>
        </w:rPr>
        <w:t xml:space="preserve"> · </w:t>
      </w:r>
      <w:r>
        <w:rPr>
          <w:lang w:val="zh_CN" w:bidi="zh_CN"/>
        </w:rPr>
        <w:t>2CH 33:9</w:t>
      </w:r>
      <w:r>
        <w:rPr>
          <w:lang w:val="zh_CN" w:bidi="zh_CN"/>
        </w:rPr>
        <w:t xml:space="preserve"> · </w:t>
      </w:r>
      <w:r>
        <w:rPr>
          <w:lang w:val="zh_CN" w:bidi="zh_CN"/>
        </w:rPr>
        <w:t>2CH 36:14</w:t>
      </w:r>
      <w:r>
        <w:rPr>
          <w:lang w:val="zh_CN" w:bidi="zh_CN"/>
        </w:rPr>
        <w:t xml:space="preserve"> · </w:t>
      </w:r>
      <w:r>
        <w:rPr>
          <w:lang w:val="zh_CN" w:bidi="zh_CN"/>
        </w:rPr>
        <w:t>EZR 6:21</w:t>
      </w:r>
      <w:r>
        <w:rPr>
          <w:lang w:val="zh_CN" w:bidi="zh_CN"/>
        </w:rPr>
        <w:t xml:space="preserve"> · </w:t>
      </w:r>
      <w:r>
        <w:rPr>
          <w:lang w:val="zh_CN" w:bidi="zh_CN"/>
        </w:rPr>
        <w:t>NEH 5:8</w:t>
      </w:r>
      <w:r>
        <w:rPr>
          <w:lang w:val="zh_CN" w:bidi="zh_CN"/>
        </w:rPr>
        <w:t xml:space="preserve"> · </w:t>
      </w:r>
      <w:r>
        <w:rPr>
          <w:lang w:val="zh_CN" w:bidi="zh_CN"/>
        </w:rPr>
        <w:t>NEH 5:9</w:t>
      </w:r>
      <w:r>
        <w:rPr>
          <w:lang w:val="zh_CN" w:bidi="zh_CN"/>
        </w:rPr>
        <w:t xml:space="preserve"> · </w:t>
      </w:r>
      <w:r>
        <w:rPr>
          <w:lang w:val="zh_CN" w:bidi="zh_CN"/>
        </w:rPr>
        <w:t>NEH 5:17</w:t>
      </w:r>
      <w:r>
        <w:rPr>
          <w:lang w:val="zh_CN" w:bidi="zh_CN"/>
        </w:rPr>
        <w:t xml:space="preserve"> · </w:t>
      </w:r>
      <w:r>
        <w:rPr>
          <w:lang w:val="zh_CN" w:bidi="zh_CN"/>
        </w:rPr>
        <w:t>NEH 6:6</w:t>
      </w:r>
      <w:r>
        <w:rPr>
          <w:lang w:val="zh_CN" w:bidi="zh_CN"/>
        </w:rPr>
        <w:t xml:space="preserve"> · </w:t>
      </w:r>
      <w:r>
        <w:rPr>
          <w:lang w:val="zh_CN" w:bidi="zh_CN"/>
        </w:rPr>
        <w:t>NEH 6:16</w:t>
      </w:r>
      <w:r>
        <w:rPr>
          <w:lang w:val="zh_CN" w:bidi="zh_CN"/>
        </w:rPr>
        <w:t xml:space="preserve"> · </w:t>
      </w:r>
      <w:r>
        <w:rPr>
          <w:lang w:val="zh_CN" w:bidi="zh_CN"/>
        </w:rPr>
        <w:t>NEH 13:26</w:t>
      </w:r>
      <w:r>
        <w:rPr>
          <w:lang w:val="zh_CN" w:bidi="zh_CN"/>
        </w:rPr>
        <w:t xml:space="preserve"> · </w:t>
      </w:r>
      <w:r>
        <w:rPr>
          <w:lang w:val="zh_CN" w:bidi="zh_CN"/>
        </w:rPr>
        <w:t>JOB 12:23</w:t>
      </w:r>
      <w:r>
        <w:rPr>
          <w:lang w:val="zh_CN" w:bidi="zh_CN"/>
        </w:rPr>
        <w:t xml:space="preserve"> · </w:t>
      </w:r>
      <w:r>
        <w:rPr>
          <w:lang w:val="zh_CN" w:bidi="zh_CN"/>
        </w:rPr>
        <w:t>JOB 12:23</w:t>
      </w:r>
      <w:r>
        <w:rPr>
          <w:lang w:val="zh_CN" w:bidi="zh_CN"/>
        </w:rPr>
        <w:t xml:space="preserve"> · </w:t>
      </w:r>
      <w:r>
        <w:rPr>
          <w:lang w:val="zh_CN" w:bidi="zh_CN"/>
        </w:rPr>
        <w:t>JOB 34:29</w:t>
      </w:r>
      <w:r>
        <w:rPr>
          <w:lang w:val="zh_CN" w:bidi="zh_CN"/>
        </w:rPr>
        <w:t xml:space="preserve"> · </w:t>
      </w:r>
      <w:r>
        <w:rPr>
          <w:lang w:val="zh_CN" w:bidi="zh_CN"/>
        </w:rPr>
        <w:t>PSA 2:1</w:t>
      </w:r>
      <w:r>
        <w:rPr>
          <w:lang w:val="zh_CN" w:bidi="zh_CN"/>
        </w:rPr>
        <w:t xml:space="preserve"> · </w:t>
      </w:r>
      <w:r>
        <w:rPr>
          <w:lang w:val="zh_CN" w:bidi="zh_CN"/>
        </w:rPr>
        <w:t>PSA 2:8</w:t>
      </w:r>
      <w:r>
        <w:rPr>
          <w:lang w:val="zh_CN" w:bidi="zh_CN"/>
        </w:rPr>
        <w:t xml:space="preserve"> · </w:t>
      </w:r>
      <w:r>
        <w:rPr>
          <w:lang w:val="zh_CN" w:bidi="zh_CN"/>
        </w:rPr>
        <w:t>PSA 9:6</w:t>
      </w:r>
      <w:r>
        <w:rPr>
          <w:lang w:val="zh_CN" w:bidi="zh_CN"/>
        </w:rPr>
        <w:t xml:space="preserve"> · </w:t>
      </w:r>
      <w:r>
        <w:rPr>
          <w:lang w:val="zh_CN" w:bidi="zh_CN"/>
        </w:rPr>
        <w:t>PSA 9:16</w:t>
      </w:r>
      <w:r>
        <w:rPr>
          <w:lang w:val="zh_CN" w:bidi="zh_CN"/>
        </w:rPr>
        <w:t xml:space="preserve"> · </w:t>
      </w:r>
      <w:r>
        <w:rPr>
          <w:lang w:val="zh_CN" w:bidi="zh_CN"/>
        </w:rPr>
        <w:t>PSA 9:18</w:t>
      </w:r>
      <w:r>
        <w:rPr>
          <w:lang w:val="zh_CN" w:bidi="zh_CN"/>
        </w:rPr>
        <w:t xml:space="preserve"> · </w:t>
      </w:r>
      <w:r>
        <w:rPr>
          <w:lang w:val="zh_CN" w:bidi="zh_CN"/>
        </w:rPr>
        <w:t>PSA 9:20</w:t>
      </w:r>
      <w:r>
        <w:rPr>
          <w:lang w:val="zh_CN" w:bidi="zh_CN"/>
        </w:rPr>
        <w:t xml:space="preserve"> · </w:t>
      </w:r>
      <w:r>
        <w:rPr>
          <w:lang w:val="zh_CN" w:bidi="zh_CN"/>
        </w:rPr>
        <w:t>PSA 9:21</w:t>
      </w:r>
      <w:r>
        <w:rPr>
          <w:lang w:val="zh_CN" w:bidi="zh_CN"/>
        </w:rPr>
        <w:t xml:space="preserve"> · </w:t>
      </w:r>
      <w:r>
        <w:rPr>
          <w:lang w:val="zh_CN" w:bidi="zh_CN"/>
        </w:rPr>
        <w:t>PSA 10:16</w:t>
      </w:r>
      <w:r>
        <w:rPr>
          <w:lang w:val="zh_CN" w:bidi="zh_CN"/>
        </w:rPr>
        <w:t xml:space="preserve"> · </w:t>
      </w:r>
      <w:r>
        <w:rPr>
          <w:lang w:val="zh_CN" w:bidi="zh_CN"/>
        </w:rPr>
        <w:t>PSA 18:44</w:t>
      </w:r>
      <w:r>
        <w:rPr>
          <w:lang w:val="zh_CN" w:bidi="zh_CN"/>
        </w:rPr>
        <w:t xml:space="preserve"> · </w:t>
      </w:r>
      <w:r>
        <w:rPr>
          <w:lang w:val="zh_CN" w:bidi="zh_CN"/>
        </w:rPr>
        <w:t>PSA 18:50</w:t>
      </w:r>
      <w:r>
        <w:rPr>
          <w:lang w:val="zh_CN" w:bidi="zh_CN"/>
        </w:rPr>
        <w:t xml:space="preserve"> · </w:t>
      </w:r>
      <w:r>
        <w:rPr>
          <w:lang w:val="zh_CN" w:bidi="zh_CN"/>
        </w:rPr>
        <w:t>PSA 22:28</w:t>
      </w:r>
      <w:r>
        <w:rPr>
          <w:lang w:val="zh_CN" w:bidi="zh_CN"/>
        </w:rPr>
        <w:t xml:space="preserve"> · </w:t>
      </w:r>
      <w:r>
        <w:rPr>
          <w:lang w:val="zh_CN" w:bidi="zh_CN"/>
        </w:rPr>
        <w:t>PSA 22:29</w:t>
      </w:r>
      <w:r>
        <w:rPr>
          <w:lang w:val="zh_CN" w:bidi="zh_CN"/>
        </w:rPr>
        <w:t xml:space="preserve"> · </w:t>
      </w:r>
      <w:r>
        <w:rPr>
          <w:lang w:val="zh_CN" w:bidi="zh_CN"/>
        </w:rPr>
        <w:t>PSA 33:10</w:t>
      </w:r>
      <w:r>
        <w:rPr>
          <w:lang w:val="zh_CN" w:bidi="zh_CN"/>
        </w:rPr>
        <w:t xml:space="preserve"> · </w:t>
      </w:r>
      <w:r>
        <w:rPr>
          <w:lang w:val="zh_CN" w:bidi="zh_CN"/>
        </w:rPr>
        <w:t>PSA 33:12</w:t>
      </w:r>
      <w:r>
        <w:rPr>
          <w:lang w:val="zh_CN" w:bidi="zh_CN"/>
        </w:rPr>
        <w:t xml:space="preserve"> · </w:t>
      </w:r>
      <w:r>
        <w:rPr>
          <w:lang w:val="zh_CN" w:bidi="zh_CN"/>
        </w:rPr>
        <w:t>PSA 44:3</w:t>
      </w:r>
      <w:r>
        <w:rPr>
          <w:lang w:val="zh_CN" w:bidi="zh_CN"/>
        </w:rPr>
        <w:t xml:space="preserve"> · </w:t>
      </w:r>
      <w:r>
        <w:rPr>
          <w:lang w:val="zh_CN" w:bidi="zh_CN"/>
        </w:rPr>
        <w:t>PSA 44:12</w:t>
      </w:r>
      <w:r>
        <w:rPr>
          <w:lang w:val="zh_CN" w:bidi="zh_CN"/>
        </w:rPr>
        <w:t xml:space="preserve"> · </w:t>
      </w:r>
      <w:r>
        <w:rPr>
          <w:lang w:val="zh_CN" w:bidi="zh_CN"/>
        </w:rPr>
        <w:t>PSA 44:15</w:t>
      </w:r>
      <w:r>
        <w:rPr>
          <w:lang w:val="zh_CN" w:bidi="zh_CN"/>
        </w:rPr>
        <w:t xml:space="preserve"> · </w:t>
      </w:r>
      <w:r>
        <w:rPr>
          <w:lang w:val="zh_CN" w:bidi="zh_CN"/>
        </w:rPr>
        <w:t>PSA 46:7</w:t>
      </w:r>
      <w:r>
        <w:rPr>
          <w:lang w:val="zh_CN" w:bidi="zh_CN"/>
        </w:rPr>
        <w:t xml:space="preserve"> · </w:t>
      </w:r>
      <w:r>
        <w:rPr>
          <w:lang w:val="zh_CN" w:bidi="zh_CN"/>
        </w:rPr>
        <w:t>PSA 46:11</w:t>
      </w:r>
      <w:r>
        <w:rPr>
          <w:lang w:val="zh_CN" w:bidi="zh_CN"/>
        </w:rPr>
        <w:t xml:space="preserve"> · </w:t>
      </w:r>
      <w:r>
        <w:rPr>
          <w:lang w:val="zh_CN" w:bidi="zh_CN"/>
        </w:rPr>
        <w:t>PSA 47:9</w:t>
      </w:r>
      <w:r>
        <w:rPr>
          <w:lang w:val="zh_CN" w:bidi="zh_CN"/>
        </w:rPr>
        <w:t xml:space="preserve"> · </w:t>
      </w:r>
      <w:r>
        <w:rPr>
          <w:lang w:val="zh_CN" w:bidi="zh_CN"/>
        </w:rPr>
        <w:t>PSA 59:6</w:t>
      </w:r>
      <w:r>
        <w:rPr>
          <w:lang w:val="zh_CN" w:bidi="zh_CN"/>
        </w:rPr>
        <w:t xml:space="preserve"> · </w:t>
      </w:r>
      <w:r>
        <w:rPr>
          <w:lang w:val="zh_CN" w:bidi="zh_CN"/>
        </w:rPr>
        <w:t>PSA 59:9</w:t>
      </w:r>
      <w:r>
        <w:rPr>
          <w:lang w:val="zh_CN" w:bidi="zh_CN"/>
        </w:rPr>
        <w:t xml:space="preserve"> · </w:t>
      </w:r>
      <w:r>
        <w:rPr>
          <w:lang w:val="zh_CN" w:bidi="zh_CN"/>
        </w:rPr>
        <w:t>PSA 66:7</w:t>
      </w:r>
      <w:r>
        <w:rPr>
          <w:lang w:val="zh_CN" w:bidi="zh_CN"/>
        </w:rPr>
        <w:t xml:space="preserve"> · </w:t>
      </w:r>
      <w:r>
        <w:rPr>
          <w:lang w:val="zh_CN" w:bidi="zh_CN"/>
        </w:rPr>
        <w:t>PSA 67:3</w:t>
      </w:r>
      <w:r>
        <w:rPr>
          <w:lang w:val="zh_CN" w:bidi="zh_CN"/>
        </w:rPr>
        <w:t xml:space="preserve"> · </w:t>
      </w:r>
      <w:r>
        <w:rPr>
          <w:lang w:val="zh_CN" w:bidi="zh_CN"/>
        </w:rPr>
        <w:t>PSA 72:11</w:t>
      </w:r>
      <w:r>
        <w:rPr>
          <w:lang w:val="zh_CN" w:bidi="zh_CN"/>
        </w:rPr>
        <w:t xml:space="preserve"> · </w:t>
      </w:r>
      <w:r>
        <w:rPr>
          <w:lang w:val="zh_CN" w:bidi="zh_CN"/>
        </w:rPr>
        <w:t>PSA 72:17</w:t>
      </w:r>
      <w:r>
        <w:rPr>
          <w:lang w:val="zh_CN" w:bidi="zh_CN"/>
        </w:rPr>
        <w:t xml:space="preserve"> · </w:t>
      </w:r>
      <w:r>
        <w:rPr>
          <w:lang w:val="zh_CN" w:bidi="zh_CN"/>
        </w:rPr>
        <w:t>PSA 78:55</w:t>
      </w:r>
      <w:r>
        <w:rPr>
          <w:lang w:val="zh_CN" w:bidi="zh_CN"/>
        </w:rPr>
        <w:t xml:space="preserve"> · </w:t>
      </w:r>
      <w:r>
        <w:rPr>
          <w:lang w:val="zh_CN" w:bidi="zh_CN"/>
        </w:rPr>
        <w:t>PSA 79:1</w:t>
      </w:r>
      <w:r>
        <w:rPr>
          <w:lang w:val="zh_CN" w:bidi="zh_CN"/>
        </w:rPr>
        <w:t xml:space="preserve"> · </w:t>
      </w:r>
      <w:r>
        <w:rPr>
          <w:lang w:val="zh_CN" w:bidi="zh_CN"/>
        </w:rPr>
        <w:t>PSA 79:6</w:t>
      </w:r>
      <w:r>
        <w:rPr>
          <w:lang w:val="zh_CN" w:bidi="zh_CN"/>
        </w:rPr>
        <w:t xml:space="preserve"> · </w:t>
      </w:r>
      <w:r>
        <w:rPr>
          <w:lang w:val="zh_CN" w:bidi="zh_CN"/>
        </w:rPr>
        <w:t>PSA 79:10</w:t>
      </w:r>
      <w:r>
        <w:rPr>
          <w:lang w:val="zh_CN" w:bidi="zh_CN"/>
        </w:rPr>
        <w:t xml:space="preserve"> · </w:t>
      </w:r>
      <w:r>
        <w:rPr>
          <w:lang w:val="zh_CN" w:bidi="zh_CN"/>
        </w:rPr>
        <w:t>PSA 79:10</w:t>
      </w:r>
      <w:r>
        <w:rPr>
          <w:lang w:val="zh_CN" w:bidi="zh_CN"/>
        </w:rPr>
        <w:t xml:space="preserve"> · </w:t>
      </w:r>
      <w:r>
        <w:rPr>
          <w:lang w:val="zh_CN" w:bidi="zh_CN"/>
        </w:rPr>
        <w:t>PSA 80:9</w:t>
      </w:r>
      <w:r>
        <w:rPr>
          <w:lang w:val="zh_CN" w:bidi="zh_CN"/>
        </w:rPr>
        <w:t xml:space="preserve"> · </w:t>
      </w:r>
      <w:r>
        <w:rPr>
          <w:lang w:val="zh_CN" w:bidi="zh_CN"/>
        </w:rPr>
        <w:t>PSA 82:8</w:t>
      </w:r>
      <w:r>
        <w:rPr>
          <w:lang w:val="zh_CN" w:bidi="zh_CN"/>
        </w:rPr>
        <w:t xml:space="preserve"> · </w:t>
      </w:r>
      <w:r>
        <w:rPr>
          <w:lang w:val="zh_CN" w:bidi="zh_CN"/>
        </w:rPr>
        <w:t>PSA 83:5</w:t>
      </w:r>
      <w:r>
        <w:rPr>
          <w:lang w:val="zh_CN" w:bidi="zh_CN"/>
        </w:rPr>
        <w:t xml:space="preserve"> · </w:t>
      </w:r>
      <w:r>
        <w:rPr>
          <w:lang w:val="zh_CN" w:bidi="zh_CN"/>
        </w:rPr>
        <w:t>PSA 86:9</w:t>
      </w:r>
      <w:r>
        <w:rPr>
          <w:lang w:val="zh_CN" w:bidi="zh_CN"/>
        </w:rPr>
        <w:t xml:space="preserve"> · </w:t>
      </w:r>
      <w:r>
        <w:rPr>
          <w:lang w:val="zh_CN" w:bidi="zh_CN"/>
        </w:rPr>
        <w:t>PSA 94:10</w:t>
      </w:r>
      <w:r>
        <w:rPr>
          <w:lang w:val="zh_CN" w:bidi="zh_CN"/>
        </w:rPr>
        <w:t xml:space="preserve"> · </w:t>
      </w:r>
      <w:r>
        <w:rPr>
          <w:lang w:val="zh_CN" w:bidi="zh_CN"/>
        </w:rPr>
        <w:t>PSA 96:3</w:t>
      </w:r>
      <w:r>
        <w:rPr>
          <w:lang w:val="zh_CN" w:bidi="zh_CN"/>
        </w:rPr>
        <w:t xml:space="preserve"> · </w:t>
      </w:r>
      <w:r>
        <w:rPr>
          <w:lang w:val="zh_CN" w:bidi="zh_CN"/>
        </w:rPr>
        <w:t>PSA 96:10</w:t>
      </w:r>
      <w:r>
        <w:rPr>
          <w:lang w:val="zh_CN" w:bidi="zh_CN"/>
        </w:rPr>
        <w:t xml:space="preserve"> · </w:t>
      </w:r>
      <w:r>
        <w:rPr>
          <w:lang w:val="zh_CN" w:bidi="zh_CN"/>
        </w:rPr>
        <w:t>PSA 98:2</w:t>
      </w:r>
      <w:r>
        <w:rPr>
          <w:lang w:val="zh_CN" w:bidi="zh_CN"/>
        </w:rPr>
        <w:t xml:space="preserve"> · </w:t>
      </w:r>
      <w:r>
        <w:rPr>
          <w:lang w:val="zh_CN" w:bidi="zh_CN"/>
        </w:rPr>
        <w:t>PSA 102:16</w:t>
      </w:r>
      <w:r>
        <w:rPr>
          <w:lang w:val="zh_CN" w:bidi="zh_CN"/>
        </w:rPr>
        <w:t xml:space="preserve"> · </w:t>
      </w:r>
      <w:r>
        <w:rPr>
          <w:lang w:val="zh_CN" w:bidi="zh_CN"/>
        </w:rPr>
        <w:t>PSA 105:13</w:t>
      </w:r>
      <w:r>
        <w:rPr>
          <w:lang w:val="zh_CN" w:bidi="zh_CN"/>
        </w:rPr>
        <w:t xml:space="preserve"> · </w:t>
      </w:r>
      <w:r>
        <w:rPr>
          <w:lang w:val="zh_CN" w:bidi="zh_CN"/>
        </w:rPr>
        <w:t>PSA 105:13</w:t>
      </w:r>
      <w:r>
        <w:rPr>
          <w:lang w:val="zh_CN" w:bidi="zh_CN"/>
        </w:rPr>
        <w:t xml:space="preserve"> · </w:t>
      </w:r>
      <w:r>
        <w:rPr>
          <w:lang w:val="zh_CN" w:bidi="zh_CN"/>
        </w:rPr>
        <w:t>PSA 105:44</w:t>
      </w:r>
      <w:r>
        <w:rPr>
          <w:lang w:val="zh_CN" w:bidi="zh_CN"/>
        </w:rPr>
        <w:t xml:space="preserve"> · </w:t>
      </w:r>
      <w:r>
        <w:rPr>
          <w:lang w:val="zh_CN" w:bidi="zh_CN"/>
        </w:rPr>
        <w:t>PSA 106:5</w:t>
      </w:r>
      <w:r>
        <w:rPr>
          <w:lang w:val="zh_CN" w:bidi="zh_CN"/>
        </w:rPr>
        <w:t xml:space="preserve"> · </w:t>
      </w:r>
      <w:r>
        <w:rPr>
          <w:lang w:val="zh_CN" w:bidi="zh_CN"/>
        </w:rPr>
        <w:t>PSA 106:27</w:t>
      </w:r>
      <w:r>
        <w:rPr>
          <w:lang w:val="zh_CN" w:bidi="zh_CN"/>
        </w:rPr>
        <w:t xml:space="preserve"> · </w:t>
      </w:r>
      <w:r>
        <w:rPr>
          <w:lang w:val="zh_CN" w:bidi="zh_CN"/>
        </w:rPr>
        <w:t>PSA 106:35</w:t>
      </w:r>
      <w:r>
        <w:rPr>
          <w:lang w:val="zh_CN" w:bidi="zh_CN"/>
        </w:rPr>
        <w:t xml:space="preserve"> · </w:t>
      </w:r>
      <w:r>
        <w:rPr>
          <w:lang w:val="zh_CN" w:bidi="zh_CN"/>
        </w:rPr>
        <w:t>PSA 106:41</w:t>
      </w:r>
      <w:r>
        <w:rPr>
          <w:lang w:val="zh_CN" w:bidi="zh_CN"/>
        </w:rPr>
        <w:t xml:space="preserve"> · </w:t>
      </w:r>
      <w:r>
        <w:rPr>
          <w:lang w:val="zh_CN" w:bidi="zh_CN"/>
        </w:rPr>
        <w:t>PSA 106:47</w:t>
      </w:r>
      <w:r>
        <w:rPr>
          <w:lang w:val="zh_CN" w:bidi="zh_CN"/>
        </w:rPr>
        <w:t xml:space="preserve"> · </w:t>
      </w:r>
      <w:r>
        <w:rPr>
          <w:lang w:val="zh_CN" w:bidi="zh_CN"/>
        </w:rPr>
        <w:t>PSA 110:6</w:t>
      </w:r>
      <w:r>
        <w:rPr>
          <w:lang w:val="zh_CN" w:bidi="zh_CN"/>
        </w:rPr>
        <w:t xml:space="preserve"> · </w:t>
      </w:r>
      <w:r>
        <w:rPr>
          <w:lang w:val="zh_CN" w:bidi="zh_CN"/>
        </w:rPr>
        <w:t>PSA 111:6</w:t>
      </w:r>
      <w:r>
        <w:rPr>
          <w:lang w:val="zh_CN" w:bidi="zh_CN"/>
        </w:rPr>
        <w:t xml:space="preserve"> · </w:t>
      </w:r>
      <w:r>
        <w:rPr>
          <w:lang w:val="zh_CN" w:bidi="zh_CN"/>
        </w:rPr>
        <w:t>PSA 113:4</w:t>
      </w:r>
      <w:r>
        <w:rPr>
          <w:lang w:val="zh_CN" w:bidi="zh_CN"/>
        </w:rPr>
        <w:t xml:space="preserve"> · </w:t>
      </w:r>
      <w:r>
        <w:rPr>
          <w:lang w:val="zh_CN" w:bidi="zh_CN"/>
        </w:rPr>
        <w:t>PSA 115:2</w:t>
      </w:r>
      <w:r>
        <w:rPr>
          <w:lang w:val="zh_CN" w:bidi="zh_CN"/>
        </w:rPr>
        <w:t xml:space="preserve"> · </w:t>
      </w:r>
      <w:r>
        <w:rPr>
          <w:lang w:val="zh_CN" w:bidi="zh_CN"/>
        </w:rPr>
        <w:t>PSA 117:1</w:t>
      </w:r>
      <w:r>
        <w:rPr>
          <w:lang w:val="zh_CN" w:bidi="zh_CN"/>
        </w:rPr>
        <w:t xml:space="preserve"> · </w:t>
      </w:r>
      <w:r>
        <w:rPr>
          <w:lang w:val="zh_CN" w:bidi="zh_CN"/>
        </w:rPr>
        <w:t>PSA 118:10</w:t>
      </w:r>
      <w:r>
        <w:rPr>
          <w:lang w:val="zh_CN" w:bidi="zh_CN"/>
        </w:rPr>
        <w:t xml:space="preserve"> · </w:t>
      </w:r>
      <w:r>
        <w:rPr>
          <w:lang w:val="zh_CN" w:bidi="zh_CN"/>
        </w:rPr>
        <w:t>PSA 126:2</w:t>
      </w:r>
      <w:r>
        <w:rPr>
          <w:lang w:val="zh_CN" w:bidi="zh_CN"/>
        </w:rPr>
        <w:t xml:space="preserve"> · </w:t>
      </w:r>
      <w:r>
        <w:rPr>
          <w:lang w:val="zh_CN" w:bidi="zh_CN"/>
        </w:rPr>
        <w:t>PSA 135:10</w:t>
      </w:r>
      <w:r>
        <w:rPr>
          <w:lang w:val="zh_CN" w:bidi="zh_CN"/>
        </w:rPr>
        <w:t xml:space="preserve"> · </w:t>
      </w:r>
      <w:r>
        <w:rPr>
          <w:lang w:val="zh_CN" w:bidi="zh_CN"/>
        </w:rPr>
        <w:t>PSA 135:15</w:t>
      </w:r>
      <w:r>
        <w:rPr>
          <w:lang w:val="zh_CN" w:bidi="zh_CN"/>
        </w:rPr>
        <w:t xml:space="preserve"> · </w:t>
      </w:r>
      <w:r>
        <w:rPr>
          <w:lang w:val="zh_CN" w:bidi="zh_CN"/>
        </w:rPr>
        <w:t>PSA 147:20</w:t>
      </w:r>
      <w:r>
        <w:rPr>
          <w:lang w:val="zh_CN" w:bidi="zh_CN"/>
        </w:rPr>
        <w:t xml:space="preserve"> · </w:t>
      </w:r>
      <w:r>
        <w:rPr>
          <w:lang w:val="zh_CN" w:bidi="zh_CN"/>
        </w:rPr>
        <w:t>PSA 149:7</w:t>
      </w:r>
      <w:r>
        <w:rPr>
          <w:lang w:val="zh_CN" w:bidi="zh_CN"/>
        </w:rPr>
        <w:t xml:space="preserve"> · </w:t>
      </w:r>
      <w:r>
        <w:rPr>
          <w:lang w:val="zh_CN" w:bidi="zh_CN"/>
        </w:rPr>
        <w:t>PRO 14:34</w:t>
      </w:r>
      <w:r>
        <w:rPr>
          <w:lang w:val="zh_CN" w:bidi="zh_CN"/>
        </w:rPr>
        <w:t xml:space="preserve"> · </w:t>
      </w:r>
      <w:r>
        <w:rPr>
          <w:lang w:val="zh_CN" w:bidi="zh_CN"/>
        </w:rPr>
        <w:t>ISA 1:4</w:t>
      </w:r>
      <w:r>
        <w:rPr>
          <w:lang w:val="zh_CN" w:bidi="zh_CN"/>
        </w:rPr>
        <w:t xml:space="preserve"> · </w:t>
      </w:r>
      <w:r>
        <w:rPr>
          <w:lang w:val="zh_CN" w:bidi="zh_CN"/>
        </w:rPr>
        <w:t>ISA 2:2</w:t>
      </w:r>
      <w:r>
        <w:rPr>
          <w:lang w:val="zh_CN" w:bidi="zh_CN"/>
        </w:rPr>
        <w:t xml:space="preserve"> · </w:t>
      </w:r>
      <w:r>
        <w:rPr>
          <w:lang w:val="zh_CN" w:bidi="zh_CN"/>
        </w:rPr>
        <w:t>ISA 2:4</w:t>
      </w:r>
      <w:r>
        <w:rPr>
          <w:lang w:val="zh_CN" w:bidi="zh_CN"/>
        </w:rPr>
        <w:t xml:space="preserve"> · </w:t>
      </w:r>
      <w:r>
        <w:rPr>
          <w:lang w:val="zh_CN" w:bidi="zh_CN"/>
        </w:rPr>
        <w:t>ISA 2:4</w:t>
      </w:r>
      <w:r>
        <w:rPr>
          <w:lang w:val="zh_CN" w:bidi="zh_CN"/>
        </w:rPr>
        <w:t xml:space="preserve"> · </w:t>
      </w:r>
      <w:r>
        <w:rPr>
          <w:lang w:val="zh_CN" w:bidi="zh_CN"/>
        </w:rPr>
        <w:t>ISA 2:4</w:t>
      </w:r>
      <w:r>
        <w:rPr>
          <w:lang w:val="zh_CN" w:bidi="zh_CN"/>
        </w:rPr>
        <w:t xml:space="preserve"> · </w:t>
      </w:r>
      <w:r>
        <w:rPr>
          <w:lang w:val="zh_CN" w:bidi="zh_CN"/>
        </w:rPr>
        <w:t>ISA 5:26</w:t>
      </w:r>
      <w:r>
        <w:rPr>
          <w:lang w:val="zh_CN" w:bidi="zh_CN"/>
        </w:rPr>
        <w:t xml:space="preserve"> · </w:t>
      </w:r>
      <w:r>
        <w:rPr>
          <w:lang w:val="zh_CN" w:bidi="zh_CN"/>
        </w:rPr>
        <w:t>ISA 8:23</w:t>
      </w:r>
      <w:r>
        <w:rPr>
          <w:lang w:val="zh_CN" w:bidi="zh_CN"/>
        </w:rPr>
        <w:t xml:space="preserve"> · </w:t>
      </w:r>
      <w:r>
        <w:rPr>
          <w:lang w:val="zh_CN" w:bidi="zh_CN"/>
        </w:rPr>
        <w:t>ISA 9:2</w:t>
      </w:r>
      <w:r>
        <w:rPr>
          <w:lang w:val="zh_CN" w:bidi="zh_CN"/>
        </w:rPr>
        <w:t xml:space="preserve"> · </w:t>
      </w:r>
      <w:r>
        <w:rPr>
          <w:lang w:val="zh_CN" w:bidi="zh_CN"/>
        </w:rPr>
        <w:t>ISA 10:6</w:t>
      </w:r>
      <w:r>
        <w:rPr>
          <w:lang w:val="zh_CN" w:bidi="zh_CN"/>
        </w:rPr>
        <w:t xml:space="preserve"> · </w:t>
      </w:r>
      <w:r>
        <w:rPr>
          <w:lang w:val="zh_CN" w:bidi="zh_CN"/>
        </w:rPr>
        <w:t>ISA 10:7</w:t>
      </w:r>
      <w:r>
        <w:rPr>
          <w:lang w:val="zh_CN" w:bidi="zh_CN"/>
        </w:rPr>
        <w:t xml:space="preserve"> · </w:t>
      </w:r>
      <w:r>
        <w:rPr>
          <w:lang w:val="zh_CN" w:bidi="zh_CN"/>
        </w:rPr>
        <w:t>ISA 11:10</w:t>
      </w:r>
      <w:r>
        <w:rPr>
          <w:lang w:val="zh_CN" w:bidi="zh_CN"/>
        </w:rPr>
        <w:t xml:space="preserve"> · </w:t>
      </w:r>
      <w:r>
        <w:rPr>
          <w:lang w:val="zh_CN" w:bidi="zh_CN"/>
        </w:rPr>
        <w:t>ISA 11:12</w:t>
      </w:r>
      <w:r>
        <w:rPr>
          <w:lang w:val="zh_CN" w:bidi="zh_CN"/>
        </w:rPr>
        <w:t xml:space="preserve"> · </w:t>
      </w:r>
      <w:r>
        <w:rPr>
          <w:lang w:val="zh_CN" w:bidi="zh_CN"/>
        </w:rPr>
        <w:t>ISA 13:4</w:t>
      </w:r>
      <w:r>
        <w:rPr>
          <w:lang w:val="zh_CN" w:bidi="zh_CN"/>
        </w:rPr>
        <w:t xml:space="preserve"> · </w:t>
      </w:r>
      <w:r>
        <w:rPr>
          <w:lang w:val="zh_CN" w:bidi="zh_CN"/>
        </w:rPr>
        <w:t>ISA 14:6</w:t>
      </w:r>
      <w:r>
        <w:rPr>
          <w:lang w:val="zh_CN" w:bidi="zh_CN"/>
        </w:rPr>
        <w:t xml:space="preserve"> · </w:t>
      </w:r>
      <w:r>
        <w:rPr>
          <w:lang w:val="zh_CN" w:bidi="zh_CN"/>
        </w:rPr>
        <w:t>ISA 14:9</w:t>
      </w:r>
      <w:r>
        <w:rPr>
          <w:lang w:val="zh_CN" w:bidi="zh_CN"/>
        </w:rPr>
        <w:t xml:space="preserve"> · </w:t>
      </w:r>
      <w:r>
        <w:rPr>
          <w:lang w:val="zh_CN" w:bidi="zh_CN"/>
        </w:rPr>
        <w:t>ISA 14:12</w:t>
      </w:r>
      <w:r>
        <w:rPr>
          <w:lang w:val="zh_CN" w:bidi="zh_CN"/>
        </w:rPr>
        <w:t xml:space="preserve"> · </w:t>
      </w:r>
      <w:r>
        <w:rPr>
          <w:lang w:val="zh_CN" w:bidi="zh_CN"/>
        </w:rPr>
        <w:t>ISA 14:18</w:t>
      </w:r>
      <w:r>
        <w:rPr>
          <w:lang w:val="zh_CN" w:bidi="zh_CN"/>
        </w:rPr>
        <w:t xml:space="preserve"> · </w:t>
      </w:r>
      <w:r>
        <w:rPr>
          <w:lang w:val="zh_CN" w:bidi="zh_CN"/>
        </w:rPr>
        <w:t>ISA 14:26</w:t>
      </w:r>
      <w:r>
        <w:rPr>
          <w:lang w:val="zh_CN" w:bidi="zh_CN"/>
        </w:rPr>
        <w:t xml:space="preserve"> · </w:t>
      </w:r>
      <w:r>
        <w:rPr>
          <w:lang w:val="zh_CN" w:bidi="zh_CN"/>
        </w:rPr>
        <w:t>ISA 14:32</w:t>
      </w:r>
      <w:r>
        <w:rPr>
          <w:lang w:val="zh_CN" w:bidi="zh_CN"/>
        </w:rPr>
        <w:t xml:space="preserve"> · </w:t>
      </w:r>
      <w:r>
        <w:rPr>
          <w:lang w:val="zh_CN" w:bidi="zh_CN"/>
        </w:rPr>
        <w:t>ISA 16:8</w:t>
      </w:r>
      <w:r>
        <w:rPr>
          <w:lang w:val="zh_CN" w:bidi="zh_CN"/>
        </w:rPr>
        <w:t xml:space="preserve"> · </w:t>
      </w:r>
      <w:r>
        <w:rPr>
          <w:lang w:val="zh_CN" w:bidi="zh_CN"/>
        </w:rPr>
        <w:t>ISA 18:2</w:t>
      </w:r>
      <w:r>
        <w:rPr>
          <w:lang w:val="zh_CN" w:bidi="zh_CN"/>
        </w:rPr>
        <w:t xml:space="preserve"> · </w:t>
      </w:r>
      <w:r>
        <w:rPr>
          <w:lang w:val="zh_CN" w:bidi="zh_CN"/>
        </w:rPr>
        <w:t>ISA 18:2</w:t>
      </w:r>
      <w:r>
        <w:rPr>
          <w:lang w:val="zh_CN" w:bidi="zh_CN"/>
        </w:rPr>
        <w:t xml:space="preserve"> · </w:t>
      </w:r>
      <w:r>
        <w:rPr>
          <w:lang w:val="zh_CN" w:bidi="zh_CN"/>
        </w:rPr>
        <w:t>ISA 18:7</w:t>
      </w:r>
      <w:r>
        <w:rPr>
          <w:lang w:val="zh_CN" w:bidi="zh_CN"/>
        </w:rPr>
        <w:t xml:space="preserve"> · </w:t>
      </w:r>
      <w:r>
        <w:rPr>
          <w:lang w:val="zh_CN" w:bidi="zh_CN"/>
        </w:rPr>
        <w:t>ISA 23:3</w:t>
      </w:r>
      <w:r>
        <w:rPr>
          <w:lang w:val="zh_CN" w:bidi="zh_CN"/>
        </w:rPr>
        <w:t xml:space="preserve"> · </w:t>
      </w:r>
      <w:r>
        <w:rPr>
          <w:lang w:val="zh_CN" w:bidi="zh_CN"/>
        </w:rPr>
        <w:t>ISA 25:3</w:t>
      </w:r>
      <w:r>
        <w:rPr>
          <w:lang w:val="zh_CN" w:bidi="zh_CN"/>
        </w:rPr>
        <w:t xml:space="preserve"> · </w:t>
      </w:r>
      <w:r>
        <w:rPr>
          <w:lang w:val="zh_CN" w:bidi="zh_CN"/>
        </w:rPr>
        <w:t>ISA 25:7</w:t>
      </w:r>
      <w:r>
        <w:rPr>
          <w:lang w:val="zh_CN" w:bidi="zh_CN"/>
        </w:rPr>
        <w:t xml:space="preserve"> · </w:t>
      </w:r>
      <w:r>
        <w:rPr>
          <w:lang w:val="zh_CN" w:bidi="zh_CN"/>
        </w:rPr>
        <w:t>ISA 26:2</w:t>
      </w:r>
      <w:r>
        <w:rPr>
          <w:lang w:val="zh_CN" w:bidi="zh_CN"/>
        </w:rPr>
        <w:t xml:space="preserve"> · </w:t>
      </w:r>
      <w:r>
        <w:rPr>
          <w:lang w:val="zh_CN" w:bidi="zh_CN"/>
        </w:rPr>
        <w:t>ISA 26:15</w:t>
      </w:r>
      <w:r>
        <w:rPr>
          <w:lang w:val="zh_CN" w:bidi="zh_CN"/>
        </w:rPr>
        <w:t xml:space="preserve"> · </w:t>
      </w:r>
      <w:r>
        <w:rPr>
          <w:lang w:val="zh_CN" w:bidi="zh_CN"/>
        </w:rPr>
        <w:t>ISA 26:15</w:t>
      </w:r>
      <w:r>
        <w:rPr>
          <w:lang w:val="zh_CN" w:bidi="zh_CN"/>
        </w:rPr>
        <w:t xml:space="preserve"> · </w:t>
      </w:r>
      <w:r>
        <w:rPr>
          <w:lang w:val="zh_CN" w:bidi="zh_CN"/>
        </w:rPr>
        <w:t>ISA 29:7</w:t>
      </w:r>
      <w:r>
        <w:rPr>
          <w:lang w:val="zh_CN" w:bidi="zh_CN"/>
        </w:rPr>
        <w:t xml:space="preserve"> · </w:t>
      </w:r>
      <w:r>
        <w:rPr>
          <w:lang w:val="zh_CN" w:bidi="zh_CN"/>
        </w:rPr>
        <w:t>ISA 29:8</w:t>
      </w:r>
      <w:r>
        <w:rPr>
          <w:lang w:val="zh_CN" w:bidi="zh_CN"/>
        </w:rPr>
        <w:t xml:space="preserve"> · </w:t>
      </w:r>
      <w:r>
        <w:rPr>
          <w:lang w:val="zh_CN" w:bidi="zh_CN"/>
        </w:rPr>
        <w:t>ISA 30:28</w:t>
      </w:r>
      <w:r>
        <w:rPr>
          <w:lang w:val="zh_CN" w:bidi="zh_CN"/>
        </w:rPr>
        <w:t xml:space="preserve"> · </w:t>
      </w:r>
      <w:r>
        <w:rPr>
          <w:lang w:val="zh_CN" w:bidi="zh_CN"/>
        </w:rPr>
        <w:t>ISA 33:3</w:t>
      </w:r>
      <w:r>
        <w:rPr>
          <w:lang w:val="zh_CN" w:bidi="zh_CN"/>
        </w:rPr>
        <w:t xml:space="preserve"> · </w:t>
      </w:r>
      <w:r>
        <w:rPr>
          <w:lang w:val="zh_CN" w:bidi="zh_CN"/>
        </w:rPr>
        <w:t>ISA 34:1</w:t>
      </w:r>
      <w:r>
        <w:rPr>
          <w:lang w:val="zh_CN" w:bidi="zh_CN"/>
        </w:rPr>
        <w:t xml:space="preserve"> · </w:t>
      </w:r>
      <w:r>
        <w:rPr>
          <w:lang w:val="zh_CN" w:bidi="zh_CN"/>
        </w:rPr>
        <w:t>ISA 34:2</w:t>
      </w:r>
      <w:r>
        <w:rPr>
          <w:lang w:val="zh_CN" w:bidi="zh_CN"/>
        </w:rPr>
        <w:t xml:space="preserve"> · </w:t>
      </w:r>
      <w:r>
        <w:rPr>
          <w:lang w:val="zh_CN" w:bidi="zh_CN"/>
        </w:rPr>
        <w:t>ISA 36:18</w:t>
      </w:r>
      <w:r>
        <w:rPr>
          <w:lang w:val="zh_CN" w:bidi="zh_CN"/>
        </w:rPr>
        <w:t xml:space="preserve"> · </w:t>
      </w:r>
      <w:r>
        <w:rPr>
          <w:lang w:val="zh_CN" w:bidi="zh_CN"/>
        </w:rPr>
        <w:t>ISA 37:12</w:t>
      </w:r>
      <w:r>
        <w:rPr>
          <w:lang w:val="zh_CN" w:bidi="zh_CN"/>
        </w:rPr>
        <w:t xml:space="preserve"> · </w:t>
      </w:r>
      <w:r>
        <w:rPr>
          <w:lang w:val="zh_CN" w:bidi="zh_CN"/>
        </w:rPr>
        <w:t>ISA 40:15</w:t>
      </w:r>
      <w:r>
        <w:rPr>
          <w:lang w:val="zh_CN" w:bidi="zh_CN"/>
        </w:rPr>
        <w:t xml:space="preserve"> · </w:t>
      </w:r>
      <w:r>
        <w:rPr>
          <w:lang w:val="zh_CN" w:bidi="zh_CN"/>
        </w:rPr>
        <w:t>ISA 40:17</w:t>
      </w:r>
      <w:r>
        <w:rPr>
          <w:lang w:val="zh_CN" w:bidi="zh_CN"/>
        </w:rPr>
        <w:t xml:space="preserve"> · </w:t>
      </w:r>
      <w:r>
        <w:rPr>
          <w:lang w:val="zh_CN" w:bidi="zh_CN"/>
        </w:rPr>
        <w:t>ISA 41:2</w:t>
      </w:r>
      <w:r>
        <w:rPr>
          <w:lang w:val="zh_CN" w:bidi="zh_CN"/>
        </w:rPr>
        <w:t xml:space="preserve"> · </w:t>
      </w:r>
      <w:r>
        <w:rPr>
          <w:lang w:val="zh_CN" w:bidi="zh_CN"/>
        </w:rPr>
        <w:t>ISA 42:1</w:t>
      </w:r>
      <w:r>
        <w:rPr>
          <w:lang w:val="zh_CN" w:bidi="zh_CN"/>
        </w:rPr>
        <w:t xml:space="preserve"> · </w:t>
      </w:r>
      <w:r>
        <w:rPr>
          <w:lang w:val="zh_CN" w:bidi="zh_CN"/>
        </w:rPr>
        <w:t>ISA 42:6</w:t>
      </w:r>
      <w:r>
        <w:rPr>
          <w:lang w:val="zh_CN" w:bidi="zh_CN"/>
        </w:rPr>
        <w:t xml:space="preserve"> · </w:t>
      </w:r>
      <w:r>
        <w:rPr>
          <w:lang w:val="zh_CN" w:bidi="zh_CN"/>
        </w:rPr>
        <w:t>ISA 43:9</w:t>
      </w:r>
      <w:r>
        <w:rPr>
          <w:lang w:val="zh_CN" w:bidi="zh_CN"/>
        </w:rPr>
        <w:t xml:space="preserve"> · </w:t>
      </w:r>
      <w:r>
        <w:rPr>
          <w:lang w:val="zh_CN" w:bidi="zh_CN"/>
        </w:rPr>
        <w:t>ISA 45:1</w:t>
      </w:r>
      <w:r>
        <w:rPr>
          <w:lang w:val="zh_CN" w:bidi="zh_CN"/>
        </w:rPr>
        <w:t xml:space="preserve"> · </w:t>
      </w:r>
      <w:r>
        <w:rPr>
          <w:lang w:val="zh_CN" w:bidi="zh_CN"/>
        </w:rPr>
        <w:t>ISA 45:20</w:t>
      </w:r>
      <w:r>
        <w:rPr>
          <w:lang w:val="zh_CN" w:bidi="zh_CN"/>
        </w:rPr>
        <w:t xml:space="preserve"> · </w:t>
      </w:r>
      <w:r>
        <w:rPr>
          <w:lang w:val="zh_CN" w:bidi="zh_CN"/>
        </w:rPr>
        <w:t>ISA 49:6</w:t>
      </w:r>
      <w:r>
        <w:rPr>
          <w:lang w:val="zh_CN" w:bidi="zh_CN"/>
        </w:rPr>
        <w:t xml:space="preserve"> · </w:t>
      </w:r>
      <w:r>
        <w:rPr>
          <w:lang w:val="zh_CN" w:bidi="zh_CN"/>
        </w:rPr>
        <w:t>ISA 49:7</w:t>
      </w:r>
      <w:r>
        <w:rPr>
          <w:lang w:val="zh_CN" w:bidi="zh_CN"/>
        </w:rPr>
        <w:t xml:space="preserve"> · </w:t>
      </w:r>
      <w:r>
        <w:rPr>
          <w:lang w:val="zh_CN" w:bidi="zh_CN"/>
        </w:rPr>
        <w:t>ISA 49:22</w:t>
      </w:r>
      <w:r>
        <w:rPr>
          <w:lang w:val="zh_CN" w:bidi="zh_CN"/>
        </w:rPr>
        <w:t xml:space="preserve"> · </w:t>
      </w:r>
      <w:r>
        <w:rPr>
          <w:lang w:val="zh_CN" w:bidi="zh_CN"/>
        </w:rPr>
        <w:t>ISA 52:10</w:t>
      </w:r>
      <w:r>
        <w:rPr>
          <w:lang w:val="zh_CN" w:bidi="zh_CN"/>
        </w:rPr>
        <w:t xml:space="preserve"> · </w:t>
      </w:r>
      <w:r>
        <w:rPr>
          <w:lang w:val="zh_CN" w:bidi="zh_CN"/>
        </w:rPr>
        <w:t>ISA 52:15</w:t>
      </w:r>
      <w:r>
        <w:rPr>
          <w:lang w:val="zh_CN" w:bidi="zh_CN"/>
        </w:rPr>
        <w:t xml:space="preserve"> · </w:t>
      </w:r>
      <w:r>
        <w:rPr>
          <w:lang w:val="zh_CN" w:bidi="zh_CN"/>
        </w:rPr>
        <w:t>ISA 54:3</w:t>
      </w:r>
      <w:r>
        <w:rPr>
          <w:lang w:val="zh_CN" w:bidi="zh_CN"/>
        </w:rPr>
        <w:t xml:space="preserve"> · </w:t>
      </w:r>
      <w:r>
        <w:rPr>
          <w:lang w:val="zh_CN" w:bidi="zh_CN"/>
        </w:rPr>
        <w:t>ISA 55:5</w:t>
      </w:r>
      <w:r>
        <w:rPr>
          <w:lang w:val="zh_CN" w:bidi="zh_CN"/>
        </w:rPr>
        <w:t xml:space="preserve"> · </w:t>
      </w:r>
      <w:r>
        <w:rPr>
          <w:lang w:val="zh_CN" w:bidi="zh_CN"/>
        </w:rPr>
        <w:t>ISA 55:5</w:t>
      </w:r>
      <w:r>
        <w:rPr>
          <w:lang w:val="zh_CN" w:bidi="zh_CN"/>
        </w:rPr>
        <w:t xml:space="preserve"> · </w:t>
      </w:r>
      <w:r>
        <w:rPr>
          <w:lang w:val="zh_CN" w:bidi="zh_CN"/>
        </w:rPr>
        <w:t>ISA 58:2</w:t>
      </w:r>
      <w:r>
        <w:rPr>
          <w:lang w:val="zh_CN" w:bidi="zh_CN"/>
        </w:rPr>
        <w:t xml:space="preserve"> · </w:t>
      </w:r>
      <w:r>
        <w:rPr>
          <w:lang w:val="zh_CN" w:bidi="zh_CN"/>
        </w:rPr>
        <w:t>ISA 60:3</w:t>
      </w:r>
      <w:r>
        <w:rPr>
          <w:lang w:val="zh_CN" w:bidi="zh_CN"/>
        </w:rPr>
        <w:t xml:space="preserve"> · </w:t>
      </w:r>
      <w:r>
        <w:rPr>
          <w:lang w:val="zh_CN" w:bidi="zh_CN"/>
        </w:rPr>
        <w:t>ISA 60:5</w:t>
      </w:r>
      <w:r>
        <w:rPr>
          <w:lang w:val="zh_CN" w:bidi="zh_CN"/>
        </w:rPr>
        <w:t xml:space="preserve"> · </w:t>
      </w:r>
      <w:r>
        <w:rPr>
          <w:lang w:val="zh_CN" w:bidi="zh_CN"/>
        </w:rPr>
        <w:t>ISA 60:11</w:t>
      </w:r>
      <w:r>
        <w:rPr>
          <w:lang w:val="zh_CN" w:bidi="zh_CN"/>
        </w:rPr>
        <w:t xml:space="preserve"> · </w:t>
      </w:r>
      <w:r>
        <w:rPr>
          <w:lang w:val="zh_CN" w:bidi="zh_CN"/>
        </w:rPr>
        <w:t>ISA 60:12</w:t>
      </w:r>
      <w:r>
        <w:rPr>
          <w:lang w:val="zh_CN" w:bidi="zh_CN"/>
        </w:rPr>
        <w:t xml:space="preserve"> · </w:t>
      </w:r>
      <w:r>
        <w:rPr>
          <w:lang w:val="zh_CN" w:bidi="zh_CN"/>
        </w:rPr>
        <w:t>ISA 60:12</w:t>
      </w:r>
      <w:r>
        <w:rPr>
          <w:lang w:val="zh_CN" w:bidi="zh_CN"/>
        </w:rPr>
        <w:t xml:space="preserve"> · </w:t>
      </w:r>
      <w:r>
        <w:rPr>
          <w:lang w:val="zh_CN" w:bidi="zh_CN"/>
        </w:rPr>
        <w:t>ISA 60:16</w:t>
      </w:r>
      <w:r>
        <w:rPr>
          <w:lang w:val="zh_CN" w:bidi="zh_CN"/>
        </w:rPr>
        <w:t xml:space="preserve"> · </w:t>
      </w:r>
      <w:r>
        <w:rPr>
          <w:lang w:val="zh_CN" w:bidi="zh_CN"/>
        </w:rPr>
        <w:t>ISA 60:22</w:t>
      </w:r>
      <w:r>
        <w:rPr>
          <w:lang w:val="zh_CN" w:bidi="zh_CN"/>
        </w:rPr>
        <w:t xml:space="preserve"> · </w:t>
      </w:r>
      <w:r>
        <w:rPr>
          <w:lang w:val="zh_CN" w:bidi="zh_CN"/>
        </w:rPr>
        <w:t>ISA 61:6</w:t>
      </w:r>
      <w:r>
        <w:rPr>
          <w:lang w:val="zh_CN" w:bidi="zh_CN"/>
        </w:rPr>
        <w:t xml:space="preserve"> · </w:t>
      </w:r>
      <w:r>
        <w:rPr>
          <w:lang w:val="zh_CN" w:bidi="zh_CN"/>
        </w:rPr>
        <w:t>ISA 61:9</w:t>
      </w:r>
      <w:r>
        <w:rPr>
          <w:lang w:val="zh_CN" w:bidi="zh_CN"/>
        </w:rPr>
        <w:t xml:space="preserve"> · </w:t>
      </w:r>
      <w:r>
        <w:rPr>
          <w:lang w:val="zh_CN" w:bidi="zh_CN"/>
        </w:rPr>
        <w:t>ISA 61:11</w:t>
      </w:r>
      <w:r>
        <w:rPr>
          <w:lang w:val="zh_CN" w:bidi="zh_CN"/>
        </w:rPr>
        <w:t xml:space="preserve"> · </w:t>
      </w:r>
      <w:r>
        <w:rPr>
          <w:lang w:val="zh_CN" w:bidi="zh_CN"/>
        </w:rPr>
        <w:t>ISA 62:2</w:t>
      </w:r>
      <w:r>
        <w:rPr>
          <w:lang w:val="zh_CN" w:bidi="zh_CN"/>
        </w:rPr>
        <w:t xml:space="preserve"> · </w:t>
      </w:r>
      <w:r>
        <w:rPr>
          <w:lang w:val="zh_CN" w:bidi="zh_CN"/>
        </w:rPr>
        <w:t>ISA 64:1</w:t>
      </w:r>
      <w:r>
        <w:rPr>
          <w:lang w:val="zh_CN" w:bidi="zh_CN"/>
        </w:rPr>
        <w:t xml:space="preserve"> · </w:t>
      </w:r>
      <w:r>
        <w:rPr>
          <w:lang w:val="zh_CN" w:bidi="zh_CN"/>
        </w:rPr>
        <w:t>ISA 65:1</w:t>
      </w:r>
      <w:r>
        <w:rPr>
          <w:lang w:val="zh_CN" w:bidi="zh_CN"/>
        </w:rPr>
        <w:t xml:space="preserve"> · </w:t>
      </w:r>
      <w:r>
        <w:rPr>
          <w:lang w:val="zh_CN" w:bidi="zh_CN"/>
        </w:rPr>
        <w:t>ISA 66:8</w:t>
      </w:r>
      <w:r>
        <w:rPr>
          <w:lang w:val="zh_CN" w:bidi="zh_CN"/>
        </w:rPr>
        <w:t xml:space="preserve"> · </w:t>
      </w:r>
      <w:r>
        <w:rPr>
          <w:lang w:val="zh_CN" w:bidi="zh_CN"/>
        </w:rPr>
        <w:t>ISA 66:12</w:t>
      </w:r>
      <w:r>
        <w:rPr>
          <w:lang w:val="zh_CN" w:bidi="zh_CN"/>
        </w:rPr>
        <w:t xml:space="preserve"> · </w:t>
      </w:r>
      <w:r>
        <w:rPr>
          <w:lang w:val="zh_CN" w:bidi="zh_CN"/>
        </w:rPr>
        <w:t>ISA 66:18</w:t>
      </w:r>
      <w:r>
        <w:rPr>
          <w:lang w:val="zh_CN" w:bidi="zh_CN"/>
        </w:rPr>
        <w:t xml:space="preserve"> · </w:t>
      </w:r>
      <w:r>
        <w:rPr>
          <w:lang w:val="zh_CN" w:bidi="zh_CN"/>
        </w:rPr>
        <w:t>ISA 66:19</w:t>
      </w:r>
      <w:r>
        <w:rPr>
          <w:lang w:val="zh_CN" w:bidi="zh_CN"/>
        </w:rPr>
        <w:t xml:space="preserve"> · </w:t>
      </w:r>
      <w:r>
        <w:rPr>
          <w:lang w:val="zh_CN" w:bidi="zh_CN"/>
        </w:rPr>
        <w:t>ISA 66:19</w:t>
      </w:r>
      <w:r>
        <w:rPr>
          <w:lang w:val="zh_CN" w:bidi="zh_CN"/>
        </w:rPr>
        <w:t xml:space="preserve"> · </w:t>
      </w:r>
      <w:r>
        <w:rPr>
          <w:lang w:val="zh_CN" w:bidi="zh_CN"/>
        </w:rPr>
        <w:t>ISA 66:20</w:t>
      </w:r>
      <w:r>
        <w:rPr>
          <w:lang w:val="zh_CN" w:bidi="zh_CN"/>
        </w:rPr>
        <w:t xml:space="preserve"> · </w:t>
      </w:r>
      <w:r>
        <w:rPr>
          <w:lang w:val="zh_CN" w:bidi="zh_CN"/>
        </w:rPr>
        <w:t>JER 1:5</w:t>
      </w:r>
      <w:r>
        <w:rPr>
          <w:lang w:val="zh_CN" w:bidi="zh_CN"/>
        </w:rPr>
        <w:t xml:space="preserve"> · </w:t>
      </w:r>
      <w:r>
        <w:rPr>
          <w:lang w:val="zh_CN" w:bidi="zh_CN"/>
        </w:rPr>
        <w:t>JER 1:10</w:t>
      </w:r>
      <w:r>
        <w:rPr>
          <w:lang w:val="zh_CN" w:bidi="zh_CN"/>
        </w:rPr>
        <w:t xml:space="preserve"> · </w:t>
      </w:r>
      <w:r>
        <w:rPr>
          <w:lang w:val="zh_CN" w:bidi="zh_CN"/>
        </w:rPr>
        <w:t>JER 2:11</w:t>
      </w:r>
      <w:r>
        <w:rPr>
          <w:lang w:val="zh_CN" w:bidi="zh_CN"/>
        </w:rPr>
        <w:t xml:space="preserve"> · </w:t>
      </w:r>
      <w:r>
        <w:rPr>
          <w:lang w:val="zh_CN" w:bidi="zh_CN"/>
        </w:rPr>
        <w:t>JER 3:17</w:t>
      </w:r>
      <w:r>
        <w:rPr>
          <w:lang w:val="zh_CN" w:bidi="zh_CN"/>
        </w:rPr>
        <w:t xml:space="preserve"> · </w:t>
      </w:r>
      <w:r>
        <w:rPr>
          <w:lang w:val="zh_CN" w:bidi="zh_CN"/>
        </w:rPr>
        <w:t>JER 3:19</w:t>
      </w:r>
      <w:r>
        <w:rPr>
          <w:lang w:val="zh_CN" w:bidi="zh_CN"/>
        </w:rPr>
        <w:t xml:space="preserve"> · </w:t>
      </w:r>
      <w:r>
        <w:rPr>
          <w:lang w:val="zh_CN" w:bidi="zh_CN"/>
        </w:rPr>
        <w:t>JER 4:2</w:t>
      </w:r>
      <w:r>
        <w:rPr>
          <w:lang w:val="zh_CN" w:bidi="zh_CN"/>
        </w:rPr>
        <w:t xml:space="preserve"> · </w:t>
      </w:r>
      <w:r>
        <w:rPr>
          <w:lang w:val="zh_CN" w:bidi="zh_CN"/>
        </w:rPr>
        <w:t>JER 4:7</w:t>
      </w:r>
      <w:r>
        <w:rPr>
          <w:lang w:val="zh_CN" w:bidi="zh_CN"/>
        </w:rPr>
        <w:t xml:space="preserve"> · </w:t>
      </w:r>
      <w:r>
        <w:rPr>
          <w:lang w:val="zh_CN" w:bidi="zh_CN"/>
        </w:rPr>
        <w:t>JER 4:16</w:t>
      </w:r>
      <w:r>
        <w:rPr>
          <w:lang w:val="zh_CN" w:bidi="zh_CN"/>
        </w:rPr>
        <w:t xml:space="preserve"> · </w:t>
      </w:r>
      <w:r>
        <w:rPr>
          <w:lang w:val="zh_CN" w:bidi="zh_CN"/>
        </w:rPr>
        <w:t>JER 5:9</w:t>
      </w:r>
      <w:r>
        <w:rPr>
          <w:lang w:val="zh_CN" w:bidi="zh_CN"/>
        </w:rPr>
        <w:t xml:space="preserve"> · </w:t>
      </w:r>
      <w:r>
        <w:rPr>
          <w:lang w:val="zh_CN" w:bidi="zh_CN"/>
        </w:rPr>
        <w:t>JER 5:15</w:t>
      </w:r>
      <w:r>
        <w:rPr>
          <w:lang w:val="zh_CN" w:bidi="zh_CN"/>
        </w:rPr>
        <w:t xml:space="preserve"> · </w:t>
      </w:r>
      <w:r>
        <w:rPr>
          <w:lang w:val="zh_CN" w:bidi="zh_CN"/>
        </w:rPr>
        <w:t>JER 5:15</w:t>
      </w:r>
      <w:r>
        <w:rPr>
          <w:lang w:val="zh_CN" w:bidi="zh_CN"/>
        </w:rPr>
        <w:t xml:space="preserve"> · </w:t>
      </w:r>
      <w:r>
        <w:rPr>
          <w:lang w:val="zh_CN" w:bidi="zh_CN"/>
        </w:rPr>
        <w:t>JER 5:15</w:t>
      </w:r>
      <w:r>
        <w:rPr>
          <w:lang w:val="zh_CN" w:bidi="zh_CN"/>
        </w:rPr>
        <w:t xml:space="preserve"> · </w:t>
      </w:r>
      <w:r>
        <w:rPr>
          <w:lang w:val="zh_CN" w:bidi="zh_CN"/>
        </w:rPr>
        <w:t>JER 5:15</w:t>
      </w:r>
      <w:r>
        <w:rPr>
          <w:lang w:val="zh_CN" w:bidi="zh_CN"/>
        </w:rPr>
        <w:t xml:space="preserve"> · </w:t>
      </w:r>
      <w:r>
        <w:rPr>
          <w:lang w:val="zh_CN" w:bidi="zh_CN"/>
        </w:rPr>
        <w:t>JER 5:29</w:t>
      </w:r>
      <w:r>
        <w:rPr>
          <w:lang w:val="zh_CN" w:bidi="zh_CN"/>
        </w:rPr>
        <w:t xml:space="preserve"> · </w:t>
      </w:r>
      <w:r>
        <w:rPr>
          <w:lang w:val="zh_CN" w:bidi="zh_CN"/>
        </w:rPr>
        <w:t>JER 6:18</w:t>
      </w:r>
      <w:r>
        <w:rPr>
          <w:lang w:val="zh_CN" w:bidi="zh_CN"/>
        </w:rPr>
        <w:t xml:space="preserve"> · </w:t>
      </w:r>
      <w:r>
        <w:rPr>
          <w:lang w:val="zh_CN" w:bidi="zh_CN"/>
        </w:rPr>
        <w:t>JER 6:22</w:t>
      </w:r>
      <w:r>
        <w:rPr>
          <w:lang w:val="zh_CN" w:bidi="zh_CN"/>
        </w:rPr>
        <w:t xml:space="preserve"> · </w:t>
      </w:r>
      <w:r>
        <w:rPr>
          <w:lang w:val="zh_CN" w:bidi="zh_CN"/>
        </w:rPr>
        <w:t>JER 7:28</w:t>
      </w:r>
      <w:r>
        <w:rPr>
          <w:lang w:val="zh_CN" w:bidi="zh_CN"/>
        </w:rPr>
        <w:t xml:space="preserve"> · </w:t>
      </w:r>
      <w:r>
        <w:rPr>
          <w:lang w:val="zh_CN" w:bidi="zh_CN"/>
        </w:rPr>
        <w:t>JER 9:8</w:t>
      </w:r>
      <w:r>
        <w:rPr>
          <w:lang w:val="zh_CN" w:bidi="zh_CN"/>
        </w:rPr>
        <w:t xml:space="preserve"> · </w:t>
      </w:r>
      <w:r>
        <w:rPr>
          <w:lang w:val="zh_CN" w:bidi="zh_CN"/>
        </w:rPr>
        <w:t>JER 9:15</w:t>
      </w:r>
      <w:r>
        <w:rPr>
          <w:lang w:val="zh_CN" w:bidi="zh_CN"/>
        </w:rPr>
        <w:t xml:space="preserve"> · </w:t>
      </w:r>
      <w:r>
        <w:rPr>
          <w:lang w:val="zh_CN" w:bidi="zh_CN"/>
        </w:rPr>
        <w:t>JER 9:25</w:t>
      </w:r>
      <w:r>
        <w:rPr>
          <w:lang w:val="zh_CN" w:bidi="zh_CN"/>
        </w:rPr>
        <w:t xml:space="preserve"> · </w:t>
      </w:r>
      <w:r>
        <w:rPr>
          <w:lang w:val="zh_CN" w:bidi="zh_CN"/>
        </w:rPr>
        <w:t>JER 10:2</w:t>
      </w:r>
      <w:r>
        <w:rPr>
          <w:lang w:val="zh_CN" w:bidi="zh_CN"/>
        </w:rPr>
        <w:t xml:space="preserve"> · </w:t>
      </w:r>
      <w:r>
        <w:rPr>
          <w:lang w:val="zh_CN" w:bidi="zh_CN"/>
        </w:rPr>
        <w:t>JER 10:2</w:t>
      </w:r>
      <w:r>
        <w:rPr>
          <w:lang w:val="zh_CN" w:bidi="zh_CN"/>
        </w:rPr>
        <w:t xml:space="preserve"> · </w:t>
      </w:r>
      <w:r>
        <w:rPr>
          <w:lang w:val="zh_CN" w:bidi="zh_CN"/>
        </w:rPr>
        <w:t>JER 10:7</w:t>
      </w:r>
      <w:r>
        <w:rPr>
          <w:lang w:val="zh_CN" w:bidi="zh_CN"/>
        </w:rPr>
        <w:t xml:space="preserve"> · </w:t>
      </w:r>
      <w:r>
        <w:rPr>
          <w:lang w:val="zh_CN" w:bidi="zh_CN"/>
        </w:rPr>
        <w:t>JER 10:7</w:t>
      </w:r>
      <w:r>
        <w:rPr>
          <w:lang w:val="zh_CN" w:bidi="zh_CN"/>
        </w:rPr>
        <w:t xml:space="preserve"> · </w:t>
      </w:r>
      <w:r>
        <w:rPr>
          <w:lang w:val="zh_CN" w:bidi="zh_CN"/>
        </w:rPr>
        <w:t>JER 10:10</w:t>
      </w:r>
      <w:r>
        <w:rPr>
          <w:lang w:val="zh_CN" w:bidi="zh_CN"/>
        </w:rPr>
        <w:t xml:space="preserve"> · </w:t>
      </w:r>
      <w:r>
        <w:rPr>
          <w:lang w:val="zh_CN" w:bidi="zh_CN"/>
        </w:rPr>
        <w:t>JER 10:25</w:t>
      </w:r>
      <w:r>
        <w:rPr>
          <w:lang w:val="zh_CN" w:bidi="zh_CN"/>
        </w:rPr>
        <w:t xml:space="preserve"> · </w:t>
      </w:r>
      <w:r>
        <w:rPr>
          <w:lang w:val="zh_CN" w:bidi="zh_CN"/>
        </w:rPr>
        <w:t>JER 12:17</w:t>
      </w:r>
      <w:r>
        <w:rPr>
          <w:lang w:val="zh_CN" w:bidi="zh_CN"/>
        </w:rPr>
        <w:t xml:space="preserve"> · </w:t>
      </w:r>
      <w:r>
        <w:rPr>
          <w:lang w:val="zh_CN" w:bidi="zh_CN"/>
        </w:rPr>
        <w:t>JER 14:22</w:t>
      </w:r>
      <w:r>
        <w:rPr>
          <w:lang w:val="zh_CN" w:bidi="zh_CN"/>
        </w:rPr>
        <w:t xml:space="preserve"> · </w:t>
      </w:r>
      <w:r>
        <w:rPr>
          <w:lang w:val="zh_CN" w:bidi="zh_CN"/>
        </w:rPr>
        <w:t>JER 16:19</w:t>
      </w:r>
      <w:r>
        <w:rPr>
          <w:lang w:val="zh_CN" w:bidi="zh_CN"/>
        </w:rPr>
        <w:t xml:space="preserve"> · </w:t>
      </w:r>
      <w:r>
        <w:rPr>
          <w:lang w:val="zh_CN" w:bidi="zh_CN"/>
        </w:rPr>
        <w:t>JER 18:7</w:t>
      </w:r>
      <w:r>
        <w:rPr>
          <w:lang w:val="zh_CN" w:bidi="zh_CN"/>
        </w:rPr>
        <w:t xml:space="preserve"> · </w:t>
      </w:r>
      <w:r>
        <w:rPr>
          <w:lang w:val="zh_CN" w:bidi="zh_CN"/>
        </w:rPr>
        <w:t>JER 18:8</w:t>
      </w:r>
      <w:r>
        <w:rPr>
          <w:lang w:val="zh_CN" w:bidi="zh_CN"/>
        </w:rPr>
        <w:t xml:space="preserve"> · </w:t>
      </w:r>
      <w:r>
        <w:rPr>
          <w:lang w:val="zh_CN" w:bidi="zh_CN"/>
        </w:rPr>
        <w:t>JER 18:9</w:t>
      </w:r>
      <w:r>
        <w:rPr>
          <w:lang w:val="zh_CN" w:bidi="zh_CN"/>
        </w:rPr>
        <w:t xml:space="preserve"> · </w:t>
      </w:r>
      <w:r>
        <w:rPr>
          <w:lang w:val="zh_CN" w:bidi="zh_CN"/>
        </w:rPr>
        <w:t>JER 18:13</w:t>
      </w:r>
      <w:r>
        <w:rPr>
          <w:lang w:val="zh_CN" w:bidi="zh_CN"/>
        </w:rPr>
        <w:t xml:space="preserve"> · </w:t>
      </w:r>
      <w:r>
        <w:rPr>
          <w:lang w:val="zh_CN" w:bidi="zh_CN"/>
        </w:rPr>
        <w:t>JER 22:8</w:t>
      </w:r>
      <w:r>
        <w:rPr>
          <w:lang w:val="zh_CN" w:bidi="zh_CN"/>
        </w:rPr>
        <w:t xml:space="preserve"> · </w:t>
      </w:r>
      <w:r>
        <w:rPr>
          <w:lang w:val="zh_CN" w:bidi="zh_CN"/>
        </w:rPr>
        <w:t>JER 25:9</w:t>
      </w:r>
      <w:r>
        <w:rPr>
          <w:lang w:val="zh_CN" w:bidi="zh_CN"/>
        </w:rPr>
        <w:t xml:space="preserve"> · </w:t>
      </w:r>
      <w:r>
        <w:rPr>
          <w:lang w:val="zh_CN" w:bidi="zh_CN"/>
        </w:rPr>
        <w:t>JER 25:11</w:t>
      </w:r>
      <w:r>
        <w:rPr>
          <w:lang w:val="zh_CN" w:bidi="zh_CN"/>
        </w:rPr>
        <w:t xml:space="preserve"> · </w:t>
      </w:r>
      <w:r>
        <w:rPr>
          <w:lang w:val="zh_CN" w:bidi="zh_CN"/>
        </w:rPr>
        <w:t>JER 25:12</w:t>
      </w:r>
      <w:r>
        <w:rPr>
          <w:lang w:val="zh_CN" w:bidi="zh_CN"/>
        </w:rPr>
        <w:t xml:space="preserve"> · </w:t>
      </w:r>
      <w:r>
        <w:rPr>
          <w:lang w:val="zh_CN" w:bidi="zh_CN"/>
        </w:rPr>
        <w:t>JER 25:13</w:t>
      </w:r>
      <w:r>
        <w:rPr>
          <w:lang w:val="zh_CN" w:bidi="zh_CN"/>
        </w:rPr>
        <w:t xml:space="preserve"> · </w:t>
      </w:r>
      <w:r>
        <w:rPr>
          <w:lang w:val="zh_CN" w:bidi="zh_CN"/>
        </w:rPr>
        <w:t>JER 25:14</w:t>
      </w:r>
      <w:r>
        <w:rPr>
          <w:lang w:val="zh_CN" w:bidi="zh_CN"/>
        </w:rPr>
        <w:t xml:space="preserve"> · </w:t>
      </w:r>
      <w:r>
        <w:rPr>
          <w:lang w:val="zh_CN" w:bidi="zh_CN"/>
        </w:rPr>
        <w:t>JER 25:15</w:t>
      </w:r>
      <w:r>
        <w:rPr>
          <w:lang w:val="zh_CN" w:bidi="zh_CN"/>
        </w:rPr>
        <w:t xml:space="preserve"> · </w:t>
      </w:r>
      <w:r>
        <w:rPr>
          <w:lang w:val="zh_CN" w:bidi="zh_CN"/>
        </w:rPr>
        <w:t>JER 25:17</w:t>
      </w:r>
      <w:r>
        <w:rPr>
          <w:lang w:val="zh_CN" w:bidi="zh_CN"/>
        </w:rPr>
        <w:t xml:space="preserve"> · </w:t>
      </w:r>
      <w:r>
        <w:rPr>
          <w:lang w:val="zh_CN" w:bidi="zh_CN"/>
        </w:rPr>
        <w:t>JER 25:31</w:t>
      </w:r>
      <w:r>
        <w:rPr>
          <w:lang w:val="zh_CN" w:bidi="zh_CN"/>
        </w:rPr>
        <w:t xml:space="preserve"> · </w:t>
      </w:r>
      <w:r>
        <w:rPr>
          <w:lang w:val="zh_CN" w:bidi="zh_CN"/>
        </w:rPr>
        <w:t>JER 25:32</w:t>
      </w:r>
      <w:r>
        <w:rPr>
          <w:lang w:val="zh_CN" w:bidi="zh_CN"/>
        </w:rPr>
        <w:t xml:space="preserve"> · </w:t>
      </w:r>
      <w:r>
        <w:rPr>
          <w:lang w:val="zh_CN" w:bidi="zh_CN"/>
        </w:rPr>
        <w:t>JER 25:32</w:t>
      </w:r>
      <w:r>
        <w:rPr>
          <w:lang w:val="zh_CN" w:bidi="zh_CN"/>
        </w:rPr>
        <w:t xml:space="preserve"> · </w:t>
      </w:r>
      <w:r>
        <w:rPr>
          <w:lang w:val="zh_CN" w:bidi="zh_CN"/>
        </w:rPr>
        <w:t>JER 26:6</w:t>
      </w:r>
      <w:r>
        <w:rPr>
          <w:lang w:val="zh_CN" w:bidi="zh_CN"/>
        </w:rPr>
        <w:t xml:space="preserve"> · </w:t>
      </w:r>
      <w:r>
        <w:rPr>
          <w:lang w:val="zh_CN" w:bidi="zh_CN"/>
        </w:rPr>
        <w:t>JER 27:7</w:t>
      </w:r>
      <w:r>
        <w:rPr>
          <w:lang w:val="zh_CN" w:bidi="zh_CN"/>
        </w:rPr>
        <w:t xml:space="preserve"> · </w:t>
      </w:r>
      <w:r>
        <w:rPr>
          <w:lang w:val="zh_CN" w:bidi="zh_CN"/>
        </w:rPr>
        <w:t>JER 27:7</w:t>
      </w:r>
      <w:r>
        <w:rPr>
          <w:lang w:val="zh_CN" w:bidi="zh_CN"/>
        </w:rPr>
        <w:t xml:space="preserve"> · </w:t>
      </w:r>
      <w:r>
        <w:rPr>
          <w:lang w:val="zh_CN" w:bidi="zh_CN"/>
        </w:rPr>
        <w:t>JER 27:8</w:t>
      </w:r>
      <w:r>
        <w:rPr>
          <w:lang w:val="zh_CN" w:bidi="zh_CN"/>
        </w:rPr>
        <w:t xml:space="preserve"> · </w:t>
      </w:r>
      <w:r>
        <w:rPr>
          <w:lang w:val="zh_CN" w:bidi="zh_CN"/>
        </w:rPr>
        <w:t>JER 27:8</w:t>
      </w:r>
      <w:r>
        <w:rPr>
          <w:lang w:val="zh_CN" w:bidi="zh_CN"/>
        </w:rPr>
        <w:t xml:space="preserve"> · </w:t>
      </w:r>
      <w:r>
        <w:rPr>
          <w:lang w:val="zh_CN" w:bidi="zh_CN"/>
        </w:rPr>
        <w:t>JER 27:11</w:t>
      </w:r>
      <w:r>
        <w:rPr>
          <w:lang w:val="zh_CN" w:bidi="zh_CN"/>
        </w:rPr>
        <w:t xml:space="preserve"> · </w:t>
      </w:r>
      <w:r>
        <w:rPr>
          <w:lang w:val="zh_CN" w:bidi="zh_CN"/>
        </w:rPr>
        <w:t>JER 27:13</w:t>
      </w:r>
      <w:r>
        <w:rPr>
          <w:lang w:val="zh_CN" w:bidi="zh_CN"/>
        </w:rPr>
        <w:t xml:space="preserve"> · </w:t>
      </w:r>
      <w:r>
        <w:rPr>
          <w:lang w:val="zh_CN" w:bidi="zh_CN"/>
        </w:rPr>
        <w:t>JER 28:11</w:t>
      </w:r>
      <w:r>
        <w:rPr>
          <w:lang w:val="zh_CN" w:bidi="zh_CN"/>
        </w:rPr>
        <w:t xml:space="preserve"> · </w:t>
      </w:r>
      <w:r>
        <w:rPr>
          <w:lang w:val="zh_CN" w:bidi="zh_CN"/>
        </w:rPr>
        <w:t>JER 28:14</w:t>
      </w:r>
      <w:r>
        <w:rPr>
          <w:lang w:val="zh_CN" w:bidi="zh_CN"/>
        </w:rPr>
        <w:t xml:space="preserve"> · </w:t>
      </w:r>
      <w:r>
        <w:rPr>
          <w:lang w:val="zh_CN" w:bidi="zh_CN"/>
        </w:rPr>
        <w:t>JER 29:14</w:t>
      </w:r>
      <w:r>
        <w:rPr>
          <w:lang w:val="zh_CN" w:bidi="zh_CN"/>
        </w:rPr>
        <w:t xml:space="preserve"> · </w:t>
      </w:r>
      <w:r>
        <w:rPr>
          <w:lang w:val="zh_CN" w:bidi="zh_CN"/>
        </w:rPr>
        <w:t>JER 29:18</w:t>
      </w:r>
      <w:r>
        <w:rPr>
          <w:lang w:val="zh_CN" w:bidi="zh_CN"/>
        </w:rPr>
        <w:t xml:space="preserve"> · </w:t>
      </w:r>
      <w:r>
        <w:rPr>
          <w:lang w:val="zh_CN" w:bidi="zh_CN"/>
        </w:rPr>
        <w:t>JER 30:11</w:t>
      </w:r>
      <w:r>
        <w:rPr>
          <w:lang w:val="zh_CN" w:bidi="zh_CN"/>
        </w:rPr>
        <w:t xml:space="preserve"> · </w:t>
      </w:r>
      <w:r>
        <w:rPr>
          <w:lang w:val="zh_CN" w:bidi="zh_CN"/>
        </w:rPr>
        <w:t>JER 31:7</w:t>
      </w:r>
      <w:r>
        <w:rPr>
          <w:lang w:val="zh_CN" w:bidi="zh_CN"/>
        </w:rPr>
        <w:t xml:space="preserve"> · </w:t>
      </w:r>
      <w:r>
        <w:rPr>
          <w:lang w:val="zh_CN" w:bidi="zh_CN"/>
        </w:rPr>
        <w:t>JER 31:10</w:t>
      </w:r>
      <w:r>
        <w:rPr>
          <w:lang w:val="zh_CN" w:bidi="zh_CN"/>
        </w:rPr>
        <w:t xml:space="preserve"> · </w:t>
      </w:r>
      <w:r>
        <w:rPr>
          <w:lang w:val="zh_CN" w:bidi="zh_CN"/>
        </w:rPr>
        <w:t>JER 31:36</w:t>
      </w:r>
      <w:r>
        <w:rPr>
          <w:lang w:val="zh_CN" w:bidi="zh_CN"/>
        </w:rPr>
        <w:t xml:space="preserve"> · </w:t>
      </w:r>
      <w:r>
        <w:rPr>
          <w:lang w:val="zh_CN" w:bidi="zh_CN"/>
        </w:rPr>
        <w:t>JER 33:9</w:t>
      </w:r>
      <w:r>
        <w:rPr>
          <w:lang w:val="zh_CN" w:bidi="zh_CN"/>
        </w:rPr>
        <w:t xml:space="preserve"> · </w:t>
      </w:r>
      <w:r>
        <w:rPr>
          <w:lang w:val="zh_CN" w:bidi="zh_CN"/>
        </w:rPr>
        <w:t>JER 33:24</w:t>
      </w:r>
      <w:r>
        <w:rPr>
          <w:lang w:val="zh_CN" w:bidi="zh_CN"/>
        </w:rPr>
        <w:t xml:space="preserve"> · </w:t>
      </w:r>
      <w:r>
        <w:rPr>
          <w:lang w:val="zh_CN" w:bidi="zh_CN"/>
        </w:rPr>
        <w:t>JER 36:2</w:t>
      </w:r>
      <w:r>
        <w:rPr>
          <w:lang w:val="zh_CN" w:bidi="zh_CN"/>
        </w:rPr>
        <w:t xml:space="preserve"> · </w:t>
      </w:r>
      <w:r>
        <w:rPr>
          <w:lang w:val="zh_CN" w:bidi="zh_CN"/>
        </w:rPr>
        <w:t>JER 43:5</w:t>
      </w:r>
      <w:r>
        <w:rPr>
          <w:lang w:val="zh_CN" w:bidi="zh_CN"/>
        </w:rPr>
        <w:t xml:space="preserve"> · </w:t>
      </w:r>
      <w:r>
        <w:rPr>
          <w:lang w:val="zh_CN" w:bidi="zh_CN"/>
        </w:rPr>
        <w:t>JER 44:8</w:t>
      </w:r>
      <w:r>
        <w:rPr>
          <w:lang w:val="zh_CN" w:bidi="zh_CN"/>
        </w:rPr>
        <w:t xml:space="preserve"> · </w:t>
      </w:r>
      <w:r>
        <w:rPr>
          <w:lang w:val="zh_CN" w:bidi="zh_CN"/>
        </w:rPr>
        <w:t>JER 46:1</w:t>
      </w:r>
      <w:r>
        <w:rPr>
          <w:lang w:val="zh_CN" w:bidi="zh_CN"/>
        </w:rPr>
        <w:t xml:space="preserve"> · </w:t>
      </w:r>
      <w:r>
        <w:rPr>
          <w:lang w:val="zh_CN" w:bidi="zh_CN"/>
        </w:rPr>
        <w:t>JER 46:12</w:t>
      </w:r>
      <w:r>
        <w:rPr>
          <w:lang w:val="zh_CN" w:bidi="zh_CN"/>
        </w:rPr>
        <w:t xml:space="preserve"> · </w:t>
      </w:r>
      <w:r>
        <w:rPr>
          <w:lang w:val="zh_CN" w:bidi="zh_CN"/>
        </w:rPr>
        <w:t>JER 46:28</w:t>
      </w:r>
      <w:r>
        <w:rPr>
          <w:lang w:val="zh_CN" w:bidi="zh_CN"/>
        </w:rPr>
        <w:t xml:space="preserve"> · </w:t>
      </w:r>
      <w:r>
        <w:rPr>
          <w:lang w:val="zh_CN" w:bidi="zh_CN"/>
        </w:rPr>
        <w:t>JER 48:2</w:t>
      </w:r>
      <w:r>
        <w:rPr>
          <w:lang w:val="zh_CN" w:bidi="zh_CN"/>
        </w:rPr>
        <w:t xml:space="preserve"> · </w:t>
      </w:r>
      <w:r>
        <w:rPr>
          <w:lang w:val="zh_CN" w:bidi="zh_CN"/>
        </w:rPr>
        <w:t>JER 49:14</w:t>
      </w:r>
      <w:r>
        <w:rPr>
          <w:lang w:val="zh_CN" w:bidi="zh_CN"/>
        </w:rPr>
        <w:t xml:space="preserve"> · </w:t>
      </w:r>
      <w:r>
        <w:rPr>
          <w:lang w:val="zh_CN" w:bidi="zh_CN"/>
        </w:rPr>
        <w:t>JER 49:15</w:t>
      </w:r>
      <w:r>
        <w:rPr>
          <w:lang w:val="zh_CN" w:bidi="zh_CN"/>
        </w:rPr>
        <w:t xml:space="preserve"> · </w:t>
      </w:r>
      <w:r>
        <w:rPr>
          <w:lang w:val="zh_CN" w:bidi="zh_CN"/>
        </w:rPr>
        <w:t>JER 49:31</w:t>
      </w:r>
      <w:r>
        <w:rPr>
          <w:lang w:val="zh_CN" w:bidi="zh_CN"/>
        </w:rPr>
        <w:t xml:space="preserve"> · </w:t>
      </w:r>
      <w:r>
        <w:rPr>
          <w:lang w:val="zh_CN" w:bidi="zh_CN"/>
        </w:rPr>
        <w:t>JER 49:36</w:t>
      </w:r>
      <w:r>
        <w:rPr>
          <w:lang w:val="zh_CN" w:bidi="zh_CN"/>
        </w:rPr>
        <w:t xml:space="preserve"> · </w:t>
      </w:r>
      <w:r>
        <w:rPr>
          <w:lang w:val="zh_CN" w:bidi="zh_CN"/>
        </w:rPr>
        <w:t>JER 50:2</w:t>
      </w:r>
      <w:r>
        <w:rPr>
          <w:lang w:val="zh_CN" w:bidi="zh_CN"/>
        </w:rPr>
        <w:t xml:space="preserve"> · </w:t>
      </w:r>
      <w:r>
        <w:rPr>
          <w:lang w:val="zh_CN" w:bidi="zh_CN"/>
        </w:rPr>
        <w:t>JER 50:3</w:t>
      </w:r>
      <w:r>
        <w:rPr>
          <w:lang w:val="zh_CN" w:bidi="zh_CN"/>
        </w:rPr>
        <w:t xml:space="preserve"> · </w:t>
      </w:r>
      <w:r>
        <w:rPr>
          <w:lang w:val="zh_CN" w:bidi="zh_CN"/>
        </w:rPr>
        <w:t>JER 50:9</w:t>
      </w:r>
      <w:r>
        <w:rPr>
          <w:lang w:val="zh_CN" w:bidi="zh_CN"/>
        </w:rPr>
        <w:t xml:space="preserve"> · </w:t>
      </w:r>
      <w:r>
        <w:rPr>
          <w:lang w:val="zh_CN" w:bidi="zh_CN"/>
        </w:rPr>
        <w:t>JER 50:12</w:t>
      </w:r>
      <w:r>
        <w:rPr>
          <w:lang w:val="zh_CN" w:bidi="zh_CN"/>
        </w:rPr>
        <w:t xml:space="preserve"> · </w:t>
      </w:r>
      <w:r>
        <w:rPr>
          <w:lang w:val="zh_CN" w:bidi="zh_CN"/>
        </w:rPr>
        <w:t>JER 50:23</w:t>
      </w:r>
      <w:r>
        <w:rPr>
          <w:lang w:val="zh_CN" w:bidi="zh_CN"/>
        </w:rPr>
        <w:t xml:space="preserve"> · </w:t>
      </w:r>
      <w:r>
        <w:rPr>
          <w:lang w:val="zh_CN" w:bidi="zh_CN"/>
        </w:rPr>
        <w:t>JER 50:41</w:t>
      </w:r>
      <w:r>
        <w:rPr>
          <w:lang w:val="zh_CN" w:bidi="zh_CN"/>
        </w:rPr>
        <w:t xml:space="preserve"> · </w:t>
      </w:r>
      <w:r>
        <w:rPr>
          <w:lang w:val="zh_CN" w:bidi="zh_CN"/>
        </w:rPr>
        <w:t>JER 50:46</w:t>
      </w:r>
      <w:r>
        <w:rPr>
          <w:lang w:val="zh_CN" w:bidi="zh_CN"/>
        </w:rPr>
        <w:t xml:space="preserve"> · </w:t>
      </w:r>
      <w:r>
        <w:rPr>
          <w:lang w:val="zh_CN" w:bidi="zh_CN"/>
        </w:rPr>
        <w:t>JER 51:7</w:t>
      </w:r>
      <w:r>
        <w:rPr>
          <w:lang w:val="zh_CN" w:bidi="zh_CN"/>
        </w:rPr>
        <w:t xml:space="preserve"> · </w:t>
      </w:r>
      <w:r>
        <w:rPr>
          <w:lang w:val="zh_CN" w:bidi="zh_CN"/>
        </w:rPr>
        <w:t>JER 51:7</w:t>
      </w:r>
      <w:r>
        <w:rPr>
          <w:lang w:val="zh_CN" w:bidi="zh_CN"/>
        </w:rPr>
        <w:t xml:space="preserve"> · </w:t>
      </w:r>
      <w:r>
        <w:rPr>
          <w:lang w:val="zh_CN" w:bidi="zh_CN"/>
        </w:rPr>
        <w:t>JER 51:20</w:t>
      </w:r>
      <w:r>
        <w:rPr>
          <w:lang w:val="zh_CN" w:bidi="zh_CN"/>
        </w:rPr>
        <w:t xml:space="preserve"> · </w:t>
      </w:r>
      <w:r>
        <w:rPr>
          <w:lang w:val="zh_CN" w:bidi="zh_CN"/>
        </w:rPr>
        <w:t>JER 51:27</w:t>
      </w:r>
      <w:r>
        <w:rPr>
          <w:lang w:val="zh_CN" w:bidi="zh_CN"/>
        </w:rPr>
        <w:t xml:space="preserve"> · </w:t>
      </w:r>
      <w:r>
        <w:rPr>
          <w:lang w:val="zh_CN" w:bidi="zh_CN"/>
        </w:rPr>
        <w:t>JER 51:27</w:t>
      </w:r>
      <w:r>
        <w:rPr>
          <w:lang w:val="zh_CN" w:bidi="zh_CN"/>
        </w:rPr>
        <w:t xml:space="preserve"> · </w:t>
      </w:r>
      <w:r>
        <w:rPr>
          <w:lang w:val="zh_CN" w:bidi="zh_CN"/>
        </w:rPr>
        <w:t>JER 51:28</w:t>
      </w:r>
      <w:r>
        <w:rPr>
          <w:lang w:val="zh_CN" w:bidi="zh_CN"/>
        </w:rPr>
        <w:t xml:space="preserve"> · </w:t>
      </w:r>
      <w:r>
        <w:rPr>
          <w:lang w:val="zh_CN" w:bidi="zh_CN"/>
        </w:rPr>
        <w:t>JER 51:41</w:t>
      </w:r>
      <w:r>
        <w:rPr>
          <w:lang w:val="zh_CN" w:bidi="zh_CN"/>
        </w:rPr>
        <w:t xml:space="preserve"> · </w:t>
      </w:r>
      <w:r>
        <w:rPr>
          <w:lang w:val="zh_CN" w:bidi="zh_CN"/>
        </w:rPr>
        <w:t>JER 51:44</w:t>
      </w:r>
      <w:r>
        <w:rPr>
          <w:lang w:val="zh_CN" w:bidi="zh_CN"/>
        </w:rPr>
        <w:t xml:space="preserve"> · </w:t>
      </w:r>
      <w:r>
        <w:rPr>
          <w:lang w:val="zh_CN" w:bidi="zh_CN"/>
        </w:rPr>
        <w:t>LAM 1:1</w:t>
      </w:r>
      <w:r>
        <w:rPr>
          <w:lang w:val="zh_CN" w:bidi="zh_CN"/>
        </w:rPr>
        <w:t xml:space="preserve"> · </w:t>
      </w:r>
      <w:r>
        <w:rPr>
          <w:lang w:val="zh_CN" w:bidi="zh_CN"/>
        </w:rPr>
        <w:t>LAM 1:3</w:t>
      </w:r>
      <w:r>
        <w:rPr>
          <w:lang w:val="zh_CN" w:bidi="zh_CN"/>
        </w:rPr>
        <w:t xml:space="preserve"> · </w:t>
      </w:r>
      <w:r>
        <w:rPr>
          <w:lang w:val="zh_CN" w:bidi="zh_CN"/>
        </w:rPr>
        <w:t>LAM 1:10</w:t>
      </w:r>
      <w:r>
        <w:rPr>
          <w:lang w:val="zh_CN" w:bidi="zh_CN"/>
        </w:rPr>
        <w:t xml:space="preserve"> · </w:t>
      </w:r>
      <w:r>
        <w:rPr>
          <w:lang w:val="zh_CN" w:bidi="zh_CN"/>
        </w:rPr>
        <w:t>LAM 2:9</w:t>
      </w:r>
      <w:r>
        <w:rPr>
          <w:lang w:val="zh_CN" w:bidi="zh_CN"/>
        </w:rPr>
        <w:t xml:space="preserve"> · </w:t>
      </w:r>
      <w:r>
        <w:rPr>
          <w:lang w:val="zh_CN" w:bidi="zh_CN"/>
        </w:rPr>
        <w:t>LAM 4:15</w:t>
      </w:r>
      <w:r>
        <w:rPr>
          <w:lang w:val="zh_CN" w:bidi="zh_CN"/>
        </w:rPr>
        <w:t xml:space="preserve"> · </w:t>
      </w:r>
      <w:r>
        <w:rPr>
          <w:lang w:val="zh_CN" w:bidi="zh_CN"/>
        </w:rPr>
        <w:t>LAM 4:17</w:t>
      </w:r>
      <w:r>
        <w:rPr>
          <w:lang w:val="zh_CN" w:bidi="zh_CN"/>
        </w:rPr>
        <w:t xml:space="preserve"> · </w:t>
      </w:r>
      <w:r>
        <w:rPr>
          <w:lang w:val="zh_CN" w:bidi="zh_CN"/>
        </w:rPr>
        <w:t>LAM 4:20</w:t>
      </w:r>
      <w:r>
        <w:rPr>
          <w:lang w:val="zh_CN" w:bidi="zh_CN"/>
        </w:rPr>
        <w:t xml:space="preserve"> · </w:t>
      </w:r>
      <w:r>
        <w:rPr>
          <w:lang w:val="zh_CN" w:bidi="zh_CN"/>
        </w:rPr>
        <w:t>EZK 2:3</w:t>
      </w:r>
      <w:r>
        <w:rPr>
          <w:lang w:val="zh_CN" w:bidi="zh_CN"/>
        </w:rPr>
        <w:t xml:space="preserve"> · </w:t>
      </w:r>
      <w:r>
        <w:rPr>
          <w:lang w:val="zh_CN" w:bidi="zh_CN"/>
        </w:rPr>
        <w:t>EZK 4:13</w:t>
      </w:r>
      <w:r>
        <w:rPr>
          <w:lang w:val="zh_CN" w:bidi="zh_CN"/>
        </w:rPr>
        <w:t xml:space="preserve"> · </w:t>
      </w:r>
      <w:r>
        <w:rPr>
          <w:lang w:val="zh_CN" w:bidi="zh_CN"/>
        </w:rPr>
        <w:t>EZK 5:5</w:t>
      </w:r>
      <w:r>
        <w:rPr>
          <w:lang w:val="zh_CN" w:bidi="zh_CN"/>
        </w:rPr>
        <w:t xml:space="preserve"> · </w:t>
      </w:r>
      <w:r>
        <w:rPr>
          <w:lang w:val="zh_CN" w:bidi="zh_CN"/>
        </w:rPr>
        <w:t>EZK 5:6</w:t>
      </w:r>
      <w:r>
        <w:rPr>
          <w:lang w:val="zh_CN" w:bidi="zh_CN"/>
        </w:rPr>
        <w:t xml:space="preserve"> · </w:t>
      </w:r>
      <w:r>
        <w:rPr>
          <w:lang w:val="zh_CN" w:bidi="zh_CN"/>
        </w:rPr>
        <w:t>EZK 5:7</w:t>
      </w:r>
      <w:r>
        <w:rPr>
          <w:lang w:val="zh_CN" w:bidi="zh_CN"/>
        </w:rPr>
        <w:t xml:space="preserve"> · </w:t>
      </w:r>
      <w:r>
        <w:rPr>
          <w:lang w:val="zh_CN" w:bidi="zh_CN"/>
        </w:rPr>
        <w:t>EZK 5:7</w:t>
      </w:r>
      <w:r>
        <w:rPr>
          <w:lang w:val="zh_CN" w:bidi="zh_CN"/>
        </w:rPr>
        <w:t xml:space="preserve"> · </w:t>
      </w:r>
      <w:r>
        <w:rPr>
          <w:lang w:val="zh_CN" w:bidi="zh_CN"/>
        </w:rPr>
        <w:t>EZK 5:8</w:t>
      </w:r>
      <w:r>
        <w:rPr>
          <w:lang w:val="zh_CN" w:bidi="zh_CN"/>
        </w:rPr>
        <w:t xml:space="preserve"> · </w:t>
      </w:r>
      <w:r>
        <w:rPr>
          <w:lang w:val="zh_CN" w:bidi="zh_CN"/>
        </w:rPr>
        <w:t>EZK 5:14</w:t>
      </w:r>
      <w:r>
        <w:rPr>
          <w:lang w:val="zh_CN" w:bidi="zh_CN"/>
        </w:rPr>
        <w:t xml:space="preserve"> · </w:t>
      </w:r>
      <w:r>
        <w:rPr>
          <w:lang w:val="zh_CN" w:bidi="zh_CN"/>
        </w:rPr>
        <w:t>EZK 5:15</w:t>
      </w:r>
      <w:r>
        <w:rPr>
          <w:lang w:val="zh_CN" w:bidi="zh_CN"/>
        </w:rPr>
        <w:t xml:space="preserve"> · </w:t>
      </w:r>
      <w:r>
        <w:rPr>
          <w:lang w:val="zh_CN" w:bidi="zh_CN"/>
        </w:rPr>
        <w:t>EZK 6:8</w:t>
      </w:r>
      <w:r>
        <w:rPr>
          <w:lang w:val="zh_CN" w:bidi="zh_CN"/>
        </w:rPr>
        <w:t xml:space="preserve"> · </w:t>
      </w:r>
      <w:r>
        <w:rPr>
          <w:lang w:val="zh_CN" w:bidi="zh_CN"/>
        </w:rPr>
        <w:t>EZK 6:9</w:t>
      </w:r>
      <w:r>
        <w:rPr>
          <w:lang w:val="zh_CN" w:bidi="zh_CN"/>
        </w:rPr>
        <w:t xml:space="preserve"> · </w:t>
      </w:r>
      <w:r>
        <w:rPr>
          <w:lang w:val="zh_CN" w:bidi="zh_CN"/>
        </w:rPr>
        <w:t>EZK 7:24</w:t>
      </w:r>
      <w:r>
        <w:rPr>
          <w:lang w:val="zh_CN" w:bidi="zh_CN"/>
        </w:rPr>
        <w:t xml:space="preserve"> · </w:t>
      </w:r>
      <w:r>
        <w:rPr>
          <w:lang w:val="zh_CN" w:bidi="zh_CN"/>
        </w:rPr>
        <w:t>EZK 11:12</w:t>
      </w:r>
      <w:r>
        <w:rPr>
          <w:lang w:val="zh_CN" w:bidi="zh_CN"/>
        </w:rPr>
        <w:t xml:space="preserve"> · </w:t>
      </w:r>
      <w:r>
        <w:rPr>
          <w:lang w:val="zh_CN" w:bidi="zh_CN"/>
        </w:rPr>
        <w:t>EZK 11:16</w:t>
      </w:r>
      <w:r>
        <w:rPr>
          <w:lang w:val="zh_CN" w:bidi="zh_CN"/>
        </w:rPr>
        <w:t xml:space="preserve"> · </w:t>
      </w:r>
      <w:r>
        <w:rPr>
          <w:lang w:val="zh_CN" w:bidi="zh_CN"/>
        </w:rPr>
        <w:t>EZK 12:15</w:t>
      </w:r>
      <w:r>
        <w:rPr>
          <w:lang w:val="zh_CN" w:bidi="zh_CN"/>
        </w:rPr>
        <w:t xml:space="preserve"> · </w:t>
      </w:r>
      <w:r>
        <w:rPr>
          <w:lang w:val="zh_CN" w:bidi="zh_CN"/>
        </w:rPr>
        <w:t>EZK 12:16</w:t>
      </w:r>
      <w:r>
        <w:rPr>
          <w:lang w:val="zh_CN" w:bidi="zh_CN"/>
        </w:rPr>
        <w:t xml:space="preserve"> · </w:t>
      </w:r>
      <w:r>
        <w:rPr>
          <w:lang w:val="zh_CN" w:bidi="zh_CN"/>
        </w:rPr>
        <w:t>EZK 16:14</w:t>
      </w:r>
      <w:r>
        <w:rPr>
          <w:lang w:val="zh_CN" w:bidi="zh_CN"/>
        </w:rPr>
        <w:t xml:space="preserve"> · </w:t>
      </w:r>
      <w:r>
        <w:rPr>
          <w:lang w:val="zh_CN" w:bidi="zh_CN"/>
        </w:rPr>
        <w:t>EZK 19:4</w:t>
      </w:r>
      <w:r>
        <w:rPr>
          <w:lang w:val="zh_CN" w:bidi="zh_CN"/>
        </w:rPr>
        <w:t xml:space="preserve"> · </w:t>
      </w:r>
      <w:r>
        <w:rPr>
          <w:lang w:val="zh_CN" w:bidi="zh_CN"/>
        </w:rPr>
        <w:t>EZK 19:8</w:t>
      </w:r>
      <w:r>
        <w:rPr>
          <w:lang w:val="zh_CN" w:bidi="zh_CN"/>
        </w:rPr>
        <w:t xml:space="preserve"> · </w:t>
      </w:r>
      <w:r>
        <w:rPr>
          <w:lang w:val="zh_CN" w:bidi="zh_CN"/>
        </w:rPr>
        <w:t>EZK 20:9</w:t>
      </w:r>
      <w:r>
        <w:rPr>
          <w:lang w:val="zh_CN" w:bidi="zh_CN"/>
        </w:rPr>
        <w:t xml:space="preserve"> · </w:t>
      </w:r>
      <w:r>
        <w:rPr>
          <w:lang w:val="zh_CN" w:bidi="zh_CN"/>
        </w:rPr>
        <w:t>EZK 20:14</w:t>
      </w:r>
      <w:r>
        <w:rPr>
          <w:lang w:val="zh_CN" w:bidi="zh_CN"/>
        </w:rPr>
        <w:t xml:space="preserve"> · </w:t>
      </w:r>
      <w:r>
        <w:rPr>
          <w:lang w:val="zh_CN" w:bidi="zh_CN"/>
        </w:rPr>
        <w:t>EZK 20:22</w:t>
      </w:r>
      <w:r>
        <w:rPr>
          <w:lang w:val="zh_CN" w:bidi="zh_CN"/>
        </w:rPr>
        <w:t xml:space="preserve"> · </w:t>
      </w:r>
      <w:r>
        <w:rPr>
          <w:lang w:val="zh_CN" w:bidi="zh_CN"/>
        </w:rPr>
        <w:t>EZK 20:23</w:t>
      </w:r>
      <w:r>
        <w:rPr>
          <w:lang w:val="zh_CN" w:bidi="zh_CN"/>
        </w:rPr>
        <w:t xml:space="preserve"> · </w:t>
      </w:r>
      <w:r>
        <w:rPr>
          <w:lang w:val="zh_CN" w:bidi="zh_CN"/>
        </w:rPr>
        <w:t>EZK 20:32</w:t>
      </w:r>
      <w:r>
        <w:rPr>
          <w:lang w:val="zh_CN" w:bidi="zh_CN"/>
        </w:rPr>
        <w:t xml:space="preserve"> · </w:t>
      </w:r>
      <w:r>
        <w:rPr>
          <w:lang w:val="zh_CN" w:bidi="zh_CN"/>
        </w:rPr>
        <w:t>EZK 20:41</w:t>
      </w:r>
      <w:r>
        <w:rPr>
          <w:lang w:val="zh_CN" w:bidi="zh_CN"/>
        </w:rPr>
        <w:t xml:space="preserve"> · </w:t>
      </w:r>
      <w:r>
        <w:rPr>
          <w:lang w:val="zh_CN" w:bidi="zh_CN"/>
        </w:rPr>
        <w:t>EZK 22:4</w:t>
      </w:r>
      <w:r>
        <w:rPr>
          <w:lang w:val="zh_CN" w:bidi="zh_CN"/>
        </w:rPr>
        <w:t xml:space="preserve"> · </w:t>
      </w:r>
      <w:r>
        <w:rPr>
          <w:lang w:val="zh_CN" w:bidi="zh_CN"/>
        </w:rPr>
        <w:t>EZK 22:15</w:t>
      </w:r>
      <w:r>
        <w:rPr>
          <w:lang w:val="zh_CN" w:bidi="zh_CN"/>
        </w:rPr>
        <w:t xml:space="preserve"> · </w:t>
      </w:r>
      <w:r>
        <w:rPr>
          <w:lang w:val="zh_CN" w:bidi="zh_CN"/>
        </w:rPr>
        <w:t>EZK 22:16</w:t>
      </w:r>
      <w:r>
        <w:rPr>
          <w:lang w:val="zh_CN" w:bidi="zh_CN"/>
        </w:rPr>
        <w:t xml:space="preserve"> · </w:t>
      </w:r>
      <w:r>
        <w:rPr>
          <w:lang w:val="zh_CN" w:bidi="zh_CN"/>
        </w:rPr>
        <w:t>EZK 23:30</w:t>
      </w:r>
      <w:r>
        <w:rPr>
          <w:lang w:val="zh_CN" w:bidi="zh_CN"/>
        </w:rPr>
        <w:t xml:space="preserve"> · </w:t>
      </w:r>
      <w:r>
        <w:rPr>
          <w:lang w:val="zh_CN" w:bidi="zh_CN"/>
        </w:rPr>
        <w:t>EZK 25:7</w:t>
      </w:r>
      <w:r>
        <w:rPr>
          <w:lang w:val="zh_CN" w:bidi="zh_CN"/>
        </w:rPr>
        <w:t xml:space="preserve"> · </w:t>
      </w:r>
      <w:r>
        <w:rPr>
          <w:lang w:val="zh_CN" w:bidi="zh_CN"/>
        </w:rPr>
        <w:t>EZK 25:8</w:t>
      </w:r>
      <w:r>
        <w:rPr>
          <w:lang w:val="zh_CN" w:bidi="zh_CN"/>
        </w:rPr>
        <w:t xml:space="preserve"> · </w:t>
      </w:r>
      <w:r>
        <w:rPr>
          <w:lang w:val="zh_CN" w:bidi="zh_CN"/>
        </w:rPr>
        <w:t>EZK 25:10</w:t>
      </w:r>
      <w:r>
        <w:rPr>
          <w:lang w:val="zh_CN" w:bidi="zh_CN"/>
        </w:rPr>
        <w:t xml:space="preserve"> · </w:t>
      </w:r>
      <w:r>
        <w:rPr>
          <w:lang w:val="zh_CN" w:bidi="zh_CN"/>
        </w:rPr>
        <w:t>EZK 26:3</w:t>
      </w:r>
      <w:r>
        <w:rPr>
          <w:lang w:val="zh_CN" w:bidi="zh_CN"/>
        </w:rPr>
        <w:t xml:space="preserve"> · </w:t>
      </w:r>
      <w:r>
        <w:rPr>
          <w:lang w:val="zh_CN" w:bidi="zh_CN"/>
        </w:rPr>
        <w:t>EZK 26:5</w:t>
      </w:r>
      <w:r>
        <w:rPr>
          <w:lang w:val="zh_CN" w:bidi="zh_CN"/>
        </w:rPr>
        <w:t xml:space="preserve"> · </w:t>
      </w:r>
      <w:r>
        <w:rPr>
          <w:lang w:val="zh_CN" w:bidi="zh_CN"/>
        </w:rPr>
        <w:t>EZK 28:7</w:t>
      </w:r>
      <w:r>
        <w:rPr>
          <w:lang w:val="zh_CN" w:bidi="zh_CN"/>
        </w:rPr>
        <w:t xml:space="preserve"> · </w:t>
      </w:r>
      <w:r>
        <w:rPr>
          <w:lang w:val="zh_CN" w:bidi="zh_CN"/>
        </w:rPr>
        <w:t>EZK 28:25</w:t>
      </w:r>
      <w:r>
        <w:rPr>
          <w:lang w:val="zh_CN" w:bidi="zh_CN"/>
        </w:rPr>
        <w:t xml:space="preserve"> · </w:t>
      </w:r>
      <w:r>
        <w:rPr>
          <w:lang w:val="zh_CN" w:bidi="zh_CN"/>
        </w:rPr>
        <w:t>EZK 29:12</w:t>
      </w:r>
      <w:r>
        <w:rPr>
          <w:lang w:val="zh_CN" w:bidi="zh_CN"/>
        </w:rPr>
        <w:t xml:space="preserve"> · </w:t>
      </w:r>
      <w:r>
        <w:rPr>
          <w:lang w:val="zh_CN" w:bidi="zh_CN"/>
        </w:rPr>
        <w:t>EZK 29:15</w:t>
      </w:r>
      <w:r>
        <w:rPr>
          <w:lang w:val="zh_CN" w:bidi="zh_CN"/>
        </w:rPr>
        <w:t xml:space="preserve"> · </w:t>
      </w:r>
      <w:r>
        <w:rPr>
          <w:lang w:val="zh_CN" w:bidi="zh_CN"/>
        </w:rPr>
        <w:t>EZK 29:15</w:t>
      </w:r>
      <w:r>
        <w:rPr>
          <w:lang w:val="zh_CN" w:bidi="zh_CN"/>
        </w:rPr>
        <w:t xml:space="preserve"> · </w:t>
      </w:r>
      <w:r>
        <w:rPr>
          <w:lang w:val="zh_CN" w:bidi="zh_CN"/>
        </w:rPr>
        <w:t>EZK 30:3</w:t>
      </w:r>
      <w:r>
        <w:rPr>
          <w:lang w:val="zh_CN" w:bidi="zh_CN"/>
        </w:rPr>
        <w:t xml:space="preserve"> · </w:t>
      </w:r>
      <w:r>
        <w:rPr>
          <w:lang w:val="zh_CN" w:bidi="zh_CN"/>
        </w:rPr>
        <w:t>EZK 30:11</w:t>
      </w:r>
      <w:r>
        <w:rPr>
          <w:lang w:val="zh_CN" w:bidi="zh_CN"/>
        </w:rPr>
        <w:t xml:space="preserve"> · </w:t>
      </w:r>
      <w:r>
        <w:rPr>
          <w:lang w:val="zh_CN" w:bidi="zh_CN"/>
        </w:rPr>
        <w:t>EZK 30:23</w:t>
      </w:r>
      <w:r>
        <w:rPr>
          <w:lang w:val="zh_CN" w:bidi="zh_CN"/>
        </w:rPr>
        <w:t xml:space="preserve"> · </w:t>
      </w:r>
      <w:r>
        <w:rPr>
          <w:lang w:val="zh_CN" w:bidi="zh_CN"/>
        </w:rPr>
        <w:t>EZK 30:26</w:t>
      </w:r>
      <w:r>
        <w:rPr>
          <w:lang w:val="zh_CN" w:bidi="zh_CN"/>
        </w:rPr>
        <w:t xml:space="preserve"> · </w:t>
      </w:r>
      <w:r>
        <w:rPr>
          <w:lang w:val="zh_CN" w:bidi="zh_CN"/>
        </w:rPr>
        <w:t>EZK 31:6</w:t>
      </w:r>
      <w:r>
        <w:rPr>
          <w:lang w:val="zh_CN" w:bidi="zh_CN"/>
        </w:rPr>
        <w:t xml:space="preserve"> · </w:t>
      </w:r>
      <w:r>
        <w:rPr>
          <w:lang w:val="zh_CN" w:bidi="zh_CN"/>
        </w:rPr>
        <w:t>EZK 31:11</w:t>
      </w:r>
      <w:r>
        <w:rPr>
          <w:lang w:val="zh_CN" w:bidi="zh_CN"/>
        </w:rPr>
        <w:t xml:space="preserve"> · </w:t>
      </w:r>
      <w:r>
        <w:rPr>
          <w:lang w:val="zh_CN" w:bidi="zh_CN"/>
        </w:rPr>
        <w:t>EZK 31:12</w:t>
      </w:r>
      <w:r>
        <w:rPr>
          <w:lang w:val="zh_CN" w:bidi="zh_CN"/>
        </w:rPr>
        <w:t xml:space="preserve"> · </w:t>
      </w:r>
      <w:r>
        <w:rPr>
          <w:lang w:val="zh_CN" w:bidi="zh_CN"/>
        </w:rPr>
        <w:t>EZK 31:16</w:t>
      </w:r>
      <w:r>
        <w:rPr>
          <w:lang w:val="zh_CN" w:bidi="zh_CN"/>
        </w:rPr>
        <w:t xml:space="preserve"> · </w:t>
      </w:r>
      <w:r>
        <w:rPr>
          <w:lang w:val="zh_CN" w:bidi="zh_CN"/>
        </w:rPr>
        <w:t>EZK 31:17</w:t>
      </w:r>
      <w:r>
        <w:rPr>
          <w:lang w:val="zh_CN" w:bidi="zh_CN"/>
        </w:rPr>
        <w:t xml:space="preserve"> · </w:t>
      </w:r>
      <w:r>
        <w:rPr>
          <w:lang w:val="zh_CN" w:bidi="zh_CN"/>
        </w:rPr>
        <w:t>EZK 32:2</w:t>
      </w:r>
      <w:r>
        <w:rPr>
          <w:lang w:val="zh_CN" w:bidi="zh_CN"/>
        </w:rPr>
        <w:t xml:space="preserve"> · </w:t>
      </w:r>
      <w:r>
        <w:rPr>
          <w:lang w:val="zh_CN" w:bidi="zh_CN"/>
        </w:rPr>
        <w:t>EZK 32:9</w:t>
      </w:r>
      <w:r>
        <w:rPr>
          <w:lang w:val="zh_CN" w:bidi="zh_CN"/>
        </w:rPr>
        <w:t xml:space="preserve"> · </w:t>
      </w:r>
      <w:r>
        <w:rPr>
          <w:lang w:val="zh_CN" w:bidi="zh_CN"/>
        </w:rPr>
        <w:t>EZK 32:12</w:t>
      </w:r>
      <w:r>
        <w:rPr>
          <w:lang w:val="zh_CN" w:bidi="zh_CN"/>
        </w:rPr>
        <w:t xml:space="preserve"> · </w:t>
      </w:r>
      <w:r>
        <w:rPr>
          <w:lang w:val="zh_CN" w:bidi="zh_CN"/>
        </w:rPr>
        <w:t>EZK 32:16</w:t>
      </w:r>
      <w:r>
        <w:rPr>
          <w:lang w:val="zh_CN" w:bidi="zh_CN"/>
        </w:rPr>
        <w:t xml:space="preserve"> · </w:t>
      </w:r>
      <w:r>
        <w:rPr>
          <w:lang w:val="zh_CN" w:bidi="zh_CN"/>
        </w:rPr>
        <w:t>EZK 32:18</w:t>
      </w:r>
      <w:r>
        <w:rPr>
          <w:lang w:val="zh_CN" w:bidi="zh_CN"/>
        </w:rPr>
        <w:t xml:space="preserve"> · </w:t>
      </w:r>
      <w:r>
        <w:rPr>
          <w:lang w:val="zh_CN" w:bidi="zh_CN"/>
        </w:rPr>
        <w:t>EZK 34:28</w:t>
      </w:r>
      <w:r>
        <w:rPr>
          <w:lang w:val="zh_CN" w:bidi="zh_CN"/>
        </w:rPr>
        <w:t xml:space="preserve"> · </w:t>
      </w:r>
      <w:r>
        <w:rPr>
          <w:lang w:val="zh_CN" w:bidi="zh_CN"/>
        </w:rPr>
        <w:t>EZK 34:29</w:t>
      </w:r>
      <w:r>
        <w:rPr>
          <w:lang w:val="zh_CN" w:bidi="zh_CN"/>
        </w:rPr>
        <w:t xml:space="preserve"> · </w:t>
      </w:r>
      <w:r>
        <w:rPr>
          <w:lang w:val="zh_CN" w:bidi="zh_CN"/>
        </w:rPr>
        <w:t>EZK 35:10</w:t>
      </w:r>
      <w:r>
        <w:rPr>
          <w:lang w:val="zh_CN" w:bidi="zh_CN"/>
        </w:rPr>
        <w:t xml:space="preserve"> · </w:t>
      </w:r>
      <w:r>
        <w:rPr>
          <w:lang w:val="zh_CN" w:bidi="zh_CN"/>
        </w:rPr>
        <w:t>EZK 36:3</w:t>
      </w:r>
      <w:r>
        <w:rPr>
          <w:lang w:val="zh_CN" w:bidi="zh_CN"/>
        </w:rPr>
        <w:t xml:space="preserve"> · </w:t>
      </w:r>
      <w:r>
        <w:rPr>
          <w:lang w:val="zh_CN" w:bidi="zh_CN"/>
        </w:rPr>
        <w:t>EZK 36:4</w:t>
      </w:r>
      <w:r>
        <w:rPr>
          <w:lang w:val="zh_CN" w:bidi="zh_CN"/>
        </w:rPr>
        <w:t xml:space="preserve"> · </w:t>
      </w:r>
      <w:r>
        <w:rPr>
          <w:lang w:val="zh_CN" w:bidi="zh_CN"/>
        </w:rPr>
        <w:t>EZK 36:5</w:t>
      </w:r>
      <w:r>
        <w:rPr>
          <w:lang w:val="zh_CN" w:bidi="zh_CN"/>
        </w:rPr>
        <w:t xml:space="preserve"> · </w:t>
      </w:r>
      <w:r>
        <w:rPr>
          <w:lang w:val="zh_CN" w:bidi="zh_CN"/>
        </w:rPr>
        <w:t>EZK 36:6</w:t>
      </w:r>
      <w:r>
        <w:rPr>
          <w:lang w:val="zh_CN" w:bidi="zh_CN"/>
        </w:rPr>
        <w:t xml:space="preserve"> · </w:t>
      </w:r>
      <w:r>
        <w:rPr>
          <w:lang w:val="zh_CN" w:bidi="zh_CN"/>
        </w:rPr>
        <w:t>EZK 36:7</w:t>
      </w:r>
      <w:r>
        <w:rPr>
          <w:lang w:val="zh_CN" w:bidi="zh_CN"/>
        </w:rPr>
        <w:t xml:space="preserve"> · </w:t>
      </w:r>
      <w:r>
        <w:rPr>
          <w:lang w:val="zh_CN" w:bidi="zh_CN"/>
        </w:rPr>
        <w:t>EZK 36:13</w:t>
      </w:r>
      <w:r>
        <w:rPr>
          <w:lang w:val="zh_CN" w:bidi="zh_CN"/>
        </w:rPr>
        <w:t xml:space="preserve"> · </w:t>
      </w:r>
      <w:r>
        <w:rPr>
          <w:lang w:val="zh_CN" w:bidi="zh_CN"/>
        </w:rPr>
        <w:t>EZK 36:14</w:t>
      </w:r>
      <w:r>
        <w:rPr>
          <w:lang w:val="zh_CN" w:bidi="zh_CN"/>
        </w:rPr>
        <w:t xml:space="preserve"> · </w:t>
      </w:r>
      <w:r>
        <w:rPr>
          <w:lang w:val="zh_CN" w:bidi="zh_CN"/>
        </w:rPr>
        <w:t>EZK 36:15</w:t>
      </w:r>
      <w:r>
        <w:rPr>
          <w:lang w:val="zh_CN" w:bidi="zh_CN"/>
        </w:rPr>
        <w:t xml:space="preserve"> · </w:t>
      </w:r>
      <w:r>
        <w:rPr>
          <w:lang w:val="zh_CN" w:bidi="zh_CN"/>
        </w:rPr>
        <w:t>EZK 36:15</w:t>
      </w:r>
      <w:r>
        <w:rPr>
          <w:lang w:val="zh_CN" w:bidi="zh_CN"/>
        </w:rPr>
        <w:t xml:space="preserve"> · </w:t>
      </w:r>
      <w:r>
        <w:rPr>
          <w:lang w:val="zh_CN" w:bidi="zh_CN"/>
        </w:rPr>
        <w:t>EZK 36:19</w:t>
      </w:r>
      <w:r>
        <w:rPr>
          <w:lang w:val="zh_CN" w:bidi="zh_CN"/>
        </w:rPr>
        <w:t xml:space="preserve"> · </w:t>
      </w:r>
      <w:r>
        <w:rPr>
          <w:lang w:val="zh_CN" w:bidi="zh_CN"/>
        </w:rPr>
        <w:t>EZK 36:20</w:t>
      </w:r>
      <w:r>
        <w:rPr>
          <w:lang w:val="zh_CN" w:bidi="zh_CN"/>
        </w:rPr>
        <w:t xml:space="preserve"> · </w:t>
      </w:r>
      <w:r>
        <w:rPr>
          <w:lang w:val="zh_CN" w:bidi="zh_CN"/>
        </w:rPr>
        <w:t>EZK 36:21</w:t>
      </w:r>
      <w:r>
        <w:rPr>
          <w:lang w:val="zh_CN" w:bidi="zh_CN"/>
        </w:rPr>
        <w:t xml:space="preserve"> · </w:t>
      </w:r>
      <w:r>
        <w:rPr>
          <w:lang w:val="zh_CN" w:bidi="zh_CN"/>
        </w:rPr>
        <w:t>EZK 36:22</w:t>
      </w:r>
      <w:r>
        <w:rPr>
          <w:lang w:val="zh_CN" w:bidi="zh_CN"/>
        </w:rPr>
        <w:t xml:space="preserve"> · </w:t>
      </w:r>
      <w:r>
        <w:rPr>
          <w:lang w:val="zh_CN" w:bidi="zh_CN"/>
        </w:rPr>
        <w:t>EZK 36:23</w:t>
      </w:r>
      <w:r>
        <w:rPr>
          <w:lang w:val="zh_CN" w:bidi="zh_CN"/>
        </w:rPr>
        <w:t xml:space="preserve"> · </w:t>
      </w:r>
      <w:r>
        <w:rPr>
          <w:lang w:val="zh_CN" w:bidi="zh_CN"/>
        </w:rPr>
        <w:t>EZK 36:23</w:t>
      </w:r>
      <w:r>
        <w:rPr>
          <w:lang w:val="zh_CN" w:bidi="zh_CN"/>
        </w:rPr>
        <w:t xml:space="preserve"> · </w:t>
      </w:r>
      <w:r>
        <w:rPr>
          <w:lang w:val="zh_CN" w:bidi="zh_CN"/>
        </w:rPr>
        <w:t>EZK 36:24</w:t>
      </w:r>
      <w:r>
        <w:rPr>
          <w:lang w:val="zh_CN" w:bidi="zh_CN"/>
        </w:rPr>
        <w:t xml:space="preserve"> · </w:t>
      </w:r>
      <w:r>
        <w:rPr>
          <w:lang w:val="zh_CN" w:bidi="zh_CN"/>
        </w:rPr>
        <w:t>EZK 36:30</w:t>
      </w:r>
      <w:r>
        <w:rPr>
          <w:lang w:val="zh_CN" w:bidi="zh_CN"/>
        </w:rPr>
        <w:t xml:space="preserve"> · </w:t>
      </w:r>
      <w:r>
        <w:rPr>
          <w:lang w:val="zh_CN" w:bidi="zh_CN"/>
        </w:rPr>
        <w:t>EZK 36:36</w:t>
      </w:r>
      <w:r>
        <w:rPr>
          <w:lang w:val="zh_CN" w:bidi="zh_CN"/>
        </w:rPr>
        <w:t xml:space="preserve"> · </w:t>
      </w:r>
      <w:r>
        <w:rPr>
          <w:lang w:val="zh_CN" w:bidi="zh_CN"/>
        </w:rPr>
        <w:t>EZK 37:21</w:t>
      </w:r>
      <w:r>
        <w:rPr>
          <w:lang w:val="zh_CN" w:bidi="zh_CN"/>
        </w:rPr>
        <w:t xml:space="preserve"> · </w:t>
      </w:r>
      <w:r>
        <w:rPr>
          <w:lang w:val="zh_CN" w:bidi="zh_CN"/>
        </w:rPr>
        <w:t>EZK 37:22</w:t>
      </w:r>
      <w:r>
        <w:rPr>
          <w:lang w:val="zh_CN" w:bidi="zh_CN"/>
        </w:rPr>
        <w:t xml:space="preserve"> · </w:t>
      </w:r>
      <w:r>
        <w:rPr>
          <w:lang w:val="zh_CN" w:bidi="zh_CN"/>
        </w:rPr>
        <w:t>EZK 37:22</w:t>
      </w:r>
      <w:r>
        <w:rPr>
          <w:lang w:val="zh_CN" w:bidi="zh_CN"/>
        </w:rPr>
        <w:t xml:space="preserve"> · </w:t>
      </w:r>
      <w:r>
        <w:rPr>
          <w:lang w:val="zh_CN" w:bidi="zh_CN"/>
        </w:rPr>
        <w:t>EZK 37:28</w:t>
      </w:r>
      <w:r>
        <w:rPr>
          <w:lang w:val="zh_CN" w:bidi="zh_CN"/>
        </w:rPr>
        <w:t xml:space="preserve"> · </w:t>
      </w:r>
      <w:r>
        <w:rPr>
          <w:lang w:val="zh_CN" w:bidi="zh_CN"/>
        </w:rPr>
        <w:t>EZK 38:12</w:t>
      </w:r>
      <w:r>
        <w:rPr>
          <w:lang w:val="zh_CN" w:bidi="zh_CN"/>
        </w:rPr>
        <w:t xml:space="preserve"> · </w:t>
      </w:r>
      <w:r>
        <w:rPr>
          <w:lang w:val="zh_CN" w:bidi="zh_CN"/>
        </w:rPr>
        <w:t>EZK 38:16</w:t>
      </w:r>
      <w:r>
        <w:rPr>
          <w:lang w:val="zh_CN" w:bidi="zh_CN"/>
        </w:rPr>
        <w:t xml:space="preserve"> · </w:t>
      </w:r>
      <w:r>
        <w:rPr>
          <w:lang w:val="zh_CN" w:bidi="zh_CN"/>
        </w:rPr>
        <w:t>EZK 38:23</w:t>
      </w:r>
      <w:r>
        <w:rPr>
          <w:lang w:val="zh_CN" w:bidi="zh_CN"/>
        </w:rPr>
        <w:t xml:space="preserve"> · </w:t>
      </w:r>
      <w:r>
        <w:rPr>
          <w:lang w:val="zh_CN" w:bidi="zh_CN"/>
        </w:rPr>
        <w:t>EZK 39:7</w:t>
      </w:r>
      <w:r>
        <w:rPr>
          <w:lang w:val="zh_CN" w:bidi="zh_CN"/>
        </w:rPr>
        <w:t xml:space="preserve"> · </w:t>
      </w:r>
      <w:r>
        <w:rPr>
          <w:lang w:val="zh_CN" w:bidi="zh_CN"/>
        </w:rPr>
        <w:t>EZK 39:21</w:t>
      </w:r>
      <w:r>
        <w:rPr>
          <w:lang w:val="zh_CN" w:bidi="zh_CN"/>
        </w:rPr>
        <w:t xml:space="preserve"> · </w:t>
      </w:r>
      <w:r>
        <w:rPr>
          <w:lang w:val="zh_CN" w:bidi="zh_CN"/>
        </w:rPr>
        <w:t>EZK 39:21</w:t>
      </w:r>
      <w:r>
        <w:rPr>
          <w:lang w:val="zh_CN" w:bidi="zh_CN"/>
        </w:rPr>
        <w:t xml:space="preserve"> · </w:t>
      </w:r>
      <w:r>
        <w:rPr>
          <w:lang w:val="zh_CN" w:bidi="zh_CN"/>
        </w:rPr>
        <w:t>EZK 39:23</w:t>
      </w:r>
      <w:r>
        <w:rPr>
          <w:lang w:val="zh_CN" w:bidi="zh_CN"/>
        </w:rPr>
        <w:t xml:space="preserve"> · </w:t>
      </w:r>
      <w:r>
        <w:rPr>
          <w:lang w:val="zh_CN" w:bidi="zh_CN"/>
        </w:rPr>
        <w:t>EZK 39:27</w:t>
      </w:r>
      <w:r>
        <w:rPr>
          <w:lang w:val="zh_CN" w:bidi="zh_CN"/>
        </w:rPr>
        <w:t xml:space="preserve"> · </w:t>
      </w:r>
      <w:r>
        <w:rPr>
          <w:lang w:val="zh_CN" w:bidi="zh_CN"/>
        </w:rPr>
        <w:t>EZK 39:28</w:t>
      </w:r>
      <w:r>
        <w:rPr>
          <w:lang w:val="zh_CN" w:bidi="zh_CN"/>
        </w:rPr>
        <w:t xml:space="preserve"> · </w:t>
      </w:r>
      <w:r>
        <w:rPr>
          <w:lang w:val="zh_CN" w:bidi="zh_CN"/>
        </w:rPr>
        <w:t>DAN 8:22</w:t>
      </w:r>
      <w:r>
        <w:rPr>
          <w:lang w:val="zh_CN" w:bidi="zh_CN"/>
        </w:rPr>
        <w:t xml:space="preserve"> · </w:t>
      </w:r>
      <w:r>
        <w:rPr>
          <w:lang w:val="zh_CN" w:bidi="zh_CN"/>
        </w:rPr>
        <w:t>DAN 12:1</w:t>
      </w:r>
      <w:r>
        <w:rPr>
          <w:lang w:val="zh_CN" w:bidi="zh_CN"/>
        </w:rPr>
        <w:t xml:space="preserve"> · </w:t>
      </w:r>
      <w:r>
        <w:rPr>
          <w:lang w:val="zh_CN" w:bidi="zh_CN"/>
        </w:rPr>
        <w:t>HOS 8:8</w:t>
      </w:r>
      <w:r>
        <w:rPr>
          <w:lang w:val="zh_CN" w:bidi="zh_CN"/>
        </w:rPr>
        <w:t xml:space="preserve"> · </w:t>
      </w:r>
      <w:r>
        <w:rPr>
          <w:lang w:val="zh_CN" w:bidi="zh_CN"/>
        </w:rPr>
        <w:t>HOS 8:10</w:t>
      </w:r>
      <w:r>
        <w:rPr>
          <w:lang w:val="zh_CN" w:bidi="zh_CN"/>
        </w:rPr>
        <w:t xml:space="preserve"> · </w:t>
      </w:r>
      <w:r>
        <w:rPr>
          <w:lang w:val="zh_CN" w:bidi="zh_CN"/>
        </w:rPr>
        <w:t>HOS 9:17</w:t>
      </w:r>
      <w:r>
        <w:rPr>
          <w:lang w:val="zh_CN" w:bidi="zh_CN"/>
        </w:rPr>
        <w:t xml:space="preserve"> · </w:t>
      </w:r>
      <w:r>
        <w:rPr>
          <w:lang w:val="zh_CN" w:bidi="zh_CN"/>
        </w:rPr>
        <w:t>JOL 1:6</w:t>
      </w:r>
      <w:r>
        <w:rPr>
          <w:lang w:val="zh_CN" w:bidi="zh_CN"/>
        </w:rPr>
        <w:t xml:space="preserve"> · </w:t>
      </w:r>
      <w:r>
        <w:rPr>
          <w:lang w:val="zh_CN" w:bidi="zh_CN"/>
        </w:rPr>
        <w:t>JOL 2:17</w:t>
      </w:r>
      <w:r>
        <w:rPr>
          <w:lang w:val="zh_CN" w:bidi="zh_CN"/>
        </w:rPr>
        <w:t xml:space="preserve"> · </w:t>
      </w:r>
      <w:r>
        <w:rPr>
          <w:lang w:val="zh_CN" w:bidi="zh_CN"/>
        </w:rPr>
        <w:t>JOL 2:19</w:t>
      </w:r>
      <w:r>
        <w:rPr>
          <w:lang w:val="zh_CN" w:bidi="zh_CN"/>
        </w:rPr>
        <w:t xml:space="preserve"> · </w:t>
      </w:r>
      <w:r>
        <w:rPr>
          <w:lang w:val="zh_CN" w:bidi="zh_CN"/>
        </w:rPr>
        <w:t>JOL 4:2</w:t>
      </w:r>
      <w:r>
        <w:rPr>
          <w:lang w:val="zh_CN" w:bidi="zh_CN"/>
        </w:rPr>
        <w:t xml:space="preserve"> · </w:t>
      </w:r>
      <w:r>
        <w:rPr>
          <w:lang w:val="zh_CN" w:bidi="zh_CN"/>
        </w:rPr>
        <w:t>JOL 4:2</w:t>
      </w:r>
      <w:r>
        <w:rPr>
          <w:lang w:val="zh_CN" w:bidi="zh_CN"/>
        </w:rPr>
        <w:t xml:space="preserve"> · </w:t>
      </w:r>
      <w:r>
        <w:rPr>
          <w:lang w:val="zh_CN" w:bidi="zh_CN"/>
        </w:rPr>
        <w:t>JOL 4:8</w:t>
      </w:r>
      <w:r>
        <w:rPr>
          <w:lang w:val="zh_CN" w:bidi="zh_CN"/>
        </w:rPr>
        <w:t xml:space="preserve"> · </w:t>
      </w:r>
      <w:r>
        <w:rPr>
          <w:lang w:val="zh_CN" w:bidi="zh_CN"/>
        </w:rPr>
        <w:t>JOL 4:9</w:t>
      </w:r>
      <w:r>
        <w:rPr>
          <w:lang w:val="zh_CN" w:bidi="zh_CN"/>
        </w:rPr>
        <w:t xml:space="preserve"> · </w:t>
      </w:r>
      <w:r>
        <w:rPr>
          <w:lang w:val="zh_CN" w:bidi="zh_CN"/>
        </w:rPr>
        <w:t>JOL 4:11</w:t>
      </w:r>
      <w:r>
        <w:rPr>
          <w:lang w:val="zh_CN" w:bidi="zh_CN"/>
        </w:rPr>
        <w:t xml:space="preserve"> · </w:t>
      </w:r>
      <w:r>
        <w:rPr>
          <w:lang w:val="zh_CN" w:bidi="zh_CN"/>
        </w:rPr>
        <w:t>JOL 4:12</w:t>
      </w:r>
      <w:r>
        <w:rPr>
          <w:lang w:val="zh_CN" w:bidi="zh_CN"/>
        </w:rPr>
        <w:t xml:space="preserve"> · </w:t>
      </w:r>
      <w:r>
        <w:rPr>
          <w:lang w:val="zh_CN" w:bidi="zh_CN"/>
        </w:rPr>
        <w:t>JOL 4:12</w:t>
      </w:r>
      <w:r>
        <w:rPr>
          <w:lang w:val="zh_CN" w:bidi="zh_CN"/>
        </w:rPr>
        <w:t xml:space="preserve"> · </w:t>
      </w:r>
      <w:r>
        <w:rPr>
          <w:lang w:val="zh_CN" w:bidi="zh_CN"/>
        </w:rPr>
        <w:t>AMO 6:1</w:t>
      </w:r>
      <w:r>
        <w:rPr>
          <w:lang w:val="zh_CN" w:bidi="zh_CN"/>
        </w:rPr>
        <w:t xml:space="preserve"> · </w:t>
      </w:r>
      <w:r>
        <w:rPr>
          <w:lang w:val="zh_CN" w:bidi="zh_CN"/>
        </w:rPr>
        <w:t>AMO 6:14</w:t>
      </w:r>
      <w:r>
        <w:rPr>
          <w:lang w:val="zh_CN" w:bidi="zh_CN"/>
        </w:rPr>
        <w:t xml:space="preserve"> · </w:t>
      </w:r>
      <w:r>
        <w:rPr>
          <w:lang w:val="zh_CN" w:bidi="zh_CN"/>
        </w:rPr>
        <w:t>AMO 9:9</w:t>
      </w:r>
      <w:r>
        <w:rPr>
          <w:lang w:val="zh_CN" w:bidi="zh_CN"/>
        </w:rPr>
        <w:t xml:space="preserve"> · </w:t>
      </w:r>
      <w:r>
        <w:rPr>
          <w:lang w:val="zh_CN" w:bidi="zh_CN"/>
        </w:rPr>
        <w:t>AMO 9:12</w:t>
      </w:r>
      <w:r>
        <w:rPr>
          <w:lang w:val="zh_CN" w:bidi="zh_CN"/>
        </w:rPr>
        <w:t xml:space="preserve"> · </w:t>
      </w:r>
      <w:r>
        <w:rPr>
          <w:lang w:val="zh_CN" w:bidi="zh_CN"/>
        </w:rPr>
        <w:t>OBA 1:1</w:t>
      </w:r>
      <w:r>
        <w:rPr>
          <w:lang w:val="zh_CN" w:bidi="zh_CN"/>
        </w:rPr>
        <w:t xml:space="preserve"> · </w:t>
      </w:r>
      <w:r>
        <w:rPr>
          <w:lang w:val="zh_CN" w:bidi="zh_CN"/>
        </w:rPr>
        <w:t>OBA 1:2</w:t>
      </w:r>
      <w:r>
        <w:rPr>
          <w:lang w:val="zh_CN" w:bidi="zh_CN"/>
        </w:rPr>
        <w:t xml:space="preserve"> · </w:t>
      </w:r>
      <w:r>
        <w:rPr>
          <w:lang w:val="zh_CN" w:bidi="zh_CN"/>
        </w:rPr>
        <w:t>OBA 1:15</w:t>
      </w:r>
      <w:r>
        <w:rPr>
          <w:lang w:val="zh_CN" w:bidi="zh_CN"/>
        </w:rPr>
        <w:t xml:space="preserve"> · </w:t>
      </w:r>
      <w:r>
        <w:rPr>
          <w:lang w:val="zh_CN" w:bidi="zh_CN"/>
        </w:rPr>
        <w:t>OBA 1:16</w:t>
      </w:r>
      <w:r>
        <w:rPr>
          <w:lang w:val="zh_CN" w:bidi="zh_CN"/>
        </w:rPr>
        <w:t xml:space="preserve"> · </w:t>
      </w:r>
      <w:r>
        <w:rPr>
          <w:lang w:val="zh_CN" w:bidi="zh_CN"/>
        </w:rPr>
        <w:t>MIC 4:2</w:t>
      </w:r>
      <w:r>
        <w:rPr>
          <w:lang w:val="zh_CN" w:bidi="zh_CN"/>
        </w:rPr>
        <w:t xml:space="preserve"> · </w:t>
      </w:r>
      <w:r>
        <w:rPr>
          <w:lang w:val="zh_CN" w:bidi="zh_CN"/>
        </w:rPr>
        <w:t>MIC 4:3</w:t>
      </w:r>
      <w:r>
        <w:rPr>
          <w:lang w:val="zh_CN" w:bidi="zh_CN"/>
        </w:rPr>
        <w:t xml:space="preserve"> · </w:t>
      </w:r>
      <w:r>
        <w:rPr>
          <w:lang w:val="zh_CN" w:bidi="zh_CN"/>
        </w:rPr>
        <w:t>MIC 4:3</w:t>
      </w:r>
      <w:r>
        <w:rPr>
          <w:lang w:val="zh_CN" w:bidi="zh_CN"/>
        </w:rPr>
        <w:t xml:space="preserve"> · </w:t>
      </w:r>
      <w:r>
        <w:rPr>
          <w:lang w:val="zh_CN" w:bidi="zh_CN"/>
        </w:rPr>
        <w:t>MIC 4:3</w:t>
      </w:r>
      <w:r>
        <w:rPr>
          <w:lang w:val="zh_CN" w:bidi="zh_CN"/>
        </w:rPr>
        <w:t xml:space="preserve"> · </w:t>
      </w:r>
      <w:r>
        <w:rPr>
          <w:lang w:val="zh_CN" w:bidi="zh_CN"/>
        </w:rPr>
        <w:t>MIC 4:7</w:t>
      </w:r>
      <w:r>
        <w:rPr>
          <w:lang w:val="zh_CN" w:bidi="zh_CN"/>
        </w:rPr>
        <w:t xml:space="preserve"> · </w:t>
      </w:r>
      <w:r>
        <w:rPr>
          <w:lang w:val="zh_CN" w:bidi="zh_CN"/>
        </w:rPr>
        <w:t>MIC 4:11</w:t>
      </w:r>
      <w:r>
        <w:rPr>
          <w:lang w:val="zh_CN" w:bidi="zh_CN"/>
        </w:rPr>
        <w:t xml:space="preserve"> · </w:t>
      </w:r>
      <w:r>
        <w:rPr>
          <w:lang w:val="zh_CN" w:bidi="zh_CN"/>
        </w:rPr>
        <w:t>MIC 5:7</w:t>
      </w:r>
      <w:r>
        <w:rPr>
          <w:lang w:val="zh_CN" w:bidi="zh_CN"/>
        </w:rPr>
        <w:t xml:space="preserve"> · </w:t>
      </w:r>
      <w:r>
        <w:rPr>
          <w:lang w:val="zh_CN" w:bidi="zh_CN"/>
        </w:rPr>
        <w:t>MIC 5:14</w:t>
      </w:r>
      <w:r>
        <w:rPr>
          <w:lang w:val="zh_CN" w:bidi="zh_CN"/>
        </w:rPr>
        <w:t xml:space="preserve"> · </w:t>
      </w:r>
      <w:r>
        <w:rPr>
          <w:lang w:val="zh_CN" w:bidi="zh_CN"/>
        </w:rPr>
        <w:t>MIC 7:16</w:t>
      </w:r>
      <w:r>
        <w:rPr>
          <w:lang w:val="zh_CN" w:bidi="zh_CN"/>
        </w:rPr>
        <w:t xml:space="preserve"> · </w:t>
      </w:r>
      <w:r>
        <w:rPr>
          <w:lang w:val="zh_CN" w:bidi="zh_CN"/>
        </w:rPr>
        <w:t>NAM 3:4</w:t>
      </w:r>
      <w:r>
        <w:rPr>
          <w:lang w:val="zh_CN" w:bidi="zh_CN"/>
        </w:rPr>
        <w:t xml:space="preserve"> · </w:t>
      </w:r>
      <w:r>
        <w:rPr>
          <w:lang w:val="zh_CN" w:bidi="zh_CN"/>
        </w:rPr>
        <w:t>NAM 3:5</w:t>
      </w:r>
      <w:r>
        <w:rPr>
          <w:lang w:val="zh_CN" w:bidi="zh_CN"/>
        </w:rPr>
        <w:t xml:space="preserve"> · </w:t>
      </w:r>
      <w:r>
        <w:rPr>
          <w:lang w:val="zh_CN" w:bidi="zh_CN"/>
        </w:rPr>
        <w:t>HAB 1:5</w:t>
      </w:r>
      <w:r>
        <w:rPr>
          <w:lang w:val="zh_CN" w:bidi="zh_CN"/>
        </w:rPr>
        <w:t xml:space="preserve"> · </w:t>
      </w:r>
      <w:r>
        <w:rPr>
          <w:lang w:val="zh_CN" w:bidi="zh_CN"/>
        </w:rPr>
        <w:t>HAB 1:6</w:t>
      </w:r>
      <w:r>
        <w:rPr>
          <w:lang w:val="zh_CN" w:bidi="zh_CN"/>
        </w:rPr>
        <w:t xml:space="preserve"> · </w:t>
      </w:r>
      <w:r>
        <w:rPr>
          <w:lang w:val="zh_CN" w:bidi="zh_CN"/>
        </w:rPr>
        <w:t>HAB 1:17</w:t>
      </w:r>
      <w:r>
        <w:rPr>
          <w:lang w:val="zh_CN" w:bidi="zh_CN"/>
        </w:rPr>
        <w:t xml:space="preserve"> · </w:t>
      </w:r>
      <w:r>
        <w:rPr>
          <w:lang w:val="zh_CN" w:bidi="zh_CN"/>
        </w:rPr>
        <w:t>HAB 2:5</w:t>
      </w:r>
      <w:r>
        <w:rPr>
          <w:lang w:val="zh_CN" w:bidi="zh_CN"/>
        </w:rPr>
        <w:t xml:space="preserve"> · </w:t>
      </w:r>
      <w:r>
        <w:rPr>
          <w:lang w:val="zh_CN" w:bidi="zh_CN"/>
        </w:rPr>
        <w:t>HAB 2:8</w:t>
      </w:r>
      <w:r>
        <w:rPr>
          <w:lang w:val="zh_CN" w:bidi="zh_CN"/>
        </w:rPr>
        <w:t xml:space="preserve"> · </w:t>
      </w:r>
      <w:r>
        <w:rPr>
          <w:lang w:val="zh_CN" w:bidi="zh_CN"/>
        </w:rPr>
        <w:t>HAB 3:6</w:t>
      </w:r>
      <w:r>
        <w:rPr>
          <w:lang w:val="zh_CN" w:bidi="zh_CN"/>
        </w:rPr>
        <w:t xml:space="preserve"> · </w:t>
      </w:r>
      <w:r>
        <w:rPr>
          <w:lang w:val="zh_CN" w:bidi="zh_CN"/>
        </w:rPr>
        <w:t>HAB 3:12</w:t>
      </w:r>
      <w:r>
        <w:rPr>
          <w:lang w:val="zh_CN" w:bidi="zh_CN"/>
        </w:rPr>
        <w:t xml:space="preserve"> · </w:t>
      </w:r>
      <w:r>
        <w:rPr>
          <w:lang w:val="zh_CN" w:bidi="zh_CN"/>
        </w:rPr>
        <w:t>ZEP 2:1</w:t>
      </w:r>
      <w:r>
        <w:rPr>
          <w:lang w:val="zh_CN" w:bidi="zh_CN"/>
        </w:rPr>
        <w:t xml:space="preserve"> · </w:t>
      </w:r>
      <w:r>
        <w:rPr>
          <w:lang w:val="zh_CN" w:bidi="zh_CN"/>
        </w:rPr>
        <w:t>ZEP 2:5</w:t>
      </w:r>
      <w:r>
        <w:rPr>
          <w:lang w:val="zh_CN" w:bidi="zh_CN"/>
        </w:rPr>
        <w:t xml:space="preserve"> · </w:t>
      </w:r>
      <w:r>
        <w:rPr>
          <w:lang w:val="zh_CN" w:bidi="zh_CN"/>
        </w:rPr>
        <w:t>ZEP 2:9</w:t>
      </w:r>
      <w:r>
        <w:rPr>
          <w:lang w:val="zh_CN" w:bidi="zh_CN"/>
        </w:rPr>
        <w:t xml:space="preserve"> · </w:t>
      </w:r>
      <w:r>
        <w:rPr>
          <w:lang w:val="zh_CN" w:bidi="zh_CN"/>
        </w:rPr>
        <w:t>ZEP 2:11</w:t>
      </w:r>
      <w:r>
        <w:rPr>
          <w:lang w:val="zh_CN" w:bidi="zh_CN"/>
        </w:rPr>
        <w:t xml:space="preserve"> · </w:t>
      </w:r>
      <w:r>
        <w:rPr>
          <w:lang w:val="zh_CN" w:bidi="zh_CN"/>
        </w:rPr>
        <w:t>ZEP 2:14</w:t>
      </w:r>
      <w:r>
        <w:rPr>
          <w:lang w:val="zh_CN" w:bidi="zh_CN"/>
        </w:rPr>
        <w:t xml:space="preserve"> · </w:t>
      </w:r>
      <w:r>
        <w:rPr>
          <w:lang w:val="zh_CN" w:bidi="zh_CN"/>
        </w:rPr>
        <w:t>ZEP 3:6</w:t>
      </w:r>
      <w:r>
        <w:rPr>
          <w:lang w:val="zh_CN" w:bidi="zh_CN"/>
        </w:rPr>
        <w:t xml:space="preserve"> · </w:t>
      </w:r>
      <w:r>
        <w:rPr>
          <w:lang w:val="zh_CN" w:bidi="zh_CN"/>
        </w:rPr>
        <w:t>ZEP 3:8</w:t>
      </w:r>
      <w:r>
        <w:rPr>
          <w:lang w:val="zh_CN" w:bidi="zh_CN"/>
        </w:rPr>
        <w:t xml:space="preserve"> · </w:t>
      </w:r>
      <w:r>
        <w:rPr>
          <w:lang w:val="zh_CN" w:bidi="zh_CN"/>
        </w:rPr>
        <w:t>HAG 2:7</w:t>
      </w:r>
      <w:r>
        <w:rPr>
          <w:lang w:val="zh_CN" w:bidi="zh_CN"/>
        </w:rPr>
        <w:t xml:space="preserve"> · </w:t>
      </w:r>
      <w:r>
        <w:rPr>
          <w:lang w:val="zh_CN" w:bidi="zh_CN"/>
        </w:rPr>
        <w:t>HAG 2:7</w:t>
      </w:r>
      <w:r>
        <w:rPr>
          <w:lang w:val="zh_CN" w:bidi="zh_CN"/>
        </w:rPr>
        <w:t xml:space="preserve"> · </w:t>
      </w:r>
      <w:r>
        <w:rPr>
          <w:lang w:val="zh_CN" w:bidi="zh_CN"/>
        </w:rPr>
        <w:t>HAG 2:14</w:t>
      </w:r>
      <w:r>
        <w:rPr>
          <w:lang w:val="zh_CN" w:bidi="zh_CN"/>
        </w:rPr>
        <w:t xml:space="preserve"> · </w:t>
      </w:r>
      <w:r>
        <w:rPr>
          <w:lang w:val="zh_CN" w:bidi="zh_CN"/>
        </w:rPr>
        <w:t>HAG 2:22</w:t>
      </w:r>
      <w:r>
        <w:rPr>
          <w:lang w:val="zh_CN" w:bidi="zh_CN"/>
        </w:rPr>
        <w:t xml:space="preserve"> · </w:t>
      </w:r>
      <w:r>
        <w:rPr>
          <w:lang w:val="zh_CN" w:bidi="zh_CN"/>
        </w:rPr>
        <w:t>ZEC 1:15</w:t>
      </w:r>
      <w:r>
        <w:rPr>
          <w:lang w:val="zh_CN" w:bidi="zh_CN"/>
        </w:rPr>
        <w:t xml:space="preserve"> · </w:t>
      </w:r>
      <w:r>
        <w:rPr>
          <w:lang w:val="zh_CN" w:bidi="zh_CN"/>
        </w:rPr>
        <w:t>ZEC 2:4</w:t>
      </w:r>
      <w:r>
        <w:rPr>
          <w:lang w:val="zh_CN" w:bidi="zh_CN"/>
        </w:rPr>
        <w:t xml:space="preserve"> · </w:t>
      </w:r>
      <w:r>
        <w:rPr>
          <w:lang w:val="zh_CN" w:bidi="zh_CN"/>
        </w:rPr>
        <w:t>ZEC 2:12</w:t>
      </w:r>
      <w:r>
        <w:rPr>
          <w:lang w:val="zh_CN" w:bidi="zh_CN"/>
        </w:rPr>
        <w:t xml:space="preserve"> · </w:t>
      </w:r>
      <w:r>
        <w:rPr>
          <w:lang w:val="zh_CN" w:bidi="zh_CN"/>
        </w:rPr>
        <w:t>ZEC 2:15</w:t>
      </w:r>
      <w:r>
        <w:rPr>
          <w:lang w:val="zh_CN" w:bidi="zh_CN"/>
        </w:rPr>
        <w:t xml:space="preserve"> · </w:t>
      </w:r>
      <w:r>
        <w:rPr>
          <w:lang w:val="zh_CN" w:bidi="zh_CN"/>
        </w:rPr>
        <w:t>ZEC 7:14</w:t>
      </w:r>
      <w:r>
        <w:rPr>
          <w:lang w:val="zh_CN" w:bidi="zh_CN"/>
        </w:rPr>
        <w:t xml:space="preserve"> · </w:t>
      </w:r>
      <w:r>
        <w:rPr>
          <w:lang w:val="zh_CN" w:bidi="zh_CN"/>
        </w:rPr>
        <w:t>ZEC 8:13</w:t>
      </w:r>
      <w:r>
        <w:rPr>
          <w:lang w:val="zh_CN" w:bidi="zh_CN"/>
        </w:rPr>
        <w:t xml:space="preserve"> · </w:t>
      </w:r>
      <w:r>
        <w:rPr>
          <w:lang w:val="zh_CN" w:bidi="zh_CN"/>
        </w:rPr>
        <w:t>ZEC 8:22</w:t>
      </w:r>
      <w:r>
        <w:rPr>
          <w:lang w:val="zh_CN" w:bidi="zh_CN"/>
        </w:rPr>
        <w:t xml:space="preserve"> · </w:t>
      </w:r>
      <w:r>
        <w:rPr>
          <w:lang w:val="zh_CN" w:bidi="zh_CN"/>
        </w:rPr>
        <w:t>ZEC 8:23</w:t>
      </w:r>
      <w:r>
        <w:rPr>
          <w:lang w:val="zh_CN" w:bidi="zh_CN"/>
        </w:rPr>
        <w:t xml:space="preserve"> · </w:t>
      </w:r>
      <w:r>
        <w:rPr>
          <w:lang w:val="zh_CN" w:bidi="zh_CN"/>
        </w:rPr>
        <w:t>ZEC 9:10</w:t>
      </w:r>
      <w:r>
        <w:rPr>
          <w:lang w:val="zh_CN" w:bidi="zh_CN"/>
        </w:rPr>
        <w:t xml:space="preserve"> · </w:t>
      </w:r>
      <w:r>
        <w:rPr>
          <w:lang w:val="zh_CN" w:bidi="zh_CN"/>
        </w:rPr>
        <w:t>ZEC 12:3</w:t>
      </w:r>
      <w:r>
        <w:rPr>
          <w:lang w:val="zh_CN" w:bidi="zh_CN"/>
        </w:rPr>
        <w:t xml:space="preserve"> · </w:t>
      </w:r>
      <w:r>
        <w:rPr>
          <w:lang w:val="zh_CN" w:bidi="zh_CN"/>
        </w:rPr>
        <w:t>ZEC 12:9</w:t>
      </w:r>
      <w:r>
        <w:rPr>
          <w:lang w:val="zh_CN" w:bidi="zh_CN"/>
        </w:rPr>
        <w:t xml:space="preserve"> · </w:t>
      </w:r>
      <w:r>
        <w:rPr>
          <w:lang w:val="zh_CN" w:bidi="zh_CN"/>
        </w:rPr>
        <w:t>ZEC 14:2</w:t>
      </w:r>
      <w:r>
        <w:rPr>
          <w:lang w:val="zh_CN" w:bidi="zh_CN"/>
        </w:rPr>
        <w:t xml:space="preserve"> · </w:t>
      </w:r>
      <w:r>
        <w:rPr>
          <w:lang w:val="zh_CN" w:bidi="zh_CN"/>
        </w:rPr>
        <w:t>ZEC 14:3</w:t>
      </w:r>
      <w:r>
        <w:rPr>
          <w:lang w:val="zh_CN" w:bidi="zh_CN"/>
        </w:rPr>
        <w:t xml:space="preserve"> · </w:t>
      </w:r>
      <w:r>
        <w:rPr>
          <w:lang w:val="zh_CN" w:bidi="zh_CN"/>
        </w:rPr>
        <w:t>ZEC 14:14</w:t>
      </w:r>
      <w:r>
        <w:rPr>
          <w:lang w:val="zh_CN" w:bidi="zh_CN"/>
        </w:rPr>
        <w:t xml:space="preserve"> · </w:t>
      </w:r>
      <w:r>
        <w:rPr>
          <w:lang w:val="zh_CN" w:bidi="zh_CN"/>
        </w:rPr>
        <w:t>ZEC 14:16</w:t>
      </w:r>
      <w:r>
        <w:rPr>
          <w:lang w:val="zh_CN" w:bidi="zh_CN"/>
        </w:rPr>
        <w:t xml:space="preserve"> · </w:t>
      </w:r>
      <w:r>
        <w:rPr>
          <w:lang w:val="zh_CN" w:bidi="zh_CN"/>
        </w:rPr>
        <w:t>ZEC 14:18</w:t>
      </w:r>
      <w:r>
        <w:rPr>
          <w:lang w:val="zh_CN" w:bidi="zh_CN"/>
        </w:rPr>
        <w:t xml:space="preserve"> · </w:t>
      </w:r>
      <w:r>
        <w:rPr>
          <w:lang w:val="zh_CN" w:bidi="zh_CN"/>
        </w:rPr>
        <w:t>ZEC 14:19</w:t>
      </w:r>
      <w:r>
        <w:rPr>
          <w:lang w:val="zh_CN" w:bidi="zh_CN"/>
        </w:rPr>
        <w:t xml:space="preserve"> · </w:t>
      </w:r>
      <w:r>
        <w:rPr>
          <w:lang w:val="zh_CN" w:bidi="zh_CN"/>
        </w:rPr>
        <w:t>MAL 1:11</w:t>
      </w:r>
      <w:r>
        <w:rPr>
          <w:lang w:val="zh_CN" w:bidi="zh_CN"/>
        </w:rPr>
        <w:t xml:space="preserve"> · </w:t>
      </w:r>
      <w:r>
        <w:rPr>
          <w:lang w:val="zh_CN" w:bidi="zh_CN"/>
        </w:rPr>
        <w:t>MAL 1:11</w:t>
      </w:r>
      <w:r>
        <w:rPr>
          <w:lang w:val="zh_CN" w:bidi="zh_CN"/>
        </w:rPr>
        <w:t xml:space="preserve"> · </w:t>
      </w:r>
      <w:r>
        <w:rPr>
          <w:lang w:val="zh_CN" w:bidi="zh_CN"/>
        </w:rPr>
        <w:t>MAL 1:14</w:t>
      </w:r>
      <w:r>
        <w:rPr>
          <w:lang w:val="zh_CN" w:bidi="zh_CN"/>
        </w:rPr>
        <w:t xml:space="preserve"> · </w:t>
      </w:r>
      <w:r>
        <w:rPr>
          <w:lang w:val="zh_CN" w:bidi="zh_CN"/>
        </w:rPr>
        <w:t>MAL 3:9</w:t>
      </w:r>
      <w:r>
        <w:rPr>
          <w:lang w:val="zh_CN" w:bidi="zh_CN"/>
        </w:rPr>
        <w:t xml:space="preserve"> · </w:t>
      </w:r>
      <w:r>
        <w:rPr>
          <w:lang w:val="zh_CN" w:bidi="zh_CN"/>
        </w:rPr>
        <w:t>MAL 3:12</w:t>
      </w:r>
    </w:p>
    <w:p>
      <w:pPr/>
      <w:r>
        <w:rPr>
          <w:lang w:val="zh_CN" w:bidi="zh_CN"/>
        </w:rPr>
      </w:r>
    </w:p>
    <w:p>
      <w:pPr/>
      <w:r>
        <w:rPr>
          <w:lang w:val="zh_CN" w:bidi="zh_CN"/>
        </w:rPr>
      </w:r>
      <w:r>
        <w:rPr>
          <w:lang w:val="zh_CN" w:bidi="zh_CN"/>
        </w:rPr>
        <w:t>人民；一群人</w:t>
      </w:r>
      <w:r>
        <w:rPr>
          <w:lang w:val="zh_CN" w:bidi="zh_CN"/>
        </w:rPr>
        <w:t xml:space="preserve"> </w:t>
      </w:r>
      <w:r>
        <w:rPr>
          <w:lang w:val="zh_CN" w:bidi="zh_CN"/>
        </w:rPr>
        <w:t>字面意思：国家；因此：＝追求共同目标的一群人</w:t>
      </w:r>
    </w:p>
    <w:p>
      <w:pPr/>
      <w:r>
        <w:rPr>
          <w:lang w:val="zh_CN" w:bidi="zh_CN"/>
        </w:rPr>
      </w:r>
      <w:r>
        <w:rPr>
          <w:lang w:val="zh_CN" w:bidi="zh_CN"/>
        </w:rPr>
        <w:t>2KI 6:18</w:t>
      </w:r>
      <w:r>
        <w:rPr>
          <w:lang w:val="zh_CN" w:bidi="zh_CN"/>
        </w:rPr>
        <w:t xml:space="preserve"> · </w:t>
      </w:r>
      <w:r>
        <w:rPr>
          <w:lang w:val="zh_CN" w:bidi="zh_CN"/>
        </w:rPr>
        <w:t>PSA 43:1</w:t>
      </w:r>
      <w:r>
        <w:rPr>
          <w:lang w:val="zh_CN" w:bidi="zh_CN"/>
        </w:rPr>
        <w:t xml:space="preserve"> · </w:t>
      </w:r>
      <w:r>
        <w:rPr>
          <w:lang w:val="zh_CN" w:bidi="zh_CN"/>
        </w:rPr>
        <w:t>DAN 11:23</w:t>
      </w:r>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r>
        <w:rPr>
          <w:lang w:val="zh_CN" w:bidi="zh_CN"/>
        </w:rPr>
        <w:t xml:space="preserve"> </w:t>
      </w:r>
      <w:r>
        <w:rPr>
          <w:vertAlign w:val="superscript"/>
          <w:lang w:val="zh_CN" w:bidi="zh_CN"/>
        </w:rPr>
        <w:t>3</w:t>
      </w:r>
      <w:r>
        <w:rPr>
          <w:lang w:val="zh_CN" w:bidi="zh_CN"/>
        </w:rPr>
        <w:t xml:space="preserve"> NEW NOTE zhs</w:t>
      </w:r>
      <w:r>
        <w:rPr>
          <w:lang w:val="zh_CN" w:bidi="zh_CN"/>
        </w:rPr>
        <w:t xml:space="preserve"> </w:t>
      </w:r>
      <w:r>
        <w:rPr>
          <w:vertAlign w:val="superscript"/>
          <w:lang w:val="zh_CN" w:bidi="zh_CN"/>
        </w:rPr>
        <w:t>4</w:t>
      </w:r>
      <w:r>
        <w:rPr>
          <w:lang w:val="zh_CN" w:bidi="zh_CN"/>
        </w:rPr>
        <w:t xml:space="preserve"> NEW NOTE zhs</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גְּוִיָּה</w:t>
      </w:r>
      <w:r>
        <w:rPr>
          <w:lang w:val="zh_CN" w:bidi="zh_CN"/>
        </w:rPr>
      </w:r>
    </w:p>
    <w:p>
      <w:pPr>
        <w:pStyle w:val="Heading1"/>
      </w:pPr>
      <w:r>
        <w:rPr>
          <w:lang w:val="zh_CN" w:bidi="zh_CN"/>
        </w:rPr>
        <w:t>גְּוִיָּה</w:t>
      </w:r>
    </w:p>
    <w:p>
      <w:pPr/>
      <w:r>
        <w:rPr>
          <w:lang w:val="zh_CN" w:bidi="zh_CN"/>
        </w:rPr>
      </w:r>
      <w:r>
        <w:rPr>
          <w:lang w:val="zh_CN" w:bidi="zh_CN"/>
        </w:rPr>
        <w:t>גְּוִיָּה</w:t>
      </w:r>
      <w:r>
        <w:rPr>
          <w:lang w:val="zh_CN" w:bidi="zh_CN"/>
        </w:rPr>
        <w:t xml:space="preserve"> (</w:t>
      </w:r>
      <w:r>
        <w:rPr>
          <w:lang w:val="zh_CN" w:bidi="zh_CN"/>
        </w:rPr>
        <w:t>H1472</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身体；尸身，尸体，尸首；残骸</w:t>
      </w:r>
      <w:r>
        <w:rPr>
          <w:lang w:val="zh_CN" w:bidi="zh_CN"/>
        </w:rPr>
        <w:t xml:space="preserve"> </w:t>
      </w:r>
      <w:r>
        <w:rPr>
          <w:lang w:val="zh_CN" w:bidi="zh_CN"/>
        </w:rPr>
        <w:t>＝人或动物（无论是活的还是死的）的身体结构，包括骨胳、肌肉和器官</w:t>
      </w:r>
    </w:p>
    <w:p>
      <w:pPr/>
      <w:r>
        <w:rPr>
          <w:lang w:val="zh_CN" w:bidi="zh_CN"/>
        </w:rPr>
      </w:r>
      <w:r>
        <w:rPr>
          <w:lang w:val="zh_CN" w:bidi="zh_CN"/>
        </w:rPr>
        <w:t>GEN 47:18</w:t>
      </w:r>
      <w:r>
        <w:rPr>
          <w:lang w:val="zh_CN" w:bidi="zh_CN"/>
        </w:rPr>
        <w:t xml:space="preserve"> · </w:t>
      </w:r>
      <w:r>
        <w:rPr>
          <w:lang w:val="zh_CN" w:bidi="zh_CN"/>
        </w:rPr>
        <w:t>JDG 14:8</w:t>
      </w:r>
      <w:r>
        <w:rPr>
          <w:lang w:val="zh_CN" w:bidi="zh_CN"/>
        </w:rPr>
        <w:t xml:space="preserve"> · </w:t>
      </w:r>
      <w:r>
        <w:rPr>
          <w:lang w:val="zh_CN" w:bidi="zh_CN"/>
        </w:rPr>
        <w:t>JDG 14:9</w:t>
      </w:r>
      <w:r>
        <w:rPr>
          <w:lang w:val="zh_CN" w:bidi="zh_CN"/>
        </w:rPr>
        <w:t xml:space="preserve"> · </w:t>
      </w:r>
      <w:r>
        <w:rPr>
          <w:lang w:val="zh_CN" w:bidi="zh_CN"/>
        </w:rPr>
        <w:t>1SA 31:10</w:t>
      </w:r>
      <w:r>
        <w:rPr>
          <w:lang w:val="zh_CN" w:bidi="zh_CN"/>
        </w:rPr>
        <w:t xml:space="preserve"> · </w:t>
      </w:r>
      <w:r>
        <w:rPr>
          <w:lang w:val="zh_CN" w:bidi="zh_CN"/>
        </w:rPr>
        <w:t>1SA 31:12</w:t>
      </w:r>
      <w:r>
        <w:rPr>
          <w:lang w:val="zh_CN" w:bidi="zh_CN"/>
        </w:rPr>
        <w:t xml:space="preserve"> · </w:t>
      </w:r>
      <w:r>
        <w:rPr>
          <w:lang w:val="zh_CN" w:bidi="zh_CN"/>
        </w:rPr>
        <w:t>1SA 31:12</w:t>
      </w:r>
      <w:r>
        <w:rPr>
          <w:lang w:val="zh_CN" w:bidi="zh_CN"/>
        </w:rPr>
        <w:t xml:space="preserve"> · </w:t>
      </w:r>
      <w:r>
        <w:rPr>
          <w:lang w:val="zh_CN" w:bidi="zh_CN"/>
        </w:rPr>
        <w:t>NEH 9:37</w:t>
      </w:r>
      <w:r>
        <w:rPr>
          <w:lang w:val="zh_CN" w:bidi="zh_CN"/>
        </w:rPr>
        <w:t xml:space="preserve"> · </w:t>
      </w:r>
      <w:r>
        <w:rPr>
          <w:lang w:val="zh_CN" w:bidi="zh_CN"/>
        </w:rPr>
        <w:t>PSA 110:6</w:t>
      </w:r>
      <w:r>
        <w:rPr>
          <w:lang w:val="zh_CN" w:bidi="zh_CN"/>
        </w:rPr>
        <w:t xml:space="preserve"> · </w:t>
      </w:r>
      <w:r>
        <w:rPr>
          <w:lang w:val="zh_CN" w:bidi="zh_CN"/>
        </w:rPr>
        <w:t>EZK 1:11</w:t>
      </w:r>
      <w:r>
        <w:rPr>
          <w:lang w:val="zh_CN" w:bidi="zh_CN"/>
        </w:rPr>
        <w:t xml:space="preserve"> · </w:t>
      </w:r>
      <w:r>
        <w:rPr>
          <w:lang w:val="zh_CN" w:bidi="zh_CN"/>
        </w:rPr>
        <w:t>EZK 1:23</w:t>
      </w:r>
      <w:r>
        <w:rPr>
          <w:lang w:val="zh_CN" w:bidi="zh_CN"/>
        </w:rPr>
        <w:t xml:space="preserve"> · </w:t>
      </w:r>
      <w:r>
        <w:rPr>
          <w:lang w:val="zh_CN" w:bidi="zh_CN"/>
        </w:rPr>
        <w:t>DAN 10:6</w:t>
      </w:r>
      <w:r>
        <w:rPr>
          <w:lang w:val="zh_CN" w:bidi="zh_CN"/>
        </w:rPr>
        <w:t xml:space="preserve"> · </w:t>
      </w:r>
      <w:r>
        <w:rPr>
          <w:lang w:val="zh_CN" w:bidi="zh_CN"/>
        </w:rPr>
        <w:t>NAM 3:3</w:t>
      </w:r>
      <w:r>
        <w:rPr>
          <w:lang w:val="zh_CN" w:bidi="zh_CN"/>
        </w:rPr>
        <w:t xml:space="preserve"> · </w:t>
      </w:r>
      <w:r>
        <w:rPr>
          <w:lang w:val="zh_CN" w:bidi="zh_CN"/>
        </w:rPr>
        <w:t>NAM 3:3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גֹּויִם</w:t>
      </w:r>
      <w:r>
        <w:rPr>
          <w:lang w:val="zh_CN" w:bidi="zh_CN"/>
        </w:rPr>
      </w:r>
    </w:p>
    <w:p>
      <w:pPr>
        <w:pStyle w:val="Heading1"/>
      </w:pPr>
      <w:r>
        <w:rPr>
          <w:lang w:val="zh_CN" w:bidi="zh_CN"/>
        </w:rPr>
        <w:t>גֹּויִם</w:t>
      </w:r>
    </w:p>
    <w:p>
      <w:pPr/>
      <w:r>
        <w:rPr>
          <w:lang w:val="zh_CN" w:bidi="zh_CN"/>
        </w:rPr>
      </w:r>
      <w:r>
        <w:rPr>
          <w:lang w:val="zh_CN" w:bidi="zh_CN"/>
        </w:rPr>
        <w:t>גֹּויִם</w:t>
      </w:r>
      <w:r>
        <w:rPr>
          <w:lang w:val="zh_CN" w:bidi="zh_CN"/>
        </w:rPr>
        <w:t xml:space="preserve"> (</w:t>
      </w:r>
      <w:r>
        <w:rPr>
          <w:lang w:val="zh_CN" w:bidi="zh_CN"/>
        </w:rPr>
        <w:t>H1471b</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戈印，《思》哥因</w:t>
      </w:r>
      <w:r>
        <w:rPr>
          <w:lang w:val="zh_CN" w:bidi="zh_CN"/>
        </w:rPr>
        <w:t xml:space="preserve"> </w:t>
      </w:r>
      <w:r>
        <w:rPr>
          <w:lang w:val="zh_CN" w:bidi="zh_CN"/>
        </w:rPr>
        <w:t>＝区域；◄位置不详；►由</w:t>
      </w:r>
      <w:r>
        <w:rPr>
          <w:lang w:val="zh_CN" w:bidi="zh_CN"/>
        </w:rPr>
        <w:t>提达</w:t>
      </w:r>
      <w:r>
        <w:rPr>
          <w:lang w:val="zh_CN" w:bidi="zh_CN"/>
        </w:rPr>
        <w:t>统治；他与</w:t>
      </w:r>
      <w:r>
        <w:rPr>
          <w:lang w:val="zh_CN" w:bidi="zh_CN"/>
        </w:rPr>
        <w:t>基大老玛</w:t>
      </w:r>
      <w:r>
        <w:rPr>
          <w:lang w:val="zh_CN" w:bidi="zh_CN"/>
        </w:rPr>
        <w:t>和另外两个王对</w:t>
      </w:r>
      <w:r>
        <w:rPr>
          <w:lang w:val="zh_CN" w:bidi="zh_CN"/>
        </w:rPr>
        <w:t>迦南</w:t>
      </w:r>
      <w:r>
        <w:rPr>
          <w:lang w:val="zh_CN" w:bidi="zh_CN"/>
        </w:rPr>
        <w:t>发动了一场战争</w:t>
      </w:r>
    </w:p>
    <w:p>
      <w:pPr/>
      <w:r>
        <w:rPr>
          <w:lang w:val="zh_CN" w:bidi="zh_CN"/>
        </w:rPr>
      </w:r>
      <w:r>
        <w:rPr>
          <w:lang w:val="zh_CN" w:bidi="zh_CN"/>
        </w:rPr>
        <w:t>GEN 14:1</w:t>
      </w:r>
      <w:r>
        <w:rPr>
          <w:lang w:val="zh_CN" w:bidi="zh_CN"/>
        </w:rPr>
        <w:t xml:space="preserve"> · </w:t>
      </w:r>
      <w:r>
        <w:rPr>
          <w:lang w:val="zh_CN" w:bidi="zh_CN"/>
        </w:rPr>
        <w:t>GEN 14:9</w:t>
      </w:r>
    </w:p>
    <w:p>
      <w:pPr/>
      <w:r>
        <w:rPr>
          <w:lang w:val="zh_CN" w:bidi="zh_CN"/>
        </w:rPr>
      </w:r>
    </w:p>
    <w:p>
      <w:pPr/>
      <w:r>
        <w:rPr>
          <w:lang w:val="zh_CN" w:bidi="zh_CN"/>
        </w:rPr>
      </w:r>
      <w:r>
        <w:rPr>
          <w:lang w:val="zh_CN" w:bidi="zh_CN"/>
        </w:rPr>
        <w:t>加利利的戈印</w:t>
      </w:r>
      <w:r>
        <w:rPr>
          <w:lang w:val="zh_CN" w:bidi="zh_CN"/>
        </w:rPr>
        <w:t xml:space="preserve"> </w:t>
      </w:r>
      <w:r>
        <w:rPr>
          <w:lang w:val="zh_CN" w:bidi="zh_CN"/>
        </w:rPr>
        <w:t>意思不确定；＝未识别的国家，其国王被约书亚打败</w:t>
      </w:r>
    </w:p>
    <w:p>
      <w:pPr/>
      <w:r>
        <w:rPr>
          <w:lang w:val="zh_CN" w:bidi="zh_CN"/>
        </w:rPr>
      </w:r>
      <w:r>
        <w:rPr>
          <w:lang w:val="zh_CN" w:bidi="zh_CN"/>
        </w:rPr>
        <w:t>JOS 12:23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גָּלִיל</w:t>
      </w:r>
    </w:p>
    <w:p>
      <w:pPr/>
      <w:r>
        <w:rPr>
          <w:lang w:val="zh_CN" w:bidi="zh_CN"/>
        </w:rPr>
      </w:r>
      <w:r>
        <w:rPr>
          <w:b/>
          <w:lang w:val="zh_CN" w:bidi="zh_CN"/>
        </w:rPr>
        <w:t>Collocation:</w:t>
      </w:r>
      <w:r>
        <w:rPr>
          <w:lang w:val="zh_CN" w:bidi="zh_CN"/>
        </w:rPr>
        <w:t xml:space="preserve"> </w:t>
      </w:r>
      <w:r>
        <w:rPr>
          <w:lang w:val="zh_CN" w:bidi="zh_CN"/>
        </w:rPr>
        <w:t>גְּלִיל הַגֹּויִם</w:t>
      </w:r>
    </w:p>
    <w:p>
      <w:pPr/>
      <w:r>
        <w:rPr>
          <w:lang w:val="zh_CN" w:bidi="zh_CN"/>
        </w:rPr>
      </w:r>
      <w:r>
        <w:rPr>
          <w:lang w:val="zh_CN" w:bidi="zh_CN"/>
        </w:rPr>
        <w:t>外邦人居住的加利利，外族人的加利利，异族居住的加利利</w:t>
      </w:r>
      <w:r>
        <w:rPr>
          <w:lang w:val="zh_CN" w:bidi="zh_CN"/>
        </w:rPr>
        <w:t xml:space="preserve"> </w:t>
      </w:r>
      <w:r>
        <w:rPr>
          <w:lang w:val="zh_CN" w:bidi="zh_CN"/>
        </w:rPr>
        <w:t>＝地区，通常简称为</w:t>
      </w:r>
      <w:r>
        <w:rPr>
          <w:lang w:val="zh_CN" w:bidi="zh_CN"/>
        </w:rPr>
        <w:t>加利利</w:t>
      </w:r>
      <w:r>
        <w:rPr>
          <w:lang w:val="zh_CN" w:bidi="zh_CN"/>
        </w:rPr>
        <w:t>，◄位于</w:t>
      </w:r>
      <w:r>
        <w:rPr>
          <w:lang w:val="zh_CN" w:bidi="zh_CN"/>
        </w:rPr>
        <w:t>以色列</w:t>
      </w:r>
      <w:r>
        <w:rPr>
          <w:lang w:val="zh_CN" w:bidi="zh_CN"/>
        </w:rPr>
        <w:t>的最北端</w:t>
      </w:r>
    </w:p>
    <w:p>
      <w:pPr/>
      <w:r>
        <w:rPr>
          <w:lang w:val="zh_CN" w:bidi="zh_CN"/>
        </w:rPr>
      </w:r>
      <w:r>
        <w:rPr>
          <w:lang w:val="zh_CN" w:bidi="zh_CN"/>
        </w:rPr>
        <w:t>ISA 8:23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גֹּולָה</w:t>
      </w:r>
      <w:r>
        <w:rPr>
          <w:lang w:val="zh_CN" w:bidi="zh_CN"/>
        </w:rPr>
      </w:r>
    </w:p>
    <w:p>
      <w:pPr>
        <w:pStyle w:val="Heading1"/>
      </w:pPr>
      <w:r>
        <w:rPr>
          <w:lang w:val="zh_CN" w:bidi="zh_CN"/>
        </w:rPr>
        <w:t>גֹּולָה</w:t>
      </w:r>
    </w:p>
    <w:p>
      <w:pPr/>
      <w:r>
        <w:rPr>
          <w:lang w:val="zh_CN" w:bidi="zh_CN"/>
        </w:rPr>
      </w:r>
      <w:r>
        <w:rPr>
          <w:lang w:val="zh_CN" w:bidi="zh_CN"/>
        </w:rPr>
        <w:t>גֹּולָה</w:t>
      </w:r>
      <w:r>
        <w:rPr>
          <w:lang w:val="zh_CN" w:bidi="zh_CN"/>
        </w:rPr>
        <w:t xml:space="preserve"> (</w:t>
      </w:r>
      <w:r>
        <w:rPr>
          <w:lang w:val="zh_CN" w:bidi="zh_CN"/>
        </w:rPr>
        <w:t>H1473</w:t>
      </w:r>
      <w:r>
        <w:rPr>
          <w:lang w:val="zh_CN" w:bidi="zh_CN"/>
        </w:rPr>
        <w:t>)</w:t>
      </w:r>
    </w:p>
    <w:p>
      <w:pPr/>
      <w:r>
        <w:rPr>
          <w:lang w:val="zh_CN" w:bidi="zh_CN"/>
        </w:rPr>
      </w:r>
      <w:r>
        <w:rPr>
          <w:lang w:val="zh_CN" w:bidi="zh_CN"/>
        </w:rPr>
        <w:t xml:space="preserve">noun f · </w:t>
      </w:r>
      <w:r>
        <w:rPr>
          <w:lang w:val="zh_CN" w:bidi="zh_CN"/>
        </w:rPr>
        <w:t>גלה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שְׁבִי</w:t>
      </w:r>
    </w:p>
    <w:p>
      <w:pPr/>
      <w:r>
        <w:rPr>
          <w:lang w:val="zh_CN" w:bidi="zh_CN"/>
        </w:rPr>
      </w:r>
      <w:r>
        <w:rPr>
          <w:lang w:val="zh_CN" w:bidi="zh_CN"/>
        </w:rPr>
        <w:t>被掳；流亡</w:t>
      </w:r>
      <w:r>
        <w:rPr>
          <w:lang w:val="zh_CN" w:bidi="zh_CN"/>
        </w:rPr>
        <w:t xml:space="preserve"> </w:t>
      </w:r>
      <w:r>
        <w:rPr>
          <w:lang w:val="zh_CN" w:bidi="zh_CN"/>
        </w:rPr>
        <w:t>＝使役行为，一群人被迫离开他们的国家，在其他地方定居一段不确定的时间</w:t>
      </w:r>
    </w:p>
    <w:p>
      <w:pPr/>
      <w:r>
        <w:rPr>
          <w:lang w:val="zh_CN" w:bidi="zh_CN"/>
        </w:rPr>
      </w:r>
      <w:r>
        <w:rPr>
          <w:lang w:val="zh_CN" w:bidi="zh_CN"/>
        </w:rPr>
        <w:t>2KI 24:15</w:t>
      </w:r>
      <w:r>
        <w:rPr>
          <w:lang w:val="zh_CN" w:bidi="zh_CN"/>
        </w:rPr>
        <w:t xml:space="preserve"> · </w:t>
      </w:r>
      <w:r>
        <w:rPr>
          <w:lang w:val="zh_CN" w:bidi="zh_CN"/>
        </w:rPr>
        <w:t>2KI 24:16</w:t>
      </w:r>
      <w:r>
        <w:rPr>
          <w:lang w:val="zh_CN" w:bidi="zh_CN"/>
        </w:rPr>
        <w:t xml:space="preserve"> · </w:t>
      </w:r>
      <w:r>
        <w:rPr>
          <w:lang w:val="zh_CN" w:bidi="zh_CN"/>
        </w:rPr>
        <w:t>1CH 5:22</w:t>
      </w:r>
      <w:r>
        <w:rPr>
          <w:lang w:val="zh_CN" w:bidi="zh_CN"/>
        </w:rPr>
        <w:t xml:space="preserve"> · </w:t>
      </w:r>
      <w:r>
        <w:rPr>
          <w:lang w:val="zh_CN" w:bidi="zh_CN"/>
        </w:rPr>
        <w:t>EZR 2:1</w:t>
      </w:r>
      <w:r>
        <w:rPr>
          <w:lang w:val="zh_CN" w:bidi="zh_CN"/>
        </w:rPr>
        <w:t xml:space="preserve"> · </w:t>
      </w:r>
      <w:r>
        <w:rPr>
          <w:lang w:val="zh_CN" w:bidi="zh_CN"/>
        </w:rPr>
        <w:t>EZR 4:1</w:t>
      </w:r>
      <w:r>
        <w:rPr>
          <w:lang w:val="zh_CN" w:bidi="zh_CN"/>
        </w:rPr>
        <w:t xml:space="preserve"> · </w:t>
      </w:r>
      <w:r>
        <w:rPr>
          <w:lang w:val="zh_CN" w:bidi="zh_CN"/>
        </w:rPr>
        <w:t>EZR 6:19</w:t>
      </w:r>
      <w:r>
        <w:rPr>
          <w:lang w:val="zh_CN" w:bidi="zh_CN"/>
        </w:rPr>
        <w:t xml:space="preserve"> · </w:t>
      </w:r>
      <w:r>
        <w:rPr>
          <w:lang w:val="zh_CN" w:bidi="zh_CN"/>
        </w:rPr>
        <w:t>EZR 6:20</w:t>
      </w:r>
      <w:r>
        <w:rPr>
          <w:lang w:val="zh_CN" w:bidi="zh_CN"/>
        </w:rPr>
        <w:t xml:space="preserve"> · </w:t>
      </w:r>
      <w:r>
        <w:rPr>
          <w:lang w:val="zh_CN" w:bidi="zh_CN"/>
        </w:rPr>
        <w:t>EZR 6:21</w:t>
      </w:r>
      <w:r>
        <w:rPr>
          <w:lang w:val="zh_CN" w:bidi="zh_CN"/>
        </w:rPr>
        <w:t xml:space="preserve"> · </w:t>
      </w:r>
      <w:r>
        <w:rPr>
          <w:lang w:val="zh_CN" w:bidi="zh_CN"/>
        </w:rPr>
        <w:t>EZR 8:35</w:t>
      </w:r>
      <w:r>
        <w:rPr>
          <w:lang w:val="zh_CN" w:bidi="zh_CN"/>
        </w:rPr>
        <w:t xml:space="preserve"> · </w:t>
      </w:r>
      <w:r>
        <w:rPr>
          <w:lang w:val="zh_CN" w:bidi="zh_CN"/>
        </w:rPr>
        <w:t>EZR 10:7</w:t>
      </w:r>
      <w:r>
        <w:rPr>
          <w:lang w:val="zh_CN" w:bidi="zh_CN"/>
        </w:rPr>
        <w:t xml:space="preserve"> · </w:t>
      </w:r>
      <w:r>
        <w:rPr>
          <w:lang w:val="zh_CN" w:bidi="zh_CN"/>
        </w:rPr>
        <w:t>EZR 10:16</w:t>
      </w:r>
      <w:r>
        <w:rPr>
          <w:lang w:val="zh_CN" w:bidi="zh_CN"/>
        </w:rPr>
        <w:t xml:space="preserve"> · </w:t>
      </w:r>
      <w:r>
        <w:rPr>
          <w:lang w:val="zh_CN" w:bidi="zh_CN"/>
        </w:rPr>
        <w:t>NEH 7:6</w:t>
      </w:r>
      <w:r>
        <w:rPr>
          <w:lang w:val="zh_CN" w:bidi="zh_CN"/>
        </w:rPr>
        <w:t xml:space="preserve"> · </w:t>
      </w:r>
      <w:r>
        <w:rPr>
          <w:lang w:val="zh_CN" w:bidi="zh_CN"/>
        </w:rPr>
        <w:t>JER 29:16</w:t>
      </w:r>
      <w:r>
        <w:rPr>
          <w:lang w:val="zh_CN" w:bidi="zh_CN"/>
        </w:rPr>
        <w:t xml:space="preserve"> · </w:t>
      </w:r>
      <w:r>
        <w:rPr>
          <w:lang w:val="zh_CN" w:bidi="zh_CN"/>
        </w:rPr>
        <w:t>JER 46:19</w:t>
      </w:r>
      <w:r>
        <w:rPr>
          <w:lang w:val="zh_CN" w:bidi="zh_CN"/>
        </w:rPr>
        <w:t xml:space="preserve"> · </w:t>
      </w:r>
      <w:r>
        <w:rPr>
          <w:lang w:val="zh_CN" w:bidi="zh_CN"/>
        </w:rPr>
        <w:t>JER 48:7</w:t>
      </w:r>
      <w:r>
        <w:rPr>
          <w:lang w:val="zh_CN" w:bidi="zh_CN"/>
        </w:rPr>
        <w:t xml:space="preserve"> · </w:t>
      </w:r>
      <w:r>
        <w:rPr>
          <w:lang w:val="zh_CN" w:bidi="zh_CN"/>
        </w:rPr>
        <w:t>JER 48:11</w:t>
      </w:r>
      <w:r>
        <w:rPr>
          <w:lang w:val="zh_CN" w:bidi="zh_CN"/>
        </w:rPr>
        <w:t xml:space="preserve"> · </w:t>
      </w:r>
      <w:r>
        <w:rPr>
          <w:lang w:val="zh_CN" w:bidi="zh_CN"/>
        </w:rPr>
        <w:t>JER 49:3</w:t>
      </w:r>
      <w:r>
        <w:rPr>
          <w:lang w:val="zh_CN" w:bidi="zh_CN"/>
        </w:rPr>
        <w:t xml:space="preserve"> · </w:t>
      </w:r>
      <w:r>
        <w:rPr>
          <w:lang w:val="zh_CN" w:bidi="zh_CN"/>
        </w:rPr>
        <w:t>EZK 12:3</w:t>
      </w:r>
      <w:r>
        <w:rPr>
          <w:lang w:val="zh_CN" w:bidi="zh_CN"/>
        </w:rPr>
        <w:t xml:space="preserve"> · </w:t>
      </w:r>
      <w:r>
        <w:rPr>
          <w:lang w:val="zh_CN" w:bidi="zh_CN"/>
        </w:rPr>
        <w:t>EZK 12:4</w:t>
      </w:r>
      <w:r>
        <w:rPr>
          <w:lang w:val="zh_CN" w:bidi="zh_CN"/>
        </w:rPr>
        <w:t xml:space="preserve"> · </w:t>
      </w:r>
      <w:r>
        <w:rPr>
          <w:lang w:val="zh_CN" w:bidi="zh_CN"/>
        </w:rPr>
        <w:t>EZK 12:4</w:t>
      </w:r>
      <w:r>
        <w:rPr>
          <w:lang w:val="zh_CN" w:bidi="zh_CN"/>
        </w:rPr>
        <w:t xml:space="preserve"> · </w:t>
      </w:r>
      <w:r>
        <w:rPr>
          <w:lang w:val="zh_CN" w:bidi="zh_CN"/>
        </w:rPr>
        <w:t>EZK 12:7</w:t>
      </w:r>
      <w:r>
        <w:rPr>
          <w:lang w:val="zh_CN" w:bidi="zh_CN"/>
        </w:rPr>
        <w:t xml:space="preserve"> · </w:t>
      </w:r>
      <w:r>
        <w:rPr>
          <w:lang w:val="zh_CN" w:bidi="zh_CN"/>
        </w:rPr>
        <w:t>EZK 12:11</w:t>
      </w:r>
      <w:r>
        <w:rPr>
          <w:lang w:val="zh_CN" w:bidi="zh_CN"/>
        </w:rPr>
        <w:t xml:space="preserve"> · </w:t>
      </w:r>
      <w:r>
        <w:rPr>
          <w:lang w:val="zh_CN" w:bidi="zh_CN"/>
        </w:rPr>
        <w:t>EZK 25:3</w:t>
      </w:r>
      <w:r>
        <w:rPr>
          <w:lang w:val="zh_CN" w:bidi="zh_CN"/>
        </w:rPr>
        <w:t xml:space="preserve"> · </w:t>
      </w:r>
      <w:r>
        <w:rPr>
          <w:lang w:val="zh_CN" w:bidi="zh_CN"/>
        </w:rPr>
        <w:t>AMO 1:15</w:t>
      </w:r>
      <w:r>
        <w:rPr>
          <w:lang w:val="zh_CN" w:bidi="zh_CN"/>
        </w:rPr>
        <w:t xml:space="preserve"> · </w:t>
      </w:r>
      <w:r>
        <w:rPr>
          <w:lang w:val="zh_CN" w:bidi="zh_CN"/>
        </w:rPr>
        <w:t>NAM 3:10</w:t>
      </w:r>
      <w:r>
        <w:rPr>
          <w:lang w:val="zh_CN" w:bidi="zh_CN"/>
        </w:rPr>
        <w:t xml:space="preserve"> · </w:t>
      </w:r>
      <w:r>
        <w:rPr>
          <w:lang w:val="zh_CN" w:bidi="zh_CN"/>
        </w:rPr>
        <w:t>ZEC 14:2</w:t>
      </w:r>
    </w:p>
    <w:p>
      <w:pPr/>
      <w:r>
        <w:rPr>
          <w:lang w:val="zh_CN" w:bidi="zh_CN"/>
        </w:rPr>
      </w:r>
    </w:p>
    <w:p>
      <w:pPr/>
      <w:r>
        <w:rPr>
          <w:lang w:val="zh_CN" w:bidi="zh_CN"/>
        </w:rPr>
      </w:r>
      <w:r>
        <w:rPr>
          <w:lang w:val="zh_CN" w:bidi="zh_CN"/>
        </w:rPr>
        <w:t>被掳的人；流亡者；被放逐者</w:t>
      </w:r>
      <w:r>
        <w:rPr>
          <w:lang w:val="zh_CN" w:bidi="zh_CN"/>
        </w:rPr>
        <w:t xml:space="preserve"> </w:t>
      </w:r>
      <w:r>
        <w:rPr>
          <w:lang w:val="zh_CN" w:bidi="zh_CN"/>
        </w:rPr>
        <w:t>＝从自己的土地被强行带到另一个地方的一群人</w:t>
      </w:r>
    </w:p>
    <w:p>
      <w:pPr/>
      <w:r>
        <w:rPr>
          <w:lang w:val="zh_CN" w:bidi="zh_CN"/>
        </w:rPr>
      </w:r>
      <w:r>
        <w:rPr>
          <w:lang w:val="zh_CN" w:bidi="zh_CN"/>
        </w:rPr>
        <w:t>EZR 1:11</w:t>
      </w:r>
      <w:r>
        <w:rPr>
          <w:lang w:val="zh_CN" w:bidi="zh_CN"/>
        </w:rPr>
        <w:t xml:space="preserve"> · </w:t>
      </w:r>
      <w:r>
        <w:rPr>
          <w:lang w:val="zh_CN" w:bidi="zh_CN"/>
        </w:rPr>
        <w:t>EZR 9:4</w:t>
      </w:r>
      <w:r>
        <w:rPr>
          <w:lang w:val="zh_CN" w:bidi="zh_CN"/>
        </w:rPr>
        <w:t xml:space="preserve"> · </w:t>
      </w:r>
      <w:r>
        <w:rPr>
          <w:lang w:val="zh_CN" w:bidi="zh_CN"/>
        </w:rPr>
        <w:t>EZR 10:6</w:t>
      </w:r>
      <w:r>
        <w:rPr>
          <w:lang w:val="zh_CN" w:bidi="zh_CN"/>
        </w:rPr>
        <w:t xml:space="preserve"> · </w:t>
      </w:r>
      <w:r>
        <w:rPr>
          <w:lang w:val="zh_CN" w:bidi="zh_CN"/>
        </w:rPr>
        <w:t>EZR 10:8</w:t>
      </w:r>
      <w:r>
        <w:rPr>
          <w:lang w:val="zh_CN" w:bidi="zh_CN"/>
        </w:rPr>
        <w:t xml:space="preserve"> · </w:t>
      </w:r>
      <w:r>
        <w:rPr>
          <w:lang w:val="zh_CN" w:bidi="zh_CN"/>
        </w:rPr>
        <w:t>EST 2:6</w:t>
      </w:r>
      <w:r>
        <w:rPr>
          <w:lang w:val="zh_CN" w:bidi="zh_CN"/>
        </w:rPr>
        <w:t xml:space="preserve"> · </w:t>
      </w:r>
      <w:r>
        <w:rPr>
          <w:lang w:val="zh_CN" w:bidi="zh_CN"/>
        </w:rPr>
        <w:t>JER 28:6</w:t>
      </w:r>
      <w:r>
        <w:rPr>
          <w:lang w:val="zh_CN" w:bidi="zh_CN"/>
        </w:rPr>
        <w:t xml:space="preserve"> · </w:t>
      </w:r>
      <w:r>
        <w:rPr>
          <w:lang w:val="zh_CN" w:bidi="zh_CN"/>
        </w:rPr>
        <w:t>JER 29:1</w:t>
      </w:r>
      <w:r>
        <w:rPr>
          <w:lang w:val="zh_CN" w:bidi="zh_CN"/>
        </w:rPr>
        <w:t xml:space="preserve"> · </w:t>
      </w:r>
      <w:r>
        <w:rPr>
          <w:lang w:val="zh_CN" w:bidi="zh_CN"/>
        </w:rPr>
        <w:t>JER 29:4</w:t>
      </w:r>
      <w:r>
        <w:rPr>
          <w:lang w:val="zh_CN" w:bidi="zh_CN"/>
        </w:rPr>
        <w:t xml:space="preserve"> · </w:t>
      </w:r>
      <w:r>
        <w:rPr>
          <w:lang w:val="zh_CN" w:bidi="zh_CN"/>
        </w:rPr>
        <w:t>JER 29:20</w:t>
      </w:r>
      <w:r>
        <w:rPr>
          <w:lang w:val="zh_CN" w:bidi="zh_CN"/>
        </w:rPr>
        <w:t xml:space="preserve"> · </w:t>
      </w:r>
      <w:r>
        <w:rPr>
          <w:lang w:val="zh_CN" w:bidi="zh_CN"/>
        </w:rPr>
        <w:t>JER 29:31</w:t>
      </w:r>
      <w:r>
        <w:rPr>
          <w:lang w:val="zh_CN" w:bidi="zh_CN"/>
        </w:rPr>
        <w:t xml:space="preserve"> · </w:t>
      </w:r>
      <w:r>
        <w:rPr>
          <w:lang w:val="zh_CN" w:bidi="zh_CN"/>
        </w:rPr>
        <w:t>EZK 1:1</w:t>
      </w:r>
      <w:r>
        <w:rPr>
          <w:lang w:val="zh_CN" w:bidi="zh_CN"/>
        </w:rPr>
        <w:t xml:space="preserve"> · </w:t>
      </w:r>
      <w:r>
        <w:rPr>
          <w:lang w:val="zh_CN" w:bidi="zh_CN"/>
        </w:rPr>
        <w:t>EZK 3:11</w:t>
      </w:r>
      <w:r>
        <w:rPr>
          <w:lang w:val="zh_CN" w:bidi="zh_CN"/>
        </w:rPr>
        <w:t xml:space="preserve"> · </w:t>
      </w:r>
      <w:r>
        <w:rPr>
          <w:lang w:val="zh_CN" w:bidi="zh_CN"/>
        </w:rPr>
        <w:t>EZK 3:15</w:t>
      </w:r>
      <w:r>
        <w:rPr>
          <w:lang w:val="zh_CN" w:bidi="zh_CN"/>
        </w:rPr>
        <w:t xml:space="preserve"> · </w:t>
      </w:r>
      <w:r>
        <w:rPr>
          <w:lang w:val="zh_CN" w:bidi="zh_CN"/>
        </w:rPr>
        <w:t>EZK 11:24</w:t>
      </w:r>
      <w:r>
        <w:rPr>
          <w:lang w:val="zh_CN" w:bidi="zh_CN"/>
        </w:rPr>
        <w:t xml:space="preserve"> · </w:t>
      </w:r>
      <w:r>
        <w:rPr>
          <w:lang w:val="zh_CN" w:bidi="zh_CN"/>
        </w:rPr>
        <w:t>EZK 11:25</w:t>
      </w:r>
      <w:r>
        <w:rPr>
          <w:lang w:val="zh_CN" w:bidi="zh_CN"/>
        </w:rPr>
        <w:t xml:space="preserve"> · </w:t>
      </w:r>
      <w:r>
        <w:rPr>
          <w:lang w:val="zh_CN" w:bidi="zh_CN"/>
        </w:rPr>
        <w:t>ZEC 6:10</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גֹּולָן</w:t>
      </w:r>
      <w:r>
        <w:rPr>
          <w:lang w:val="zh_CN" w:bidi="zh_CN"/>
        </w:rPr>
      </w:r>
    </w:p>
    <w:p>
      <w:pPr>
        <w:pStyle w:val="Heading1"/>
      </w:pPr>
      <w:r>
        <w:rPr>
          <w:lang w:val="zh_CN" w:bidi="zh_CN"/>
        </w:rPr>
        <w:t>גֹּולָן</w:t>
      </w:r>
    </w:p>
    <w:p>
      <w:pPr/>
      <w:r>
        <w:rPr>
          <w:lang w:val="zh_CN" w:bidi="zh_CN"/>
        </w:rPr>
      </w:r>
      <w:r>
        <w:rPr>
          <w:lang w:val="zh_CN" w:bidi="zh_CN"/>
        </w:rPr>
        <w:t>גֹּולָן</w:t>
      </w:r>
      <w:r>
        <w:rPr>
          <w:lang w:val="zh_CN" w:bidi="zh_CN"/>
        </w:rPr>
        <w:t xml:space="preserve"> (</w:t>
      </w:r>
      <w:r>
        <w:rPr>
          <w:lang w:val="zh_CN" w:bidi="zh_CN"/>
        </w:rPr>
        <w:t>H1474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哥兰，《思》哥蓝</w:t>
      </w:r>
      <w:r>
        <w:rPr>
          <w:lang w:val="zh_CN" w:bidi="zh_CN"/>
        </w:rPr>
        <w:t xml:space="preserve"> </w:t>
      </w:r>
      <w:r>
        <w:rPr>
          <w:lang w:val="zh_CN" w:bidi="zh_CN"/>
        </w:rPr>
        <w:t>＝城镇；◄位于</w:t>
      </w:r>
      <w:r>
        <w:rPr>
          <w:lang w:val="zh_CN" w:bidi="zh_CN"/>
        </w:rPr>
        <w:t>巴珊</w:t>
      </w:r>
      <w:r>
        <w:rPr>
          <w:lang w:val="zh_CN" w:bidi="zh_CN"/>
        </w:rPr>
        <w:t>；</w:t>
      </w:r>
      <w:r>
        <w:rPr>
          <w:lang w:val="zh_CN" w:bidi="zh_CN"/>
        </w:rPr>
        <w:t>玛拿西</w:t>
      </w:r>
      <w:r>
        <w:rPr>
          <w:lang w:val="zh_CN" w:bidi="zh_CN"/>
        </w:rPr>
        <w:t>支派的地域，在</w:t>
      </w:r>
      <w:r>
        <w:rPr>
          <w:lang w:val="zh_CN" w:bidi="zh_CN"/>
        </w:rPr>
        <w:t>约旦</w:t>
      </w:r>
      <w:r>
        <w:rPr>
          <w:lang w:val="zh_CN" w:bidi="zh_CN"/>
        </w:rPr>
        <w:t>河东岸；►分配给了</w:t>
      </w:r>
      <w:r>
        <w:rPr>
          <w:lang w:val="zh_CN" w:bidi="zh_CN"/>
        </w:rPr>
        <w:t>利未</w:t>
      </w:r>
      <w:r>
        <w:rPr>
          <w:lang w:val="zh_CN" w:bidi="zh_CN"/>
        </w:rPr>
        <w:t>支派的</w:t>
      </w:r>
      <w:r>
        <w:rPr>
          <w:lang w:val="zh_CN" w:bidi="zh_CN"/>
        </w:rPr>
        <w:t>革顺</w:t>
      </w:r>
      <w:r>
        <w:rPr>
          <w:lang w:val="zh_CN" w:bidi="zh_CN"/>
        </w:rPr>
        <w:t>宗族作为逃城</w:t>
      </w:r>
    </w:p>
    <w:p>
      <w:pPr/>
      <w:r>
        <w:rPr>
          <w:lang w:val="zh_CN" w:bidi="zh_CN"/>
        </w:rPr>
      </w:r>
      <w:r>
        <w:rPr>
          <w:lang w:val="zh_CN" w:bidi="zh_CN"/>
        </w:rPr>
        <w:t>DEU 4:43</w:t>
      </w:r>
      <w:r>
        <w:rPr>
          <w:lang w:val="zh_CN" w:bidi="zh_CN"/>
        </w:rPr>
        <w:t xml:space="preserve"> · </w:t>
      </w:r>
      <w:r>
        <w:rPr>
          <w:lang w:val="zh_CN" w:bidi="zh_CN"/>
        </w:rPr>
        <w:t>JOS 20:8</w:t>
      </w:r>
      <w:r>
        <w:rPr>
          <w:lang w:val="zh_CN" w:bidi="zh_CN"/>
        </w:rPr>
        <w:t xml:space="preserve"> · </w:t>
      </w:r>
      <w:r>
        <w:rPr>
          <w:lang w:val="zh_CN" w:bidi="zh_CN"/>
        </w:rPr>
        <w:t>JOS 21:27</w:t>
      </w:r>
      <w:r>
        <w:rPr>
          <w:lang w:val="zh_CN" w:bidi="zh_CN"/>
        </w:rPr>
        <w:t xml:space="preserve"> · </w:t>
      </w:r>
      <w:r>
        <w:rPr>
          <w:lang w:val="zh_CN" w:bidi="zh_CN"/>
        </w:rPr>
        <w:t>1CH 6:56</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גּוּמָּץ</w:t>
      </w:r>
      <w:r>
        <w:rPr>
          <w:lang w:val="zh_CN" w:bidi="zh_CN"/>
        </w:rPr>
      </w:r>
    </w:p>
    <w:p>
      <w:pPr>
        <w:pStyle w:val="Heading1"/>
      </w:pPr>
      <w:r>
        <w:rPr>
          <w:lang w:val="zh_CN" w:bidi="zh_CN"/>
        </w:rPr>
        <w:t>גּוּמָּץ</w:t>
      </w:r>
    </w:p>
    <w:p>
      <w:pPr/>
      <w:r>
        <w:rPr>
          <w:lang w:val="zh_CN" w:bidi="zh_CN"/>
        </w:rPr>
      </w:r>
      <w:r>
        <w:rPr>
          <w:lang w:val="zh_CN" w:bidi="zh_CN"/>
        </w:rPr>
        <w:t>גּוּמָּץ</w:t>
      </w:r>
      <w:r>
        <w:rPr>
          <w:lang w:val="zh_CN" w:bidi="zh_CN"/>
        </w:rPr>
        <w:t xml:space="preserve"> (</w:t>
      </w:r>
      <w:r>
        <w:rPr>
          <w:lang w:val="zh_CN" w:bidi="zh_CN"/>
        </w:rPr>
        <w:t>H1475</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坑；陷阱</w:t>
      </w:r>
      <w:r>
        <w:rPr>
          <w:lang w:val="zh_CN" w:bidi="zh_CN"/>
        </w:rPr>
        <w:t xml:space="preserve"> </w:t>
      </w:r>
      <w:r>
        <w:rPr>
          <w:lang w:val="zh_CN" w:bidi="zh_CN"/>
        </w:rPr>
        <w:t>＝地上的一个洞；◄由挖掘产生的；►通常被伪装用来诱捕动物；≈这种伪装的坑很难看见，人们很容易掉进去</w:t>
      </w:r>
    </w:p>
    <w:p>
      <w:pPr/>
      <w:r>
        <w:rPr>
          <w:lang w:val="zh_CN" w:bidi="zh_CN"/>
        </w:rPr>
      </w:r>
      <w:r>
        <w:rPr>
          <w:lang w:val="zh_CN" w:bidi="zh_CN"/>
        </w:rPr>
        <w:t>ECC 10:8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גּוּנִי</w:t>
      </w:r>
      <w:r>
        <w:rPr>
          <w:lang w:val="zh_CN" w:bidi="zh_CN"/>
        </w:rPr>
      </w:r>
    </w:p>
    <w:p>
      <w:pPr>
        <w:pStyle w:val="Heading1"/>
      </w:pPr>
      <w:r>
        <w:rPr>
          <w:lang w:val="zh_CN" w:bidi="zh_CN"/>
        </w:rPr>
        <w:t>גּוּנִי</w:t>
      </w:r>
    </w:p>
    <w:p>
      <w:pPr/>
      <w:r>
        <w:rPr>
          <w:lang w:val="zh_CN" w:bidi="zh_CN"/>
        </w:rPr>
      </w:r>
      <w:r>
        <w:rPr>
          <w:lang w:val="zh_CN" w:bidi="zh_CN"/>
        </w:rPr>
        <w:t>גּוּנִי</w:t>
      </w:r>
      <w:r>
        <w:rPr>
          <w:lang w:val="zh_CN" w:bidi="zh_CN"/>
        </w:rPr>
        <w:t xml:space="preserve"> (</w:t>
      </w:r>
      <w:r>
        <w:rPr>
          <w:lang w:val="zh_CN" w:bidi="zh_CN"/>
        </w:rPr>
        <w:t>H1476</w:t>
      </w:r>
      <w:r>
        <w:rPr>
          <w:lang w:val="zh_CN" w:bidi="zh_CN"/>
        </w:rPr>
        <w:t xml:space="preserve"> · </w:t>
      </w:r>
      <w:r>
        <w:rPr>
          <w:lang w:val="zh_CN" w:bidi="zh_CN"/>
        </w:rPr>
        <w:t>H1477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沽尼，《思》古尼</w:t>
      </w:r>
      <w:r>
        <w:rPr>
          <w:lang w:val="zh_CN" w:bidi="zh_CN"/>
        </w:rPr>
        <w:t xml:space="preserve"> </w:t>
      </w:r>
      <w:r>
        <w:rPr>
          <w:lang w:val="zh_CN" w:bidi="zh_CN"/>
        </w:rPr>
        <w:t>＝男性；◄</w:t>
      </w:r>
      <w:r>
        <w:rPr>
          <w:lang w:val="zh_CN" w:bidi="zh_CN"/>
        </w:rPr>
        <w:t>拿弗他利</w:t>
      </w:r>
      <w:r>
        <w:rPr>
          <w:lang w:val="zh_CN" w:bidi="zh_CN"/>
        </w:rPr>
        <w:t>的儿子</w:t>
      </w:r>
    </w:p>
    <w:p>
      <w:pPr/>
      <w:r>
        <w:rPr>
          <w:lang w:val="zh_CN" w:bidi="zh_CN"/>
        </w:rPr>
      </w:r>
      <w:r>
        <w:rPr>
          <w:lang w:val="zh_CN" w:bidi="zh_CN"/>
        </w:rPr>
        <w:t>GEN 46:24</w:t>
      </w:r>
      <w:r>
        <w:rPr>
          <w:lang w:val="zh_CN" w:bidi="zh_CN"/>
        </w:rPr>
        <w:t xml:space="preserve"> · </w:t>
      </w:r>
      <w:r>
        <w:rPr>
          <w:lang w:val="zh_CN" w:bidi="zh_CN"/>
        </w:rPr>
        <w:t>NUM 26:48</w:t>
      </w:r>
      <w:r>
        <w:rPr>
          <w:lang w:val="zh_CN" w:bidi="zh_CN"/>
        </w:rPr>
        <w:t xml:space="preserve"> · </w:t>
      </w:r>
      <w:r>
        <w:rPr>
          <w:lang w:val="zh_CN" w:bidi="zh_CN"/>
        </w:rPr>
        <w:t>1CH 7:13</w:t>
      </w:r>
    </w:p>
    <w:p>
      <w:pPr/>
      <w:r>
        <w:rPr>
          <w:lang w:val="zh_CN" w:bidi="zh_CN"/>
        </w:rPr>
      </w:r>
    </w:p>
    <w:p>
      <w:pPr/>
      <w:r>
        <w:rPr>
          <w:lang w:val="zh_CN" w:bidi="zh_CN"/>
        </w:rPr>
      </w:r>
      <w:r>
        <w:rPr>
          <w:lang w:val="zh_CN" w:bidi="zh_CN"/>
        </w:rPr>
        <w:t>古尼</w:t>
      </w:r>
      <w:r>
        <w:rPr>
          <w:lang w:val="zh_CN" w:bidi="zh_CN"/>
        </w:rPr>
        <w:t xml:space="preserve"> </w:t>
      </w:r>
      <w:r>
        <w:rPr>
          <w:lang w:val="zh_CN" w:bidi="zh_CN"/>
        </w:rPr>
        <w:t>＝男性；◄</w:t>
      </w:r>
      <w:r>
        <w:rPr>
          <w:lang w:val="zh_CN" w:bidi="zh_CN"/>
        </w:rPr>
        <w:t>迦得</w:t>
      </w:r>
      <w:r>
        <w:rPr>
          <w:lang w:val="zh_CN" w:bidi="zh_CN"/>
        </w:rPr>
        <w:t>支派</w:t>
      </w:r>
    </w:p>
    <w:p>
      <w:pPr/>
      <w:r>
        <w:rPr>
          <w:lang w:val="zh_CN" w:bidi="zh_CN"/>
        </w:rPr>
      </w:r>
      <w:r>
        <w:rPr>
          <w:lang w:val="zh_CN" w:bidi="zh_CN"/>
        </w:rPr>
        <w:t>1CH 5:15</w:t>
      </w:r>
    </w:p>
    <w:p>
      <w:pPr/>
      <w:r>
        <w:rPr>
          <w:lang w:val="zh_CN" w:bidi="zh_CN"/>
        </w:rPr>
      </w:r>
    </w:p>
    <w:p>
      <w:pPr/>
      <w:r>
        <w:rPr>
          <w:lang w:val="zh_CN" w:bidi="zh_CN"/>
        </w:rPr>
      </w:r>
      <w:r>
        <w:rPr>
          <w:lang w:val="zh_CN" w:bidi="zh_CN"/>
        </w:rPr>
        <w:t>沽尼族，《思》古尼家族</w:t>
      </w:r>
      <w:r>
        <w:rPr>
          <w:lang w:val="zh_CN" w:bidi="zh_CN"/>
        </w:rPr>
        <w:t xml:space="preserve"> </w:t>
      </w:r>
      <w:r>
        <w:rPr>
          <w:lang w:val="zh_CN" w:bidi="zh_CN"/>
        </w:rPr>
        <w:t>＝</w:t>
      </w:r>
      <w:r>
        <w:rPr>
          <w:lang w:val="zh_CN" w:bidi="zh_CN"/>
        </w:rPr>
        <w:t>拿弗他利</w:t>
      </w:r>
      <w:r>
        <w:rPr>
          <w:lang w:val="zh_CN" w:bidi="zh_CN"/>
        </w:rPr>
        <w:t>的儿子</w:t>
      </w:r>
      <w:r>
        <w:rPr>
          <w:lang w:val="zh_CN" w:bidi="zh_CN"/>
        </w:rPr>
        <w:t>沽尼</w:t>
      </w:r>
      <w:r>
        <w:rPr>
          <w:lang w:val="zh_CN" w:bidi="zh_CN"/>
        </w:rPr>
        <w:t>的后裔</w:t>
      </w:r>
    </w:p>
    <w:p>
      <w:pPr/>
      <w:r>
        <w:rPr>
          <w:lang w:val="zh_CN" w:bidi="zh_CN"/>
        </w:rPr>
      </w:r>
      <w:r>
        <w:rPr>
          <w:lang w:val="zh_CN" w:bidi="zh_CN"/>
        </w:rPr>
        <w:t>NUM 26:48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גוע</w:t>
      </w:r>
      <w:r>
        <w:rPr>
          <w:lang w:val="zh_CN" w:bidi="zh_CN"/>
        </w:rPr>
      </w:r>
    </w:p>
    <w:p>
      <w:pPr>
        <w:pStyle w:val="Heading1"/>
      </w:pPr>
      <w:r>
        <w:rPr>
          <w:lang w:val="zh_CN" w:bidi="zh_CN"/>
        </w:rPr>
        <w:t>גוע</w:t>
      </w:r>
    </w:p>
    <w:p>
      <w:pPr/>
      <w:r>
        <w:rPr>
          <w:lang w:val="zh_CN" w:bidi="zh_CN"/>
        </w:rPr>
      </w:r>
      <w:r>
        <w:rPr>
          <w:lang w:val="zh_CN" w:bidi="zh_CN"/>
        </w:rPr>
        <w:t>גוע</w:t>
      </w:r>
      <w:r>
        <w:rPr>
          <w:lang w:val="zh_CN" w:bidi="zh_CN"/>
        </w:rPr>
        <w:t xml:space="preserve"> (</w:t>
      </w:r>
      <w:r>
        <w:rPr>
          <w:lang w:val="zh_CN" w:bidi="zh_CN"/>
        </w:rPr>
        <w:t>H1478</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אבד</w:t>
      </w:r>
      <w:r>
        <w:rPr>
          <w:lang w:val="zh_CN" w:bidi="zh_CN"/>
        </w:rPr>
        <w:t xml:space="preserve"> · </w:t>
      </w:r>
      <w:r>
        <w:rPr>
          <w:lang w:val="zh_CN" w:bidi="zh_CN"/>
        </w:rPr>
        <w:t>אסף אֶל־עַמִּים</w:t>
      </w:r>
      <w:r>
        <w:rPr>
          <w:lang w:val="zh_CN" w:bidi="zh_CN"/>
        </w:rPr>
        <w:t xml:space="preserve"> · </w:t>
      </w:r>
      <w:r>
        <w:rPr>
          <w:lang w:val="zh_CN" w:bidi="zh_CN"/>
        </w:rPr>
        <w:t>אסף רוּחַ</w:t>
      </w:r>
      <w:r>
        <w:rPr>
          <w:lang w:val="zh_CN" w:bidi="zh_CN"/>
        </w:rPr>
        <w:t xml:space="preserve"> · </w:t>
      </w:r>
      <w:r>
        <w:rPr>
          <w:lang w:val="zh_CN" w:bidi="zh_CN"/>
        </w:rPr>
        <w:t>כרת</w:t>
      </w:r>
      <w:r>
        <w:rPr>
          <w:lang w:val="zh_CN" w:bidi="zh_CN"/>
        </w:rPr>
        <w:t xml:space="preserve"> · </w:t>
      </w:r>
      <w:r>
        <w:rPr>
          <w:lang w:val="zh_CN" w:bidi="zh_CN"/>
        </w:rPr>
        <w:t>מות</w:t>
      </w:r>
      <w:r>
        <w:rPr>
          <w:lang w:val="zh_CN" w:bidi="zh_CN"/>
        </w:rPr>
        <w:t xml:space="preserve"> · </w:t>
      </w:r>
      <w:r>
        <w:rPr>
          <w:lang w:val="zh_CN" w:bidi="zh_CN"/>
        </w:rPr>
        <w:t>עבר</w:t>
      </w:r>
      <w:r>
        <w:rPr>
          <w:lang w:val="zh_CN" w:bidi="zh_CN"/>
        </w:rPr>
        <w:t xml:space="preserve"> · </w:t>
      </w:r>
      <w:r>
        <w:rPr>
          <w:lang w:val="zh_CN" w:bidi="zh_CN"/>
        </w:rPr>
        <w:t>שׁוב עַל־עָפָר</w:t>
      </w:r>
    </w:p>
    <w:p>
      <w:pPr/>
      <w:r>
        <w:rPr>
          <w:lang w:val="zh_CN" w:bidi="zh_CN"/>
        </w:rPr>
      </w:r>
      <w:r>
        <w:rPr>
          <w:lang w:val="zh_CN" w:bidi="zh_CN"/>
        </w:rPr>
        <w:t>气绝，断气，呼了最后一口气；死亡，灭亡</w:t>
      </w:r>
      <w:r>
        <w:rPr>
          <w:lang w:val="zh_CN" w:bidi="zh_CN"/>
        </w:rPr>
        <w:t xml:space="preserve"> </w:t>
      </w:r>
      <w:r>
        <w:rPr>
          <w:lang w:val="zh_CN" w:bidi="zh_CN"/>
        </w:rPr>
        <w:t>＝过程，人呼吸最后一口气，◄是自然原因或是非自然原因的结果，►导致死亡</w:t>
      </w:r>
    </w:p>
    <w:p>
      <w:pPr/>
      <w:r>
        <w:rPr>
          <w:lang w:val="zh_CN" w:bidi="zh_CN"/>
        </w:rPr>
      </w:r>
      <w:r>
        <w:rPr>
          <w:lang w:val="zh_CN" w:bidi="zh_CN"/>
        </w:rPr>
        <w:t>GEN 6:17</w:t>
      </w:r>
      <w:r>
        <w:rPr>
          <w:lang w:val="zh_CN" w:bidi="zh_CN"/>
        </w:rPr>
        <w:t xml:space="preserve"> · </w:t>
      </w:r>
      <w:r>
        <w:rPr>
          <w:lang w:val="zh_CN" w:bidi="zh_CN"/>
        </w:rPr>
        <w:t>GEN 7:21</w:t>
      </w:r>
      <w:r>
        <w:rPr>
          <w:lang w:val="zh_CN" w:bidi="zh_CN"/>
        </w:rPr>
        <w:t xml:space="preserve"> · </w:t>
      </w:r>
      <w:r>
        <w:rPr>
          <w:lang w:val="zh_CN" w:bidi="zh_CN"/>
        </w:rPr>
        <w:t>GEN 25:8</w:t>
      </w:r>
      <w:r>
        <w:rPr>
          <w:lang w:val="zh_CN" w:bidi="zh_CN"/>
        </w:rPr>
        <w:t xml:space="preserve"> · </w:t>
      </w:r>
      <w:r>
        <w:rPr>
          <w:lang w:val="zh_CN" w:bidi="zh_CN"/>
        </w:rPr>
        <w:t>GEN 25:17</w:t>
      </w:r>
      <w:r>
        <w:rPr>
          <w:lang w:val="zh_CN" w:bidi="zh_CN"/>
        </w:rPr>
        <w:t xml:space="preserve"> · </w:t>
      </w:r>
      <w:r>
        <w:rPr>
          <w:lang w:val="zh_CN" w:bidi="zh_CN"/>
        </w:rPr>
        <w:t>GEN 35:29</w:t>
      </w:r>
      <w:r>
        <w:rPr>
          <w:lang w:val="zh_CN" w:bidi="zh_CN"/>
        </w:rPr>
        <w:t xml:space="preserve"> · </w:t>
      </w:r>
      <w:r>
        <w:rPr>
          <w:lang w:val="zh_CN" w:bidi="zh_CN"/>
        </w:rPr>
        <w:t>GEN 49:33</w:t>
      </w:r>
      <w:r>
        <w:rPr>
          <w:lang w:val="zh_CN" w:bidi="zh_CN"/>
        </w:rPr>
        <w:t xml:space="preserve"> · </w:t>
      </w:r>
      <w:r>
        <w:rPr>
          <w:lang w:val="zh_CN" w:bidi="zh_CN"/>
        </w:rPr>
        <w:t>NUM 17:27</w:t>
      </w:r>
      <w:r>
        <w:rPr>
          <w:lang w:val="zh_CN" w:bidi="zh_CN"/>
        </w:rPr>
        <w:t xml:space="preserve"> · </w:t>
      </w:r>
      <w:r>
        <w:rPr>
          <w:lang w:val="zh_CN" w:bidi="zh_CN"/>
        </w:rPr>
        <w:t>NUM 17:28</w:t>
      </w:r>
      <w:r>
        <w:rPr>
          <w:lang w:val="zh_CN" w:bidi="zh_CN"/>
        </w:rPr>
        <w:t xml:space="preserve"> · </w:t>
      </w:r>
      <w:r>
        <w:rPr>
          <w:lang w:val="zh_CN" w:bidi="zh_CN"/>
        </w:rPr>
        <w:t>NUM 20:3</w:t>
      </w:r>
      <w:r>
        <w:rPr>
          <w:lang w:val="zh_CN" w:bidi="zh_CN"/>
        </w:rPr>
        <w:t xml:space="preserve"> · </w:t>
      </w:r>
      <w:r>
        <w:rPr>
          <w:lang w:val="zh_CN" w:bidi="zh_CN"/>
        </w:rPr>
        <w:t>NUM 20:3</w:t>
      </w:r>
      <w:r>
        <w:rPr>
          <w:lang w:val="zh_CN" w:bidi="zh_CN"/>
        </w:rPr>
        <w:t xml:space="preserve"> · </w:t>
      </w:r>
      <w:r>
        <w:rPr>
          <w:lang w:val="zh_CN" w:bidi="zh_CN"/>
        </w:rPr>
        <w:t>NUM 20:29</w:t>
      </w:r>
      <w:r>
        <w:rPr>
          <w:lang w:val="zh_CN" w:bidi="zh_CN"/>
        </w:rPr>
        <w:t xml:space="preserve"> · </w:t>
      </w:r>
      <w:r>
        <w:rPr>
          <w:lang w:val="zh_CN" w:bidi="zh_CN"/>
        </w:rPr>
        <w:t>JOS 22:20</w:t>
      </w:r>
      <w:r>
        <w:rPr>
          <w:lang w:val="zh_CN" w:bidi="zh_CN"/>
        </w:rPr>
        <w:t xml:space="preserve"> · </w:t>
      </w:r>
      <w:r>
        <w:rPr>
          <w:lang w:val="zh_CN" w:bidi="zh_CN"/>
        </w:rPr>
        <w:t>JOB 3:11</w:t>
      </w:r>
      <w:r>
        <w:rPr>
          <w:lang w:val="zh_CN" w:bidi="zh_CN"/>
        </w:rPr>
        <w:t xml:space="preserve"> · </w:t>
      </w:r>
      <w:r>
        <w:rPr>
          <w:lang w:val="zh_CN" w:bidi="zh_CN"/>
        </w:rPr>
        <w:t>JOB 10:18</w:t>
      </w:r>
      <w:r>
        <w:rPr>
          <w:lang w:val="zh_CN" w:bidi="zh_CN"/>
        </w:rPr>
        <w:t xml:space="preserve"> · </w:t>
      </w:r>
      <w:r>
        <w:rPr>
          <w:lang w:val="zh_CN" w:bidi="zh_CN"/>
        </w:rPr>
        <w:t>JOB 13:19</w:t>
      </w:r>
      <w:r>
        <w:rPr>
          <w:lang w:val="zh_CN" w:bidi="zh_CN"/>
        </w:rPr>
        <w:t xml:space="preserve"> · </w:t>
      </w:r>
      <w:r>
        <w:rPr>
          <w:lang w:val="zh_CN" w:bidi="zh_CN"/>
        </w:rPr>
        <w:t>JOB 14:10</w:t>
      </w:r>
      <w:r>
        <w:rPr>
          <w:lang w:val="zh_CN" w:bidi="zh_CN"/>
        </w:rPr>
        <w:t xml:space="preserve"> · </w:t>
      </w:r>
      <w:r>
        <w:rPr>
          <w:lang w:val="zh_CN" w:bidi="zh_CN"/>
        </w:rPr>
        <w:t>JOB 27:5</w:t>
      </w:r>
      <w:r>
        <w:rPr>
          <w:lang w:val="zh_CN" w:bidi="zh_CN"/>
        </w:rPr>
        <w:t xml:space="preserve"> · </w:t>
      </w:r>
      <w:r>
        <w:rPr>
          <w:lang w:val="zh_CN" w:bidi="zh_CN"/>
        </w:rPr>
        <w:t>JOB 29:18</w:t>
      </w:r>
      <w:r>
        <w:rPr>
          <w:lang w:val="zh_CN" w:bidi="zh_CN"/>
        </w:rPr>
        <w:t xml:space="preserve"> · </w:t>
      </w:r>
      <w:r>
        <w:rPr>
          <w:lang w:val="zh_CN" w:bidi="zh_CN"/>
        </w:rPr>
        <w:t>JOB 34:15</w:t>
      </w:r>
      <w:r>
        <w:rPr>
          <w:lang w:val="zh_CN" w:bidi="zh_CN"/>
        </w:rPr>
        <w:t xml:space="preserve"> · </w:t>
      </w:r>
      <w:r>
        <w:rPr>
          <w:lang w:val="zh_CN" w:bidi="zh_CN"/>
        </w:rPr>
        <w:t>JOB 36:12</w:t>
      </w:r>
      <w:r>
        <w:rPr>
          <w:lang w:val="zh_CN" w:bidi="zh_CN"/>
        </w:rPr>
        <w:t xml:space="preserve"> · </w:t>
      </w:r>
      <w:r>
        <w:rPr>
          <w:lang w:val="zh_CN" w:bidi="zh_CN"/>
        </w:rPr>
        <w:t>PSA 88:16</w:t>
      </w:r>
      <w:r>
        <w:rPr>
          <w:lang w:val="zh_CN" w:bidi="zh_CN"/>
        </w:rPr>
        <w:t xml:space="preserve"> · </w:t>
      </w:r>
      <w:r>
        <w:rPr>
          <w:lang w:val="zh_CN" w:bidi="zh_CN"/>
        </w:rPr>
        <w:t>PSA 104:29</w:t>
      </w:r>
      <w:r>
        <w:rPr>
          <w:lang w:val="zh_CN" w:bidi="zh_CN"/>
        </w:rPr>
        <w:t xml:space="preserve"> · </w:t>
      </w:r>
      <w:r>
        <w:rPr>
          <w:lang w:val="zh_CN" w:bidi="zh_CN"/>
        </w:rPr>
        <w:t>LAM 1:19</w:t>
      </w:r>
      <w:r>
        <w:rPr>
          <w:lang w:val="zh_CN" w:bidi="zh_CN"/>
        </w:rPr>
        <w:t xml:space="preserve"> · </w:t>
      </w:r>
      <w:r>
        <w:rPr>
          <w:lang w:val="zh_CN" w:bidi="zh_CN"/>
        </w:rPr>
        <w:t>ZEC 13:8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גוף</w:t>
      </w:r>
      <w:r>
        <w:rPr>
          <w:lang w:val="zh_CN" w:bidi="zh_CN"/>
        </w:rPr>
      </w:r>
    </w:p>
    <w:p>
      <w:pPr>
        <w:pStyle w:val="Heading1"/>
      </w:pPr>
      <w:r>
        <w:rPr>
          <w:lang w:val="zh_CN" w:bidi="zh_CN"/>
        </w:rPr>
        <w:t>גוף</w:t>
      </w:r>
    </w:p>
    <w:p>
      <w:pPr/>
      <w:r>
        <w:rPr>
          <w:lang w:val="zh_CN" w:bidi="zh_CN"/>
        </w:rPr>
      </w:r>
      <w:r>
        <w:rPr>
          <w:lang w:val="zh_CN" w:bidi="zh_CN"/>
        </w:rPr>
        <w:t>גוף</w:t>
      </w:r>
      <w:r>
        <w:rPr>
          <w:lang w:val="zh_CN" w:bidi="zh_CN"/>
        </w:rPr>
        <w:t xml:space="preserve"> (</w:t>
      </w:r>
      <w:r>
        <w:rPr>
          <w:lang w:val="zh_CN" w:bidi="zh_CN"/>
        </w:rPr>
        <w:t>H1479</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פתח</w:t>
      </w:r>
    </w:p>
    <w:p>
      <w:pPr/>
      <w:r>
        <w:rPr>
          <w:lang w:val="zh_CN" w:bidi="zh_CN"/>
        </w:rPr>
      </w:r>
      <w:r>
        <w:rPr>
          <w:lang w:val="zh_CN" w:bidi="zh_CN"/>
        </w:rPr>
        <w:t>关；关闭；关门上闩</w:t>
      </w:r>
      <w:r>
        <w:rPr>
          <w:lang w:val="zh_CN" w:bidi="zh_CN"/>
        </w:rPr>
        <w:t xml:space="preserve"> </w:t>
      </w:r>
      <w:r>
        <w:rPr>
          <w:lang w:val="zh_CN" w:bidi="zh_CN"/>
        </w:rPr>
        <w:t>＝使役行为，人堵住进入建筑物、建筑或区域的入口、通道或道路，◄用门</w:t>
      </w:r>
    </w:p>
    <w:p>
      <w:pPr/>
      <w:r>
        <w:rPr>
          <w:lang w:val="zh_CN" w:bidi="zh_CN"/>
        </w:rPr>
      </w:r>
      <w:r>
        <w:rPr>
          <w:lang w:val="zh_CN" w:bidi="zh_CN"/>
        </w:rPr>
        <w:t>NEH 7:3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גּוּפָה</w:t>
      </w:r>
      <w:r>
        <w:rPr>
          <w:lang w:val="zh_CN" w:bidi="zh_CN"/>
        </w:rPr>
      </w:r>
    </w:p>
    <w:p>
      <w:pPr>
        <w:pStyle w:val="Heading1"/>
      </w:pPr>
      <w:r>
        <w:rPr>
          <w:lang w:val="zh_CN" w:bidi="zh_CN"/>
        </w:rPr>
        <w:t>גּוּפָה</w:t>
      </w:r>
    </w:p>
    <w:p>
      <w:pPr/>
      <w:r>
        <w:rPr>
          <w:lang w:val="zh_CN" w:bidi="zh_CN"/>
        </w:rPr>
      </w:r>
      <w:r>
        <w:rPr>
          <w:lang w:val="zh_CN" w:bidi="zh_CN"/>
        </w:rPr>
        <w:t>גּוּפָה</w:t>
      </w:r>
      <w:r>
        <w:rPr>
          <w:lang w:val="zh_CN" w:bidi="zh_CN"/>
        </w:rPr>
        <w:t xml:space="preserve"> (</w:t>
      </w:r>
      <w:r>
        <w:rPr>
          <w:lang w:val="zh_CN" w:bidi="zh_CN"/>
        </w:rPr>
        <w:t>H1480</w:t>
      </w:r>
      <w:r>
        <w:rPr>
          <w:lang w:val="zh_CN" w:bidi="zh_CN"/>
        </w:rPr>
        <w:t>)</w:t>
      </w:r>
    </w:p>
    <w:p>
      <w:pPr/>
      <w:r>
        <w:rPr>
          <w:lang w:val="zh_CN" w:bidi="zh_CN"/>
        </w:rPr>
      </w:r>
      <w:r>
        <w:rPr>
          <w:lang w:val="zh_CN" w:bidi="zh_CN"/>
        </w:rPr>
        <w:t xml:space="preserve">noun f · </w:t>
      </w:r>
      <w:r>
        <w:rPr>
          <w:lang w:val="zh_CN" w:bidi="zh_CN"/>
        </w:rPr>
        <w:t>גַּף</w:t>
      </w:r>
    </w:p>
    <w:p>
      <w:pPr/>
      <w:r>
        <w:rPr>
          <w:lang w:val="zh_CN" w:bidi="zh_CN"/>
        </w:rPr>
      </w:r>
    </w:p>
    <w:p>
      <w:pPr/>
      <w:r>
        <w:rPr>
          <w:lang w:val="zh_CN" w:bidi="zh_CN"/>
        </w:rPr>
      </w:r>
      <w:r>
        <w:rPr>
          <w:lang w:val="zh_CN" w:bidi="zh_CN"/>
        </w:rPr>
        <w:t>尸身，尸体</w:t>
      </w:r>
      <w:r>
        <w:rPr>
          <w:lang w:val="zh_CN" w:bidi="zh_CN"/>
        </w:rPr>
        <w:t xml:space="preserve"> </w:t>
      </w:r>
      <w:r>
        <w:rPr>
          <w:lang w:val="zh_CN" w:bidi="zh_CN"/>
        </w:rPr>
        <w:t>＝死人的物理结构，包括骨、肉和器官</w:t>
      </w:r>
    </w:p>
    <w:p>
      <w:pPr/>
      <w:r>
        <w:rPr>
          <w:lang w:val="zh_CN" w:bidi="zh_CN"/>
        </w:rPr>
      </w:r>
      <w:r>
        <w:rPr>
          <w:lang w:val="zh_CN" w:bidi="zh_CN"/>
        </w:rPr>
        <w:t>1CH 10:12</w:t>
      </w:r>
      <w:r>
        <w:rPr>
          <w:lang w:val="zh_CN" w:bidi="zh_CN"/>
        </w:rPr>
        <w:t xml:space="preserve"> · </w:t>
      </w:r>
      <w:r>
        <w:rPr>
          <w:lang w:val="zh_CN" w:bidi="zh_CN"/>
        </w:rPr>
        <w:t>1CH 10:12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גור</w:t>
      </w:r>
      <w:r>
        <w:rPr>
          <w:lang w:val="zh_CN" w:bidi="zh_CN"/>
        </w:rPr>
      </w:r>
    </w:p>
    <w:p>
      <w:pPr>
        <w:pStyle w:val="Heading1"/>
      </w:pPr>
      <w:r>
        <w:rPr>
          <w:lang w:val="zh_CN" w:bidi="zh_CN"/>
        </w:rPr>
        <w:t>גור</w:t>
      </w:r>
    </w:p>
    <w:p>
      <w:pPr/>
      <w:r>
        <w:rPr>
          <w:lang w:val="zh_CN" w:bidi="zh_CN"/>
        </w:rPr>
      </w:r>
      <w:r>
        <w:rPr>
          <w:lang w:val="zh_CN" w:bidi="zh_CN"/>
        </w:rPr>
        <w:t>גור</w:t>
      </w:r>
      <w:r>
        <w:rPr>
          <w:lang w:val="zh_CN" w:bidi="zh_CN"/>
        </w:rPr>
        <w:t xml:space="preserve"> (</w:t>
      </w:r>
      <w:r>
        <w:rPr>
          <w:lang w:val="zh_CN" w:bidi="zh_CN"/>
        </w:rPr>
        <w:t>H1481</w:t>
      </w:r>
      <w:r>
        <w:rPr>
          <w:lang w:val="zh_CN" w:bidi="zh_CN"/>
        </w:rPr>
        <w:t>)</w:t>
      </w:r>
    </w:p>
    <w:p>
      <w:pPr/>
      <w:r>
        <w:rPr>
          <w:lang w:val="zh_CN" w:bidi="zh_CN"/>
        </w:rPr>
      </w:r>
      <w:r>
        <w:rPr>
          <w:lang w:val="zh_CN" w:bidi="zh_CN"/>
        </w:rPr>
        <w:t xml:space="preserve">verb · </w:t>
      </w:r>
      <w:r>
        <w:rPr>
          <w:lang w:val="zh_CN" w:bidi="zh_CN"/>
        </w:rPr>
        <w:t>גֵּר</w:t>
      </w:r>
      <w:r>
        <w:rPr>
          <w:lang w:val="zh_CN" w:bidi="zh_CN"/>
        </w:rPr>
        <w:t xml:space="preserve"> · </w:t>
      </w:r>
      <w:r>
        <w:rPr>
          <w:lang w:val="zh_CN" w:bidi="zh_CN"/>
        </w:rPr>
        <w:t>מָגֹור</w:t>
      </w:r>
      <w:r>
        <w:rPr>
          <w:lang w:val="zh_CN" w:bidi="zh_CN"/>
        </w:rPr>
        <w:t xml:space="preserve"> · </w:t>
      </w:r>
      <w:r>
        <w:rPr>
          <w:lang w:val="zh_CN" w:bidi="zh_CN"/>
        </w:rPr>
        <w:t>מְגוּרָה</w:t>
      </w:r>
      <w:r>
        <w:rPr>
          <w:lang w:val="zh_CN" w:bidi="zh_CN"/>
        </w:rPr>
        <w:t xml:space="preserve"> · </w:t>
      </w:r>
      <w:r>
        <w:rPr>
          <w:lang w:val="zh_CN" w:bidi="zh_CN"/>
        </w:rPr>
        <w:t>מַמְּגוּרָה</w:t>
      </w:r>
      <w:r>
        <w:rPr>
          <w:lang w:val="zh_CN" w:bidi="zh_CN"/>
        </w:rPr>
        <w:t xml:space="preserve"> · </w:t>
      </w:r>
      <w:r>
        <w:rPr>
          <w:lang w:val="zh_CN" w:bidi="zh_CN"/>
        </w:rPr>
        <w:t>גֵּרוּת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hit</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אחר</w:t>
      </w:r>
      <w:r>
        <w:rPr>
          <w:lang w:val="zh_CN" w:bidi="zh_CN"/>
        </w:rPr>
        <w:t xml:space="preserve"> · </w:t>
      </w:r>
      <w:r>
        <w:rPr>
          <w:lang w:val="zh_CN" w:bidi="zh_CN"/>
        </w:rPr>
        <w:t>ישׁב</w:t>
      </w:r>
      <w:r>
        <w:rPr>
          <w:lang w:val="zh_CN" w:bidi="zh_CN"/>
        </w:rPr>
        <w:t xml:space="preserve"> · </w:t>
      </w:r>
      <w:r>
        <w:rPr>
          <w:lang w:val="zh_CN" w:bidi="zh_CN"/>
        </w:rPr>
        <w:t>שׁכן</w:t>
      </w:r>
    </w:p>
    <w:p>
      <w:pPr/>
      <w:r>
        <w:rPr>
          <w:lang w:val="zh_CN" w:bidi="zh_CN"/>
        </w:rPr>
      </w:r>
      <w:r>
        <w:rPr>
          <w:lang w:val="zh_CN" w:bidi="zh_CN"/>
        </w:rPr>
        <w:t>寄居；居留；像异乡人那样生活；住</w:t>
      </w:r>
      <w:r>
        <w:rPr>
          <w:lang w:val="zh_CN" w:bidi="zh_CN"/>
        </w:rPr>
        <w:t xml:space="preserve"> </w:t>
      </w:r>
      <w:r>
        <w:rPr>
          <w:lang w:val="zh_CN" w:bidi="zh_CN"/>
        </w:rPr>
        <w:t>＝状态，人永久或长时期居住在一个不是他们出生地或国籍所属的地方</w:t>
      </w:r>
    </w:p>
    <w:p>
      <w:pPr/>
      <w:r>
        <w:rPr>
          <w:lang w:val="zh_CN" w:bidi="zh_CN"/>
        </w:rPr>
      </w:r>
      <w:r>
        <w:rPr>
          <w:lang w:val="zh_CN" w:bidi="zh_CN"/>
        </w:rPr>
        <w:t>GEN 12:10</w:t>
      </w:r>
      <w:r>
        <w:rPr>
          <w:lang w:val="zh_CN" w:bidi="zh_CN"/>
        </w:rPr>
        <w:t xml:space="preserve"> · </w:t>
      </w:r>
      <w:r>
        <w:rPr>
          <w:lang w:val="zh_CN" w:bidi="zh_CN"/>
        </w:rPr>
        <w:t>GEN 19:9</w:t>
      </w:r>
      <w:r>
        <w:rPr>
          <w:lang w:val="zh_CN" w:bidi="zh_CN"/>
        </w:rPr>
        <w:t xml:space="preserve"> · </w:t>
      </w:r>
      <w:r>
        <w:rPr>
          <w:lang w:val="zh_CN" w:bidi="zh_CN"/>
        </w:rPr>
        <w:t>GEN 20:1</w:t>
      </w:r>
      <w:r>
        <w:rPr>
          <w:lang w:val="zh_CN" w:bidi="zh_CN"/>
        </w:rPr>
        <w:t xml:space="preserve"> · </w:t>
      </w:r>
      <w:r>
        <w:rPr>
          <w:lang w:val="zh_CN" w:bidi="zh_CN"/>
        </w:rPr>
        <w:t>GEN 21:23</w:t>
      </w:r>
      <w:r>
        <w:rPr>
          <w:lang w:val="zh_CN" w:bidi="zh_CN"/>
        </w:rPr>
        <w:t xml:space="preserve"> · </w:t>
      </w:r>
      <w:r>
        <w:rPr>
          <w:lang w:val="zh_CN" w:bidi="zh_CN"/>
        </w:rPr>
        <w:t>GEN 21:34</w:t>
      </w:r>
      <w:r>
        <w:rPr>
          <w:lang w:val="zh_CN" w:bidi="zh_CN"/>
        </w:rPr>
        <w:t xml:space="preserve"> · </w:t>
      </w:r>
      <w:r>
        <w:rPr>
          <w:lang w:val="zh_CN" w:bidi="zh_CN"/>
        </w:rPr>
        <w:t>GEN 26:3</w:t>
      </w:r>
      <w:r>
        <w:rPr>
          <w:lang w:val="zh_CN" w:bidi="zh_CN"/>
        </w:rPr>
        <w:t xml:space="preserve"> · </w:t>
      </w:r>
      <w:r>
        <w:rPr>
          <w:lang w:val="zh_CN" w:bidi="zh_CN"/>
        </w:rPr>
        <w:t>GEN 32:5</w:t>
      </w:r>
      <w:r>
        <w:rPr>
          <w:lang w:val="zh_CN" w:bidi="zh_CN"/>
        </w:rPr>
        <w:t xml:space="preserve"> · </w:t>
      </w:r>
      <w:r>
        <w:rPr>
          <w:lang w:val="zh_CN" w:bidi="zh_CN"/>
        </w:rPr>
        <w:t>GEN 35:27</w:t>
      </w:r>
      <w:r>
        <w:rPr>
          <w:lang w:val="zh_CN" w:bidi="zh_CN"/>
        </w:rPr>
        <w:t xml:space="preserve"> · </w:t>
      </w:r>
      <w:r>
        <w:rPr>
          <w:lang w:val="zh_CN" w:bidi="zh_CN"/>
        </w:rPr>
        <w:t>GEN 47:4</w:t>
      </w:r>
      <w:r>
        <w:rPr>
          <w:lang w:val="zh_CN" w:bidi="zh_CN"/>
        </w:rPr>
        <w:t xml:space="preserve"> · </w:t>
      </w:r>
      <w:r>
        <w:rPr>
          <w:lang w:val="zh_CN" w:bidi="zh_CN"/>
        </w:rPr>
        <w:t>EXO 3:22</w:t>
      </w:r>
      <w:r>
        <w:rPr>
          <w:lang w:val="zh_CN" w:bidi="zh_CN"/>
        </w:rPr>
        <w:t xml:space="preserve"> · </w:t>
      </w:r>
      <w:r>
        <w:rPr>
          <w:lang w:val="zh_CN" w:bidi="zh_CN"/>
        </w:rPr>
        <w:t>EXO 6:4</w:t>
      </w:r>
      <w:r>
        <w:rPr>
          <w:lang w:val="zh_CN" w:bidi="zh_CN"/>
        </w:rPr>
        <w:t xml:space="preserve"> · </w:t>
      </w:r>
      <w:r>
        <w:rPr>
          <w:lang w:val="zh_CN" w:bidi="zh_CN"/>
        </w:rPr>
        <w:t>EXO 12:48</w:t>
      </w:r>
      <w:r>
        <w:rPr>
          <w:lang w:val="zh_CN" w:bidi="zh_CN"/>
        </w:rPr>
        <w:t xml:space="preserve"> · </w:t>
      </w:r>
      <w:r>
        <w:rPr>
          <w:lang w:val="zh_CN" w:bidi="zh_CN"/>
        </w:rPr>
        <w:t>EXO 12:49</w:t>
      </w:r>
      <w:r>
        <w:rPr>
          <w:lang w:val="zh_CN" w:bidi="zh_CN"/>
        </w:rPr>
        <w:t xml:space="preserve"> · </w:t>
      </w:r>
      <w:r>
        <w:rPr>
          <w:lang w:val="zh_CN" w:bidi="zh_CN"/>
        </w:rPr>
        <w:t>LEV 16:29</w:t>
      </w:r>
      <w:r>
        <w:rPr>
          <w:lang w:val="zh_CN" w:bidi="zh_CN"/>
        </w:rPr>
        <w:t xml:space="preserve"> · </w:t>
      </w:r>
      <w:r>
        <w:rPr>
          <w:lang w:val="zh_CN" w:bidi="zh_CN"/>
        </w:rPr>
        <w:t>LEV 17:8</w:t>
      </w:r>
      <w:r>
        <w:rPr>
          <w:lang w:val="zh_CN" w:bidi="zh_CN"/>
        </w:rPr>
        <w:t xml:space="preserve"> · </w:t>
      </w:r>
      <w:r>
        <w:rPr>
          <w:lang w:val="zh_CN" w:bidi="zh_CN"/>
        </w:rPr>
        <w:t>LEV 17:10</w:t>
      </w:r>
      <w:r>
        <w:rPr>
          <w:lang w:val="zh_CN" w:bidi="zh_CN"/>
        </w:rPr>
        <w:t xml:space="preserve"> · </w:t>
      </w:r>
      <w:r>
        <w:rPr>
          <w:lang w:val="zh_CN" w:bidi="zh_CN"/>
        </w:rPr>
        <w:t>LEV 17:12</w:t>
      </w:r>
      <w:r>
        <w:rPr>
          <w:lang w:val="zh_CN" w:bidi="zh_CN"/>
        </w:rPr>
        <w:t xml:space="preserve"> · </w:t>
      </w:r>
      <w:r>
        <w:rPr>
          <w:lang w:val="zh_CN" w:bidi="zh_CN"/>
        </w:rPr>
        <w:t>LEV 17:13</w:t>
      </w:r>
      <w:r>
        <w:rPr>
          <w:lang w:val="zh_CN" w:bidi="zh_CN"/>
        </w:rPr>
        <w:t xml:space="preserve"> · </w:t>
      </w:r>
      <w:r>
        <w:rPr>
          <w:lang w:val="zh_CN" w:bidi="zh_CN"/>
        </w:rPr>
        <w:t>LEV 18:26</w:t>
      </w:r>
      <w:r>
        <w:rPr>
          <w:lang w:val="zh_CN" w:bidi="zh_CN"/>
        </w:rPr>
        <w:t xml:space="preserve"> · </w:t>
      </w:r>
      <w:r>
        <w:rPr>
          <w:lang w:val="zh_CN" w:bidi="zh_CN"/>
        </w:rPr>
        <w:t>LEV 19:33</w:t>
      </w:r>
      <w:r>
        <w:rPr>
          <w:lang w:val="zh_CN" w:bidi="zh_CN"/>
        </w:rPr>
        <w:t xml:space="preserve"> · </w:t>
      </w:r>
      <w:r>
        <w:rPr>
          <w:lang w:val="zh_CN" w:bidi="zh_CN"/>
        </w:rPr>
        <w:t>LEV 19:34</w:t>
      </w:r>
      <w:r>
        <w:rPr>
          <w:lang w:val="zh_CN" w:bidi="zh_CN"/>
        </w:rPr>
        <w:t xml:space="preserve"> · </w:t>
      </w:r>
      <w:r>
        <w:rPr>
          <w:lang w:val="zh_CN" w:bidi="zh_CN"/>
        </w:rPr>
        <w:t>LEV 20:2</w:t>
      </w:r>
      <w:r>
        <w:rPr>
          <w:lang w:val="zh_CN" w:bidi="zh_CN"/>
        </w:rPr>
        <w:t xml:space="preserve"> · </w:t>
      </w:r>
      <w:r>
        <w:rPr>
          <w:lang w:val="zh_CN" w:bidi="zh_CN"/>
        </w:rPr>
        <w:t>LEV 25:6</w:t>
      </w:r>
      <w:r>
        <w:rPr>
          <w:lang w:val="zh_CN" w:bidi="zh_CN"/>
        </w:rPr>
        <w:t xml:space="preserve"> · </w:t>
      </w:r>
      <w:r>
        <w:rPr>
          <w:lang w:val="zh_CN" w:bidi="zh_CN"/>
        </w:rPr>
        <w:t>LEV 25:45</w:t>
      </w:r>
      <w:r>
        <w:rPr>
          <w:lang w:val="zh_CN" w:bidi="zh_CN"/>
        </w:rPr>
        <w:t xml:space="preserve"> · </w:t>
      </w:r>
      <w:r>
        <w:rPr>
          <w:lang w:val="zh_CN" w:bidi="zh_CN"/>
        </w:rPr>
        <w:t>NUM 9:14</w:t>
      </w:r>
      <w:r>
        <w:rPr>
          <w:lang w:val="zh_CN" w:bidi="zh_CN"/>
        </w:rPr>
        <w:t xml:space="preserve"> · </w:t>
      </w:r>
      <w:r>
        <w:rPr>
          <w:lang w:val="zh_CN" w:bidi="zh_CN"/>
        </w:rPr>
        <w:t>NUM 15:14</w:t>
      </w:r>
      <w:r>
        <w:rPr>
          <w:lang w:val="zh_CN" w:bidi="zh_CN"/>
        </w:rPr>
        <w:t xml:space="preserve"> · </w:t>
      </w:r>
      <w:r>
        <w:rPr>
          <w:lang w:val="zh_CN" w:bidi="zh_CN"/>
        </w:rPr>
        <w:t>NUM 15:15</w:t>
      </w:r>
      <w:r>
        <w:rPr>
          <w:lang w:val="zh_CN" w:bidi="zh_CN"/>
        </w:rPr>
        <w:t xml:space="preserve"> · </w:t>
      </w:r>
      <w:r>
        <w:rPr>
          <w:lang w:val="zh_CN" w:bidi="zh_CN"/>
        </w:rPr>
        <w:t>NUM 15:16</w:t>
      </w:r>
      <w:r>
        <w:rPr>
          <w:lang w:val="zh_CN" w:bidi="zh_CN"/>
        </w:rPr>
        <w:t xml:space="preserve"> · </w:t>
      </w:r>
      <w:r>
        <w:rPr>
          <w:lang w:val="zh_CN" w:bidi="zh_CN"/>
        </w:rPr>
        <w:t>NUM 15:26</w:t>
      </w:r>
      <w:r>
        <w:rPr>
          <w:lang w:val="zh_CN" w:bidi="zh_CN"/>
        </w:rPr>
        <w:t xml:space="preserve"> · </w:t>
      </w:r>
      <w:r>
        <w:rPr>
          <w:lang w:val="zh_CN" w:bidi="zh_CN"/>
        </w:rPr>
        <w:t>NUM 15:29</w:t>
      </w:r>
      <w:r>
        <w:rPr>
          <w:lang w:val="zh_CN" w:bidi="zh_CN"/>
        </w:rPr>
        <w:t xml:space="preserve"> · </w:t>
      </w:r>
      <w:r>
        <w:rPr>
          <w:lang w:val="zh_CN" w:bidi="zh_CN"/>
        </w:rPr>
        <w:t>NUM 19:10</w:t>
      </w:r>
      <w:r>
        <w:rPr>
          <w:lang w:val="zh_CN" w:bidi="zh_CN"/>
        </w:rPr>
        <w:t xml:space="preserve"> · </w:t>
      </w:r>
      <w:r>
        <w:rPr>
          <w:lang w:val="zh_CN" w:bidi="zh_CN"/>
        </w:rPr>
        <w:t>DEU 18:6</w:t>
      </w:r>
      <w:r>
        <w:rPr>
          <w:lang w:val="zh_CN" w:bidi="zh_CN"/>
        </w:rPr>
        <w:t xml:space="preserve"> · </w:t>
      </w:r>
      <w:r>
        <w:rPr>
          <w:lang w:val="zh_CN" w:bidi="zh_CN"/>
        </w:rPr>
        <w:t>DEU 26:5</w:t>
      </w:r>
      <w:r>
        <w:rPr>
          <w:lang w:val="zh_CN" w:bidi="zh_CN"/>
        </w:rPr>
        <w:t xml:space="preserve"> · </w:t>
      </w:r>
      <w:r>
        <w:rPr>
          <w:lang w:val="zh_CN" w:bidi="zh_CN"/>
        </w:rPr>
        <w:t>JOS 20:9</w:t>
      </w:r>
      <w:r>
        <w:rPr>
          <w:lang w:val="zh_CN" w:bidi="zh_CN"/>
        </w:rPr>
        <w:t xml:space="preserve"> · </w:t>
      </w:r>
      <w:r>
        <w:rPr>
          <w:lang w:val="zh_CN" w:bidi="zh_CN"/>
        </w:rPr>
        <w:t>JDG 5:17</w:t>
      </w:r>
      <w:r>
        <w:rPr>
          <w:lang w:val="zh_CN" w:bidi="zh_CN"/>
        </w:rPr>
        <w:t xml:space="preserve"> · </w:t>
      </w:r>
      <w:r>
        <w:rPr>
          <w:lang w:val="zh_CN" w:bidi="zh_CN"/>
        </w:rPr>
        <w:t>JDG 17:7</w:t>
      </w:r>
      <w:r>
        <w:rPr>
          <w:lang w:val="zh_CN" w:bidi="zh_CN"/>
        </w:rPr>
        <w:t xml:space="preserve"> · </w:t>
      </w:r>
      <w:r>
        <w:rPr>
          <w:lang w:val="zh_CN" w:bidi="zh_CN"/>
        </w:rPr>
        <w:t>JDG 17:8</w:t>
      </w:r>
      <w:r>
        <w:rPr>
          <w:lang w:val="zh_CN" w:bidi="zh_CN"/>
        </w:rPr>
        <w:t xml:space="preserve"> · </w:t>
      </w:r>
      <w:r>
        <w:rPr>
          <w:lang w:val="zh_CN" w:bidi="zh_CN"/>
        </w:rPr>
        <w:t>JDG 17:9</w:t>
      </w:r>
      <w:r>
        <w:rPr>
          <w:lang w:val="zh_CN" w:bidi="zh_CN"/>
        </w:rPr>
        <w:t xml:space="preserve"> · </w:t>
      </w:r>
      <w:r>
        <w:rPr>
          <w:lang w:val="zh_CN" w:bidi="zh_CN"/>
        </w:rPr>
        <w:t>JDG 19:1</w:t>
      </w:r>
      <w:r>
        <w:rPr>
          <w:lang w:val="zh_CN" w:bidi="zh_CN"/>
        </w:rPr>
        <w:t xml:space="preserve"> · </w:t>
      </w:r>
      <w:r>
        <w:rPr>
          <w:lang w:val="zh_CN" w:bidi="zh_CN"/>
        </w:rPr>
        <w:t>JDG 19:16</w:t>
      </w:r>
      <w:r>
        <w:rPr>
          <w:lang w:val="zh_CN" w:bidi="zh_CN"/>
        </w:rPr>
        <w:t xml:space="preserve"> · </w:t>
      </w:r>
      <w:r>
        <w:rPr>
          <w:lang w:val="zh_CN" w:bidi="zh_CN"/>
        </w:rPr>
        <w:t>RUT 1:1</w:t>
      </w:r>
      <w:r>
        <w:rPr>
          <w:lang w:val="zh_CN" w:bidi="zh_CN"/>
        </w:rPr>
        <w:t xml:space="preserve"> · </w:t>
      </w:r>
      <w:r>
        <w:rPr>
          <w:lang w:val="zh_CN" w:bidi="zh_CN"/>
        </w:rPr>
        <w:t>2SA 4:3</w:t>
      </w:r>
      <w:r>
        <w:rPr>
          <w:lang w:val="zh_CN" w:bidi="zh_CN"/>
        </w:rPr>
        <w:t xml:space="preserve"> · </w:t>
      </w:r>
      <w:r>
        <w:rPr>
          <w:lang w:val="zh_CN" w:bidi="zh_CN"/>
        </w:rPr>
        <w:t>1KI 17:20</w:t>
      </w:r>
      <w:r>
        <w:rPr>
          <w:lang w:val="zh_CN" w:bidi="zh_CN"/>
        </w:rPr>
        <w:t xml:space="preserve"> · </w:t>
      </w:r>
      <w:r>
        <w:rPr>
          <w:lang w:val="zh_CN" w:bidi="zh_CN"/>
        </w:rPr>
        <w:t>2KI 8:1</w:t>
      </w:r>
      <w:r>
        <w:rPr>
          <w:lang w:val="zh_CN" w:bidi="zh_CN"/>
        </w:rPr>
        <w:t xml:space="preserve"> · </w:t>
      </w:r>
      <w:r>
        <w:rPr>
          <w:lang w:val="zh_CN" w:bidi="zh_CN"/>
        </w:rPr>
        <w:t>2KI 8:1</w:t>
      </w:r>
      <w:r>
        <w:rPr>
          <w:lang w:val="zh_CN" w:bidi="zh_CN"/>
        </w:rPr>
        <w:t xml:space="preserve"> · </w:t>
      </w:r>
      <w:r>
        <w:rPr>
          <w:lang w:val="zh_CN" w:bidi="zh_CN"/>
        </w:rPr>
        <w:t>2KI 8:2</w:t>
      </w:r>
      <w:r>
        <w:rPr>
          <w:lang w:val="zh_CN" w:bidi="zh_CN"/>
        </w:rPr>
        <w:t xml:space="preserve"> · </w:t>
      </w:r>
      <w:r>
        <w:rPr>
          <w:lang w:val="zh_CN" w:bidi="zh_CN"/>
        </w:rPr>
        <w:t>1CH 16:19</w:t>
      </w:r>
      <w:r>
        <w:rPr>
          <w:lang w:val="zh_CN" w:bidi="zh_CN"/>
        </w:rPr>
        <w:t xml:space="preserve"> · </w:t>
      </w:r>
      <w:r>
        <w:rPr>
          <w:lang w:val="zh_CN" w:bidi="zh_CN"/>
        </w:rPr>
        <w:t>2CH 15:9</w:t>
      </w:r>
      <w:r>
        <w:rPr>
          <w:lang w:val="zh_CN" w:bidi="zh_CN"/>
        </w:rPr>
        <w:t xml:space="preserve"> · </w:t>
      </w:r>
      <w:r>
        <w:rPr>
          <w:lang w:val="zh_CN" w:bidi="zh_CN"/>
        </w:rPr>
        <w:t>EZR 1:4</w:t>
      </w:r>
      <w:r>
        <w:rPr>
          <w:lang w:val="zh_CN" w:bidi="zh_CN"/>
        </w:rPr>
        <w:t xml:space="preserve"> · </w:t>
      </w:r>
      <w:r>
        <w:rPr>
          <w:lang w:val="zh_CN" w:bidi="zh_CN"/>
        </w:rPr>
        <w:t>JOB 19:15</w:t>
      </w:r>
      <w:r>
        <w:rPr>
          <w:lang w:val="zh_CN" w:bidi="zh_CN"/>
        </w:rPr>
        <w:t xml:space="preserve"> · </w:t>
      </w:r>
      <w:r>
        <w:rPr>
          <w:lang w:val="zh_CN" w:bidi="zh_CN"/>
        </w:rPr>
        <w:t>JOB 28:4</w:t>
      </w:r>
      <w:r>
        <w:rPr>
          <w:lang w:val="zh_CN" w:bidi="zh_CN"/>
        </w:rPr>
        <w:t xml:space="preserve"> · </w:t>
      </w:r>
      <w:r>
        <w:rPr>
          <w:lang w:val="zh_CN" w:bidi="zh_CN"/>
        </w:rPr>
        <w:t>PSA 5:5</w:t>
      </w:r>
      <w:r>
        <w:rPr>
          <w:lang w:val="zh_CN" w:bidi="zh_CN"/>
        </w:rPr>
        <w:t xml:space="preserve"> · </w:t>
      </w:r>
      <w:r>
        <w:rPr>
          <w:lang w:val="zh_CN" w:bidi="zh_CN"/>
        </w:rPr>
        <w:t>PSA 15:1</w:t>
      </w:r>
      <w:r>
        <w:rPr>
          <w:lang w:val="zh_CN" w:bidi="zh_CN"/>
        </w:rPr>
        <w:t xml:space="preserve"> · </w:t>
      </w:r>
      <w:r>
        <w:rPr>
          <w:lang w:val="zh_CN" w:bidi="zh_CN"/>
        </w:rPr>
        <w:t>PSA 61:5</w:t>
      </w:r>
      <w:r>
        <w:rPr>
          <w:lang w:val="zh_CN" w:bidi="zh_CN"/>
        </w:rPr>
        <w:t xml:space="preserve"> · </w:t>
      </w:r>
      <w:r>
        <w:rPr>
          <w:lang w:val="zh_CN" w:bidi="zh_CN"/>
        </w:rPr>
        <w:t>PSA 105:12</w:t>
      </w:r>
      <w:r>
        <w:rPr>
          <w:lang w:val="zh_CN" w:bidi="zh_CN"/>
        </w:rPr>
        <w:t xml:space="preserve"> · </w:t>
      </w:r>
      <w:r>
        <w:rPr>
          <w:lang w:val="zh_CN" w:bidi="zh_CN"/>
        </w:rPr>
        <w:t>PSA 105:23</w:t>
      </w:r>
      <w:r>
        <w:rPr>
          <w:lang w:val="zh_CN" w:bidi="zh_CN"/>
        </w:rPr>
        <w:t xml:space="preserve"> · </w:t>
      </w:r>
      <w:r>
        <w:rPr>
          <w:lang w:val="zh_CN" w:bidi="zh_CN"/>
        </w:rPr>
        <w:t>PSA 120:5</w:t>
      </w:r>
      <w:r>
        <w:rPr>
          <w:lang w:val="zh_CN" w:bidi="zh_CN"/>
        </w:rPr>
        <w:t xml:space="preserve"> · </w:t>
      </w:r>
      <w:r>
        <w:rPr>
          <w:lang w:val="zh_CN" w:bidi="zh_CN"/>
        </w:rPr>
        <w:t>ISA 5:17</w:t>
      </w:r>
      <w:r>
        <w:rPr>
          <w:lang w:val="zh_CN" w:bidi="zh_CN"/>
        </w:rPr>
        <w:t xml:space="preserve"> · </w:t>
      </w:r>
      <w:r>
        <w:rPr>
          <w:lang w:val="zh_CN" w:bidi="zh_CN"/>
        </w:rPr>
        <w:t>ISA 11:6</w:t>
      </w:r>
      <w:r>
        <w:rPr>
          <w:lang w:val="zh_CN" w:bidi="zh_CN"/>
        </w:rPr>
        <w:t xml:space="preserve"> · </w:t>
      </w:r>
      <w:r>
        <w:rPr>
          <w:lang w:val="zh_CN" w:bidi="zh_CN"/>
        </w:rPr>
        <w:t>ISA 16:4</w:t>
      </w:r>
      <w:r>
        <w:rPr>
          <w:lang w:val="zh_CN" w:bidi="zh_CN"/>
        </w:rPr>
        <w:t xml:space="preserve"> · </w:t>
      </w:r>
      <w:r>
        <w:rPr>
          <w:lang w:val="zh_CN" w:bidi="zh_CN"/>
        </w:rPr>
        <w:t>ISA 23:7</w:t>
      </w:r>
      <w:r>
        <w:rPr>
          <w:lang w:val="zh_CN" w:bidi="zh_CN"/>
        </w:rPr>
        <w:t xml:space="preserve"> · </w:t>
      </w:r>
      <w:r>
        <w:rPr>
          <w:lang w:val="zh_CN" w:bidi="zh_CN"/>
        </w:rPr>
        <w:t>ISA 33:14</w:t>
      </w:r>
      <w:r>
        <w:rPr>
          <w:lang w:val="zh_CN" w:bidi="zh_CN"/>
        </w:rPr>
        <w:t xml:space="preserve"> · </w:t>
      </w:r>
      <w:r>
        <w:rPr>
          <w:lang w:val="zh_CN" w:bidi="zh_CN"/>
        </w:rPr>
        <w:t>ISA 33:14</w:t>
      </w:r>
      <w:r>
        <w:rPr>
          <w:lang w:val="zh_CN" w:bidi="zh_CN"/>
        </w:rPr>
        <w:t xml:space="preserve"> · </w:t>
      </w:r>
      <w:r>
        <w:rPr>
          <w:lang w:val="zh_CN" w:bidi="zh_CN"/>
        </w:rPr>
        <w:t>ISA 52:4</w:t>
      </w:r>
      <w:r>
        <w:rPr>
          <w:lang w:val="zh_CN" w:bidi="zh_CN"/>
        </w:rPr>
        <w:t xml:space="preserve"> · </w:t>
      </w:r>
      <w:r>
        <w:rPr>
          <w:lang w:val="zh_CN" w:bidi="zh_CN"/>
        </w:rPr>
        <w:t>JER 30:23</w:t>
      </w:r>
      <w:r>
        <w:rPr>
          <w:lang w:val="zh_CN" w:bidi="zh_CN"/>
        </w:rPr>
        <w:t xml:space="preserve"> · </w:t>
      </w:r>
      <w:r>
        <w:rPr>
          <w:lang w:val="zh_CN" w:bidi="zh_CN"/>
        </w:rPr>
        <w:t>JER 35:7</w:t>
      </w:r>
      <w:r>
        <w:rPr>
          <w:lang w:val="zh_CN" w:bidi="zh_CN"/>
        </w:rPr>
        <w:t xml:space="preserve"> · </w:t>
      </w:r>
      <w:r>
        <w:rPr>
          <w:lang w:val="zh_CN" w:bidi="zh_CN"/>
        </w:rPr>
        <w:t>JER 42:15</w:t>
      </w:r>
      <w:r>
        <w:rPr>
          <w:lang w:val="zh_CN" w:bidi="zh_CN"/>
        </w:rPr>
        <w:t xml:space="preserve"> · </w:t>
      </w:r>
      <w:r>
        <w:rPr>
          <w:lang w:val="zh_CN" w:bidi="zh_CN"/>
        </w:rPr>
        <w:t>JER 42:17</w:t>
      </w:r>
      <w:r>
        <w:rPr>
          <w:lang w:val="zh_CN" w:bidi="zh_CN"/>
        </w:rPr>
        <w:t xml:space="preserve"> · </w:t>
      </w:r>
      <w:r>
        <w:rPr>
          <w:lang w:val="zh_CN" w:bidi="zh_CN"/>
        </w:rPr>
        <w:t>JER 42:22</w:t>
      </w:r>
      <w:r>
        <w:rPr>
          <w:lang w:val="zh_CN" w:bidi="zh_CN"/>
        </w:rPr>
        <w:t xml:space="preserve"> · </w:t>
      </w:r>
      <w:r>
        <w:rPr>
          <w:lang w:val="zh_CN" w:bidi="zh_CN"/>
        </w:rPr>
        <w:t>JER 43:2</w:t>
      </w:r>
      <w:r>
        <w:rPr>
          <w:lang w:val="zh_CN" w:bidi="zh_CN"/>
        </w:rPr>
        <w:t xml:space="preserve"> · </w:t>
      </w:r>
      <w:r>
        <w:rPr>
          <w:lang w:val="zh_CN" w:bidi="zh_CN"/>
        </w:rPr>
        <w:t>JER 43:5</w:t>
      </w:r>
      <w:r>
        <w:rPr>
          <w:lang w:val="zh_CN" w:bidi="zh_CN"/>
        </w:rPr>
        <w:t xml:space="preserve"> · </w:t>
      </w:r>
      <w:r>
        <w:rPr>
          <w:lang w:val="zh_CN" w:bidi="zh_CN"/>
        </w:rPr>
        <w:t>JER 44:8</w:t>
      </w:r>
      <w:r>
        <w:rPr>
          <w:lang w:val="zh_CN" w:bidi="zh_CN"/>
        </w:rPr>
        <w:t xml:space="preserve"> · </w:t>
      </w:r>
      <w:r>
        <w:rPr>
          <w:lang w:val="zh_CN" w:bidi="zh_CN"/>
        </w:rPr>
        <w:t>JER 44:12</w:t>
      </w:r>
      <w:r>
        <w:rPr>
          <w:lang w:val="zh_CN" w:bidi="zh_CN"/>
        </w:rPr>
        <w:t xml:space="preserve"> · </w:t>
      </w:r>
      <w:r>
        <w:rPr>
          <w:lang w:val="zh_CN" w:bidi="zh_CN"/>
        </w:rPr>
        <w:t>JER 44:14</w:t>
      </w:r>
      <w:r>
        <w:rPr>
          <w:lang w:val="zh_CN" w:bidi="zh_CN"/>
        </w:rPr>
        <w:t xml:space="preserve"> · </w:t>
      </w:r>
      <w:r>
        <w:rPr>
          <w:lang w:val="zh_CN" w:bidi="zh_CN"/>
        </w:rPr>
        <w:t>JER 44:28</w:t>
      </w:r>
      <w:r>
        <w:rPr>
          <w:lang w:val="zh_CN" w:bidi="zh_CN"/>
        </w:rPr>
        <w:t xml:space="preserve"> · </w:t>
      </w:r>
      <w:r>
        <w:rPr>
          <w:lang w:val="zh_CN" w:bidi="zh_CN"/>
        </w:rPr>
        <w:t>JER 49:18</w:t>
      </w:r>
      <w:r>
        <w:rPr>
          <w:lang w:val="zh_CN" w:bidi="zh_CN"/>
        </w:rPr>
        <w:t xml:space="preserve"> · </w:t>
      </w:r>
      <w:r>
        <w:rPr>
          <w:lang w:val="zh_CN" w:bidi="zh_CN"/>
        </w:rPr>
        <w:t>JER 49:33</w:t>
      </w:r>
      <w:r>
        <w:rPr>
          <w:lang w:val="zh_CN" w:bidi="zh_CN"/>
        </w:rPr>
        <w:t xml:space="preserve"> · </w:t>
      </w:r>
      <w:r>
        <w:rPr>
          <w:lang w:val="zh_CN" w:bidi="zh_CN"/>
        </w:rPr>
        <w:t>JER 50:40</w:t>
      </w:r>
      <w:r>
        <w:rPr>
          <w:lang w:val="zh_CN" w:bidi="zh_CN"/>
        </w:rPr>
        <w:t xml:space="preserve"> · </w:t>
      </w:r>
      <w:r>
        <w:rPr>
          <w:lang w:val="zh_CN" w:bidi="zh_CN"/>
        </w:rPr>
        <w:t>LAM 4:15</w:t>
      </w:r>
      <w:r>
        <w:rPr>
          <w:lang w:val="zh_CN" w:bidi="zh_CN"/>
        </w:rPr>
        <w:t xml:space="preserve"> · </w:t>
      </w:r>
      <w:r>
        <w:rPr>
          <w:lang w:val="zh_CN" w:bidi="zh_CN"/>
        </w:rPr>
        <w:t>EZK 14:7</w:t>
      </w:r>
      <w:r>
        <w:rPr>
          <w:lang w:val="zh_CN" w:bidi="zh_CN"/>
        </w:rPr>
        <w:t xml:space="preserve"> · </w:t>
      </w:r>
      <w:r>
        <w:rPr>
          <w:lang w:val="zh_CN" w:bidi="zh_CN"/>
        </w:rPr>
        <w:t>EZK 47:22</w:t>
      </w:r>
      <w:r>
        <w:rPr>
          <w:lang w:val="zh_CN" w:bidi="zh_CN"/>
        </w:rPr>
        <w:t xml:space="preserve"> · </w:t>
      </w:r>
      <w:r>
        <w:rPr>
          <w:lang w:val="zh_CN" w:bidi="zh_CN"/>
        </w:rPr>
        <w:t>EZK 47:23</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חשׁב</w:t>
      </w:r>
    </w:p>
    <w:p>
      <w:pPr/>
      <w:r>
        <w:rPr>
          <w:lang w:val="zh_CN" w:bidi="zh_CN"/>
        </w:rPr>
      </w:r>
      <w:r>
        <w:rPr>
          <w:lang w:val="zh_CN" w:bidi="zh_CN"/>
        </w:rPr>
        <w:t>窥探；图谋；密谋</w:t>
      </w:r>
      <w:r>
        <w:rPr>
          <w:lang w:val="zh_CN" w:bidi="zh_CN"/>
        </w:rPr>
        <w:t xml:space="preserve"> </w:t>
      </w:r>
      <w:r>
        <w:rPr>
          <w:lang w:val="zh_CN" w:bidi="zh_CN"/>
        </w:rPr>
        <w:t>＝过程，人计划向他人发动侵略或战争</w:t>
      </w:r>
    </w:p>
    <w:p>
      <w:pPr/>
      <w:r>
        <w:rPr>
          <w:lang w:val="zh_CN" w:bidi="zh_CN"/>
        </w:rPr>
      </w:r>
      <w:r>
        <w:rPr>
          <w:lang w:val="zh_CN" w:bidi="zh_CN"/>
        </w:rPr>
        <w:t>PSA 56:7</w:t>
      </w:r>
      <w:r>
        <w:rPr>
          <w:lang w:val="zh_CN" w:bidi="zh_CN"/>
        </w:rPr>
        <w:t xml:space="preserve"> · </w:t>
      </w:r>
      <w:r>
        <w:rPr>
          <w:lang w:val="zh_CN" w:bidi="zh_CN"/>
        </w:rPr>
        <w:t>PSA 59:4</w:t>
      </w:r>
      <w:r>
        <w:rPr>
          <w:lang w:val="zh_CN" w:bidi="zh_CN"/>
        </w:rPr>
        <w:t xml:space="preserve"> · </w:t>
      </w:r>
      <w:r>
        <w:rPr>
          <w:lang w:val="zh_CN" w:bidi="zh_CN"/>
        </w:rPr>
        <w:t>PSA 140:3</w:t>
      </w:r>
      <w:r>
        <w:rPr>
          <w:lang w:val="zh_CN" w:bidi="zh_CN"/>
        </w:rPr>
        <w:t xml:space="preserve"> · </w:t>
      </w:r>
      <w:r>
        <w:rPr>
          <w:lang w:val="zh_CN" w:bidi="zh_CN"/>
        </w:rPr>
        <w:t>ISA 54:15</w:t>
      </w:r>
      <w:r>
        <w:rPr>
          <w:lang w:val="zh_CN" w:bidi="zh_CN"/>
        </w:rPr>
        <w:t xml:space="preserve"> · </w:t>
      </w:r>
      <w:r>
        <w:rPr>
          <w:lang w:val="zh_CN" w:bidi="zh_CN"/>
        </w:rPr>
        <w:t>ISA 54:15</w:t>
      </w:r>
      <w:r>
        <w:rPr>
          <w:lang w:val="zh_CN" w:bidi="zh_CN"/>
        </w:rPr>
        <w:t xml:space="preserve"> · </w:t>
      </w:r>
      <w:r>
        <w:rPr>
          <w:lang w:val="zh_CN" w:bidi="zh_CN"/>
        </w:rPr>
        <w:t>ISA 54:15</w:t>
      </w:r>
    </w:p>
    <w:p>
      <w:pPr/>
      <w:r>
        <w:rPr>
          <w:lang w:val="zh_CN" w:bidi="zh_CN"/>
        </w:rPr>
      </w:r>
      <w:r>
        <w:rPr>
          <w:lang w:val="zh_CN" w:bidi="zh_CN"/>
        </w:rPr>
        <w:t xml:space="preserve">verb · </w:t>
      </w:r>
      <w:r>
        <w:rPr>
          <w:lang w:val="zh_CN" w:bidi="zh_CN"/>
        </w:rPr>
        <w:t>מָגֹור</w:t>
      </w:r>
      <w:r>
        <w:rPr>
          <w:lang w:val="zh_CN" w:bidi="zh_CN"/>
        </w:rPr>
        <w:t xml:space="preserve"> · </w:t>
      </w:r>
      <w:r>
        <w:rPr>
          <w:lang w:val="zh_CN" w:bidi="zh_CN"/>
        </w:rPr>
        <w:t>מְגֹורָה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ירא</w:t>
      </w:r>
      <w:r>
        <w:rPr>
          <w:lang w:val="zh_CN" w:bidi="zh_CN"/>
        </w:rPr>
        <w:t xml:space="preserve"> · </w:t>
      </w:r>
      <w:r>
        <w:rPr>
          <w:lang w:val="zh_CN" w:bidi="zh_CN"/>
        </w:rPr>
        <w:t>כבד</w:t>
      </w:r>
      <w:r>
        <w:rPr>
          <w:lang w:val="zh_CN" w:bidi="zh_CN"/>
        </w:rPr>
        <w:t xml:space="preserve"> · </w:t>
      </w:r>
      <w:r>
        <w:rPr>
          <w:lang w:val="zh_CN" w:bidi="zh_CN"/>
        </w:rPr>
        <w:t>קוץ</w:t>
      </w:r>
    </w:p>
    <w:p>
      <w:pPr/>
      <w:r>
        <w:rPr>
          <w:lang w:val="zh_CN" w:bidi="zh_CN"/>
        </w:rPr>
      </w:r>
      <w:r>
        <w:rPr>
          <w:lang w:val="zh_CN" w:bidi="zh_CN"/>
        </w:rPr>
        <w:t>恐惧，惧怕，惊恐；敬畏</w:t>
      </w:r>
      <w:r>
        <w:rPr>
          <w:lang w:val="zh_CN" w:bidi="zh_CN"/>
        </w:rPr>
        <w:t xml:space="preserve"> </w:t>
      </w:r>
      <w:r>
        <w:rPr>
          <w:lang w:val="zh_CN" w:bidi="zh_CN"/>
        </w:rPr>
        <w:t>＝状态，人对其他人或神明感到强烈的恐惧</w:t>
      </w:r>
    </w:p>
    <w:p>
      <w:pPr/>
      <w:r>
        <w:rPr>
          <w:lang w:val="zh_CN" w:bidi="zh_CN"/>
        </w:rPr>
      </w:r>
      <w:r>
        <w:rPr>
          <w:lang w:val="zh_CN" w:bidi="zh_CN"/>
        </w:rPr>
        <w:t>NUM 22:3</w:t>
      </w:r>
      <w:r>
        <w:rPr>
          <w:lang w:val="zh_CN" w:bidi="zh_CN"/>
        </w:rPr>
        <w:t xml:space="preserve"> · </w:t>
      </w:r>
      <w:r>
        <w:rPr>
          <w:lang w:val="zh_CN" w:bidi="zh_CN"/>
        </w:rPr>
        <w:t>DEU 1:17</w:t>
      </w:r>
      <w:r>
        <w:rPr>
          <w:lang w:val="zh_CN" w:bidi="zh_CN"/>
        </w:rPr>
        <w:t xml:space="preserve"> · </w:t>
      </w:r>
      <w:r>
        <w:rPr>
          <w:lang w:val="zh_CN" w:bidi="zh_CN"/>
        </w:rPr>
        <w:t>DEU 18:22</w:t>
      </w:r>
      <w:r>
        <w:rPr>
          <w:lang w:val="zh_CN" w:bidi="zh_CN"/>
        </w:rPr>
        <w:t xml:space="preserve"> · </w:t>
      </w:r>
      <w:r>
        <w:rPr>
          <w:lang w:val="zh_CN" w:bidi="zh_CN"/>
        </w:rPr>
        <w:t>DEU 32:27</w:t>
      </w:r>
      <w:r>
        <w:rPr>
          <w:lang w:val="zh_CN" w:bidi="zh_CN"/>
        </w:rPr>
        <w:t xml:space="preserve"> · </w:t>
      </w:r>
      <w:r>
        <w:rPr>
          <w:lang w:val="zh_CN" w:bidi="zh_CN"/>
        </w:rPr>
        <w:t>1SA 18:15</w:t>
      </w:r>
      <w:r>
        <w:rPr>
          <w:lang w:val="zh_CN" w:bidi="zh_CN"/>
        </w:rPr>
        <w:t xml:space="preserve"> · </w:t>
      </w:r>
      <w:r>
        <w:rPr>
          <w:lang w:val="zh_CN" w:bidi="zh_CN"/>
        </w:rPr>
        <w:t>JOB 19:29</w:t>
      </w:r>
      <w:r>
        <w:rPr>
          <w:lang w:val="zh_CN" w:bidi="zh_CN"/>
        </w:rPr>
        <w:t xml:space="preserve"> · </w:t>
      </w:r>
      <w:r>
        <w:rPr>
          <w:lang w:val="zh_CN" w:bidi="zh_CN"/>
        </w:rPr>
        <w:t>JOB 41:17</w:t>
      </w:r>
      <w:r>
        <w:rPr>
          <w:lang w:val="zh_CN" w:bidi="zh_CN"/>
        </w:rPr>
        <w:t xml:space="preserve"> · </w:t>
      </w:r>
      <w:r>
        <w:rPr>
          <w:lang w:val="zh_CN" w:bidi="zh_CN"/>
        </w:rPr>
        <w:t>PSA 22:24</w:t>
      </w:r>
      <w:r>
        <w:rPr>
          <w:lang w:val="zh_CN" w:bidi="zh_CN"/>
        </w:rPr>
        <w:t xml:space="preserve"> · </w:t>
      </w:r>
      <w:r>
        <w:rPr>
          <w:lang w:val="zh_CN" w:bidi="zh_CN"/>
        </w:rPr>
        <w:t>PSA 33:8</w:t>
      </w:r>
      <w:r>
        <w:rPr>
          <w:lang w:val="zh_CN" w:bidi="zh_CN"/>
        </w:rPr>
        <w:t xml:space="preserve"> · </w:t>
      </w:r>
      <w:r>
        <w:rPr>
          <w:lang w:val="zh_CN" w:bidi="zh_CN"/>
        </w:rPr>
        <w:t>HOS 10:5</w:t>
      </w:r>
    </w:p>
    <w:p>
      <w:pPr/>
      <w:r>
        <w:rPr>
          <w:lang w:val="zh_CN" w:bidi="zh_CN"/>
        </w:rPr>
      </w:r>
      <w:r>
        <w:rPr>
          <w:lang w:val="zh_CN" w:bidi="zh_CN"/>
        </w:rPr>
        <w:t>verb</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גֹּור</w:t>
      </w:r>
      <w:r>
        <w:rPr>
          <w:lang w:val="zh_CN" w:bidi="zh_CN"/>
        </w:rPr>
      </w:r>
    </w:p>
    <w:p>
      <w:pPr>
        <w:pStyle w:val="Heading1"/>
      </w:pPr>
      <w:r>
        <w:rPr>
          <w:lang w:val="zh_CN" w:bidi="zh_CN"/>
        </w:rPr>
        <w:t>גֹּור</w:t>
      </w:r>
    </w:p>
    <w:p>
      <w:pPr/>
      <w:r>
        <w:rPr>
          <w:lang w:val="zh_CN" w:bidi="zh_CN"/>
        </w:rPr>
      </w:r>
      <w:r>
        <w:rPr>
          <w:lang w:val="zh_CN" w:bidi="zh_CN"/>
        </w:rPr>
        <w:t>גֹּור</w:t>
      </w:r>
      <w:r>
        <w:rPr>
          <w:lang w:val="zh_CN" w:bidi="zh_CN"/>
        </w:rPr>
        <w:t xml:space="preserve"> (</w:t>
      </w:r>
      <w:r>
        <w:rPr>
          <w:lang w:val="zh_CN" w:bidi="zh_CN"/>
        </w:rPr>
        <w:t>H1484</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幼兽，崽子</w:t>
      </w:r>
      <w:r>
        <w:rPr>
          <w:lang w:val="zh_CN" w:bidi="zh_CN"/>
        </w:rPr>
        <w:t xml:space="preserve"> </w:t>
      </w:r>
      <w:r>
        <w:rPr>
          <w:lang w:val="zh_CN" w:bidi="zh_CN"/>
        </w:rPr>
        <w:t>＝野生肉食性哺乳动物的后代</w:t>
      </w:r>
    </w:p>
    <w:p>
      <w:pPr/>
      <w:r>
        <w:rPr>
          <w:lang w:val="zh_CN" w:bidi="zh_CN"/>
        </w:rPr>
      </w:r>
      <w:r>
        <w:rPr>
          <w:lang w:val="zh_CN" w:bidi="zh_CN"/>
        </w:rPr>
        <w:t>JER 51:38</w:t>
      </w:r>
      <w:r>
        <w:rPr>
          <w:lang w:val="zh_CN" w:bidi="zh_CN"/>
        </w:rPr>
        <w:t xml:space="preserve"> · </w:t>
      </w:r>
      <w:r>
        <w:rPr>
          <w:lang w:val="zh_CN" w:bidi="zh_CN"/>
        </w:rPr>
        <w:t>NAM 2:13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גּוּר</w:t>
      </w:r>
      <w:r>
        <w:rPr>
          <w:lang w:val="zh_CN" w:bidi="zh_CN"/>
        </w:rPr>
      </w:r>
    </w:p>
    <w:p>
      <w:pPr>
        <w:pStyle w:val="Heading1"/>
      </w:pPr>
      <w:r>
        <w:rPr>
          <w:lang w:val="zh_CN" w:bidi="zh_CN"/>
        </w:rPr>
        <w:t>גּוּר</w:t>
      </w:r>
    </w:p>
    <w:p>
      <w:pPr/>
      <w:r>
        <w:rPr>
          <w:lang w:val="zh_CN" w:bidi="zh_CN"/>
        </w:rPr>
      </w:r>
      <w:r>
        <w:rPr>
          <w:lang w:val="zh_CN" w:bidi="zh_CN"/>
        </w:rPr>
        <w:t>גּוּר</w:t>
      </w:r>
      <w:r>
        <w:rPr>
          <w:lang w:val="zh_CN" w:bidi="zh_CN"/>
        </w:rPr>
        <w:t xml:space="preserve"> (</w:t>
      </w:r>
      <w:r>
        <w:rPr>
          <w:lang w:val="zh_CN" w:bidi="zh_CN"/>
        </w:rPr>
        <w:t>H1482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幼兽，崽子</w:t>
      </w:r>
      <w:r>
        <w:rPr>
          <w:lang w:val="zh_CN" w:bidi="zh_CN"/>
        </w:rPr>
        <w:t xml:space="preserve"> </w:t>
      </w:r>
      <w:r>
        <w:rPr>
          <w:lang w:val="zh_CN" w:bidi="zh_CN"/>
        </w:rPr>
        <w:t>＝野生肉食性哺乳动物的后代</w:t>
      </w:r>
    </w:p>
    <w:p>
      <w:pPr/>
      <w:r>
        <w:rPr>
          <w:lang w:val="zh_CN" w:bidi="zh_CN"/>
        </w:rPr>
      </w:r>
      <w:r>
        <w:rPr>
          <w:lang w:val="zh_CN" w:bidi="zh_CN"/>
        </w:rPr>
        <w:t>GEN 49:9</w:t>
      </w:r>
      <w:r>
        <w:rPr>
          <w:lang w:val="zh_CN" w:bidi="zh_CN"/>
        </w:rPr>
        <w:t xml:space="preserve"> · </w:t>
      </w:r>
      <w:r>
        <w:rPr>
          <w:lang w:val="zh_CN" w:bidi="zh_CN"/>
        </w:rPr>
        <w:t>DEU 33:22</w:t>
      </w:r>
      <w:r>
        <w:rPr>
          <w:lang w:val="zh_CN" w:bidi="zh_CN"/>
        </w:rPr>
        <w:t xml:space="preserve"> · </w:t>
      </w:r>
      <w:r>
        <w:rPr>
          <w:lang w:val="zh_CN" w:bidi="zh_CN"/>
        </w:rPr>
        <w:t>LAM 4:3</w:t>
      </w:r>
      <w:r>
        <w:rPr>
          <w:lang w:val="zh_CN" w:bidi="zh_CN"/>
        </w:rPr>
        <w:t xml:space="preserve"> · </w:t>
      </w:r>
      <w:r>
        <w:rPr>
          <w:lang w:val="zh_CN" w:bidi="zh_CN"/>
        </w:rPr>
        <w:t>EZK 19:2</w:t>
      </w:r>
      <w:r>
        <w:rPr>
          <w:lang w:val="zh_CN" w:bidi="zh_CN"/>
        </w:rPr>
        <w:t xml:space="preserve"> · </w:t>
      </w:r>
      <w:r>
        <w:rPr>
          <w:lang w:val="zh_CN" w:bidi="zh_CN"/>
        </w:rPr>
        <w:t>EZK 19:3</w:t>
      </w:r>
      <w:r>
        <w:rPr>
          <w:lang w:val="zh_CN" w:bidi="zh_CN"/>
        </w:rPr>
        <w:t xml:space="preserve"> · </w:t>
      </w:r>
      <w:r>
        <w:rPr>
          <w:lang w:val="zh_CN" w:bidi="zh_CN"/>
        </w:rPr>
        <w:t>EZK 19:5</w:t>
      </w:r>
      <w:r>
        <w:rPr>
          <w:lang w:val="zh_CN" w:bidi="zh_CN"/>
        </w:rPr>
        <w:t xml:space="preserve"> · </w:t>
      </w:r>
      <w:r>
        <w:rPr>
          <w:lang w:val="zh_CN" w:bidi="zh_CN"/>
        </w:rPr>
        <w:t>NAM 2:12</w:t>
      </w:r>
    </w:p>
    <w:p>
      <w:pPr/>
      <w:r>
        <w:rPr>
          <w:lang w:val="zh_CN" w:bidi="zh_CN"/>
        </w:rPr>
      </w:r>
      <w:r>
        <w:rPr>
          <w:lang w:val="zh_CN" w:bidi="zh_CN"/>
        </w:rPr>
        <w:t>Reinier de Blois; Enio R. Mueller</w:t>
      </w:r>
      <w:r>
        <w:rPr>
          <w:lang w:val="zh_CN" w:bidi="zh_CN"/>
        </w:rPr>
      </w:r>
      <w:r>
        <w:rPr>
          <w:lang w:val="zh_CN" w:bidi="zh_CN"/>
        </w:rPr>
      </w:r>
    </w:p>
    <w:p>
      <w:pPr/>
      <w:r>
        <w:rPr>
          <w:lang w:val="zh_CN" w:bidi="zh_CN"/>
        </w:rPr>
      </w:r>
    </w:p>
    <w:p>
      <w:pPr>
        <w:pStyle w:val="Heading2"/>
      </w:pPr>
      <w:r>
        <w:rPr>
          <w:lang w:val="zh_CN" w:bidi="zh_CN"/>
        </w:rPr>
        <w:t>גּוּר בָּעַל</w:t>
      </w:r>
      <w:r>
        <w:rPr>
          <w:lang w:val="zh_CN" w:bidi="zh_CN"/>
        </w:rPr>
      </w:r>
    </w:p>
    <w:p>
      <w:pPr>
        <w:pStyle w:val="Heading1"/>
      </w:pPr>
      <w:r>
        <w:rPr>
          <w:lang w:val="zh_CN" w:bidi="zh_CN"/>
        </w:rPr>
        <w:t>גּוּר בָּעַל</w:t>
      </w:r>
    </w:p>
    <w:p>
      <w:pPr/>
      <w:r>
        <w:rPr>
          <w:lang w:val="zh_CN" w:bidi="zh_CN"/>
        </w:rPr>
      </w:r>
      <w:r>
        <w:rPr>
          <w:lang w:val="zh_CN" w:bidi="zh_CN"/>
        </w:rPr>
        <w:t>גּוּר בָּעַל</w:t>
      </w:r>
      <w:r>
        <w:rPr>
          <w:lang w:val="zh_CN" w:bidi="zh_CN"/>
        </w:rPr>
        <w:t xml:space="preserve"> (</w:t>
      </w:r>
      <w:r>
        <w:rPr>
          <w:lang w:val="zh_CN" w:bidi="zh_CN"/>
        </w:rPr>
        <w:t>H1485</w:t>
      </w:r>
      <w:r>
        <w:rPr>
          <w:lang w:val="zh_CN" w:bidi="zh_CN"/>
        </w:rPr>
        <w:t xml:space="preserve">) — </w:t>
      </w:r>
      <w:r>
        <w:rPr>
          <w:lang w:val="zh_CN" w:bidi="zh_CN"/>
        </w:rPr>
        <w:t>גּוּר־בַּעַל</w:t>
      </w:r>
    </w:p>
    <w:p>
      <w:pPr/>
      <w:r>
        <w:rPr>
          <w:lang w:val="zh_CN" w:bidi="zh_CN"/>
        </w:rPr>
      </w:r>
      <w:r>
        <w:rPr>
          <w:lang w:val="zh_CN" w:bidi="zh_CN"/>
        </w:rPr>
        <w:t>prep</w:t>
      </w:r>
    </w:p>
    <w:p>
      <w:pPr/>
      <w:r>
        <w:rPr>
          <w:lang w:val="zh_CN" w:bidi="zh_CN"/>
        </w:rPr>
      </w:r>
    </w:p>
    <w:p>
      <w:pPr/>
      <w:r>
        <w:rPr>
          <w:lang w:val="zh_CN" w:bidi="zh_CN"/>
        </w:rPr>
      </w:r>
      <w:r>
        <w:rPr>
          <w:lang w:val="zh_CN" w:bidi="zh_CN"/>
        </w:rPr>
        <w:t>姑珥‧巴力，《思》古尔巴耳</w:t>
      </w:r>
      <w:r>
        <w:rPr>
          <w:lang w:val="zh_CN" w:bidi="zh_CN"/>
        </w:rPr>
        <w:t xml:space="preserve"> </w:t>
      </w:r>
      <w:r>
        <w:rPr>
          <w:lang w:val="zh_CN" w:bidi="zh_CN"/>
        </w:rPr>
        <w:t>＝城镇；◄在</w:t>
      </w:r>
      <w:r>
        <w:rPr>
          <w:lang w:val="zh_CN" w:bidi="zh_CN"/>
        </w:rPr>
        <w:t>阿拉伯</w:t>
      </w:r>
      <w:r>
        <w:rPr>
          <w:lang w:val="zh_CN" w:bidi="zh_CN"/>
        </w:rPr>
        <w:t>境内；►与</w:t>
      </w:r>
      <w:r>
        <w:rPr>
          <w:lang w:val="zh_CN" w:bidi="zh_CN"/>
        </w:rPr>
        <w:t>犹大</w:t>
      </w:r>
      <w:r>
        <w:rPr>
          <w:lang w:val="zh_CN" w:bidi="zh_CN"/>
        </w:rPr>
        <w:t>王</w:t>
      </w:r>
      <w:r>
        <w:rPr>
          <w:lang w:val="zh_CN" w:bidi="zh_CN"/>
        </w:rPr>
        <w:t>乌西雅</w:t>
      </w:r>
      <w:r>
        <w:rPr>
          <w:lang w:val="zh_CN" w:bidi="zh_CN"/>
        </w:rPr>
        <w:t>打仗</w:t>
      </w:r>
    </w:p>
    <w:p>
      <w:pPr/>
      <w:r>
        <w:rPr>
          <w:lang w:val="zh_CN" w:bidi="zh_CN"/>
        </w:rPr>
      </w:r>
      <w:r>
        <w:rPr>
          <w:lang w:val="zh_CN" w:bidi="zh_CN"/>
        </w:rPr>
        <w:t>2CH 26:7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גֹּורָל</w:t>
      </w:r>
      <w:r>
        <w:rPr>
          <w:lang w:val="zh_CN" w:bidi="zh_CN"/>
        </w:rPr>
      </w:r>
    </w:p>
    <w:p>
      <w:pPr>
        <w:pStyle w:val="Heading1"/>
      </w:pPr>
      <w:r>
        <w:rPr>
          <w:lang w:val="zh_CN" w:bidi="zh_CN"/>
        </w:rPr>
        <w:t>גֹּורָל</w:t>
      </w:r>
    </w:p>
    <w:p>
      <w:pPr/>
      <w:r>
        <w:rPr>
          <w:lang w:val="zh_CN" w:bidi="zh_CN"/>
        </w:rPr>
      </w:r>
      <w:r>
        <w:rPr>
          <w:lang w:val="zh_CN" w:bidi="zh_CN"/>
        </w:rPr>
        <w:t>גֹּורָל</w:t>
      </w:r>
      <w:r>
        <w:rPr>
          <w:lang w:val="zh_CN" w:bidi="zh_CN"/>
        </w:rPr>
        <w:t xml:space="preserve"> (</w:t>
      </w:r>
      <w:r>
        <w:rPr>
          <w:lang w:val="zh_CN" w:bidi="zh_CN"/>
        </w:rPr>
        <w:t>H1486</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阄；签</w:t>
      </w:r>
      <w:r>
        <w:rPr>
          <w:lang w:val="zh_CN" w:bidi="zh_CN"/>
        </w:rPr>
        <w:t xml:space="preserve"> </w:t>
      </w:r>
      <w:r>
        <w:rPr>
          <w:lang w:val="zh_CN" w:bidi="zh_CN"/>
        </w:rPr>
        <w:t>＝有特别标记的物体，如卵石或陶器片，►用来决定问题的答案</w:t>
      </w:r>
    </w:p>
    <w:p>
      <w:pPr/>
      <w:r>
        <w:rPr>
          <w:lang w:val="zh_CN" w:bidi="zh_CN"/>
        </w:rPr>
      </w:r>
      <w:r>
        <w:rPr>
          <w:lang w:val="zh_CN" w:bidi="zh_CN"/>
        </w:rPr>
        <w:t>LEV 16:8</w:t>
      </w:r>
      <w:r>
        <w:rPr>
          <w:lang w:val="zh_CN" w:bidi="zh_CN"/>
        </w:rPr>
        <w:t xml:space="preserve"> · </w:t>
      </w:r>
      <w:r>
        <w:rPr>
          <w:lang w:val="zh_CN" w:bidi="zh_CN"/>
        </w:rPr>
        <w:t>LEV 16:8</w:t>
      </w:r>
      <w:r>
        <w:rPr>
          <w:lang w:val="zh_CN" w:bidi="zh_CN"/>
        </w:rPr>
        <w:t xml:space="preserve"> · </w:t>
      </w:r>
      <w:r>
        <w:rPr>
          <w:lang w:val="zh_CN" w:bidi="zh_CN"/>
        </w:rPr>
        <w:t>LEV 16:8</w:t>
      </w:r>
      <w:r>
        <w:rPr>
          <w:lang w:val="zh_CN" w:bidi="zh_CN"/>
        </w:rPr>
        <w:t xml:space="preserve"> · </w:t>
      </w:r>
      <w:r>
        <w:rPr>
          <w:lang w:val="zh_CN" w:bidi="zh_CN"/>
        </w:rPr>
        <w:t>LEV 16:9</w:t>
      </w:r>
      <w:r>
        <w:rPr>
          <w:lang w:val="zh_CN" w:bidi="zh_CN"/>
        </w:rPr>
        <w:t xml:space="preserve"> · </w:t>
      </w:r>
      <w:r>
        <w:rPr>
          <w:lang w:val="zh_CN" w:bidi="zh_CN"/>
        </w:rPr>
        <w:t>LEV 16:10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פּוּר</w:t>
      </w:r>
    </w:p>
    <w:p>
      <w:pPr/>
      <w:r>
        <w:rPr>
          <w:lang w:val="zh_CN" w:bidi="zh_CN"/>
        </w:rPr>
      </w:r>
      <w:r>
        <w:rPr>
          <w:lang w:val="zh_CN" w:bidi="zh_CN"/>
        </w:rPr>
        <w:t>阄 ；签 &gt; 决定</w:t>
      </w:r>
      <w:r>
        <w:rPr>
          <w:lang w:val="zh_CN" w:bidi="zh_CN"/>
        </w:rPr>
        <w:t xml:space="preserve"> </w:t>
      </w:r>
      <w:r>
        <w:rPr>
          <w:lang w:val="zh_CN" w:bidi="zh_CN"/>
        </w:rPr>
        <w:t>＝过程，根据抽签结果做出决定</w:t>
      </w:r>
    </w:p>
    <w:p>
      <w:pPr/>
      <w:r>
        <w:rPr>
          <w:lang w:val="zh_CN" w:bidi="zh_CN"/>
        </w:rPr>
      </w:r>
      <w:r>
        <w:rPr>
          <w:lang w:val="zh_CN" w:bidi="zh_CN"/>
        </w:rPr>
        <w:t>NUM 26:55</w:t>
      </w:r>
      <w:r>
        <w:rPr>
          <w:lang w:val="zh_CN" w:bidi="zh_CN"/>
        </w:rPr>
        <w:t xml:space="preserve"> · </w:t>
      </w:r>
      <w:r>
        <w:rPr>
          <w:lang w:val="zh_CN" w:bidi="zh_CN"/>
        </w:rPr>
        <w:t>NUM 26:56</w:t>
      </w:r>
      <w:r>
        <w:rPr>
          <w:lang w:val="zh_CN" w:bidi="zh_CN"/>
        </w:rPr>
        <w:t xml:space="preserve"> · </w:t>
      </w:r>
      <w:r>
        <w:rPr>
          <w:lang w:val="zh_CN" w:bidi="zh_CN"/>
        </w:rPr>
        <w:t>NUM 33:54</w:t>
      </w:r>
      <w:r>
        <w:rPr>
          <w:lang w:val="zh_CN" w:bidi="zh_CN"/>
        </w:rPr>
        <w:t xml:space="preserve"> · </w:t>
      </w:r>
      <w:r>
        <w:rPr>
          <w:lang w:val="zh_CN" w:bidi="zh_CN"/>
        </w:rPr>
        <w:t>NUM 33:54</w:t>
      </w:r>
      <w:r>
        <w:rPr>
          <w:lang w:val="zh_CN" w:bidi="zh_CN"/>
        </w:rPr>
        <w:t xml:space="preserve"> · </w:t>
      </w:r>
      <w:r>
        <w:rPr>
          <w:lang w:val="zh_CN" w:bidi="zh_CN"/>
        </w:rPr>
        <w:t>NUM 34:13</w:t>
      </w:r>
      <w:r>
        <w:rPr>
          <w:lang w:val="zh_CN" w:bidi="zh_CN"/>
        </w:rPr>
        <w:t xml:space="preserve"> · </w:t>
      </w:r>
      <w:r>
        <w:rPr>
          <w:lang w:val="zh_CN" w:bidi="zh_CN"/>
        </w:rPr>
        <w:t>NUM 36:2</w:t>
      </w:r>
      <w:r>
        <w:rPr>
          <w:lang w:val="zh_CN" w:bidi="zh_CN"/>
        </w:rPr>
        <w:t xml:space="preserve"> · </w:t>
      </w:r>
      <w:r>
        <w:rPr>
          <w:lang w:val="zh_CN" w:bidi="zh_CN"/>
        </w:rPr>
        <w:t>JOS 14:2</w:t>
      </w:r>
      <w:r>
        <w:rPr>
          <w:lang w:val="zh_CN" w:bidi="zh_CN"/>
        </w:rPr>
        <w:t xml:space="preserve"> · </w:t>
      </w:r>
      <w:r>
        <w:rPr>
          <w:lang w:val="zh_CN" w:bidi="zh_CN"/>
        </w:rPr>
        <w:t>JOS 18:6</w:t>
      </w:r>
      <w:r>
        <w:rPr>
          <w:lang w:val="zh_CN" w:bidi="zh_CN"/>
        </w:rPr>
        <w:t xml:space="preserve"> · </w:t>
      </w:r>
      <w:r>
        <w:rPr>
          <w:lang w:val="zh_CN" w:bidi="zh_CN"/>
        </w:rPr>
        <w:t>JOS 18:8</w:t>
      </w:r>
      <w:r>
        <w:rPr>
          <w:lang w:val="zh_CN" w:bidi="zh_CN"/>
        </w:rPr>
        <w:t xml:space="preserve"> · </w:t>
      </w:r>
      <w:r>
        <w:rPr>
          <w:lang w:val="zh_CN" w:bidi="zh_CN"/>
        </w:rPr>
        <w:t>JOS 18:10</w:t>
      </w:r>
      <w:r>
        <w:rPr>
          <w:lang w:val="zh_CN" w:bidi="zh_CN"/>
        </w:rPr>
        <w:t xml:space="preserve"> · </w:t>
      </w:r>
      <w:r>
        <w:rPr>
          <w:lang w:val="zh_CN" w:bidi="zh_CN"/>
        </w:rPr>
        <w:t>JOS 19:51</w:t>
      </w:r>
      <w:r>
        <w:rPr>
          <w:lang w:val="zh_CN" w:bidi="zh_CN"/>
        </w:rPr>
        <w:t xml:space="preserve"> · </w:t>
      </w:r>
      <w:r>
        <w:rPr>
          <w:lang w:val="zh_CN" w:bidi="zh_CN"/>
        </w:rPr>
        <w:t>JOS 21:4</w:t>
      </w:r>
      <w:r>
        <w:rPr>
          <w:lang w:val="zh_CN" w:bidi="zh_CN"/>
        </w:rPr>
        <w:t xml:space="preserve"> · </w:t>
      </w:r>
      <w:r>
        <w:rPr>
          <w:lang w:val="zh_CN" w:bidi="zh_CN"/>
        </w:rPr>
        <w:t>JOS 21:5</w:t>
      </w:r>
      <w:r>
        <w:rPr>
          <w:lang w:val="zh_CN" w:bidi="zh_CN"/>
        </w:rPr>
        <w:t xml:space="preserve"> · </w:t>
      </w:r>
      <w:r>
        <w:rPr>
          <w:lang w:val="zh_CN" w:bidi="zh_CN"/>
        </w:rPr>
        <w:t>JOS 21:6</w:t>
      </w:r>
      <w:r>
        <w:rPr>
          <w:lang w:val="zh_CN" w:bidi="zh_CN"/>
        </w:rPr>
        <w:t xml:space="preserve"> · </w:t>
      </w:r>
      <w:r>
        <w:rPr>
          <w:lang w:val="zh_CN" w:bidi="zh_CN"/>
        </w:rPr>
        <w:t>JOS 21:8</w:t>
      </w:r>
      <w:r>
        <w:rPr>
          <w:lang w:val="zh_CN" w:bidi="zh_CN"/>
        </w:rPr>
        <w:t xml:space="preserve"> · </w:t>
      </w:r>
      <w:r>
        <w:rPr>
          <w:lang w:val="zh_CN" w:bidi="zh_CN"/>
        </w:rPr>
        <w:t>JDG 20:9</w:t>
      </w:r>
      <w:r>
        <w:rPr>
          <w:lang w:val="zh_CN" w:bidi="zh_CN"/>
        </w:rPr>
        <w:t xml:space="preserve"> · </w:t>
      </w:r>
      <w:r>
        <w:rPr>
          <w:lang w:val="zh_CN" w:bidi="zh_CN"/>
        </w:rPr>
        <w:t>1CH 6:46</w:t>
      </w:r>
      <w:r>
        <w:rPr>
          <w:lang w:val="zh_CN" w:bidi="zh_CN"/>
        </w:rPr>
        <w:t xml:space="preserve"> · </w:t>
      </w:r>
      <w:r>
        <w:rPr>
          <w:lang w:val="zh_CN" w:bidi="zh_CN"/>
        </w:rPr>
        <w:t>1CH 6:48</w:t>
      </w:r>
      <w:r>
        <w:rPr>
          <w:lang w:val="zh_CN" w:bidi="zh_CN"/>
        </w:rPr>
        <w:t xml:space="preserve"> · </w:t>
      </w:r>
      <w:r>
        <w:rPr>
          <w:lang w:val="zh_CN" w:bidi="zh_CN"/>
        </w:rPr>
        <w:t>1CH 6:50</w:t>
      </w:r>
      <w:r>
        <w:rPr>
          <w:lang w:val="zh_CN" w:bidi="zh_CN"/>
        </w:rPr>
        <w:t xml:space="preserve"> · </w:t>
      </w:r>
      <w:r>
        <w:rPr>
          <w:lang w:val="zh_CN" w:bidi="zh_CN"/>
        </w:rPr>
        <w:t>1CH 24:5</w:t>
      </w:r>
      <w:r>
        <w:rPr>
          <w:lang w:val="zh_CN" w:bidi="zh_CN"/>
        </w:rPr>
        <w:t xml:space="preserve"> · </w:t>
      </w:r>
      <w:r>
        <w:rPr>
          <w:lang w:val="zh_CN" w:bidi="zh_CN"/>
        </w:rPr>
        <w:t>1CH 24:7</w:t>
      </w:r>
      <w:r>
        <w:rPr>
          <w:lang w:val="zh_CN" w:bidi="zh_CN"/>
        </w:rPr>
        <w:t xml:space="preserve"> · </w:t>
      </w:r>
      <w:r>
        <w:rPr>
          <w:lang w:val="zh_CN" w:bidi="zh_CN"/>
        </w:rPr>
        <w:t>1CH 24:31</w:t>
      </w:r>
      <w:r>
        <w:rPr>
          <w:lang w:val="zh_CN" w:bidi="zh_CN"/>
        </w:rPr>
        <w:t xml:space="preserve"> · </w:t>
      </w:r>
      <w:r>
        <w:rPr>
          <w:lang w:val="zh_CN" w:bidi="zh_CN"/>
        </w:rPr>
        <w:t>1CH 25:8</w:t>
      </w:r>
      <w:r>
        <w:rPr>
          <w:lang w:val="zh_CN" w:bidi="zh_CN"/>
        </w:rPr>
        <w:t xml:space="preserve"> · </w:t>
      </w:r>
      <w:r>
        <w:rPr>
          <w:lang w:val="zh_CN" w:bidi="zh_CN"/>
        </w:rPr>
        <w:t>1CH 25:9</w:t>
      </w:r>
      <w:r>
        <w:rPr>
          <w:lang w:val="zh_CN" w:bidi="zh_CN"/>
        </w:rPr>
        <w:t xml:space="preserve"> · </w:t>
      </w:r>
      <w:r>
        <w:rPr>
          <w:lang w:val="zh_CN" w:bidi="zh_CN"/>
        </w:rPr>
        <w:t>1CH 26:13</w:t>
      </w:r>
      <w:r>
        <w:rPr>
          <w:lang w:val="zh_CN" w:bidi="zh_CN"/>
        </w:rPr>
        <w:t xml:space="preserve"> · </w:t>
      </w:r>
      <w:r>
        <w:rPr>
          <w:lang w:val="zh_CN" w:bidi="zh_CN"/>
        </w:rPr>
        <w:t>1CH 26:14</w:t>
      </w:r>
      <w:r>
        <w:rPr>
          <w:lang w:val="zh_CN" w:bidi="zh_CN"/>
        </w:rPr>
        <w:t xml:space="preserve"> · </w:t>
      </w:r>
      <w:r>
        <w:rPr>
          <w:lang w:val="zh_CN" w:bidi="zh_CN"/>
        </w:rPr>
        <w:t>1CH 26:14</w:t>
      </w:r>
      <w:r>
        <w:rPr>
          <w:lang w:val="zh_CN" w:bidi="zh_CN"/>
        </w:rPr>
        <w:t xml:space="preserve"> · </w:t>
      </w:r>
      <w:r>
        <w:rPr>
          <w:lang w:val="zh_CN" w:bidi="zh_CN"/>
        </w:rPr>
        <w:t>1CH 26:14</w:t>
      </w:r>
      <w:r>
        <w:rPr>
          <w:lang w:val="zh_CN" w:bidi="zh_CN"/>
        </w:rPr>
        <w:t xml:space="preserve"> · </w:t>
      </w:r>
      <w:r>
        <w:rPr>
          <w:lang w:val="zh_CN" w:bidi="zh_CN"/>
        </w:rPr>
        <w:t>NEH 10:35</w:t>
      </w:r>
      <w:r>
        <w:rPr>
          <w:lang w:val="zh_CN" w:bidi="zh_CN"/>
        </w:rPr>
        <w:t xml:space="preserve"> · </w:t>
      </w:r>
      <w:r>
        <w:rPr>
          <w:lang w:val="zh_CN" w:bidi="zh_CN"/>
        </w:rPr>
        <w:t>NEH 11:1</w:t>
      </w:r>
      <w:r>
        <w:rPr>
          <w:lang w:val="zh_CN" w:bidi="zh_CN"/>
        </w:rPr>
        <w:t xml:space="preserve"> · </w:t>
      </w:r>
      <w:r>
        <w:rPr>
          <w:lang w:val="zh_CN" w:bidi="zh_CN"/>
        </w:rPr>
        <w:t>EST 3:7</w:t>
      </w:r>
      <w:r>
        <w:rPr>
          <w:lang w:val="zh_CN" w:bidi="zh_CN"/>
        </w:rPr>
        <w:t xml:space="preserve"> · </w:t>
      </w:r>
      <w:r>
        <w:rPr>
          <w:lang w:val="zh_CN" w:bidi="zh_CN"/>
        </w:rPr>
        <w:t>EST 9:24</w:t>
      </w:r>
      <w:r>
        <w:rPr>
          <w:lang w:val="zh_CN" w:bidi="zh_CN"/>
        </w:rPr>
        <w:t xml:space="preserve"> · </w:t>
      </w:r>
      <w:r>
        <w:rPr>
          <w:lang w:val="zh_CN" w:bidi="zh_CN"/>
        </w:rPr>
        <w:t>PSA 16:5</w:t>
      </w:r>
      <w:r>
        <w:rPr>
          <w:lang w:val="zh_CN" w:bidi="zh_CN"/>
        </w:rPr>
        <w:t xml:space="preserve"> · </w:t>
      </w:r>
      <w:r>
        <w:rPr>
          <w:lang w:val="zh_CN" w:bidi="zh_CN"/>
        </w:rPr>
        <w:t>PSA 22:19</w:t>
      </w:r>
      <w:r>
        <w:rPr>
          <w:lang w:val="zh_CN" w:bidi="zh_CN"/>
        </w:rPr>
        <w:t xml:space="preserve"> · </w:t>
      </w:r>
      <w:r>
        <w:rPr>
          <w:lang w:val="zh_CN" w:bidi="zh_CN"/>
        </w:rPr>
        <w:t>PRO 1:14</w:t>
      </w:r>
      <w:r>
        <w:rPr>
          <w:lang w:val="zh_CN" w:bidi="zh_CN"/>
        </w:rPr>
        <w:t xml:space="preserve"> · </w:t>
      </w:r>
      <w:r>
        <w:rPr>
          <w:lang w:val="zh_CN" w:bidi="zh_CN"/>
        </w:rPr>
        <w:t>PRO 16:33</w:t>
      </w:r>
      <w:r>
        <w:rPr>
          <w:lang w:val="zh_CN" w:bidi="zh_CN"/>
        </w:rPr>
        <w:t xml:space="preserve"> · </w:t>
      </w:r>
      <w:r>
        <w:rPr>
          <w:lang w:val="zh_CN" w:bidi="zh_CN"/>
        </w:rPr>
        <w:t>PRO 18:18</w:t>
      </w:r>
      <w:r>
        <w:rPr>
          <w:lang w:val="zh_CN" w:bidi="zh_CN"/>
        </w:rPr>
        <w:t xml:space="preserve"> · </w:t>
      </w:r>
      <w:r>
        <w:rPr>
          <w:lang w:val="zh_CN" w:bidi="zh_CN"/>
        </w:rPr>
        <w:t>ISA 34:17</w:t>
      </w:r>
      <w:r>
        <w:rPr>
          <w:lang w:val="zh_CN" w:bidi="zh_CN"/>
        </w:rPr>
        <w:t xml:space="preserve"> · </w:t>
      </w:r>
      <w:r>
        <w:rPr>
          <w:lang w:val="zh_CN" w:bidi="zh_CN"/>
        </w:rPr>
        <w:t>EZK 24:6</w:t>
      </w:r>
      <w:r>
        <w:rPr>
          <w:lang w:val="zh_CN" w:bidi="zh_CN"/>
        </w:rPr>
        <w:t xml:space="preserve"> · </w:t>
      </w:r>
      <w:r>
        <w:rPr>
          <w:lang w:val="zh_CN" w:bidi="zh_CN"/>
        </w:rPr>
        <w:t>JOL 4:3</w:t>
      </w:r>
      <w:r>
        <w:rPr>
          <w:lang w:val="zh_CN" w:bidi="zh_CN"/>
        </w:rPr>
        <w:t xml:space="preserve"> · </w:t>
      </w:r>
      <w:r>
        <w:rPr>
          <w:lang w:val="zh_CN" w:bidi="zh_CN"/>
        </w:rPr>
        <w:t>OBA 1:11</w:t>
      </w:r>
      <w:r>
        <w:rPr>
          <w:lang w:val="zh_CN" w:bidi="zh_CN"/>
        </w:rPr>
        <w:t xml:space="preserve"> · </w:t>
      </w:r>
      <w:r>
        <w:rPr>
          <w:lang w:val="zh_CN" w:bidi="zh_CN"/>
        </w:rPr>
        <w:t>JON 1:7</w:t>
      </w:r>
      <w:r>
        <w:rPr>
          <w:lang w:val="zh_CN" w:bidi="zh_CN"/>
        </w:rPr>
        <w:t xml:space="preserve"> · </w:t>
      </w:r>
      <w:r>
        <w:rPr>
          <w:lang w:val="zh_CN" w:bidi="zh_CN"/>
        </w:rPr>
        <w:t>JON 1:7</w:t>
      </w:r>
      <w:r>
        <w:rPr>
          <w:lang w:val="zh_CN" w:bidi="zh_CN"/>
        </w:rPr>
        <w:t xml:space="preserve"> · </w:t>
      </w:r>
      <w:r>
        <w:rPr>
          <w:lang w:val="zh_CN" w:bidi="zh_CN"/>
        </w:rPr>
        <w:t>JON 1:7</w:t>
      </w:r>
      <w:r>
        <w:rPr>
          <w:lang w:val="zh_CN" w:bidi="zh_CN"/>
        </w:rPr>
        <w:t xml:space="preserve"> · </w:t>
      </w:r>
      <w:r>
        <w:rPr>
          <w:lang w:val="zh_CN" w:bidi="zh_CN"/>
        </w:rPr>
        <w:t>MIC 2:5</w:t>
      </w:r>
      <w:r>
        <w:rPr>
          <w:lang w:val="zh_CN" w:bidi="zh_CN"/>
        </w:rPr>
        <w:t xml:space="preserve"> · </w:t>
      </w:r>
      <w:r>
        <w:rPr>
          <w:lang w:val="zh_CN" w:bidi="zh_CN"/>
        </w:rPr>
        <w:t>NAM 3:10</w:t>
      </w:r>
    </w:p>
    <w:p>
      <w:pPr/>
      <w:r>
        <w:rPr>
          <w:lang w:val="zh_CN" w:bidi="zh_CN"/>
        </w:rPr>
      </w:r>
    </w:p>
    <w:p>
      <w:pPr/>
      <w:r>
        <w:rPr>
          <w:lang w:val="zh_CN" w:bidi="zh_CN"/>
        </w:rPr>
      </w:r>
      <w:r>
        <w:rPr>
          <w:lang w:val="zh_CN" w:bidi="zh_CN"/>
        </w:rPr>
        <w:t>拈阄所得的，抽签所得的；分配所得的；份额</w:t>
      </w:r>
      <w:r>
        <w:rPr>
          <w:lang w:val="zh_CN" w:bidi="zh_CN"/>
        </w:rPr>
        <w:t xml:space="preserve"> </w:t>
      </w:r>
      <w:r>
        <w:rPr>
          <w:lang w:val="zh_CN" w:bidi="zh_CN"/>
        </w:rPr>
        <w:t>＝通过抽签成为某人财产的东西</w:t>
      </w:r>
    </w:p>
    <w:p>
      <w:pPr/>
      <w:r>
        <w:rPr>
          <w:lang w:val="zh_CN" w:bidi="zh_CN"/>
        </w:rPr>
      </w:r>
      <w:r>
        <w:rPr>
          <w:lang w:val="zh_CN" w:bidi="zh_CN"/>
        </w:rPr>
        <w:t>NUM 36:3</w:t>
      </w:r>
      <w:r>
        <w:rPr>
          <w:lang w:val="zh_CN" w:bidi="zh_CN"/>
        </w:rPr>
        <w:t xml:space="preserve"> · </w:t>
      </w:r>
      <w:r>
        <w:rPr>
          <w:lang w:val="zh_CN" w:bidi="zh_CN"/>
        </w:rPr>
        <w:t>JOS 15:1</w:t>
      </w:r>
      <w:r>
        <w:rPr>
          <w:lang w:val="zh_CN" w:bidi="zh_CN"/>
        </w:rPr>
        <w:t xml:space="preserve"> · </w:t>
      </w:r>
      <w:r>
        <w:rPr>
          <w:lang w:val="zh_CN" w:bidi="zh_CN"/>
        </w:rPr>
        <w:t>JOS 16:1</w:t>
      </w:r>
      <w:r>
        <w:rPr>
          <w:lang w:val="zh_CN" w:bidi="zh_CN"/>
        </w:rPr>
        <w:t xml:space="preserve"> · </w:t>
      </w:r>
      <w:r>
        <w:rPr>
          <w:lang w:val="zh_CN" w:bidi="zh_CN"/>
        </w:rPr>
        <w:t>JOS 17:1</w:t>
      </w:r>
      <w:r>
        <w:rPr>
          <w:lang w:val="zh_CN" w:bidi="zh_CN"/>
        </w:rPr>
        <w:t xml:space="preserve"> · </w:t>
      </w:r>
      <w:r>
        <w:rPr>
          <w:lang w:val="zh_CN" w:bidi="zh_CN"/>
        </w:rPr>
        <w:t>JOS 17:14</w:t>
      </w:r>
      <w:r>
        <w:rPr>
          <w:lang w:val="zh_CN" w:bidi="zh_CN"/>
        </w:rPr>
        <w:t xml:space="preserve"> · </w:t>
      </w:r>
      <w:r>
        <w:rPr>
          <w:lang w:val="zh_CN" w:bidi="zh_CN"/>
        </w:rPr>
        <w:t>JOS 17:17</w:t>
      </w:r>
      <w:r>
        <w:rPr>
          <w:lang w:val="zh_CN" w:bidi="zh_CN"/>
        </w:rPr>
        <w:t xml:space="preserve"> · </w:t>
      </w:r>
      <w:r>
        <w:rPr>
          <w:lang w:val="zh_CN" w:bidi="zh_CN"/>
        </w:rPr>
        <w:t>JOS 18:11</w:t>
      </w:r>
      <w:r>
        <w:rPr>
          <w:lang w:val="zh_CN" w:bidi="zh_CN"/>
        </w:rPr>
        <w:t xml:space="preserve"> · </w:t>
      </w:r>
      <w:r>
        <w:rPr>
          <w:lang w:val="zh_CN" w:bidi="zh_CN"/>
        </w:rPr>
        <w:t>JOS 18:11</w:t>
      </w:r>
      <w:r>
        <w:rPr>
          <w:lang w:val="zh_CN" w:bidi="zh_CN"/>
        </w:rPr>
        <w:t xml:space="preserve"> · </w:t>
      </w:r>
      <w:r>
        <w:rPr>
          <w:lang w:val="zh_CN" w:bidi="zh_CN"/>
        </w:rPr>
        <w:t>JOS 19:1</w:t>
      </w:r>
      <w:r>
        <w:rPr>
          <w:lang w:val="zh_CN" w:bidi="zh_CN"/>
        </w:rPr>
        <w:t xml:space="preserve"> · </w:t>
      </w:r>
      <w:r>
        <w:rPr>
          <w:lang w:val="zh_CN" w:bidi="zh_CN"/>
        </w:rPr>
        <w:t>JOS 19:10</w:t>
      </w:r>
      <w:r>
        <w:rPr>
          <w:lang w:val="zh_CN" w:bidi="zh_CN"/>
        </w:rPr>
        <w:t xml:space="preserve"> · </w:t>
      </w:r>
      <w:r>
        <w:rPr>
          <w:lang w:val="zh_CN" w:bidi="zh_CN"/>
        </w:rPr>
        <w:t>JOS 19:17</w:t>
      </w:r>
      <w:r>
        <w:rPr>
          <w:lang w:val="zh_CN" w:bidi="zh_CN"/>
        </w:rPr>
        <w:t xml:space="preserve"> · </w:t>
      </w:r>
      <w:r>
        <w:rPr>
          <w:lang w:val="zh_CN" w:bidi="zh_CN"/>
        </w:rPr>
        <w:t>JOS 19:24</w:t>
      </w:r>
      <w:r>
        <w:rPr>
          <w:lang w:val="zh_CN" w:bidi="zh_CN"/>
        </w:rPr>
        <w:t xml:space="preserve"> · </w:t>
      </w:r>
      <w:r>
        <w:rPr>
          <w:lang w:val="zh_CN" w:bidi="zh_CN"/>
        </w:rPr>
        <w:t>JOS 19:32</w:t>
      </w:r>
      <w:r>
        <w:rPr>
          <w:lang w:val="zh_CN" w:bidi="zh_CN"/>
        </w:rPr>
        <w:t xml:space="preserve"> · </w:t>
      </w:r>
      <w:r>
        <w:rPr>
          <w:lang w:val="zh_CN" w:bidi="zh_CN"/>
        </w:rPr>
        <w:t>JOS 19:40</w:t>
      </w:r>
      <w:r>
        <w:rPr>
          <w:lang w:val="zh_CN" w:bidi="zh_CN"/>
        </w:rPr>
        <w:t xml:space="preserve"> · </w:t>
      </w:r>
      <w:r>
        <w:rPr>
          <w:lang w:val="zh_CN" w:bidi="zh_CN"/>
        </w:rPr>
        <w:t>JOS 21:4</w:t>
      </w:r>
      <w:r>
        <w:rPr>
          <w:lang w:val="zh_CN" w:bidi="zh_CN"/>
        </w:rPr>
        <w:t xml:space="preserve"> · </w:t>
      </w:r>
      <w:r>
        <w:rPr>
          <w:lang w:val="zh_CN" w:bidi="zh_CN"/>
        </w:rPr>
        <w:t>JOS 21:10</w:t>
      </w:r>
      <w:r>
        <w:rPr>
          <w:lang w:val="zh_CN" w:bidi="zh_CN"/>
        </w:rPr>
        <w:t xml:space="preserve"> · </w:t>
      </w:r>
      <w:r>
        <w:rPr>
          <w:lang w:val="zh_CN" w:bidi="zh_CN"/>
        </w:rPr>
        <w:t>JOS 21:20</w:t>
      </w:r>
      <w:r>
        <w:rPr>
          <w:lang w:val="zh_CN" w:bidi="zh_CN"/>
        </w:rPr>
        <w:t xml:space="preserve"> · </w:t>
      </w:r>
      <w:r>
        <w:rPr>
          <w:lang w:val="zh_CN" w:bidi="zh_CN"/>
        </w:rPr>
        <w:t>JOS 21:40</w:t>
      </w:r>
      <w:r>
        <w:rPr>
          <w:lang w:val="zh_CN" w:bidi="zh_CN"/>
        </w:rPr>
        <w:t xml:space="preserve"> · </w:t>
      </w:r>
      <w:r>
        <w:rPr>
          <w:lang w:val="zh_CN" w:bidi="zh_CN"/>
        </w:rPr>
        <w:t>JDG 1:3</w:t>
      </w:r>
      <w:r>
        <w:rPr>
          <w:lang w:val="zh_CN" w:bidi="zh_CN"/>
        </w:rPr>
        <w:t xml:space="preserve"> · </w:t>
      </w:r>
      <w:r>
        <w:rPr>
          <w:lang w:val="zh_CN" w:bidi="zh_CN"/>
        </w:rPr>
        <w:t>JDG 1:3</w:t>
      </w:r>
      <w:r>
        <w:rPr>
          <w:lang w:val="zh_CN" w:bidi="zh_CN"/>
        </w:rPr>
        <w:t xml:space="preserve"> · </w:t>
      </w:r>
      <w:r>
        <w:rPr>
          <w:lang w:val="zh_CN" w:bidi="zh_CN"/>
        </w:rPr>
        <w:t>1CH 6:39</w:t>
      </w:r>
      <w:r>
        <w:rPr>
          <w:lang w:val="zh_CN" w:bidi="zh_CN"/>
        </w:rPr>
        <w:t xml:space="preserve"> · </w:t>
      </w:r>
      <w:r>
        <w:rPr>
          <w:lang w:val="zh_CN" w:bidi="zh_CN"/>
        </w:rPr>
        <w:t>PSA 125:3</w:t>
      </w:r>
      <w:r>
        <w:rPr>
          <w:lang w:val="zh_CN" w:bidi="zh_CN"/>
        </w:rPr>
        <w:t xml:space="preserve"> · </w:t>
      </w:r>
      <w:r>
        <w:rPr>
          <w:lang w:val="zh_CN" w:bidi="zh_CN"/>
        </w:rPr>
        <w:t>ISA 57:6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חֵלֶק</w:t>
      </w:r>
      <w:r>
        <w:rPr>
          <w:lang w:val="zh_CN" w:bidi="zh_CN"/>
        </w:rPr>
        <w:t xml:space="preserve"> · </w:t>
      </w:r>
      <w:r>
        <w:rPr>
          <w:lang w:val="zh_CN" w:bidi="zh_CN"/>
        </w:rPr>
        <w:t>מְנָת</w:t>
      </w:r>
    </w:p>
    <w:p>
      <w:pPr/>
      <w:r>
        <w:rPr>
          <w:lang w:val="zh_CN" w:bidi="zh_CN"/>
        </w:rPr>
      </w:r>
      <w:r>
        <w:rPr>
          <w:lang w:val="zh_CN" w:bidi="zh_CN"/>
        </w:rPr>
        <w:t>份额 &gt; 命运；应得的</w:t>
      </w:r>
      <w:r>
        <w:rPr>
          <w:lang w:val="zh_CN" w:bidi="zh_CN"/>
        </w:rPr>
        <w:t xml:space="preserve"> </w:t>
      </w:r>
      <w:r>
        <w:rPr>
          <w:lang w:val="zh_CN" w:bidi="zh_CN"/>
        </w:rPr>
        <w:t>＝某人将参与的事件模式，被形容为从上帝而来的份额，往往是一个人生活选择的结果</w:t>
      </w:r>
    </w:p>
    <w:p>
      <w:pPr/>
      <w:r>
        <w:rPr>
          <w:lang w:val="zh_CN" w:bidi="zh_CN"/>
        </w:rPr>
      </w:r>
      <w:r>
        <w:rPr>
          <w:lang w:val="zh_CN" w:bidi="zh_CN"/>
        </w:rPr>
        <w:t>ISA 17:14</w:t>
      </w:r>
      <w:r>
        <w:rPr>
          <w:lang w:val="zh_CN" w:bidi="zh_CN"/>
        </w:rPr>
        <w:t xml:space="preserve"> · </w:t>
      </w:r>
      <w:r>
        <w:rPr>
          <w:lang w:val="zh_CN" w:bidi="zh_CN"/>
        </w:rPr>
        <w:t>JER 13:25</w:t>
      </w:r>
      <w:r>
        <w:rPr>
          <w:lang w:val="zh_CN" w:bidi="zh_CN"/>
        </w:rPr>
        <w:t xml:space="preserve"> · </w:t>
      </w:r>
      <w:r>
        <w:rPr>
          <w:lang w:val="zh_CN" w:bidi="zh_CN"/>
        </w:rPr>
        <w:t>DAN 12:13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גּוּשׁ</w:t>
      </w:r>
      <w:r>
        <w:rPr>
          <w:lang w:val="zh_CN" w:bidi="zh_CN"/>
        </w:rPr>
      </w:r>
    </w:p>
    <w:p>
      <w:pPr>
        <w:pStyle w:val="Heading1"/>
      </w:pPr>
      <w:r>
        <w:rPr>
          <w:lang w:val="zh_CN" w:bidi="zh_CN"/>
        </w:rPr>
        <w:t>גּוּשׁ</w:t>
      </w:r>
    </w:p>
    <w:p>
      <w:pPr/>
      <w:r>
        <w:rPr>
          <w:lang w:val="zh_CN" w:bidi="zh_CN"/>
        </w:rPr>
      </w:r>
      <w:r>
        <w:rPr>
          <w:lang w:val="zh_CN" w:bidi="zh_CN"/>
        </w:rPr>
        <w:t>גּוּשׁ</w:t>
      </w:r>
      <w:r>
        <w:rPr>
          <w:lang w:val="zh_CN" w:bidi="zh_CN"/>
        </w:rPr>
        <w:t xml:space="preserve"> (</w:t>
      </w:r>
      <w:r>
        <w:rPr>
          <w:lang w:val="zh_CN" w:bidi="zh_CN"/>
        </w:rPr>
        <w:t>H1487</w:t>
      </w:r>
      <w:r>
        <w:rPr>
          <w:lang w:val="zh_CN" w:bidi="zh_CN"/>
        </w:rPr>
        <w:t xml:space="preserve">) — </w:t>
      </w:r>
      <w:r>
        <w:rPr>
          <w:lang w:val="zh_CN" w:bidi="zh_CN"/>
        </w:rPr>
        <w:t>גִּישׁ</w:t>
      </w:r>
    </w:p>
    <w:p>
      <w:pPr/>
      <w:r>
        <w:rPr>
          <w:lang w:val="zh_CN" w:bidi="zh_CN"/>
        </w:rPr>
      </w:r>
      <w:r>
        <w:rPr>
          <w:lang w:val="zh_CN" w:bidi="zh_CN"/>
        </w:rPr>
        <w:t>noun m</w:t>
      </w:r>
    </w:p>
    <w:p>
      <w:pPr/>
      <w:r>
        <w:rPr>
          <w:lang w:val="zh_CN" w:bidi="zh_CN"/>
        </w:rPr>
      </w:r>
    </w:p>
    <w:p>
      <w:pPr/>
      <w:r>
        <w:rPr>
          <w:lang w:val="zh_CN" w:bidi="zh_CN"/>
        </w:rPr>
      </w:r>
      <w:r>
        <w:rPr>
          <w:lang w:val="zh_CN" w:bidi="zh_CN"/>
        </w:rPr>
        <w:t>肿块，瘤</w:t>
      </w:r>
      <w:r>
        <w:rPr>
          <w:lang w:val="zh_CN" w:bidi="zh_CN"/>
        </w:rPr>
        <w:t xml:space="preserve"> </w:t>
      </w:r>
      <w:r>
        <w:rPr>
          <w:lang w:val="zh_CN" w:bidi="zh_CN"/>
        </w:rPr>
        <w:t>＝坚实的一团，通常没有明确的大小和形状</w:t>
      </w:r>
    </w:p>
    <w:p>
      <w:pPr/>
      <w:r>
        <w:rPr>
          <w:lang w:val="zh_CN" w:bidi="zh_CN"/>
        </w:rPr>
      </w:r>
      <w:r>
        <w:rPr>
          <w:lang w:val="zh_CN" w:bidi="zh_CN"/>
        </w:rPr>
        <w:t>JOB 7:5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w:t>
      </w:r>
      <w:r>
        <w:rPr>
          <w:lang w:val="zh_CN" w:bidi="zh_CN"/>
        </w:rPr>
      </w:r>
    </w:p>
    <w:p>
      <w:pPr>
        <w:pStyle w:val="Heading1"/>
      </w:pPr>
      <w:r>
        <w:rPr>
          <w:lang w:val="zh_CN" w:bidi="zh_CN"/>
        </w:rPr>
        <w:t>גֵּז</w:t>
      </w:r>
    </w:p>
    <w:p>
      <w:pPr/>
      <w:r>
        <w:rPr>
          <w:lang w:val="zh_CN" w:bidi="zh_CN"/>
        </w:rPr>
      </w:r>
      <w:r>
        <w:rPr>
          <w:lang w:val="zh_CN" w:bidi="zh_CN"/>
        </w:rPr>
        <w:t>גֵּז</w:t>
      </w:r>
      <w:r>
        <w:rPr>
          <w:lang w:val="zh_CN" w:bidi="zh_CN"/>
        </w:rPr>
        <w:t xml:space="preserve"> (</w:t>
      </w:r>
      <w:r>
        <w:rPr>
          <w:lang w:val="zh_CN" w:bidi="zh_CN"/>
        </w:rPr>
        <w:t>H1488</w:t>
      </w:r>
      <w:r>
        <w:rPr>
          <w:lang w:val="zh_CN" w:bidi="zh_CN"/>
        </w:rPr>
        <w:t>)</w:t>
      </w:r>
    </w:p>
    <w:p>
      <w:pPr/>
      <w:r>
        <w:rPr>
          <w:lang w:val="zh_CN" w:bidi="zh_CN"/>
        </w:rPr>
      </w:r>
      <w:r>
        <w:rPr>
          <w:lang w:val="zh_CN" w:bidi="zh_CN"/>
        </w:rPr>
        <w:t xml:space="preserve">noun m · </w:t>
      </w:r>
      <w:r>
        <w:rPr>
          <w:lang w:val="zh_CN" w:bidi="zh_CN"/>
        </w:rPr>
        <w:t>גזז</w:t>
      </w:r>
    </w:p>
    <w:p>
      <w:pPr/>
      <w:r>
        <w:rPr>
          <w:lang w:val="zh_CN" w:bidi="zh_CN"/>
        </w:rPr>
      </w:r>
    </w:p>
    <w:p>
      <w:pPr/>
      <w:r>
        <w:rPr>
          <w:lang w:val="zh_CN" w:bidi="zh_CN"/>
        </w:rPr>
      </w:r>
      <w:r>
        <w:rPr>
          <w:lang w:val="zh_CN" w:bidi="zh_CN"/>
        </w:rPr>
        <w:t>剪毛</w:t>
      </w:r>
      <w:r>
        <w:rPr>
          <w:lang w:val="zh_CN" w:bidi="zh_CN"/>
        </w:rPr>
        <w:t xml:space="preserve"> </w:t>
      </w:r>
      <w:r>
        <w:rPr>
          <w:lang w:val="zh_CN" w:bidi="zh_CN"/>
        </w:rPr>
        <w:t>＝使役行为，人剪掉绵羊或其他动物的毛</w:t>
      </w:r>
    </w:p>
    <w:p>
      <w:pPr/>
      <w:r>
        <w:rPr>
          <w:lang w:val="zh_CN" w:bidi="zh_CN"/>
        </w:rPr>
      </w:r>
      <w:r>
        <w:rPr>
          <w:lang w:val="zh_CN" w:bidi="zh_CN"/>
        </w:rPr>
        <w:t>DEU 18:4</w:t>
      </w:r>
      <w:r>
        <w:rPr>
          <w:lang w:val="zh_CN" w:bidi="zh_CN"/>
        </w:rPr>
        <w:t xml:space="preserve"> · </w:t>
      </w:r>
      <w:r>
        <w:rPr>
          <w:lang w:val="zh_CN" w:bidi="zh_CN"/>
        </w:rPr>
        <w:t>JOB 31:20</w:t>
      </w:r>
    </w:p>
    <w:p>
      <w:pPr/>
      <w:r>
        <w:rPr>
          <w:lang w:val="zh_CN" w:bidi="zh_CN"/>
        </w:rPr>
      </w:r>
    </w:p>
    <w:p>
      <w:pPr/>
      <w:r>
        <w:rPr>
          <w:lang w:val="zh_CN" w:bidi="zh_CN"/>
        </w:rPr>
      </w:r>
      <w:r>
        <w:rPr>
          <w:lang w:val="zh_CN" w:bidi="zh_CN"/>
        </w:rPr>
        <w:t>割</w:t>
      </w:r>
      <w:r>
        <w:rPr>
          <w:lang w:val="zh_CN" w:bidi="zh_CN"/>
        </w:rPr>
        <w:t xml:space="preserve"> </w:t>
      </w:r>
      <w:r>
        <w:rPr>
          <w:lang w:val="zh_CN" w:bidi="zh_CN"/>
        </w:rPr>
        <w:t>＝使役行为，人割去田地里的草</w:t>
      </w:r>
    </w:p>
    <w:p>
      <w:pPr/>
      <w:r>
        <w:rPr>
          <w:lang w:val="zh_CN" w:bidi="zh_CN"/>
        </w:rPr>
      </w:r>
      <w:r>
        <w:rPr>
          <w:lang w:val="zh_CN" w:bidi="zh_CN"/>
        </w:rPr>
        <w:t>AMO 7:1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אֶרֶץ</w:t>
      </w:r>
    </w:p>
    <w:p>
      <w:pPr/>
      <w:r>
        <w:rPr>
          <w:lang w:val="zh_CN" w:bidi="zh_CN"/>
        </w:rPr>
      </w:r>
      <w:r>
        <w:rPr>
          <w:lang w:val="zh_CN" w:bidi="zh_CN"/>
        </w:rPr>
        <w:t>已割的草地</w:t>
      </w:r>
      <w:r>
        <w:rPr>
          <w:lang w:val="zh_CN" w:bidi="zh_CN"/>
        </w:rPr>
        <w:t xml:space="preserve"> </w:t>
      </w:r>
      <w:r>
        <w:rPr>
          <w:lang w:val="zh_CN" w:bidi="zh_CN"/>
        </w:rPr>
        <w:t>＝刚被割草的土地</w:t>
      </w:r>
    </w:p>
    <w:p>
      <w:pPr/>
      <w:r>
        <w:rPr>
          <w:lang w:val="zh_CN" w:bidi="zh_CN"/>
        </w:rPr>
      </w:r>
      <w:r>
        <w:rPr>
          <w:lang w:val="zh_CN" w:bidi="zh_CN"/>
        </w:rPr>
        <w:t>PSA 72:6</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גִּזְבַּר</w:t>
      </w:r>
      <w:r>
        <w:rPr>
          <w:lang w:val="zh_CN" w:bidi="zh_CN"/>
        </w:rPr>
      </w:r>
    </w:p>
    <w:p>
      <w:pPr>
        <w:pStyle w:val="Heading1"/>
      </w:pPr>
      <w:r>
        <w:rPr>
          <w:lang w:val="zh_CN" w:bidi="zh_CN"/>
        </w:rPr>
        <w:t>גִּזְבַּר</w:t>
      </w:r>
    </w:p>
    <w:p>
      <w:pPr/>
      <w:r>
        <w:rPr>
          <w:lang w:val="zh_CN" w:bidi="zh_CN"/>
        </w:rPr>
      </w:r>
      <w:r>
        <w:rPr>
          <w:lang w:val="zh_CN" w:bidi="zh_CN"/>
        </w:rPr>
        <w:t>גִּזְבַּר</w:t>
      </w:r>
      <w:r>
        <w:rPr>
          <w:lang w:val="zh_CN" w:bidi="zh_CN"/>
        </w:rPr>
        <w:t xml:space="preserve"> (</w:t>
      </w:r>
      <w:r>
        <w:rPr>
          <w:lang w:val="zh_CN" w:bidi="zh_CN"/>
        </w:rPr>
        <w:t>A1490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司库，库官，财政大臣</w:t>
      </w:r>
      <w:r>
        <w:rPr>
          <w:lang w:val="zh_CN" w:bidi="zh_CN"/>
        </w:rPr>
        <w:t xml:space="preserve"> </w:t>
      </w:r>
      <w:r>
        <w:rPr>
          <w:lang w:val="zh_CN" w:bidi="zh_CN"/>
        </w:rPr>
        <w:t>＝受托监管国王的资金和财宝的官员</w:t>
      </w:r>
    </w:p>
    <w:p>
      <w:pPr/>
      <w:r>
        <w:rPr>
          <w:lang w:val="zh_CN" w:bidi="zh_CN"/>
        </w:rPr>
      </w:r>
      <w:r>
        <w:rPr>
          <w:lang w:val="zh_CN" w:bidi="zh_CN"/>
        </w:rPr>
        <w:t>EZR 7:21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גִּזְבָּר</w:t>
      </w:r>
      <w:r>
        <w:rPr>
          <w:lang w:val="zh_CN" w:bidi="zh_CN"/>
        </w:rPr>
      </w:r>
    </w:p>
    <w:p>
      <w:pPr>
        <w:pStyle w:val="Heading1"/>
      </w:pPr>
      <w:r>
        <w:rPr>
          <w:lang w:val="zh_CN" w:bidi="zh_CN"/>
        </w:rPr>
        <w:t>גִּזְבָּר</w:t>
      </w:r>
    </w:p>
    <w:p>
      <w:pPr/>
      <w:r>
        <w:rPr>
          <w:lang w:val="zh_CN" w:bidi="zh_CN"/>
        </w:rPr>
      </w:r>
      <w:r>
        <w:rPr>
          <w:lang w:val="zh_CN" w:bidi="zh_CN"/>
        </w:rPr>
        <w:t>גִּזְבָּר</w:t>
      </w:r>
      <w:r>
        <w:rPr>
          <w:lang w:val="zh_CN" w:bidi="zh_CN"/>
        </w:rPr>
        <w:t xml:space="preserve"> (</w:t>
      </w:r>
      <w:r>
        <w:rPr>
          <w:lang w:val="zh_CN" w:bidi="zh_CN"/>
        </w:rPr>
        <w:t>H1489</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司库，库官，财政大臣</w:t>
      </w:r>
      <w:r>
        <w:rPr>
          <w:lang w:val="zh_CN" w:bidi="zh_CN"/>
        </w:rPr>
        <w:t xml:space="preserve"> </w:t>
      </w:r>
      <w:r>
        <w:rPr>
          <w:lang w:val="zh_CN" w:bidi="zh_CN"/>
        </w:rPr>
        <w:t>＝受托监管国王的资金和财宝的官员</w:t>
      </w:r>
    </w:p>
    <w:p>
      <w:pPr/>
      <w:r>
        <w:rPr>
          <w:lang w:val="zh_CN" w:bidi="zh_CN"/>
        </w:rPr>
      </w:r>
      <w:r>
        <w:rPr>
          <w:lang w:val="zh_CN" w:bidi="zh_CN"/>
        </w:rPr>
        <w:t>EZR 1:8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גזה</w:t>
      </w:r>
      <w:r>
        <w:rPr>
          <w:lang w:val="zh_CN" w:bidi="zh_CN"/>
        </w:rPr>
      </w:r>
    </w:p>
    <w:p>
      <w:pPr>
        <w:pStyle w:val="Heading1"/>
      </w:pPr>
      <w:r>
        <w:rPr>
          <w:lang w:val="zh_CN" w:bidi="zh_CN"/>
        </w:rPr>
        <w:t>גזה</w:t>
      </w:r>
    </w:p>
    <w:p>
      <w:pPr/>
      <w:r>
        <w:rPr>
          <w:lang w:val="zh_CN" w:bidi="zh_CN"/>
        </w:rPr>
      </w:r>
      <w:r>
        <w:rPr>
          <w:lang w:val="zh_CN" w:bidi="zh_CN"/>
        </w:rPr>
        <w:t>גזה</w:t>
      </w:r>
      <w:r>
        <w:rPr>
          <w:lang w:val="zh_CN" w:bidi="zh_CN"/>
        </w:rPr>
        <w:t xml:space="preserve"> (</w:t>
      </w:r>
      <w:r>
        <w:rPr>
          <w:lang w:val="zh_CN" w:bidi="zh_CN"/>
        </w:rPr>
        <w:t>H1491</w:t>
      </w:r>
      <w:r>
        <w:rPr>
          <w:lang w:val="zh_CN" w:bidi="zh_CN"/>
        </w:rPr>
        <w:t>)</w:t>
      </w:r>
    </w:p>
    <w:p>
      <w:pPr/>
      <w:r>
        <w:rPr>
          <w:lang w:val="zh_CN" w:bidi="zh_CN"/>
        </w:rPr>
      </w:r>
      <w:r>
        <w:rPr>
          <w:lang w:val="zh_CN" w:bidi="zh_CN"/>
        </w:rPr>
        <w:t xml:space="preserve">verb · </w:t>
      </w:r>
      <w:r>
        <w:rPr>
          <w:lang w:val="zh_CN" w:bidi="zh_CN"/>
        </w:rPr>
        <w:t>גָּזִית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移走；带走</w:t>
      </w:r>
      <w:r>
        <w:rPr>
          <w:lang w:val="zh_CN" w:bidi="zh_CN"/>
        </w:rPr>
        <w:t xml:space="preserve"> </w:t>
      </w:r>
      <w:r>
        <w:rPr>
          <w:lang w:val="zh_CN" w:bidi="zh_CN"/>
        </w:rPr>
        <w:t>＝意思不确定；可能：＝使役行为，人移走原本属于整体中的一部分</w:t>
      </w:r>
    </w:p>
    <w:p>
      <w:pPr/>
      <w:r>
        <w:rPr>
          <w:lang w:val="zh_CN" w:bidi="zh_CN"/>
        </w:rPr>
      </w:r>
      <w:r>
        <w:rPr>
          <w:lang w:val="zh_CN" w:bidi="zh_CN"/>
        </w:rPr>
        <w:t>PSA 71:6</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גִּזָּה</w:t>
      </w:r>
      <w:r>
        <w:rPr>
          <w:lang w:val="zh_CN" w:bidi="zh_CN"/>
        </w:rPr>
      </w:r>
    </w:p>
    <w:p>
      <w:pPr>
        <w:pStyle w:val="Heading1"/>
      </w:pPr>
      <w:r>
        <w:rPr>
          <w:lang w:val="zh_CN" w:bidi="zh_CN"/>
        </w:rPr>
        <w:t>גִּזָּה</w:t>
      </w:r>
    </w:p>
    <w:p>
      <w:pPr/>
      <w:r>
        <w:rPr>
          <w:lang w:val="zh_CN" w:bidi="zh_CN"/>
        </w:rPr>
      </w:r>
      <w:r>
        <w:rPr>
          <w:lang w:val="zh_CN" w:bidi="zh_CN"/>
        </w:rPr>
        <w:t>גִּזָּה</w:t>
      </w:r>
      <w:r>
        <w:rPr>
          <w:lang w:val="zh_CN" w:bidi="zh_CN"/>
        </w:rPr>
        <w:t xml:space="preserve"> (</w:t>
      </w:r>
      <w:r>
        <w:rPr>
          <w:lang w:val="zh_CN" w:bidi="zh_CN"/>
        </w:rPr>
        <w:t>H1492</w:t>
      </w:r>
      <w:r>
        <w:rPr>
          <w:lang w:val="zh_CN" w:bidi="zh_CN"/>
        </w:rPr>
        <w:t>)</w:t>
      </w:r>
    </w:p>
    <w:p>
      <w:pPr/>
      <w:r>
        <w:rPr>
          <w:lang w:val="zh_CN" w:bidi="zh_CN"/>
        </w:rPr>
      </w:r>
      <w:r>
        <w:rPr>
          <w:lang w:val="zh_CN" w:bidi="zh_CN"/>
        </w:rPr>
        <w:t xml:space="preserve">noun f · </w:t>
      </w:r>
      <w:r>
        <w:rPr>
          <w:lang w:val="zh_CN" w:bidi="zh_CN"/>
        </w:rPr>
        <w:t>גזז</w:t>
      </w:r>
    </w:p>
    <w:p>
      <w:pPr/>
      <w:r>
        <w:rPr>
          <w:lang w:val="zh_CN" w:bidi="zh_CN"/>
        </w:rPr>
      </w:r>
    </w:p>
    <w:p>
      <w:pPr/>
      <w:r>
        <w:rPr>
          <w:lang w:val="zh_CN" w:bidi="zh_CN"/>
        </w:rPr>
      </w:r>
      <w:r>
        <w:rPr>
          <w:lang w:val="zh_CN" w:bidi="zh_CN"/>
        </w:rPr>
        <w:t>羊毛</w:t>
      </w:r>
      <w:r>
        <w:rPr>
          <w:lang w:val="zh_CN" w:bidi="zh_CN"/>
        </w:rPr>
        <w:t xml:space="preserve"> </w:t>
      </w:r>
      <w:r>
        <w:rPr>
          <w:lang w:val="zh_CN" w:bidi="zh_CN"/>
        </w:rPr>
        <w:t>＝覆盖羊表皮的毛</w:t>
      </w:r>
    </w:p>
    <w:p>
      <w:pPr/>
      <w:r>
        <w:rPr>
          <w:lang w:val="zh_CN" w:bidi="zh_CN"/>
        </w:rPr>
      </w:r>
      <w:r>
        <w:rPr>
          <w:lang w:val="zh_CN" w:bidi="zh_CN"/>
        </w:rPr>
        <w:t>JDG 6:37</w:t>
      </w:r>
      <w:r>
        <w:rPr>
          <w:lang w:val="zh_CN" w:bidi="zh_CN"/>
        </w:rPr>
        <w:t xml:space="preserve"> · </w:t>
      </w:r>
      <w:r>
        <w:rPr>
          <w:lang w:val="zh_CN" w:bidi="zh_CN"/>
        </w:rPr>
        <w:t>JDG 6:37</w:t>
      </w:r>
      <w:r>
        <w:rPr>
          <w:lang w:val="zh_CN" w:bidi="zh_CN"/>
        </w:rPr>
        <w:t xml:space="preserve"> · </w:t>
      </w:r>
      <w:r>
        <w:rPr>
          <w:lang w:val="zh_CN" w:bidi="zh_CN"/>
        </w:rPr>
        <w:t>JDG 6:38</w:t>
      </w:r>
      <w:r>
        <w:rPr>
          <w:lang w:val="zh_CN" w:bidi="zh_CN"/>
        </w:rPr>
        <w:t xml:space="preserve"> · </w:t>
      </w:r>
      <w:r>
        <w:rPr>
          <w:lang w:val="zh_CN" w:bidi="zh_CN"/>
        </w:rPr>
        <w:t>JDG 6:38</w:t>
      </w:r>
      <w:r>
        <w:rPr>
          <w:lang w:val="zh_CN" w:bidi="zh_CN"/>
        </w:rPr>
        <w:t xml:space="preserve"> · </w:t>
      </w:r>
      <w:r>
        <w:rPr>
          <w:lang w:val="zh_CN" w:bidi="zh_CN"/>
        </w:rPr>
        <w:t>JDG 6:39</w:t>
      </w:r>
      <w:r>
        <w:rPr>
          <w:lang w:val="zh_CN" w:bidi="zh_CN"/>
        </w:rPr>
        <w:t xml:space="preserve"> · </w:t>
      </w:r>
      <w:r>
        <w:rPr>
          <w:lang w:val="zh_CN" w:bidi="zh_CN"/>
        </w:rPr>
        <w:t>JDG 6:39</w:t>
      </w:r>
      <w:r>
        <w:rPr>
          <w:lang w:val="zh_CN" w:bidi="zh_CN"/>
        </w:rPr>
        <w:t xml:space="preserve"> · </w:t>
      </w:r>
      <w:r>
        <w:rPr>
          <w:lang w:val="zh_CN" w:bidi="zh_CN"/>
        </w:rPr>
        <w:t>JDG 6:40</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גִּזֹונִי</w:t>
      </w:r>
      <w:r>
        <w:rPr>
          <w:lang w:val="zh_CN" w:bidi="zh_CN"/>
        </w:rPr>
      </w:r>
    </w:p>
    <w:p>
      <w:pPr>
        <w:pStyle w:val="Heading1"/>
      </w:pPr>
      <w:r>
        <w:rPr>
          <w:lang w:val="zh_CN" w:bidi="zh_CN"/>
        </w:rPr>
        <w:t>גִּזֹונִי</w:t>
      </w:r>
    </w:p>
    <w:p>
      <w:pPr/>
      <w:r>
        <w:rPr>
          <w:lang w:val="zh_CN" w:bidi="zh_CN"/>
        </w:rPr>
      </w:r>
      <w:r>
        <w:rPr>
          <w:lang w:val="zh_CN" w:bidi="zh_CN"/>
        </w:rPr>
        <w:t>גִּזֹונִי</w:t>
      </w:r>
      <w:r>
        <w:rPr>
          <w:lang w:val="zh_CN" w:bidi="zh_CN"/>
        </w:rPr>
        <w:t xml:space="preserve"> (</w:t>
      </w:r>
      <w:r>
        <w:rPr>
          <w:lang w:val="zh_CN" w:bidi="zh_CN"/>
        </w:rPr>
        <w:t>H1493</w:t>
      </w:r>
      <w:r>
        <w:rPr>
          <w:lang w:val="zh_CN" w:bidi="zh_CN"/>
        </w:rPr>
        <w:t>)</w:t>
      </w:r>
    </w:p>
    <w:p>
      <w:pPr/>
      <w:r>
        <w:rPr>
          <w:lang w:val="zh_CN" w:bidi="zh_CN"/>
        </w:rPr>
      </w:r>
      <w:r>
        <w:rPr>
          <w:lang w:val="zh_CN" w:bidi="zh_CN"/>
        </w:rPr>
        <w:t>adj</w:t>
      </w:r>
    </w:p>
    <w:p>
      <w:pPr/>
      <w:r>
        <w:rPr>
          <w:lang w:val="zh_CN" w:bidi="zh_CN"/>
        </w:rPr>
      </w:r>
    </w:p>
    <w:p>
      <w:pPr/>
      <w:r>
        <w:rPr>
          <w:lang w:val="zh_CN" w:bidi="zh_CN"/>
        </w:rPr>
      </w:r>
      <w:r>
        <w:rPr>
          <w:lang w:val="zh_CN" w:bidi="zh_CN"/>
        </w:rPr>
        <w:t>基孙人，《思》基宗人</w:t>
      </w:r>
      <w:r>
        <w:rPr>
          <w:lang w:val="zh_CN" w:bidi="zh_CN"/>
        </w:rPr>
        <w:t xml:space="preserve"> </w:t>
      </w:r>
      <w:r>
        <w:rPr>
          <w:lang w:val="zh_CN" w:bidi="zh_CN"/>
        </w:rPr>
        <w:t>＝位置不详的城镇基孙的居民；►</w:t>
      </w:r>
      <w:r>
        <w:rPr>
          <w:lang w:val="zh_CN" w:bidi="zh_CN"/>
        </w:rPr>
        <w:t>大卫</w:t>
      </w:r>
      <w:r>
        <w:rPr>
          <w:lang w:val="zh_CN" w:bidi="zh_CN"/>
        </w:rPr>
        <w:t>王时期</w:t>
      </w:r>
    </w:p>
    <w:p>
      <w:pPr/>
      <w:r>
        <w:rPr>
          <w:lang w:val="zh_CN" w:bidi="zh_CN"/>
        </w:rPr>
      </w:r>
      <w:r>
        <w:rPr>
          <w:lang w:val="zh_CN" w:bidi="zh_CN"/>
        </w:rPr>
        <w:t>1CH 11:34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גזז</w:t>
      </w:r>
      <w:r>
        <w:rPr>
          <w:lang w:val="zh_CN" w:bidi="zh_CN"/>
        </w:rPr>
      </w:r>
    </w:p>
    <w:p>
      <w:pPr>
        <w:pStyle w:val="Heading1"/>
      </w:pPr>
      <w:r>
        <w:rPr>
          <w:lang w:val="zh_CN" w:bidi="zh_CN"/>
        </w:rPr>
        <w:t>גזז</w:t>
      </w:r>
    </w:p>
    <w:p>
      <w:pPr/>
      <w:r>
        <w:rPr>
          <w:lang w:val="zh_CN" w:bidi="zh_CN"/>
        </w:rPr>
      </w:r>
      <w:r>
        <w:rPr>
          <w:lang w:val="zh_CN" w:bidi="zh_CN"/>
        </w:rPr>
        <w:t>גזז</w:t>
      </w:r>
      <w:r>
        <w:rPr>
          <w:lang w:val="zh_CN" w:bidi="zh_CN"/>
        </w:rPr>
        <w:t xml:space="preserve"> (</w:t>
      </w:r>
      <w:r>
        <w:rPr>
          <w:lang w:val="zh_CN" w:bidi="zh_CN"/>
        </w:rPr>
        <w:t>H1494</w:t>
      </w:r>
      <w:r>
        <w:rPr>
          <w:lang w:val="zh_CN" w:bidi="zh_CN"/>
        </w:rPr>
        <w:t>)</w:t>
      </w:r>
    </w:p>
    <w:p>
      <w:pPr/>
      <w:r>
        <w:rPr>
          <w:lang w:val="zh_CN" w:bidi="zh_CN"/>
        </w:rPr>
      </w:r>
      <w:r>
        <w:rPr>
          <w:lang w:val="zh_CN" w:bidi="zh_CN"/>
        </w:rPr>
        <w:t xml:space="preserve">verb · </w:t>
      </w:r>
      <w:r>
        <w:rPr>
          <w:lang w:val="zh_CN" w:bidi="zh_CN"/>
        </w:rPr>
        <w:t>גֵּז</w:t>
      </w:r>
      <w:r>
        <w:rPr>
          <w:lang w:val="zh_CN" w:bidi="zh_CN"/>
        </w:rPr>
        <w:t xml:space="preserve"> · </w:t>
      </w:r>
      <w:r>
        <w:rPr>
          <w:lang w:val="zh_CN" w:bidi="zh_CN"/>
        </w:rPr>
        <w:t>גִּזָּה</w:t>
      </w:r>
      <w:r>
        <w:rPr>
          <w:lang w:val="zh_CN" w:bidi="zh_CN"/>
        </w:rPr>
        <w:t xml:space="preserve"> · </w:t>
      </w:r>
      <w:r>
        <w:rPr>
          <w:lang w:val="zh_CN" w:bidi="zh_CN"/>
        </w:rPr>
        <w:t>גָּזֵז</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剪毛；剃；剪；剪除</w:t>
      </w:r>
      <w:r>
        <w:rPr>
          <w:lang w:val="zh_CN" w:bidi="zh_CN"/>
        </w:rPr>
        <w:t xml:space="preserve"> </w:t>
      </w:r>
      <w:r>
        <w:rPr>
          <w:lang w:val="zh_CN" w:bidi="zh_CN"/>
        </w:rPr>
        <w:t>＝使役行为，人剪掉头发，或剪掉羊或其他动物的毛发</w:t>
      </w:r>
    </w:p>
    <w:p>
      <w:pPr/>
      <w:r>
        <w:rPr>
          <w:lang w:val="zh_CN" w:bidi="zh_CN"/>
        </w:rPr>
      </w:r>
      <w:r>
        <w:rPr>
          <w:lang w:val="zh_CN" w:bidi="zh_CN"/>
        </w:rPr>
        <w:t>GEN 31:19</w:t>
      </w:r>
      <w:r>
        <w:rPr>
          <w:lang w:val="zh_CN" w:bidi="zh_CN"/>
        </w:rPr>
        <w:t xml:space="preserve"> · </w:t>
      </w:r>
      <w:r>
        <w:rPr>
          <w:lang w:val="zh_CN" w:bidi="zh_CN"/>
        </w:rPr>
        <w:t>GEN 38:12</w:t>
      </w:r>
      <w:r>
        <w:rPr>
          <w:lang w:val="zh_CN" w:bidi="zh_CN"/>
        </w:rPr>
        <w:t xml:space="preserve"> · </w:t>
      </w:r>
      <w:r>
        <w:rPr>
          <w:lang w:val="zh_CN" w:bidi="zh_CN"/>
        </w:rPr>
        <w:t>GEN 38:13</w:t>
      </w:r>
      <w:r>
        <w:rPr>
          <w:lang w:val="zh_CN" w:bidi="zh_CN"/>
        </w:rPr>
        <w:t xml:space="preserve"> · </w:t>
      </w:r>
      <w:r>
        <w:rPr>
          <w:lang w:val="zh_CN" w:bidi="zh_CN"/>
        </w:rPr>
        <w:t>DEU 15:19</w:t>
      </w:r>
      <w:r>
        <w:rPr>
          <w:lang w:val="zh_CN" w:bidi="zh_CN"/>
        </w:rPr>
        <w:t xml:space="preserve"> · </w:t>
      </w:r>
      <w:r>
        <w:rPr>
          <w:lang w:val="zh_CN" w:bidi="zh_CN"/>
        </w:rPr>
        <w:t>1SA 25:2</w:t>
      </w:r>
      <w:r>
        <w:rPr>
          <w:lang w:val="zh_CN" w:bidi="zh_CN"/>
        </w:rPr>
        <w:t xml:space="preserve"> · </w:t>
      </w:r>
      <w:r>
        <w:rPr>
          <w:lang w:val="zh_CN" w:bidi="zh_CN"/>
        </w:rPr>
        <w:t>1SA 25:4</w:t>
      </w:r>
      <w:r>
        <w:rPr>
          <w:lang w:val="zh_CN" w:bidi="zh_CN"/>
        </w:rPr>
        <w:t xml:space="preserve"> · </w:t>
      </w:r>
      <w:r>
        <w:rPr>
          <w:lang w:val="zh_CN" w:bidi="zh_CN"/>
        </w:rPr>
        <w:t>1SA 25:7</w:t>
      </w:r>
      <w:r>
        <w:rPr>
          <w:lang w:val="zh_CN" w:bidi="zh_CN"/>
        </w:rPr>
        <w:t xml:space="preserve"> · </w:t>
      </w:r>
      <w:r>
        <w:rPr>
          <w:lang w:val="zh_CN" w:bidi="zh_CN"/>
        </w:rPr>
        <w:t>1SA 25:11</w:t>
      </w:r>
      <w:r>
        <w:rPr>
          <w:lang w:val="zh_CN" w:bidi="zh_CN"/>
        </w:rPr>
        <w:t xml:space="preserve"> · </w:t>
      </w:r>
      <w:r>
        <w:rPr>
          <w:lang w:val="zh_CN" w:bidi="zh_CN"/>
        </w:rPr>
        <w:t>2SA 13:23</w:t>
      </w:r>
      <w:r>
        <w:rPr>
          <w:lang w:val="zh_CN" w:bidi="zh_CN"/>
        </w:rPr>
        <w:t xml:space="preserve"> · </w:t>
      </w:r>
      <w:r>
        <w:rPr>
          <w:lang w:val="zh_CN" w:bidi="zh_CN"/>
        </w:rPr>
        <w:t>2SA 13:24</w:t>
      </w:r>
      <w:r>
        <w:rPr>
          <w:lang w:val="zh_CN" w:bidi="zh_CN"/>
        </w:rPr>
        <w:t xml:space="preserve"> · </w:t>
      </w:r>
      <w:r>
        <w:rPr>
          <w:lang w:val="zh_CN" w:bidi="zh_CN"/>
        </w:rPr>
        <w:t>JOB 1:20</w:t>
      </w:r>
      <w:r>
        <w:rPr>
          <w:lang w:val="zh_CN" w:bidi="zh_CN"/>
        </w:rPr>
        <w:t xml:space="preserve"> · </w:t>
      </w:r>
      <w:r>
        <w:rPr>
          <w:lang w:val="zh_CN" w:bidi="zh_CN"/>
        </w:rPr>
        <w:t>ISA 53:7</w:t>
      </w:r>
      <w:r>
        <w:rPr>
          <w:lang w:val="zh_CN" w:bidi="zh_CN"/>
        </w:rPr>
        <w:t xml:space="preserve"> · </w:t>
      </w:r>
      <w:r>
        <w:rPr>
          <w:lang w:val="zh_CN" w:bidi="zh_CN"/>
        </w:rPr>
        <w:t>JER 7:29</w:t>
      </w:r>
      <w:r>
        <w:rPr>
          <w:lang w:val="zh_CN" w:bidi="zh_CN"/>
        </w:rPr>
        <w:t xml:space="preserve"> · </w:t>
      </w:r>
      <w:r>
        <w:rPr>
          <w:lang w:val="zh_CN" w:bidi="zh_CN"/>
        </w:rPr>
        <w:t>MIC 1:16</w:t>
      </w:r>
      <w:r>
        <w:rPr>
          <w:lang w:val="zh_CN" w:bidi="zh_CN"/>
        </w:rPr>
        <w:t xml:space="preserve"> · </w:t>
      </w:r>
      <w:r>
        <w:rPr>
          <w:lang w:val="zh_CN" w:bidi="zh_CN"/>
        </w:rPr>
        <w:t>NAM 1:12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剪除</w:t>
      </w:r>
      <w:r>
        <w:rPr>
          <w:lang w:val="zh_CN" w:bidi="zh_CN"/>
        </w:rPr>
        <w:t xml:space="preserve"> </w:t>
      </w:r>
      <w:r>
        <w:rPr>
          <w:lang w:val="zh_CN" w:bidi="zh_CN"/>
        </w:rPr>
        <w:t>意思不确定；可能：＝使役行为，人移走原本属于整体中的一部分</w:t>
      </w:r>
    </w:p>
    <w:p>
      <w:pPr/>
      <w:r>
        <w:rPr>
          <w:lang w:val="zh_CN" w:bidi="zh_CN"/>
        </w:rPr>
      </w:r>
      <w:r>
        <w:rPr>
          <w:lang w:val="zh_CN" w:bidi="zh_CN"/>
        </w:rPr>
        <w:t>NAM 1:12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גָּזֵז</w:t>
      </w:r>
      <w:r>
        <w:rPr>
          <w:lang w:val="zh_CN" w:bidi="zh_CN"/>
        </w:rPr>
      </w:r>
    </w:p>
    <w:p>
      <w:pPr>
        <w:pStyle w:val="Heading1"/>
      </w:pPr>
      <w:r>
        <w:rPr>
          <w:lang w:val="zh_CN" w:bidi="zh_CN"/>
        </w:rPr>
        <w:t>גָּזֵז</w:t>
      </w:r>
    </w:p>
    <w:p>
      <w:pPr/>
      <w:r>
        <w:rPr>
          <w:lang w:val="zh_CN" w:bidi="zh_CN"/>
        </w:rPr>
      </w:r>
      <w:r>
        <w:rPr>
          <w:lang w:val="zh_CN" w:bidi="zh_CN"/>
        </w:rPr>
        <w:t>גָּזֵז</w:t>
      </w:r>
      <w:r>
        <w:rPr>
          <w:lang w:val="zh_CN" w:bidi="zh_CN"/>
        </w:rPr>
        <w:t xml:space="preserve"> (</w:t>
      </w:r>
      <w:r>
        <w:rPr>
          <w:lang w:val="zh_CN" w:bidi="zh_CN"/>
        </w:rPr>
        <w:t>H1495</w:t>
      </w:r>
      <w:r>
        <w:rPr>
          <w:lang w:val="zh_CN" w:bidi="zh_CN"/>
        </w:rPr>
        <w:t>)</w:t>
      </w:r>
    </w:p>
    <w:p>
      <w:pPr/>
      <w:r>
        <w:rPr>
          <w:lang w:val="zh_CN" w:bidi="zh_CN"/>
        </w:rPr>
      </w:r>
      <w:r>
        <w:rPr>
          <w:lang w:val="zh_CN" w:bidi="zh_CN"/>
        </w:rPr>
        <w:t xml:space="preserve">name · </w:t>
      </w:r>
      <w:r>
        <w:rPr>
          <w:lang w:val="zh_CN" w:bidi="zh_CN"/>
        </w:rPr>
        <w:t>גזז</w:t>
      </w:r>
    </w:p>
    <w:p>
      <w:pPr/>
      <w:r>
        <w:rPr>
          <w:lang w:val="zh_CN" w:bidi="zh_CN"/>
        </w:rPr>
      </w:r>
    </w:p>
    <w:p>
      <w:pPr/>
      <w:r>
        <w:rPr>
          <w:lang w:val="zh_CN" w:bidi="zh_CN"/>
        </w:rPr>
      </w:r>
      <w:r>
        <w:rPr>
          <w:lang w:val="zh_CN" w:bidi="zh_CN"/>
        </w:rPr>
        <w:t>迦谢，《思》加则次</w:t>
      </w:r>
      <w:r>
        <w:rPr>
          <w:lang w:val="zh_CN" w:bidi="zh_CN"/>
        </w:rPr>
        <w:t xml:space="preserve"> </w:t>
      </w:r>
      <w:r>
        <w:rPr>
          <w:lang w:val="zh_CN" w:bidi="zh_CN"/>
        </w:rPr>
        <w:t>＝男性；◄</w:t>
      </w:r>
      <w:r>
        <w:rPr>
          <w:lang w:val="zh_CN" w:bidi="zh_CN"/>
        </w:rPr>
        <w:t>迦勒</w:t>
      </w:r>
      <w:r>
        <w:rPr>
          <w:lang w:val="zh_CN" w:bidi="zh_CN"/>
        </w:rPr>
        <w:t>和他的</w:t>
      </w:r>
      <w:r>
        <w:rPr>
          <w:lang w:val="zh_CN" w:bidi="zh_CN"/>
        </w:rPr>
        <w:t>妾</w:t>
      </w:r>
      <w:r>
        <w:rPr>
          <w:lang w:val="zh_CN" w:bidi="zh_CN"/>
        </w:rPr>
        <w:t>以法</w:t>
      </w:r>
      <w:r>
        <w:rPr>
          <w:lang w:val="zh_CN" w:bidi="zh_CN"/>
        </w:rPr>
        <w:t>所生的儿子；</w:t>
      </w:r>
      <w:r>
        <w:rPr>
          <w:lang w:val="zh_CN" w:bidi="zh_CN"/>
        </w:rPr>
        <w:t>犹大</w:t>
      </w:r>
      <w:r>
        <w:rPr>
          <w:lang w:val="zh_CN" w:bidi="zh_CN"/>
        </w:rPr>
        <w:t>支派</w:t>
      </w:r>
    </w:p>
    <w:p>
      <w:pPr/>
      <w:r>
        <w:rPr>
          <w:lang w:val="zh_CN" w:bidi="zh_CN"/>
        </w:rPr>
      </w:r>
      <w:r>
        <w:rPr>
          <w:lang w:val="zh_CN" w:bidi="zh_CN"/>
        </w:rPr>
        <w:t>1CH 2:46</w:t>
      </w:r>
    </w:p>
    <w:p>
      <w:pPr/>
      <w:r>
        <w:rPr>
          <w:lang w:val="zh_CN" w:bidi="zh_CN"/>
        </w:rPr>
      </w:r>
    </w:p>
    <w:p>
      <w:pPr/>
      <w:r>
        <w:rPr>
          <w:lang w:val="zh_CN" w:bidi="zh_CN"/>
        </w:rPr>
      </w:r>
      <w:r>
        <w:rPr>
          <w:lang w:val="zh_CN" w:bidi="zh_CN"/>
        </w:rPr>
        <w:t>迦卸，《思》加则次</w:t>
      </w:r>
      <w:r>
        <w:rPr>
          <w:lang w:val="zh_CN" w:bidi="zh_CN"/>
        </w:rPr>
        <w:t xml:space="preserve"> </w:t>
      </w:r>
      <w:r>
        <w:rPr>
          <w:lang w:val="zh_CN" w:bidi="zh_CN"/>
        </w:rPr>
        <w:t>＝男性；◄</w:t>
      </w:r>
      <w:r>
        <w:rPr>
          <w:lang w:val="zh_CN" w:bidi="zh_CN"/>
        </w:rPr>
        <w:t>迦勒</w:t>
      </w:r>
      <w:r>
        <w:rPr>
          <w:lang w:val="zh_CN" w:bidi="zh_CN"/>
        </w:rPr>
        <w:t>和他的</w:t>
      </w:r>
      <w:r>
        <w:rPr>
          <w:lang w:val="zh_CN" w:bidi="zh_CN"/>
        </w:rPr>
        <w:t>妾</w:t>
      </w:r>
      <w:r>
        <w:rPr>
          <w:lang w:val="zh_CN" w:bidi="zh_CN"/>
        </w:rPr>
        <w:t>以法</w:t>
      </w:r>
      <w:r>
        <w:rPr>
          <w:lang w:val="zh_CN" w:bidi="zh_CN"/>
        </w:rPr>
        <w:t>的儿子</w:t>
      </w:r>
      <w:r>
        <w:rPr>
          <w:lang w:val="zh_CN" w:bidi="zh_CN"/>
        </w:rPr>
        <w:t>哈兰</w:t>
      </w:r>
      <w:r>
        <w:rPr>
          <w:lang w:val="zh_CN" w:bidi="zh_CN"/>
        </w:rPr>
        <w:t>所生的儿子；</w:t>
      </w:r>
      <w:r>
        <w:rPr>
          <w:lang w:val="zh_CN" w:bidi="zh_CN"/>
        </w:rPr>
        <w:t>犹大</w:t>
      </w:r>
      <w:r>
        <w:rPr>
          <w:lang w:val="zh_CN" w:bidi="zh_CN"/>
        </w:rPr>
        <w:t>支派</w:t>
      </w:r>
    </w:p>
    <w:p>
      <w:pPr/>
      <w:r>
        <w:rPr>
          <w:lang w:val="zh_CN" w:bidi="zh_CN"/>
        </w:rPr>
      </w:r>
      <w:r>
        <w:rPr>
          <w:lang w:val="zh_CN" w:bidi="zh_CN"/>
        </w:rPr>
        <w:t>1CH 2:46</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גָּזִית</w:t>
      </w:r>
      <w:r>
        <w:rPr>
          <w:lang w:val="zh_CN" w:bidi="zh_CN"/>
        </w:rPr>
      </w:r>
    </w:p>
    <w:p>
      <w:pPr>
        <w:pStyle w:val="Heading1"/>
      </w:pPr>
      <w:r>
        <w:rPr>
          <w:lang w:val="zh_CN" w:bidi="zh_CN"/>
        </w:rPr>
        <w:t>גָּזִית</w:t>
      </w:r>
    </w:p>
    <w:p>
      <w:pPr/>
      <w:r>
        <w:rPr>
          <w:lang w:val="zh_CN" w:bidi="zh_CN"/>
        </w:rPr>
      </w:r>
      <w:r>
        <w:rPr>
          <w:lang w:val="zh_CN" w:bidi="zh_CN"/>
        </w:rPr>
        <w:t>גָּזִית</w:t>
      </w:r>
      <w:r>
        <w:rPr>
          <w:lang w:val="zh_CN" w:bidi="zh_CN"/>
        </w:rPr>
        <w:t xml:space="preserve"> (</w:t>
      </w:r>
      <w:r>
        <w:rPr>
          <w:lang w:val="zh_CN" w:bidi="zh_CN"/>
        </w:rPr>
        <w:t>H1496</w:t>
      </w:r>
      <w:r>
        <w:rPr>
          <w:lang w:val="zh_CN" w:bidi="zh_CN"/>
        </w:rPr>
        <w:t>)</w:t>
      </w:r>
    </w:p>
    <w:p>
      <w:pPr/>
      <w:r>
        <w:rPr>
          <w:lang w:val="zh_CN" w:bidi="zh_CN"/>
        </w:rPr>
      </w:r>
      <w:r>
        <w:rPr>
          <w:lang w:val="zh_CN" w:bidi="zh_CN"/>
        </w:rPr>
        <w:t xml:space="preserve">noun f · </w:t>
      </w:r>
      <w:r>
        <w:rPr>
          <w:lang w:val="zh_CN" w:bidi="zh_CN"/>
        </w:rPr>
        <w:t>גזה</w:t>
      </w:r>
    </w:p>
    <w:p>
      <w:pPr/>
      <w:r>
        <w:rPr>
          <w:lang w:val="zh_CN" w:bidi="zh_CN"/>
        </w:rPr>
      </w:r>
    </w:p>
    <w:p>
      <w:pPr/>
      <w:r>
        <w:rPr>
          <w:lang w:val="zh_CN" w:bidi="zh_CN"/>
        </w:rPr>
      </w:r>
      <w:r>
        <w:rPr>
          <w:lang w:val="zh_CN" w:bidi="zh_CN"/>
        </w:rPr>
        <w:t>凿成的石头；料石；粗琢方石</w:t>
      </w:r>
      <w:r>
        <w:rPr>
          <w:lang w:val="zh_CN" w:bidi="zh_CN"/>
        </w:rPr>
        <w:t xml:space="preserve"> </w:t>
      </w:r>
      <w:r>
        <w:rPr>
          <w:lang w:val="zh_CN" w:bidi="zh_CN"/>
        </w:rPr>
        <w:t>＝被切割成方形的大石块，►这样可以把石块放到另一石块上，筑成一堵墙或建筑物；≈与财富和重量关联</w:t>
      </w:r>
    </w:p>
    <w:p>
      <w:pPr/>
      <w:r>
        <w:rPr>
          <w:lang w:val="zh_CN" w:bidi="zh_CN"/>
        </w:rPr>
      </w:r>
      <w:r>
        <w:rPr>
          <w:lang w:val="zh_CN" w:bidi="zh_CN"/>
        </w:rPr>
        <w:t>EXO 20:25</w:t>
      </w:r>
      <w:r>
        <w:rPr>
          <w:lang w:val="zh_CN" w:bidi="zh_CN"/>
        </w:rPr>
        <w:t xml:space="preserve"> · </w:t>
      </w:r>
      <w:r>
        <w:rPr>
          <w:lang w:val="zh_CN" w:bidi="zh_CN"/>
        </w:rPr>
        <w:t>1KI 5:31</w:t>
      </w:r>
      <w:r>
        <w:rPr>
          <w:lang w:val="zh_CN" w:bidi="zh_CN"/>
        </w:rPr>
        <w:t xml:space="preserve"> · </w:t>
      </w:r>
      <w:r>
        <w:rPr>
          <w:lang w:val="zh_CN" w:bidi="zh_CN"/>
        </w:rPr>
        <w:t>1KI 6:36</w:t>
      </w:r>
      <w:r>
        <w:rPr>
          <w:lang w:val="zh_CN" w:bidi="zh_CN"/>
        </w:rPr>
        <w:t xml:space="preserve"> · </w:t>
      </w:r>
      <w:r>
        <w:rPr>
          <w:lang w:val="zh_CN" w:bidi="zh_CN"/>
        </w:rPr>
        <w:t>1KI 7:9</w:t>
      </w:r>
      <w:r>
        <w:rPr>
          <w:lang w:val="zh_CN" w:bidi="zh_CN"/>
        </w:rPr>
        <w:t xml:space="preserve"> · </w:t>
      </w:r>
      <w:r>
        <w:rPr>
          <w:lang w:val="zh_CN" w:bidi="zh_CN"/>
        </w:rPr>
        <w:t>1KI 7:11</w:t>
      </w:r>
      <w:r>
        <w:rPr>
          <w:lang w:val="zh_CN" w:bidi="zh_CN"/>
        </w:rPr>
        <w:t xml:space="preserve"> · </w:t>
      </w:r>
      <w:r>
        <w:rPr>
          <w:lang w:val="zh_CN" w:bidi="zh_CN"/>
        </w:rPr>
        <w:t>1KI 7:12</w:t>
      </w:r>
      <w:r>
        <w:rPr>
          <w:lang w:val="zh_CN" w:bidi="zh_CN"/>
        </w:rPr>
        <w:t xml:space="preserve"> · </w:t>
      </w:r>
      <w:r>
        <w:rPr>
          <w:lang w:val="zh_CN" w:bidi="zh_CN"/>
        </w:rPr>
        <w:t>1CH 22:2</w:t>
      </w:r>
      <w:r>
        <w:rPr>
          <w:lang w:val="zh_CN" w:bidi="zh_CN"/>
        </w:rPr>
        <w:t xml:space="preserve"> · </w:t>
      </w:r>
      <w:r>
        <w:rPr>
          <w:lang w:val="zh_CN" w:bidi="zh_CN"/>
        </w:rPr>
        <w:t>ISA 9:9</w:t>
      </w:r>
      <w:r>
        <w:rPr>
          <w:lang w:val="zh_CN" w:bidi="zh_CN"/>
        </w:rPr>
        <w:t xml:space="preserve"> · </w:t>
      </w:r>
      <w:r>
        <w:rPr>
          <w:lang w:val="zh_CN" w:bidi="zh_CN"/>
        </w:rPr>
        <w:t>LAM 3:9</w:t>
      </w:r>
      <w:r>
        <w:rPr>
          <w:lang w:val="zh_CN" w:bidi="zh_CN"/>
        </w:rPr>
        <w:t xml:space="preserve"> · </w:t>
      </w:r>
      <w:r>
        <w:rPr>
          <w:lang w:val="zh_CN" w:bidi="zh_CN"/>
        </w:rPr>
        <w:t>EZK 40:42</w:t>
      </w:r>
      <w:r>
        <w:rPr>
          <w:lang w:val="zh_CN" w:bidi="zh_CN"/>
        </w:rPr>
        <w:t xml:space="preserve"> · </w:t>
      </w:r>
      <w:r>
        <w:rPr>
          <w:lang w:val="zh_CN" w:bidi="zh_CN"/>
        </w:rPr>
        <w:t>AMO 5:11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גזל</w:t>
      </w:r>
      <w:r>
        <w:rPr>
          <w:lang w:val="zh_CN" w:bidi="zh_CN"/>
        </w:rPr>
      </w:r>
    </w:p>
    <w:p>
      <w:pPr>
        <w:pStyle w:val="Heading1"/>
      </w:pPr>
      <w:r>
        <w:rPr>
          <w:lang w:val="zh_CN" w:bidi="zh_CN"/>
        </w:rPr>
        <w:t>גזל</w:t>
      </w:r>
    </w:p>
    <w:p>
      <w:pPr/>
      <w:r>
        <w:rPr>
          <w:lang w:val="zh_CN" w:bidi="zh_CN"/>
        </w:rPr>
      </w:r>
      <w:r>
        <w:rPr>
          <w:lang w:val="zh_CN" w:bidi="zh_CN"/>
        </w:rPr>
        <w:t>גזל</w:t>
      </w:r>
      <w:r>
        <w:rPr>
          <w:lang w:val="zh_CN" w:bidi="zh_CN"/>
        </w:rPr>
        <w:t xml:space="preserve"> (</w:t>
      </w:r>
      <w:r>
        <w:rPr>
          <w:lang w:val="zh_CN" w:bidi="zh_CN"/>
        </w:rPr>
        <w:t>H1497</w:t>
      </w:r>
      <w:r>
        <w:rPr>
          <w:lang w:val="zh_CN" w:bidi="zh_CN"/>
        </w:rPr>
        <w:t>)</w:t>
      </w:r>
    </w:p>
    <w:p>
      <w:pPr/>
      <w:r>
        <w:rPr>
          <w:lang w:val="zh_CN" w:bidi="zh_CN"/>
        </w:rPr>
      </w:r>
      <w:r>
        <w:rPr>
          <w:lang w:val="zh_CN" w:bidi="zh_CN"/>
        </w:rPr>
        <w:t xml:space="preserve">verb · </w:t>
      </w:r>
      <w:r>
        <w:rPr>
          <w:lang w:val="zh_CN" w:bidi="zh_CN"/>
        </w:rPr>
        <w:t>גָּזֵל</w:t>
      </w:r>
      <w:r>
        <w:rPr>
          <w:lang w:val="zh_CN" w:bidi="zh_CN"/>
        </w:rPr>
        <w:t xml:space="preserve"> · </w:t>
      </w:r>
      <w:r>
        <w:rPr>
          <w:lang w:val="zh_CN" w:bidi="zh_CN"/>
        </w:rPr>
        <w:t>גֵּזֶל</w:t>
      </w:r>
      <w:r>
        <w:rPr>
          <w:lang w:val="zh_CN" w:bidi="zh_CN"/>
        </w:rPr>
        <w:t xml:space="preserve"> · </w:t>
      </w:r>
      <w:r>
        <w:rPr>
          <w:lang w:val="zh_CN" w:bidi="zh_CN"/>
        </w:rPr>
        <w:t>גְּזֵלָה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שׁוב</w:t>
      </w:r>
    </w:p>
    <w:p>
      <w:pPr/>
      <w:r>
        <w:rPr>
          <w:lang w:val="zh_CN" w:bidi="zh_CN"/>
        </w:rPr>
      </w:r>
      <w:r>
        <w:rPr>
          <w:lang w:val="zh_CN" w:bidi="zh_CN"/>
        </w:rPr>
        <w:t>抢夺，抢劫；霸占；强取</w:t>
      </w:r>
      <w:r>
        <w:rPr>
          <w:lang w:val="zh_CN" w:bidi="zh_CN"/>
        </w:rPr>
        <w:t xml:space="preserve"> </w:t>
      </w:r>
      <w:r>
        <w:rPr>
          <w:lang w:val="zh_CN" w:bidi="zh_CN"/>
        </w:rPr>
        <w:t>＝行为，人从其他人或其他地方非法取得财产，通常使用武力或威胁使用武力</w:t>
      </w:r>
    </w:p>
    <w:p>
      <w:pPr/>
      <w:r>
        <w:rPr>
          <w:lang w:val="zh_CN" w:bidi="zh_CN"/>
        </w:rPr>
      </w:r>
      <w:r>
        <w:rPr>
          <w:lang w:val="zh_CN" w:bidi="zh_CN"/>
        </w:rPr>
        <w:t>GEN 21:25</w:t>
      </w:r>
      <w:r>
        <w:rPr>
          <w:lang w:val="zh_CN" w:bidi="zh_CN"/>
        </w:rPr>
        <w:t xml:space="preserve"> · </w:t>
      </w:r>
      <w:r>
        <w:rPr>
          <w:lang w:val="zh_CN" w:bidi="zh_CN"/>
        </w:rPr>
        <w:t>GEN 31:31</w:t>
      </w:r>
      <w:r>
        <w:rPr>
          <w:lang w:val="zh_CN" w:bidi="zh_CN"/>
        </w:rPr>
        <w:t xml:space="preserve"> · </w:t>
      </w:r>
      <w:r>
        <w:rPr>
          <w:lang w:val="zh_CN" w:bidi="zh_CN"/>
        </w:rPr>
        <w:t>LEV 5:23</w:t>
      </w:r>
      <w:r>
        <w:rPr>
          <w:lang w:val="zh_CN" w:bidi="zh_CN"/>
        </w:rPr>
        <w:t xml:space="preserve"> · </w:t>
      </w:r>
      <w:r>
        <w:rPr>
          <w:lang w:val="zh_CN" w:bidi="zh_CN"/>
        </w:rPr>
        <w:t>LEV 19:13</w:t>
      </w:r>
      <w:r>
        <w:rPr>
          <w:lang w:val="zh_CN" w:bidi="zh_CN"/>
        </w:rPr>
        <w:t xml:space="preserve"> · </w:t>
      </w:r>
      <w:r>
        <w:rPr>
          <w:lang w:val="zh_CN" w:bidi="zh_CN"/>
        </w:rPr>
        <w:t>DEU 28:29</w:t>
      </w:r>
      <w:r>
        <w:rPr>
          <w:lang w:val="zh_CN" w:bidi="zh_CN"/>
        </w:rPr>
        <w:t xml:space="preserve"> · </w:t>
      </w:r>
      <w:r>
        <w:rPr>
          <w:lang w:val="zh_CN" w:bidi="zh_CN"/>
        </w:rPr>
        <w:t>DEU 28:31</w:t>
      </w:r>
      <w:r>
        <w:rPr>
          <w:lang w:val="zh_CN" w:bidi="zh_CN"/>
        </w:rPr>
        <w:t xml:space="preserve"> · </w:t>
      </w:r>
      <w:r>
        <w:rPr>
          <w:lang w:val="zh_CN" w:bidi="zh_CN"/>
        </w:rPr>
        <w:t>JDG 9:25</w:t>
      </w:r>
      <w:r>
        <w:rPr>
          <w:lang w:val="zh_CN" w:bidi="zh_CN"/>
        </w:rPr>
        <w:t xml:space="preserve"> · </w:t>
      </w:r>
      <w:r>
        <w:rPr>
          <w:lang w:val="zh_CN" w:bidi="zh_CN"/>
        </w:rPr>
        <w:t>JDG 21:23</w:t>
      </w:r>
      <w:r>
        <w:rPr>
          <w:lang w:val="zh_CN" w:bidi="zh_CN"/>
        </w:rPr>
        <w:t xml:space="preserve"> · </w:t>
      </w:r>
      <w:r>
        <w:rPr>
          <w:lang w:val="zh_CN" w:bidi="zh_CN"/>
        </w:rPr>
        <w:t>2SA 23:21</w:t>
      </w:r>
      <w:r>
        <w:rPr>
          <w:lang w:val="zh_CN" w:bidi="zh_CN"/>
        </w:rPr>
        <w:t xml:space="preserve"> · </w:t>
      </w:r>
      <w:r>
        <w:rPr>
          <w:lang w:val="zh_CN" w:bidi="zh_CN"/>
        </w:rPr>
        <w:t>1CH 11:23</w:t>
      </w:r>
      <w:r>
        <w:rPr>
          <w:lang w:val="zh_CN" w:bidi="zh_CN"/>
        </w:rPr>
        <w:t xml:space="preserve"> · </w:t>
      </w:r>
      <w:r>
        <w:rPr>
          <w:lang w:val="zh_CN" w:bidi="zh_CN"/>
        </w:rPr>
        <w:t>JOB 20:19</w:t>
      </w:r>
      <w:r>
        <w:rPr>
          <w:lang w:val="zh_CN" w:bidi="zh_CN"/>
        </w:rPr>
        <w:t xml:space="preserve"> · </w:t>
      </w:r>
      <w:r>
        <w:rPr>
          <w:lang w:val="zh_CN" w:bidi="zh_CN"/>
        </w:rPr>
        <w:t>JOB 24:2</w:t>
      </w:r>
      <w:r>
        <w:rPr>
          <w:lang w:val="zh_CN" w:bidi="zh_CN"/>
        </w:rPr>
        <w:t xml:space="preserve"> · </w:t>
      </w:r>
      <w:r>
        <w:rPr>
          <w:lang w:val="zh_CN" w:bidi="zh_CN"/>
        </w:rPr>
        <w:t>JOB 24:9</w:t>
      </w:r>
      <w:r>
        <w:rPr>
          <w:lang w:val="zh_CN" w:bidi="zh_CN"/>
        </w:rPr>
        <w:t xml:space="preserve"> · </w:t>
      </w:r>
      <w:r>
        <w:rPr>
          <w:lang w:val="zh_CN" w:bidi="zh_CN"/>
        </w:rPr>
        <w:t>JOB 24:19</w:t>
      </w:r>
      <w:r>
        <w:rPr>
          <w:lang w:val="zh_CN" w:bidi="zh_CN"/>
        </w:rPr>
        <w:t xml:space="preserve"> · </w:t>
      </w:r>
      <w:r>
        <w:rPr>
          <w:lang w:val="zh_CN" w:bidi="zh_CN"/>
        </w:rPr>
        <w:t>PSA 35:10</w:t>
      </w:r>
      <w:r>
        <w:rPr>
          <w:lang w:val="zh_CN" w:bidi="zh_CN"/>
        </w:rPr>
        <w:t xml:space="preserve"> · </w:t>
      </w:r>
      <w:r>
        <w:rPr>
          <w:lang w:val="zh_CN" w:bidi="zh_CN"/>
        </w:rPr>
        <w:t>PSA 69:5</w:t>
      </w:r>
      <w:r>
        <w:rPr>
          <w:lang w:val="zh_CN" w:bidi="zh_CN"/>
        </w:rPr>
        <w:t xml:space="preserve"> · </w:t>
      </w:r>
      <w:r>
        <w:rPr>
          <w:lang w:val="zh_CN" w:bidi="zh_CN"/>
        </w:rPr>
        <w:t>PRO 4:16</w:t>
      </w:r>
      <w:r>
        <w:rPr>
          <w:lang w:val="zh_CN" w:bidi="zh_CN"/>
        </w:rPr>
        <w:t xml:space="preserve"> · </w:t>
      </w:r>
      <w:r>
        <w:rPr>
          <w:lang w:val="zh_CN" w:bidi="zh_CN"/>
        </w:rPr>
        <w:t>PRO 22:22</w:t>
      </w:r>
      <w:r>
        <w:rPr>
          <w:lang w:val="zh_CN" w:bidi="zh_CN"/>
        </w:rPr>
        <w:t xml:space="preserve"> · </w:t>
      </w:r>
      <w:r>
        <w:rPr>
          <w:lang w:val="zh_CN" w:bidi="zh_CN"/>
        </w:rPr>
        <w:t>PRO 28:24</w:t>
      </w:r>
      <w:r>
        <w:rPr>
          <w:lang w:val="zh_CN" w:bidi="zh_CN"/>
        </w:rPr>
        <w:t xml:space="preserve"> · </w:t>
      </w:r>
      <w:r>
        <w:rPr>
          <w:lang w:val="zh_CN" w:bidi="zh_CN"/>
        </w:rPr>
        <w:t>ISA 10:2</w:t>
      </w:r>
      <w:r>
        <w:rPr>
          <w:lang w:val="zh_CN" w:bidi="zh_CN"/>
        </w:rPr>
        <w:t xml:space="preserve"> · </w:t>
      </w:r>
      <w:r>
        <w:rPr>
          <w:lang w:val="zh_CN" w:bidi="zh_CN"/>
        </w:rPr>
        <w:t>JER 21:12</w:t>
      </w:r>
      <w:r>
        <w:rPr>
          <w:lang w:val="zh_CN" w:bidi="zh_CN"/>
        </w:rPr>
        <w:t xml:space="preserve"> · </w:t>
      </w:r>
      <w:r>
        <w:rPr>
          <w:lang w:val="zh_CN" w:bidi="zh_CN"/>
        </w:rPr>
        <w:t>JER 22:3</w:t>
      </w:r>
      <w:r>
        <w:rPr>
          <w:lang w:val="zh_CN" w:bidi="zh_CN"/>
        </w:rPr>
        <w:t xml:space="preserve"> · </w:t>
      </w:r>
      <w:r>
        <w:rPr>
          <w:lang w:val="zh_CN" w:bidi="zh_CN"/>
        </w:rPr>
        <w:t>EZK 18:7</w:t>
      </w:r>
      <w:r>
        <w:rPr>
          <w:lang w:val="zh_CN" w:bidi="zh_CN"/>
        </w:rPr>
        <w:t xml:space="preserve"> · </w:t>
      </w:r>
      <w:r>
        <w:rPr>
          <w:lang w:val="zh_CN" w:bidi="zh_CN"/>
        </w:rPr>
        <w:t>EZK 18:12</w:t>
      </w:r>
      <w:r>
        <w:rPr>
          <w:lang w:val="zh_CN" w:bidi="zh_CN"/>
        </w:rPr>
        <w:t xml:space="preserve"> · </w:t>
      </w:r>
      <w:r>
        <w:rPr>
          <w:lang w:val="zh_CN" w:bidi="zh_CN"/>
        </w:rPr>
        <w:t>EZK 18:16</w:t>
      </w:r>
      <w:r>
        <w:rPr>
          <w:lang w:val="zh_CN" w:bidi="zh_CN"/>
        </w:rPr>
        <w:t xml:space="preserve"> · </w:t>
      </w:r>
      <w:r>
        <w:rPr>
          <w:lang w:val="zh_CN" w:bidi="zh_CN"/>
        </w:rPr>
        <w:t>EZK 18:18</w:t>
      </w:r>
      <w:r>
        <w:rPr>
          <w:lang w:val="zh_CN" w:bidi="zh_CN"/>
        </w:rPr>
        <w:t xml:space="preserve"> · </w:t>
      </w:r>
      <w:r>
        <w:rPr>
          <w:lang w:val="zh_CN" w:bidi="zh_CN"/>
        </w:rPr>
        <w:t>EZK 22:29</w:t>
      </w:r>
      <w:r>
        <w:rPr>
          <w:lang w:val="zh_CN" w:bidi="zh_CN"/>
        </w:rPr>
        <w:t xml:space="preserve"> · </w:t>
      </w:r>
      <w:r>
        <w:rPr>
          <w:lang w:val="zh_CN" w:bidi="zh_CN"/>
        </w:rPr>
        <w:t>MIC 2:2</w:t>
      </w:r>
      <w:r>
        <w:rPr>
          <w:lang w:val="zh_CN" w:bidi="zh_CN"/>
        </w:rPr>
        <w:t xml:space="preserve"> · </w:t>
      </w:r>
      <w:r>
        <w:rPr>
          <w:lang w:val="zh_CN" w:bidi="zh_CN"/>
        </w:rPr>
        <w:t>MIC 3:2</w:t>
      </w:r>
      <w:r>
        <w:rPr>
          <w:lang w:val="zh_CN" w:bidi="zh_CN"/>
        </w:rPr>
        <w:t xml:space="preserve"> · </w:t>
      </w:r>
      <w:r>
        <w:rPr>
          <w:lang w:val="zh_CN" w:bidi="zh_CN"/>
        </w:rPr>
        <w:t>MAL 1:13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גֵּזֶל</w:t>
      </w:r>
      <w:r>
        <w:rPr>
          <w:lang w:val="zh_CN" w:bidi="zh_CN"/>
        </w:rPr>
      </w:r>
    </w:p>
    <w:p>
      <w:pPr>
        <w:pStyle w:val="Heading1"/>
      </w:pPr>
      <w:r>
        <w:rPr>
          <w:lang w:val="zh_CN" w:bidi="zh_CN"/>
        </w:rPr>
        <w:t>גֵּזֶל</w:t>
      </w:r>
    </w:p>
    <w:p>
      <w:pPr/>
      <w:r>
        <w:rPr>
          <w:lang w:val="zh_CN" w:bidi="zh_CN"/>
        </w:rPr>
      </w:r>
      <w:r>
        <w:rPr>
          <w:lang w:val="zh_CN" w:bidi="zh_CN"/>
        </w:rPr>
        <w:t>גֵּזֶל</w:t>
      </w:r>
      <w:r>
        <w:rPr>
          <w:lang w:val="zh_CN" w:bidi="zh_CN"/>
        </w:rPr>
        <w:t xml:space="preserve"> (</w:t>
      </w:r>
      <w:r>
        <w:rPr>
          <w:lang w:val="zh_CN" w:bidi="zh_CN"/>
        </w:rPr>
        <w:t>H1499</w:t>
      </w:r>
      <w:r>
        <w:rPr>
          <w:lang w:val="zh_CN" w:bidi="zh_CN"/>
        </w:rPr>
        <w:t>)</w:t>
      </w:r>
    </w:p>
    <w:p>
      <w:pPr/>
      <w:r>
        <w:rPr>
          <w:lang w:val="zh_CN" w:bidi="zh_CN"/>
        </w:rPr>
      </w:r>
      <w:r>
        <w:rPr>
          <w:lang w:val="zh_CN" w:bidi="zh_CN"/>
        </w:rPr>
        <w:t xml:space="preserve">noun m · </w:t>
      </w:r>
      <w:r>
        <w:rPr>
          <w:lang w:val="zh_CN" w:bidi="zh_CN"/>
        </w:rPr>
        <w:t>גזל</w:t>
      </w:r>
    </w:p>
    <w:p>
      <w:pPr/>
      <w:r>
        <w:rPr>
          <w:lang w:val="zh_CN" w:bidi="zh_CN"/>
        </w:rPr>
      </w:r>
    </w:p>
    <w:p>
      <w:pPr/>
      <w:r>
        <w:rPr>
          <w:lang w:val="zh_CN" w:bidi="zh_CN"/>
        </w:rPr>
      </w:r>
      <w:r>
        <w:rPr>
          <w:lang w:val="zh_CN" w:bidi="zh_CN"/>
        </w:rPr>
        <w:t>掠夺；抢劫</w:t>
      </w:r>
      <w:r>
        <w:rPr>
          <w:lang w:val="zh_CN" w:bidi="zh_CN"/>
        </w:rPr>
        <w:t xml:space="preserve"> </w:t>
      </w:r>
      <w:r>
        <w:rPr>
          <w:lang w:val="zh_CN" w:bidi="zh_CN"/>
        </w:rPr>
        <w:t>＝行为，人从其他人或其他地方非法取得财产，通常使用武力或威胁使用武力</w:t>
      </w:r>
    </w:p>
    <w:p>
      <w:pPr/>
      <w:r>
        <w:rPr>
          <w:lang w:val="zh_CN" w:bidi="zh_CN"/>
        </w:rPr>
      </w:r>
      <w:r>
        <w:rPr>
          <w:lang w:val="zh_CN" w:bidi="zh_CN"/>
        </w:rPr>
        <w:t>ECC 5:7</w:t>
      </w:r>
      <w:r>
        <w:rPr>
          <w:lang w:val="zh_CN" w:bidi="zh_CN"/>
        </w:rPr>
        <w:t xml:space="preserve"> · </w:t>
      </w:r>
      <w:r>
        <w:rPr>
          <w:lang w:val="zh_CN" w:bidi="zh_CN"/>
        </w:rPr>
        <w:t>EZK 18:18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גָּזֵל</w:t>
      </w:r>
      <w:r>
        <w:rPr>
          <w:lang w:val="zh_CN" w:bidi="zh_CN"/>
        </w:rPr>
      </w:r>
    </w:p>
    <w:p>
      <w:pPr>
        <w:pStyle w:val="Heading1"/>
      </w:pPr>
      <w:r>
        <w:rPr>
          <w:lang w:val="zh_CN" w:bidi="zh_CN"/>
        </w:rPr>
        <w:t>גָּזֵל</w:t>
      </w:r>
    </w:p>
    <w:p>
      <w:pPr/>
      <w:r>
        <w:rPr>
          <w:lang w:val="zh_CN" w:bidi="zh_CN"/>
        </w:rPr>
      </w:r>
      <w:r>
        <w:rPr>
          <w:lang w:val="zh_CN" w:bidi="zh_CN"/>
        </w:rPr>
        <w:t>גָּזֵל</w:t>
      </w:r>
      <w:r>
        <w:rPr>
          <w:lang w:val="zh_CN" w:bidi="zh_CN"/>
        </w:rPr>
        <w:t xml:space="preserve"> (</w:t>
      </w:r>
      <w:r>
        <w:rPr>
          <w:lang w:val="zh_CN" w:bidi="zh_CN"/>
        </w:rPr>
        <w:t>H1498</w:t>
      </w:r>
      <w:r>
        <w:rPr>
          <w:lang w:val="zh_CN" w:bidi="zh_CN"/>
        </w:rPr>
        <w:t>)</w:t>
      </w:r>
    </w:p>
    <w:p>
      <w:pPr/>
      <w:r>
        <w:rPr>
          <w:lang w:val="zh_CN" w:bidi="zh_CN"/>
        </w:rPr>
      </w:r>
      <w:r>
        <w:rPr>
          <w:lang w:val="zh_CN" w:bidi="zh_CN"/>
        </w:rPr>
        <w:t xml:space="preserve">noun m · </w:t>
      </w:r>
      <w:r>
        <w:rPr>
          <w:lang w:val="zh_CN" w:bidi="zh_CN"/>
        </w:rPr>
        <w:t>גזל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עֹשֶׁק</w:t>
      </w:r>
    </w:p>
    <w:p>
      <w:pPr/>
      <w:r>
        <w:rPr>
          <w:lang w:val="zh_CN" w:bidi="zh_CN"/>
        </w:rPr>
      </w:r>
      <w:r>
        <w:rPr>
          <w:lang w:val="zh_CN" w:bidi="zh_CN"/>
        </w:rPr>
        <w:t>抢夺，抢劫；剥削</w:t>
      </w:r>
      <w:r>
        <w:rPr>
          <w:lang w:val="zh_CN" w:bidi="zh_CN"/>
        </w:rPr>
        <w:t xml:space="preserve"> </w:t>
      </w:r>
      <w:r>
        <w:rPr>
          <w:lang w:val="zh_CN" w:bidi="zh_CN"/>
        </w:rPr>
        <w:t>＝行为，人从其他人或其他地方非法取得财产，通常使用武力或威胁使用武力</w:t>
      </w:r>
    </w:p>
    <w:p>
      <w:pPr/>
      <w:r>
        <w:rPr>
          <w:lang w:val="zh_CN" w:bidi="zh_CN"/>
        </w:rPr>
      </w:r>
      <w:r>
        <w:rPr>
          <w:lang w:val="zh_CN" w:bidi="zh_CN"/>
        </w:rPr>
        <w:t>LEV 5:21</w:t>
      </w:r>
      <w:r>
        <w:rPr>
          <w:lang w:val="zh_CN" w:bidi="zh_CN"/>
        </w:rPr>
        <w:t xml:space="preserve"> · </w:t>
      </w:r>
      <w:r>
        <w:rPr>
          <w:lang w:val="zh_CN" w:bidi="zh_CN"/>
        </w:rPr>
        <w:t>PSA 62:11</w:t>
      </w:r>
      <w:r>
        <w:rPr>
          <w:lang w:val="zh_CN" w:bidi="zh_CN"/>
        </w:rPr>
        <w:t xml:space="preserve"> · </w:t>
      </w:r>
      <w:r>
        <w:rPr>
          <w:lang w:val="zh_CN" w:bidi="zh_CN"/>
        </w:rPr>
        <w:t>ISA 61:8</w:t>
      </w:r>
      <w:r>
        <w:rPr>
          <w:lang w:val="zh_CN" w:bidi="zh_CN"/>
        </w:rPr>
        <w:t xml:space="preserve"> · </w:t>
      </w:r>
      <w:r>
        <w:rPr>
          <w:lang w:val="zh_CN" w:bidi="zh_CN"/>
        </w:rPr>
        <w:t>EZK 22:29</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גְּזֵלָה</w:t>
      </w:r>
      <w:r>
        <w:rPr>
          <w:lang w:val="zh_CN" w:bidi="zh_CN"/>
        </w:rPr>
      </w:r>
    </w:p>
    <w:p>
      <w:pPr>
        <w:pStyle w:val="Heading1"/>
      </w:pPr>
      <w:r>
        <w:rPr>
          <w:lang w:val="zh_CN" w:bidi="zh_CN"/>
        </w:rPr>
        <w:t>גְּזֵלָה</w:t>
      </w:r>
    </w:p>
    <w:p>
      <w:pPr/>
      <w:r>
        <w:rPr>
          <w:lang w:val="zh_CN" w:bidi="zh_CN"/>
        </w:rPr>
      </w:r>
      <w:r>
        <w:rPr>
          <w:lang w:val="zh_CN" w:bidi="zh_CN"/>
        </w:rPr>
        <w:t>גְּזֵלָה</w:t>
      </w:r>
      <w:r>
        <w:rPr>
          <w:lang w:val="zh_CN" w:bidi="zh_CN"/>
        </w:rPr>
        <w:t xml:space="preserve"> (</w:t>
      </w:r>
      <w:r>
        <w:rPr>
          <w:lang w:val="zh_CN" w:bidi="zh_CN"/>
        </w:rPr>
        <w:t>H1500</w:t>
      </w:r>
      <w:r>
        <w:rPr>
          <w:lang w:val="zh_CN" w:bidi="zh_CN"/>
        </w:rPr>
        <w:t>)</w:t>
      </w:r>
    </w:p>
    <w:p>
      <w:pPr/>
      <w:r>
        <w:rPr>
          <w:lang w:val="zh_CN" w:bidi="zh_CN"/>
        </w:rPr>
      </w:r>
      <w:r>
        <w:rPr>
          <w:lang w:val="zh_CN" w:bidi="zh_CN"/>
        </w:rPr>
        <w:t xml:space="preserve">noun f · </w:t>
      </w:r>
      <w:r>
        <w:rPr>
          <w:lang w:val="zh_CN" w:bidi="zh_CN"/>
        </w:rPr>
        <w:t>גזל</w:t>
      </w:r>
    </w:p>
    <w:p>
      <w:pPr/>
      <w:r>
        <w:rPr>
          <w:lang w:val="zh_CN" w:bidi="zh_CN"/>
        </w:rPr>
      </w:r>
    </w:p>
    <w:p>
      <w:pPr/>
      <w:r>
        <w:rPr>
          <w:lang w:val="zh_CN" w:bidi="zh_CN"/>
        </w:rPr>
      </w:r>
      <w:r>
        <w:rPr>
          <w:lang w:val="zh_CN" w:bidi="zh_CN"/>
        </w:rPr>
        <w:t>抢夺所得的东西</w:t>
      </w:r>
      <w:r>
        <w:rPr>
          <w:lang w:val="zh_CN" w:bidi="zh_CN"/>
        </w:rPr>
        <w:t xml:space="preserve"> </w:t>
      </w:r>
      <w:r>
        <w:rPr>
          <w:lang w:val="zh_CN" w:bidi="zh_CN"/>
        </w:rPr>
        <w:t>＝从其他人或其他地方非法获得的物品，通常是使用武力或威胁使用武力获得的</w:t>
      </w:r>
    </w:p>
    <w:p>
      <w:pPr/>
      <w:r>
        <w:rPr>
          <w:lang w:val="zh_CN" w:bidi="zh_CN"/>
        </w:rPr>
      </w:r>
      <w:r>
        <w:rPr>
          <w:lang w:val="zh_CN" w:bidi="zh_CN"/>
        </w:rPr>
        <w:t>LEV 5:23</w:t>
      </w:r>
      <w:r>
        <w:rPr>
          <w:lang w:val="zh_CN" w:bidi="zh_CN"/>
        </w:rPr>
        <w:t xml:space="preserve"> · </w:t>
      </w:r>
      <w:r>
        <w:rPr>
          <w:lang w:val="zh_CN" w:bidi="zh_CN"/>
        </w:rPr>
        <w:t>ISA 3:14</w:t>
      </w:r>
      <w:r>
        <w:rPr>
          <w:lang w:val="zh_CN" w:bidi="zh_CN"/>
        </w:rPr>
        <w:t xml:space="preserve"> · </w:t>
      </w:r>
      <w:r>
        <w:rPr>
          <w:lang w:val="zh_CN" w:bidi="zh_CN"/>
        </w:rPr>
        <w:t>EZK 18:7</w:t>
      </w:r>
      <w:r>
        <w:rPr>
          <w:lang w:val="zh_CN" w:bidi="zh_CN"/>
        </w:rPr>
        <w:t xml:space="preserve"> · </w:t>
      </w:r>
      <w:r>
        <w:rPr>
          <w:lang w:val="zh_CN" w:bidi="zh_CN"/>
        </w:rPr>
        <w:t>EZK 18:12</w:t>
      </w:r>
      <w:r>
        <w:rPr>
          <w:lang w:val="zh_CN" w:bidi="zh_CN"/>
        </w:rPr>
        <w:t xml:space="preserve"> · </w:t>
      </w:r>
      <w:r>
        <w:rPr>
          <w:lang w:val="zh_CN" w:bidi="zh_CN"/>
        </w:rPr>
        <w:t>EZK 18:16</w:t>
      </w:r>
      <w:r>
        <w:rPr>
          <w:lang w:val="zh_CN" w:bidi="zh_CN"/>
        </w:rPr>
        <w:t xml:space="preserve"> · </w:t>
      </w:r>
      <w:r>
        <w:rPr>
          <w:lang w:val="zh_CN" w:bidi="zh_CN"/>
        </w:rPr>
        <w:t>EZK 33:15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גַּזָּם</w:t>
      </w:r>
      <w:r>
        <w:rPr>
          <w:lang w:val="zh_CN" w:bidi="zh_CN"/>
        </w:rPr>
      </w:r>
    </w:p>
    <w:p>
      <w:pPr>
        <w:pStyle w:val="Heading1"/>
      </w:pPr>
      <w:r>
        <w:rPr>
          <w:lang w:val="zh_CN" w:bidi="zh_CN"/>
        </w:rPr>
        <w:t>גַּזָּם</w:t>
      </w:r>
    </w:p>
    <w:p>
      <w:pPr/>
      <w:r>
        <w:rPr>
          <w:lang w:val="zh_CN" w:bidi="zh_CN"/>
        </w:rPr>
      </w:r>
      <w:r>
        <w:rPr>
          <w:lang w:val="zh_CN" w:bidi="zh_CN"/>
        </w:rPr>
        <w:t>גַּזָּם</w:t>
      </w:r>
      <w:r>
        <w:rPr>
          <w:lang w:val="zh_CN" w:bidi="zh_CN"/>
        </w:rPr>
        <w:t xml:space="preserve"> (</w:t>
      </w:r>
      <w:r>
        <w:rPr>
          <w:lang w:val="zh_CN" w:bidi="zh_CN"/>
        </w:rPr>
        <w:t>H1502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迦散，《思》加仓</w:t>
      </w:r>
      <w:r>
        <w:rPr>
          <w:lang w:val="zh_CN" w:bidi="zh_CN"/>
        </w:rPr>
        <w:t xml:space="preserve"> </w:t>
      </w:r>
      <w:r>
        <w:rPr>
          <w:lang w:val="zh_CN" w:bidi="zh_CN"/>
        </w:rPr>
        <w:t>＝男性；►家族首领；</w:t>
      </w:r>
      <w:r>
        <w:rPr>
          <w:lang w:val="zh_CN" w:bidi="zh_CN"/>
        </w:rPr>
        <w:t>殿役</w:t>
      </w:r>
      <w:r>
        <w:rPr>
          <w:lang w:val="zh_CN" w:bidi="zh_CN"/>
        </w:rPr>
        <w:t>；被掳归回时期</w:t>
      </w:r>
    </w:p>
    <w:p>
      <w:pPr/>
      <w:r>
        <w:rPr>
          <w:lang w:val="zh_CN" w:bidi="zh_CN"/>
        </w:rPr>
      </w:r>
      <w:r>
        <w:rPr>
          <w:lang w:val="zh_CN" w:bidi="zh_CN"/>
        </w:rPr>
        <w:t>EZR 2:48</w:t>
      </w:r>
      <w:r>
        <w:rPr>
          <w:lang w:val="zh_CN" w:bidi="zh_CN"/>
        </w:rPr>
        <w:t xml:space="preserve"> · </w:t>
      </w:r>
      <w:r>
        <w:rPr>
          <w:lang w:val="zh_CN" w:bidi="zh_CN"/>
        </w:rPr>
        <w:t>NEH 7:51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גָּזָם</w:t>
      </w:r>
      <w:r>
        <w:rPr>
          <w:lang w:val="zh_CN" w:bidi="zh_CN"/>
        </w:rPr>
      </w:r>
    </w:p>
    <w:p>
      <w:pPr>
        <w:pStyle w:val="Heading1"/>
      </w:pPr>
      <w:r>
        <w:rPr>
          <w:lang w:val="zh_CN" w:bidi="zh_CN"/>
        </w:rPr>
        <w:t>גָּזָם</w:t>
      </w:r>
    </w:p>
    <w:p>
      <w:pPr/>
      <w:r>
        <w:rPr>
          <w:lang w:val="zh_CN" w:bidi="zh_CN"/>
        </w:rPr>
      </w:r>
      <w:r>
        <w:rPr>
          <w:lang w:val="zh_CN" w:bidi="zh_CN"/>
        </w:rPr>
        <w:t>גָּזָם</w:t>
      </w:r>
      <w:r>
        <w:rPr>
          <w:lang w:val="zh_CN" w:bidi="zh_CN"/>
        </w:rPr>
        <w:t xml:space="preserve"> (</w:t>
      </w:r>
      <w:r>
        <w:rPr>
          <w:lang w:val="zh_CN" w:bidi="zh_CN"/>
        </w:rPr>
        <w:t>H1501</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אַרְבֶּה</w:t>
      </w:r>
      <w:r>
        <w:rPr>
          <w:lang w:val="zh_CN" w:bidi="zh_CN"/>
        </w:rPr>
        <w:t xml:space="preserve"> · </w:t>
      </w:r>
      <w:r>
        <w:rPr>
          <w:lang w:val="zh_CN" w:bidi="zh_CN"/>
        </w:rPr>
        <w:t>יֶלֶק</w:t>
      </w:r>
      <w:r>
        <w:rPr>
          <w:lang w:val="zh_CN" w:bidi="zh_CN"/>
        </w:rPr>
        <w:t xml:space="preserve"> · </w:t>
      </w:r>
      <w:r>
        <w:rPr>
          <w:lang w:val="zh_CN" w:bidi="zh_CN"/>
        </w:rPr>
        <w:t>חָסִיל</w:t>
      </w:r>
    </w:p>
    <w:p>
      <w:pPr/>
      <w:r>
        <w:rPr>
          <w:lang w:val="zh_CN" w:bidi="zh_CN"/>
        </w:rPr>
      </w:r>
      <w:r>
        <w:rPr>
          <w:lang w:val="zh_CN" w:bidi="zh_CN"/>
        </w:rPr>
        <w:t>蝗虫，剪虫</w:t>
      </w:r>
      <w:r>
        <w:rPr>
          <w:lang w:val="zh_CN" w:bidi="zh_CN"/>
        </w:rPr>
        <w:t xml:space="preserve"> </w:t>
      </w:r>
      <w:r>
        <w:rPr>
          <w:lang w:val="zh_CN" w:bidi="zh_CN"/>
        </w:rPr>
        <w:t>＝六足的有翼昆虫，其特征为第三对脚长而发达，擅于跳跃；这类昆虫在某些时候会成群出动，从一个地方迁移到另一个地方并在那里聚居；其他时候它们单独或一小群地生活；◄拉丁语学名：Acrididae；►通常煮熟来吃，烹煮方法包括烘烤、烧烤、油炸或烤焙，有些地方的人也会生吃；洁净的动物，可以吃</w:t>
      </w:r>
    </w:p>
    <w:p>
      <w:pPr/>
      <w:r>
        <w:rPr>
          <w:lang w:val="zh_CN" w:bidi="zh_CN"/>
        </w:rPr>
      </w:r>
      <w:r>
        <w:rPr>
          <w:lang w:val="zh_CN" w:bidi="zh_CN"/>
        </w:rPr>
        <w:t>JOL 1:4</w:t>
      </w:r>
      <w:r>
        <w:rPr>
          <w:lang w:val="zh_CN" w:bidi="zh_CN"/>
        </w:rPr>
        <w:t xml:space="preserve"> · </w:t>
      </w:r>
      <w:r>
        <w:rPr>
          <w:lang w:val="zh_CN" w:bidi="zh_CN"/>
        </w:rPr>
        <w:t>JOL 2:25</w:t>
      </w:r>
      <w:r>
        <w:rPr>
          <w:lang w:val="zh_CN" w:bidi="zh_CN"/>
        </w:rPr>
        <w:t xml:space="preserve"> · </w:t>
      </w:r>
      <w:r>
        <w:rPr>
          <w:lang w:val="zh_CN" w:bidi="zh_CN"/>
        </w:rPr>
        <w:t>AMO 4:9</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גֵּזַע</w:t>
      </w:r>
      <w:r>
        <w:rPr>
          <w:lang w:val="zh_CN" w:bidi="zh_CN"/>
        </w:rPr>
      </w:r>
    </w:p>
    <w:p>
      <w:pPr>
        <w:pStyle w:val="Heading1"/>
      </w:pPr>
      <w:r>
        <w:rPr>
          <w:lang w:val="zh_CN" w:bidi="zh_CN"/>
        </w:rPr>
        <w:t>גֵּזַע</w:t>
      </w:r>
    </w:p>
    <w:p>
      <w:pPr/>
      <w:r>
        <w:rPr>
          <w:lang w:val="zh_CN" w:bidi="zh_CN"/>
        </w:rPr>
      </w:r>
      <w:r>
        <w:rPr>
          <w:lang w:val="zh_CN" w:bidi="zh_CN"/>
        </w:rPr>
        <w:t>גֵּזַע</w:t>
      </w:r>
      <w:r>
        <w:rPr>
          <w:lang w:val="zh_CN" w:bidi="zh_CN"/>
        </w:rPr>
        <w:t xml:space="preserve"> (</w:t>
      </w:r>
      <w:r>
        <w:rPr>
          <w:lang w:val="zh_CN" w:bidi="zh_CN"/>
        </w:rPr>
        <w:t>H1503</w:t>
      </w:r>
      <w:r>
        <w:rPr>
          <w:lang w:val="zh_CN" w:bidi="zh_CN"/>
        </w:rPr>
        <w:t xml:space="preserve">) — </w:t>
      </w:r>
      <w:r>
        <w:rPr>
          <w:lang w:val="zh_CN" w:bidi="zh_CN"/>
        </w:rPr>
        <w:t>גֶּזַע</w:t>
      </w:r>
    </w:p>
    <w:p>
      <w:pPr/>
      <w:r>
        <w:rPr>
          <w:lang w:val="zh_CN" w:bidi="zh_CN"/>
        </w:rPr>
      </w:r>
      <w:r>
        <w:rPr>
          <w:lang w:val="zh_CN" w:bidi="zh_CN"/>
        </w:rPr>
        <w:t>noun m</w:t>
      </w:r>
    </w:p>
    <w:p>
      <w:pPr/>
      <w:r>
        <w:rPr>
          <w:lang w:val="zh_CN" w:bidi="zh_CN"/>
        </w:rPr>
      </w:r>
    </w:p>
    <w:p>
      <w:pPr/>
      <w:r>
        <w:rPr>
          <w:lang w:val="zh_CN" w:bidi="zh_CN"/>
        </w:rPr>
      </w:r>
      <w:r>
        <w:rPr>
          <w:lang w:val="zh_CN" w:bidi="zh_CN"/>
        </w:rPr>
        <w:t>树桩；树干；枝干</w:t>
      </w:r>
      <w:r>
        <w:rPr>
          <w:lang w:val="zh_CN" w:bidi="zh_CN"/>
        </w:rPr>
        <w:t xml:space="preserve"> </w:t>
      </w:r>
      <w:r>
        <w:rPr>
          <w:lang w:val="zh_CN" w:bidi="zh_CN"/>
        </w:rPr>
        <w:t>＝树的主干部分，可能是茎或树干被砍掉后留在地里那部分，也可能是为了长出新根而种下的树枝；≈象征某些显然已经死亡但却有可能重生的东西</w:t>
      </w:r>
    </w:p>
    <w:p>
      <w:pPr/>
      <w:r>
        <w:rPr>
          <w:lang w:val="zh_CN" w:bidi="zh_CN"/>
        </w:rPr>
      </w:r>
      <w:r>
        <w:rPr>
          <w:lang w:val="zh_CN" w:bidi="zh_CN"/>
        </w:rPr>
        <w:t>JOB 14:8</w:t>
      </w:r>
      <w:r>
        <w:rPr>
          <w:lang w:val="zh_CN" w:bidi="zh_CN"/>
        </w:rPr>
        <w:t xml:space="preserve"> · </w:t>
      </w:r>
      <w:r>
        <w:rPr>
          <w:lang w:val="zh_CN" w:bidi="zh_CN"/>
        </w:rPr>
        <w:t>ISA 11:1</w:t>
      </w:r>
      <w:r>
        <w:rPr>
          <w:lang w:val="zh_CN" w:bidi="zh_CN"/>
        </w:rPr>
        <w:t xml:space="preserve"> · </w:t>
      </w:r>
      <w:r>
        <w:rPr>
          <w:lang w:val="zh_CN" w:bidi="zh_CN"/>
        </w:rPr>
        <w:t>ISA 40:24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גזר</w:t>
      </w:r>
      <w:r>
        <w:rPr>
          <w:lang w:val="zh_CN" w:bidi="zh_CN"/>
        </w:rPr>
      </w:r>
    </w:p>
    <w:p>
      <w:pPr>
        <w:pStyle w:val="Heading1"/>
      </w:pPr>
      <w:r>
        <w:rPr>
          <w:lang w:val="zh_CN" w:bidi="zh_CN"/>
        </w:rPr>
        <w:t>גזר</w:t>
      </w:r>
    </w:p>
    <w:p>
      <w:pPr/>
      <w:r>
        <w:rPr>
          <w:lang w:val="zh_CN" w:bidi="zh_CN"/>
        </w:rPr>
      </w:r>
      <w:r>
        <w:rPr>
          <w:lang w:val="zh_CN" w:bidi="zh_CN"/>
        </w:rPr>
        <w:t>גזר</w:t>
      </w:r>
      <w:r>
        <w:rPr>
          <w:lang w:val="zh_CN" w:bidi="zh_CN"/>
        </w:rPr>
        <w:t xml:space="preserve"> (</w:t>
      </w:r>
      <w:r>
        <w:rPr>
          <w:lang w:val="zh_CN" w:bidi="zh_CN"/>
        </w:rPr>
        <w:t>H1504</w:t>
      </w:r>
      <w:r>
        <w:rPr>
          <w:lang w:val="zh_CN" w:bidi="zh_CN"/>
        </w:rPr>
        <w:t xml:space="preserve"> · </w:t>
      </w:r>
      <w:r>
        <w:rPr>
          <w:lang w:val="zh_CN" w:bidi="zh_CN"/>
        </w:rPr>
        <w:t>A1505</w:t>
      </w:r>
      <w:r>
        <w:rPr>
          <w:lang w:val="zh_CN" w:bidi="zh_CN"/>
        </w:rPr>
        <w:t>)</w:t>
      </w:r>
    </w:p>
    <w:p>
      <w:pPr/>
      <w:r>
        <w:rPr>
          <w:lang w:val="zh_CN" w:bidi="zh_CN"/>
        </w:rPr>
      </w:r>
      <w:r>
        <w:rPr>
          <w:lang w:val="zh_CN" w:bidi="zh_CN"/>
        </w:rPr>
        <w:t xml:space="preserve">verb · </w:t>
      </w:r>
      <w:r>
        <w:rPr>
          <w:lang w:val="zh_CN" w:bidi="zh_CN"/>
        </w:rPr>
        <w:t>גִּזְרָה</w:t>
      </w:r>
      <w:r>
        <w:rPr>
          <w:lang w:val="zh_CN" w:bidi="zh_CN"/>
        </w:rPr>
        <w:t xml:space="preserve"> · </w:t>
      </w:r>
      <w:r>
        <w:rPr>
          <w:lang w:val="zh_CN" w:bidi="zh_CN"/>
        </w:rPr>
        <w:t>גְּזֵרָה</w:t>
      </w:r>
      <w:r>
        <w:rPr>
          <w:lang w:val="zh_CN" w:bidi="zh_CN"/>
        </w:rPr>
        <w:t xml:space="preserve"> · </w:t>
      </w:r>
      <w:r>
        <w:rPr>
          <w:lang w:val="zh_CN" w:bidi="zh_CN"/>
        </w:rPr>
        <w:t>מַגְזֵרָה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砍伐；凿出</w:t>
      </w:r>
      <w:r>
        <w:rPr>
          <w:lang w:val="zh_CN" w:bidi="zh_CN"/>
        </w:rPr>
        <w:t xml:space="preserve"> </w:t>
      </w:r>
      <w:r>
        <w:rPr>
          <w:lang w:val="zh_CN" w:bidi="zh_CN"/>
        </w:rPr>
        <w:t>＝使役行为，使用锋利的物体用力地把物体的一部分从较大的物体上移除</w:t>
      </w:r>
    </w:p>
    <w:p>
      <w:pPr/>
      <w:r>
        <w:rPr>
          <w:lang w:val="zh_CN" w:bidi="zh_CN"/>
        </w:rPr>
      </w:r>
      <w:r>
        <w:rPr>
          <w:lang w:val="zh_CN" w:bidi="zh_CN"/>
        </w:rPr>
        <w:t>2KI 6:4</w:t>
      </w:r>
      <w:r>
        <w:rPr>
          <w:lang w:val="zh_CN" w:bidi="zh_CN"/>
        </w:rPr>
        <w:t xml:space="preserve"> · </w:t>
      </w:r>
      <w:r>
        <w:rPr>
          <w:lang w:val="zh_CN" w:bidi="zh_CN"/>
        </w:rPr>
        <w:t>DAN 2:34</w:t>
      </w:r>
      <w:r>
        <w:rPr>
          <w:lang w:val="zh_CN" w:bidi="zh_CN"/>
        </w:rPr>
        <w:t xml:space="preserve"> · </w:t>
      </w:r>
      <w:r>
        <w:rPr>
          <w:lang w:val="zh_CN" w:bidi="zh_CN"/>
        </w:rPr>
        <w:t>DAN 2:45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אכל</w:t>
      </w:r>
    </w:p>
    <w:p>
      <w:pPr/>
      <w:r>
        <w:rPr>
          <w:lang w:val="zh_CN" w:bidi="zh_CN"/>
        </w:rPr>
      </w:r>
      <w:r>
        <w:rPr>
          <w:lang w:val="zh_CN" w:bidi="zh_CN"/>
        </w:rPr>
        <w:t>攫取吞吃</w:t>
      </w:r>
      <w:r>
        <w:rPr>
          <w:lang w:val="zh_CN" w:bidi="zh_CN"/>
        </w:rPr>
        <w:t xml:space="preserve"> </w:t>
      </w:r>
      <w:r>
        <w:rPr>
          <w:lang w:val="zh_CN" w:bidi="zh_CN"/>
        </w:rPr>
        <w:t>＝使役行为，用力地把可食用物体的一部分从较大的物体上取下、吃掉</w:t>
      </w:r>
    </w:p>
    <w:p>
      <w:pPr/>
      <w:r>
        <w:rPr>
          <w:lang w:val="zh_CN" w:bidi="zh_CN"/>
        </w:rPr>
      </w:r>
      <w:r>
        <w:rPr>
          <w:lang w:val="zh_CN" w:bidi="zh_CN"/>
        </w:rPr>
        <w:t>ISA 9:19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被抢走；消失</w:t>
      </w:r>
      <w:r>
        <w:rPr>
          <w:lang w:val="zh_CN" w:bidi="zh_CN"/>
        </w:rPr>
        <w:t xml:space="preserve"> </w:t>
      </w:r>
      <w:r>
        <w:rPr>
          <w:lang w:val="zh_CN" w:bidi="zh_CN"/>
        </w:rPr>
        <w:t>＝过程，物体被强行从某个位置移走</w:t>
      </w:r>
    </w:p>
    <w:p>
      <w:pPr/>
      <w:r>
        <w:rPr>
          <w:lang w:val="zh_CN" w:bidi="zh_CN"/>
        </w:rPr>
      </w:r>
      <w:r>
        <w:rPr>
          <w:lang w:val="zh_CN" w:bidi="zh_CN"/>
        </w:rPr>
        <w:t>HAB 3:17</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隔绝；剪除；驱逐</w:t>
      </w:r>
      <w:r>
        <w:rPr>
          <w:lang w:val="zh_CN" w:bidi="zh_CN"/>
        </w:rPr>
        <w:t xml:space="preserve"> </w:t>
      </w:r>
      <w:r>
        <w:rPr>
          <w:lang w:val="zh_CN" w:bidi="zh_CN"/>
        </w:rPr>
        <w:t>＝使役行为，物体被强行从某个位置移走，或被拒绝进入某个地点</w:t>
      </w:r>
    </w:p>
    <w:p>
      <w:pPr/>
      <w:r>
        <w:rPr>
          <w:lang w:val="zh_CN" w:bidi="zh_CN"/>
        </w:rPr>
      </w:r>
      <w:r>
        <w:rPr>
          <w:lang w:val="zh_CN" w:bidi="zh_CN"/>
        </w:rPr>
        <w:t>2CH 26:21</w:t>
      </w:r>
      <w:r>
        <w:rPr>
          <w:lang w:val="zh_CN" w:bidi="zh_CN"/>
        </w:rPr>
        <w:t xml:space="preserve"> · </w:t>
      </w:r>
      <w:r>
        <w:rPr>
          <w:lang w:val="zh_CN" w:bidi="zh_CN"/>
        </w:rPr>
        <w:t>PSA 88:6</w:t>
      </w:r>
      <w:r>
        <w:rPr>
          <w:lang w:val="zh_CN" w:bidi="zh_CN"/>
        </w:rPr>
        <w:t xml:space="preserve"> · </w:t>
      </w:r>
      <w:r>
        <w:rPr>
          <w:lang w:val="zh_CN" w:bidi="zh_CN"/>
        </w:rPr>
        <w:t>ISA 53:8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没命；灭绝；死定了</w:t>
      </w:r>
      <w:r>
        <w:rPr>
          <w:lang w:val="zh_CN" w:bidi="zh_CN"/>
        </w:rPr>
        <w:t xml:space="preserve"> </w:t>
      </w:r>
      <w:r>
        <w:rPr>
          <w:lang w:val="zh_CN" w:bidi="zh_CN"/>
        </w:rPr>
        <w:t>字面意思：被剪除；因此：＝过程，个人或群体即将消失不存在，没有扭转局势的希望</w:t>
      </w:r>
    </w:p>
    <w:p>
      <w:pPr/>
      <w:r>
        <w:rPr>
          <w:lang w:val="zh_CN" w:bidi="zh_CN"/>
        </w:rPr>
      </w:r>
      <w:r>
        <w:rPr>
          <w:lang w:val="zh_CN" w:bidi="zh_CN"/>
        </w:rPr>
        <w:t>LAM 3:54</w:t>
      </w:r>
      <w:r>
        <w:rPr>
          <w:lang w:val="zh_CN" w:bidi="zh_CN"/>
        </w:rPr>
        <w:t xml:space="preserve"> · </w:t>
      </w:r>
      <w:r>
        <w:rPr>
          <w:lang w:val="zh_CN" w:bidi="zh_CN"/>
        </w:rPr>
        <w:t>EZK 37:11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lang w:val="zh_CN" w:bidi="zh_CN"/>
        </w:rPr>
        <w:t>定意；决定；判定</w:t>
      </w:r>
      <w:r>
        <w:rPr>
          <w:lang w:val="zh_CN" w:bidi="zh_CN"/>
        </w:rPr>
        <w:t xml:space="preserve"> </w:t>
      </w:r>
      <w:r>
        <w:rPr>
          <w:lang w:val="zh_CN" w:bidi="zh_CN"/>
        </w:rPr>
        <w:t>＝行为，掌握权力的人经过一段时间的考虑，在脑海中作出决定</w:t>
      </w:r>
    </w:p>
    <w:p>
      <w:pPr/>
      <w:r>
        <w:rPr>
          <w:lang w:val="zh_CN" w:bidi="zh_CN"/>
        </w:rPr>
      </w:r>
      <w:r>
        <w:rPr>
          <w:lang w:val="zh_CN" w:bidi="zh_CN"/>
        </w:rPr>
        <w:t>EST 2:1</w:t>
      </w:r>
      <w:r>
        <w:rPr>
          <w:lang w:val="zh_CN" w:bidi="zh_CN"/>
        </w:rPr>
        <w:t xml:space="preserve"> · </w:t>
      </w:r>
      <w:r>
        <w:rPr>
          <w:lang w:val="zh_CN" w:bidi="zh_CN"/>
        </w:rPr>
        <w:t>JOB 22:28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劈成两半；分成两半</w:t>
      </w:r>
      <w:r>
        <w:rPr>
          <w:lang w:val="zh_CN" w:bidi="zh_CN"/>
        </w:rPr>
        <w:t xml:space="preserve"> </w:t>
      </w:r>
      <w:r>
        <w:rPr>
          <w:lang w:val="zh_CN" w:bidi="zh_CN"/>
        </w:rPr>
        <w:t>＝使役行为，人或神明把物体分成两半</w:t>
      </w:r>
    </w:p>
    <w:p>
      <w:pPr/>
      <w:r>
        <w:rPr>
          <w:lang w:val="zh_CN" w:bidi="zh_CN"/>
        </w:rPr>
      </w:r>
      <w:r>
        <w:rPr>
          <w:lang w:val="zh_CN" w:bidi="zh_CN"/>
        </w:rPr>
        <w:t>1KI 3:25</w:t>
      </w:r>
      <w:r>
        <w:rPr>
          <w:lang w:val="zh_CN" w:bidi="zh_CN"/>
        </w:rPr>
        <w:t xml:space="preserve"> · </w:t>
      </w:r>
      <w:r>
        <w:rPr>
          <w:lang w:val="zh_CN" w:bidi="zh_CN"/>
        </w:rPr>
        <w:t>1KI 3:26</w:t>
      </w:r>
      <w:r>
        <w:rPr>
          <w:lang w:val="zh_CN" w:bidi="zh_CN"/>
        </w:rPr>
        <w:t xml:space="preserve"> · </w:t>
      </w:r>
      <w:r>
        <w:rPr>
          <w:lang w:val="zh_CN" w:bidi="zh_CN"/>
        </w:rPr>
        <w:t>PSA 136:13</w:t>
      </w:r>
    </w:p>
    <w:p>
      <w:pPr/>
      <w:r>
        <w:rPr>
          <w:lang w:val="zh_CN" w:bidi="zh_CN"/>
        </w:rPr>
      </w:r>
      <w:r>
        <w:rPr>
          <w:lang w:val="zh_CN" w:bidi="zh_CN"/>
        </w:rPr>
        <w:t>noun m</w:t>
      </w:r>
    </w:p>
    <w:p>
      <w:pPr/>
      <w:r>
        <w:rPr>
          <w:lang w:val="zh_CN" w:bidi="zh_CN"/>
        </w:rPr>
      </w:r>
    </w:p>
    <w:p>
      <w:pPr/>
      <w:r>
        <w:rPr>
          <w:lang w:val="zh_CN" w:bidi="zh_CN"/>
        </w:rPr>
      </w:r>
      <w:r>
        <w:rPr>
          <w:lang w:val="zh_CN" w:bidi="zh_CN"/>
        </w:rPr>
        <w:t>占星家；观兆的</w:t>
      </w:r>
      <w:r>
        <w:rPr>
          <w:lang w:val="zh_CN" w:bidi="zh_CN"/>
        </w:rPr>
        <w:t xml:space="preserve"> </w:t>
      </w:r>
      <w:r>
        <w:rPr>
          <w:lang w:val="zh_CN" w:bidi="zh_CN"/>
        </w:rPr>
        <w:t>分词：擅长解释神秘事物的人；◄见于巴比伦；►为朝廷工作</w:t>
      </w:r>
    </w:p>
    <w:p>
      <w:pPr/>
      <w:r>
        <w:rPr>
          <w:lang w:val="zh_CN" w:bidi="zh_CN"/>
        </w:rPr>
      </w:r>
      <w:r>
        <w:rPr>
          <w:lang w:val="zh_CN" w:bidi="zh_CN"/>
        </w:rPr>
        <w:t>DAN 2:27</w:t>
      </w:r>
      <w:r>
        <w:rPr>
          <w:lang w:val="zh_CN" w:bidi="zh_CN"/>
        </w:rPr>
        <w:t xml:space="preserve"> · </w:t>
      </w:r>
      <w:r>
        <w:rPr>
          <w:lang w:val="zh_CN" w:bidi="zh_CN"/>
        </w:rPr>
        <w:t>DAN 4:4</w:t>
      </w:r>
      <w:r>
        <w:rPr>
          <w:lang w:val="zh_CN" w:bidi="zh_CN"/>
        </w:rPr>
        <w:t xml:space="preserve"> · </w:t>
      </w:r>
      <w:r>
        <w:rPr>
          <w:lang w:val="zh_CN" w:bidi="zh_CN"/>
        </w:rPr>
        <w:t>DAN 5:7</w:t>
      </w:r>
      <w:r>
        <w:rPr>
          <w:lang w:val="zh_CN" w:bidi="zh_CN"/>
        </w:rPr>
        <w:t xml:space="preserve"> · </w:t>
      </w:r>
      <w:r>
        <w:rPr>
          <w:lang w:val="zh_CN" w:bidi="zh_CN"/>
        </w:rPr>
        <w:t>DAN 5:11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גֶּזֶר</w:t>
      </w:r>
      <w:r>
        <w:rPr>
          <w:lang w:val="zh_CN" w:bidi="zh_CN"/>
        </w:rPr>
      </w:r>
    </w:p>
    <w:p>
      <w:pPr>
        <w:pStyle w:val="Heading1"/>
      </w:pPr>
      <w:r>
        <w:rPr>
          <w:lang w:val="zh_CN" w:bidi="zh_CN"/>
        </w:rPr>
        <w:t>גֶּזֶר</w:t>
      </w:r>
    </w:p>
    <w:p>
      <w:pPr/>
      <w:r>
        <w:rPr>
          <w:lang w:val="zh_CN" w:bidi="zh_CN"/>
        </w:rPr>
      </w:r>
      <w:r>
        <w:rPr>
          <w:lang w:val="zh_CN" w:bidi="zh_CN"/>
        </w:rPr>
        <w:t>גֶּזֶר</w:t>
      </w:r>
      <w:r>
        <w:rPr>
          <w:lang w:val="zh_CN" w:bidi="zh_CN"/>
        </w:rPr>
        <w:t xml:space="preserve"> (</w:t>
      </w:r>
      <w:r>
        <w:rPr>
          <w:lang w:val="zh_CN" w:bidi="zh_CN"/>
        </w:rPr>
        <w:t>H1506</w:t>
      </w:r>
      <w:r>
        <w:rPr>
          <w:lang w:val="zh_CN" w:bidi="zh_CN"/>
        </w:rPr>
        <w:t xml:space="preserve"> · </w:t>
      </w:r>
      <w:r>
        <w:rPr>
          <w:lang w:val="zh_CN" w:bidi="zh_CN"/>
        </w:rPr>
        <w:t>H1507</w:t>
      </w:r>
      <w:r>
        <w:rPr>
          <w:lang w:val="zh_CN" w:bidi="zh_CN"/>
        </w:rPr>
        <w:t>)</w:t>
      </w:r>
    </w:p>
    <w:p>
      <w:pPr/>
      <w:r>
        <w:rPr>
          <w:lang w:val="zh_CN" w:bidi="zh_CN"/>
        </w:rPr>
      </w:r>
      <w:r>
        <w:rPr>
          <w:lang w:val="zh_CN" w:bidi="zh_CN"/>
        </w:rPr>
        <w:t xml:space="preserve">noun m · </w:t>
      </w:r>
      <w:r>
        <w:rPr>
          <w:lang w:val="zh_CN" w:bidi="zh_CN"/>
        </w:rPr>
        <w:t>גזר</w:t>
      </w:r>
    </w:p>
    <w:p>
      <w:pPr/>
      <w:r>
        <w:rPr>
          <w:lang w:val="zh_CN" w:bidi="zh_CN"/>
        </w:rPr>
      </w:r>
    </w:p>
    <w:p>
      <w:pPr/>
      <w:r>
        <w:rPr>
          <w:lang w:val="zh_CN" w:bidi="zh_CN"/>
        </w:rPr>
      </w:r>
      <w:r>
        <w:rPr>
          <w:lang w:val="zh_CN" w:bidi="zh_CN"/>
        </w:rPr>
        <w:t>块；件</w:t>
      </w:r>
      <w:r>
        <w:rPr>
          <w:lang w:val="zh_CN" w:bidi="zh_CN"/>
        </w:rPr>
        <w:t xml:space="preserve"> </w:t>
      </w:r>
      <w:r>
        <w:rPr>
          <w:lang w:val="zh_CN" w:bidi="zh_CN"/>
        </w:rPr>
        <w:t>＝被分成两半的物体的那两个部分</w:t>
      </w:r>
    </w:p>
    <w:p>
      <w:pPr/>
      <w:r>
        <w:rPr>
          <w:lang w:val="zh_CN" w:bidi="zh_CN"/>
        </w:rPr>
      </w:r>
      <w:r>
        <w:rPr>
          <w:lang w:val="zh_CN" w:bidi="zh_CN"/>
        </w:rPr>
        <w:t>GEN 15:17</w:t>
      </w:r>
      <w:r>
        <w:rPr>
          <w:lang w:val="zh_CN" w:bidi="zh_CN"/>
        </w:rPr>
        <w:t xml:space="preserve"> · </w:t>
      </w:r>
      <w:r>
        <w:rPr>
          <w:lang w:val="zh_CN" w:bidi="zh_CN"/>
        </w:rPr>
        <w:t>PSA 136:13</w:t>
      </w:r>
    </w:p>
    <w:p>
      <w:pPr/>
      <w:r>
        <w:rPr>
          <w:lang w:val="zh_CN" w:bidi="zh_CN"/>
        </w:rPr>
      </w:r>
      <w:r>
        <w:rPr>
          <w:lang w:val="zh_CN" w:bidi="zh_CN"/>
        </w:rPr>
        <w:t xml:space="preserve">name · </w:t>
      </w:r>
      <w:r>
        <w:rPr>
          <w:lang w:val="zh_CN" w:bidi="zh_CN"/>
        </w:rPr>
        <w:t>גִּזְרִי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גֹּוב</w:t>
      </w:r>
    </w:p>
    <w:p>
      <w:pPr/>
      <w:r>
        <w:rPr>
          <w:lang w:val="zh_CN" w:bidi="zh_CN"/>
        </w:rPr>
      </w:r>
      <w:r>
        <w:rPr>
          <w:lang w:val="zh_CN" w:bidi="zh_CN"/>
        </w:rPr>
        <w:t>基色，《思》革则尔</w:t>
      </w:r>
      <w:r>
        <w:rPr>
          <w:lang w:val="zh_CN" w:bidi="zh_CN"/>
        </w:rPr>
        <w:t xml:space="preserve"> </w:t>
      </w:r>
      <w:r>
        <w:rPr>
          <w:lang w:val="zh_CN" w:bidi="zh_CN"/>
        </w:rPr>
        <w:t>＝城镇，可能就是</w:t>
      </w:r>
      <w:r>
        <w:rPr>
          <w:lang w:val="zh_CN" w:bidi="zh_CN"/>
        </w:rPr>
        <w:t>歌伯</w:t>
      </w:r>
      <w:r>
        <w:rPr>
          <w:lang w:val="zh_CN" w:bidi="zh_CN"/>
        </w:rPr>
        <w:t>；◄</w:t>
      </w:r>
      <w:r>
        <w:rPr>
          <w:lang w:val="zh_CN" w:bidi="zh_CN"/>
        </w:rPr>
        <w:t>以法莲</w:t>
      </w:r>
      <w:r>
        <w:rPr>
          <w:lang w:val="zh_CN" w:bidi="zh_CN"/>
        </w:rPr>
        <w:t>支派的地域；►分配给了</w:t>
      </w:r>
      <w:r>
        <w:rPr>
          <w:lang w:val="zh_CN" w:bidi="zh_CN"/>
        </w:rPr>
        <w:t>利未</w:t>
      </w:r>
      <w:r>
        <w:rPr>
          <w:lang w:val="zh_CN" w:bidi="zh_CN"/>
        </w:rPr>
        <w:t>支派的</w:t>
      </w:r>
      <w:r>
        <w:rPr>
          <w:lang w:val="zh_CN" w:bidi="zh_CN"/>
        </w:rPr>
        <w:t>哥辖</w:t>
      </w:r>
      <w:r>
        <w:rPr>
          <w:lang w:val="zh_CN" w:bidi="zh_CN"/>
        </w:rPr>
        <w:t>宗族</w:t>
      </w:r>
    </w:p>
    <w:p>
      <w:pPr/>
      <w:r>
        <w:rPr>
          <w:lang w:val="zh_CN" w:bidi="zh_CN"/>
        </w:rPr>
      </w:r>
      <w:r>
        <w:rPr>
          <w:lang w:val="zh_CN" w:bidi="zh_CN"/>
        </w:rPr>
        <w:t>JOS 10:33</w:t>
      </w:r>
      <w:r>
        <w:rPr>
          <w:lang w:val="zh_CN" w:bidi="zh_CN"/>
        </w:rPr>
        <w:t xml:space="preserve"> · </w:t>
      </w:r>
      <w:r>
        <w:rPr>
          <w:lang w:val="zh_CN" w:bidi="zh_CN"/>
        </w:rPr>
        <w:t>JOS 12:12</w:t>
      </w:r>
      <w:r>
        <w:rPr>
          <w:lang w:val="zh_CN" w:bidi="zh_CN"/>
        </w:rPr>
        <w:t xml:space="preserve"> · </w:t>
      </w:r>
      <w:r>
        <w:rPr>
          <w:lang w:val="zh_CN" w:bidi="zh_CN"/>
        </w:rPr>
        <w:t>JOS 16:3</w:t>
      </w:r>
      <w:r>
        <w:rPr>
          <w:lang w:val="zh_CN" w:bidi="zh_CN"/>
        </w:rPr>
        <w:t xml:space="preserve"> · </w:t>
      </w:r>
      <w:r>
        <w:rPr>
          <w:lang w:val="zh_CN" w:bidi="zh_CN"/>
        </w:rPr>
        <w:t>JOS 16:10</w:t>
      </w:r>
      <w:r>
        <w:rPr>
          <w:lang w:val="zh_CN" w:bidi="zh_CN"/>
        </w:rPr>
        <w:t xml:space="preserve"> · </w:t>
      </w:r>
      <w:r>
        <w:rPr>
          <w:lang w:val="zh_CN" w:bidi="zh_CN"/>
        </w:rPr>
        <w:t>JOS 21:21</w:t>
      </w:r>
      <w:r>
        <w:rPr>
          <w:lang w:val="zh_CN" w:bidi="zh_CN"/>
        </w:rPr>
        <w:t xml:space="preserve"> · </w:t>
      </w:r>
      <w:r>
        <w:rPr>
          <w:lang w:val="zh_CN" w:bidi="zh_CN"/>
        </w:rPr>
        <w:t>JDG 1:29</w:t>
      </w:r>
      <w:r>
        <w:rPr>
          <w:lang w:val="zh_CN" w:bidi="zh_CN"/>
        </w:rPr>
        <w:t xml:space="preserve"> · </w:t>
      </w:r>
      <w:r>
        <w:rPr>
          <w:lang w:val="zh_CN" w:bidi="zh_CN"/>
        </w:rPr>
        <w:t>JDG 1:29</w:t>
      </w:r>
      <w:r>
        <w:rPr>
          <w:lang w:val="zh_CN" w:bidi="zh_CN"/>
        </w:rPr>
        <w:t xml:space="preserve"> · </w:t>
      </w:r>
      <w:r>
        <w:rPr>
          <w:lang w:val="zh_CN" w:bidi="zh_CN"/>
        </w:rPr>
        <w:t>2SA 5:25</w:t>
      </w:r>
      <w:r>
        <w:rPr>
          <w:lang w:val="zh_CN" w:bidi="zh_CN"/>
        </w:rPr>
        <w:t xml:space="preserve"> · </w:t>
      </w:r>
      <w:r>
        <w:rPr>
          <w:lang w:val="zh_CN" w:bidi="zh_CN"/>
        </w:rPr>
        <w:t>1KI 9:15</w:t>
      </w:r>
      <w:r>
        <w:rPr>
          <w:lang w:val="zh_CN" w:bidi="zh_CN"/>
        </w:rPr>
        <w:t xml:space="preserve"> · </w:t>
      </w:r>
      <w:r>
        <w:rPr>
          <w:lang w:val="zh_CN" w:bidi="zh_CN"/>
        </w:rPr>
        <w:t>1KI 9:16</w:t>
      </w:r>
      <w:r>
        <w:rPr>
          <w:lang w:val="zh_CN" w:bidi="zh_CN"/>
        </w:rPr>
        <w:t xml:space="preserve"> · </w:t>
      </w:r>
      <w:r>
        <w:rPr>
          <w:lang w:val="zh_CN" w:bidi="zh_CN"/>
        </w:rPr>
        <w:t>1KI 9:17</w:t>
      </w:r>
      <w:r>
        <w:rPr>
          <w:lang w:val="zh_CN" w:bidi="zh_CN"/>
        </w:rPr>
        <w:t xml:space="preserve"> · </w:t>
      </w:r>
      <w:r>
        <w:rPr>
          <w:lang w:val="zh_CN" w:bidi="zh_CN"/>
        </w:rPr>
        <w:t>1CH 6:52</w:t>
      </w:r>
      <w:r>
        <w:rPr>
          <w:lang w:val="zh_CN" w:bidi="zh_CN"/>
        </w:rPr>
        <w:t xml:space="preserve"> · </w:t>
      </w:r>
      <w:r>
        <w:rPr>
          <w:lang w:val="zh_CN" w:bidi="zh_CN"/>
        </w:rPr>
        <w:t>1CH 7:28</w:t>
      </w:r>
      <w:r>
        <w:rPr>
          <w:lang w:val="zh_CN" w:bidi="zh_CN"/>
        </w:rPr>
        <w:t xml:space="preserve"> · </w:t>
      </w:r>
      <w:r>
        <w:rPr>
          <w:lang w:val="zh_CN" w:bidi="zh_CN"/>
        </w:rPr>
        <w:t>1CH 14:16</w:t>
      </w:r>
      <w:r>
        <w:rPr>
          <w:lang w:val="zh_CN" w:bidi="zh_CN"/>
        </w:rPr>
        <w:t xml:space="preserve"> · </w:t>
      </w:r>
      <w:r>
        <w:rPr>
          <w:lang w:val="zh_CN" w:bidi="zh_CN"/>
        </w:rPr>
        <w:t>1CH 20:4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גְּזֵרָה</w:t>
      </w:r>
      <w:r>
        <w:rPr>
          <w:lang w:val="zh_CN" w:bidi="zh_CN"/>
        </w:rPr>
      </w:r>
    </w:p>
    <w:p>
      <w:pPr>
        <w:pStyle w:val="Heading1"/>
      </w:pPr>
      <w:r>
        <w:rPr>
          <w:lang w:val="zh_CN" w:bidi="zh_CN"/>
        </w:rPr>
        <w:t>גְּזֵרָה</w:t>
      </w:r>
    </w:p>
    <w:p>
      <w:pPr/>
      <w:r>
        <w:rPr>
          <w:lang w:val="zh_CN" w:bidi="zh_CN"/>
        </w:rPr>
      </w:r>
      <w:r>
        <w:rPr>
          <w:lang w:val="zh_CN" w:bidi="zh_CN"/>
        </w:rPr>
        <w:t>גְּזֵרָה</w:t>
      </w:r>
      <w:r>
        <w:rPr>
          <w:lang w:val="zh_CN" w:bidi="zh_CN"/>
        </w:rPr>
        <w:t xml:space="preserve"> (</w:t>
      </w:r>
      <w:r>
        <w:rPr>
          <w:lang w:val="zh_CN" w:bidi="zh_CN"/>
        </w:rPr>
        <w:t>H1509</w:t>
      </w:r>
      <w:r>
        <w:rPr>
          <w:lang w:val="zh_CN" w:bidi="zh_CN"/>
        </w:rPr>
        <w:t xml:space="preserve"> · </w:t>
      </w:r>
      <w:r>
        <w:rPr>
          <w:lang w:val="zh_CN" w:bidi="zh_CN"/>
        </w:rPr>
        <w:t>A1510</w:t>
      </w:r>
      <w:r>
        <w:rPr>
          <w:lang w:val="zh_CN" w:bidi="zh_CN"/>
        </w:rPr>
        <w:t xml:space="preserve">) — </w:t>
      </w:r>
      <w:r>
        <w:rPr>
          <w:lang w:val="zh_CN" w:bidi="zh_CN"/>
        </w:rPr>
        <w:t>גָּזֵר</w:t>
      </w:r>
    </w:p>
    <w:p>
      <w:pPr/>
      <w:r>
        <w:rPr>
          <w:lang w:val="zh_CN" w:bidi="zh_CN"/>
        </w:rPr>
      </w:r>
      <w:r>
        <w:rPr>
          <w:lang w:val="zh_CN" w:bidi="zh_CN"/>
        </w:rPr>
        <w:t xml:space="preserve">noun f · </w:t>
      </w:r>
      <w:r>
        <w:rPr>
          <w:lang w:val="zh_CN" w:bidi="zh_CN"/>
        </w:rPr>
        <w:t>גזר</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אֶרֶץ גְּזֵרָה</w:t>
      </w:r>
    </w:p>
    <w:p>
      <w:pPr/>
      <w:r>
        <w:rPr>
          <w:lang w:val="zh_CN" w:bidi="zh_CN"/>
        </w:rPr>
      </w:r>
      <w:r>
        <w:rPr>
          <w:lang w:val="zh_CN" w:bidi="zh_CN"/>
        </w:rPr>
        <w:t>分开的；单独的；无人的；没有人居住的</w:t>
      </w:r>
      <w:r>
        <w:rPr>
          <w:lang w:val="zh_CN" w:bidi="zh_CN"/>
        </w:rPr>
        <w:t xml:space="preserve"> </w:t>
      </w:r>
      <w:r>
        <w:rPr>
          <w:lang w:val="zh_CN" w:bidi="zh_CN"/>
        </w:rPr>
        <w:t>＝难以到达的一片土地，好像它在物理上与周围的环境分离</w:t>
      </w:r>
    </w:p>
    <w:p>
      <w:pPr/>
      <w:r>
        <w:rPr>
          <w:lang w:val="zh_CN" w:bidi="zh_CN"/>
        </w:rPr>
      </w:r>
      <w:r>
        <w:rPr>
          <w:lang w:val="zh_CN" w:bidi="zh_CN"/>
        </w:rPr>
        <w:t>LEV 16:22</w:t>
      </w:r>
    </w:p>
    <w:p>
      <w:pPr/>
      <w:r>
        <w:rPr>
          <w:lang w:val="zh_CN" w:bidi="zh_CN"/>
        </w:rPr>
      </w:r>
      <w:r>
        <w:rPr>
          <w:lang w:val="zh_CN" w:bidi="zh_CN"/>
        </w:rPr>
        <w:t>noun f</w:t>
      </w:r>
    </w:p>
    <w:p>
      <w:pPr/>
      <w:r>
        <w:rPr>
          <w:lang w:val="zh_CN" w:bidi="zh_CN"/>
        </w:rPr>
      </w:r>
    </w:p>
    <w:p>
      <w:pPr/>
      <w:r>
        <w:rPr>
          <w:lang w:val="zh_CN" w:bidi="zh_CN"/>
        </w:rPr>
      </w:r>
      <w:r>
        <w:rPr>
          <w:lang w:val="zh_CN" w:bidi="zh_CN"/>
        </w:rPr>
        <w:t>法令；政令；命令</w:t>
      </w:r>
      <w:r>
        <w:rPr>
          <w:lang w:val="zh_CN" w:bidi="zh_CN"/>
        </w:rPr>
        <w:t xml:space="preserve"> </w:t>
      </w:r>
      <w:r>
        <w:rPr>
          <w:lang w:val="zh_CN" w:bidi="zh_CN"/>
        </w:rPr>
        <w:t>＝官方的声明，强制人们按照其规则或指示行事</w:t>
      </w:r>
    </w:p>
    <w:p>
      <w:pPr/>
      <w:r>
        <w:rPr>
          <w:lang w:val="zh_CN" w:bidi="zh_CN"/>
        </w:rPr>
      </w:r>
      <w:r>
        <w:rPr>
          <w:lang w:val="zh_CN" w:bidi="zh_CN"/>
        </w:rPr>
        <w:t>DAN 4:14</w:t>
      </w:r>
      <w:r>
        <w:rPr>
          <w:lang w:val="zh_CN" w:bidi="zh_CN"/>
        </w:rPr>
        <w:t xml:space="preserve"> · </w:t>
      </w:r>
      <w:r>
        <w:rPr>
          <w:lang w:val="zh_CN" w:bidi="zh_CN"/>
        </w:rPr>
        <w:t>DAN 4:21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גִּזְרָה</w:t>
      </w:r>
      <w:r>
        <w:rPr>
          <w:lang w:val="zh_CN" w:bidi="zh_CN"/>
        </w:rPr>
      </w:r>
    </w:p>
    <w:p>
      <w:pPr>
        <w:pStyle w:val="Heading1"/>
      </w:pPr>
      <w:r>
        <w:rPr>
          <w:lang w:val="zh_CN" w:bidi="zh_CN"/>
        </w:rPr>
        <w:t>גִּזְרָה</w:t>
      </w:r>
    </w:p>
    <w:p>
      <w:pPr/>
      <w:r>
        <w:rPr>
          <w:lang w:val="zh_CN" w:bidi="zh_CN"/>
        </w:rPr>
      </w:r>
      <w:r>
        <w:rPr>
          <w:lang w:val="zh_CN" w:bidi="zh_CN"/>
        </w:rPr>
        <w:t>גִּזְרָה</w:t>
      </w:r>
      <w:r>
        <w:rPr>
          <w:lang w:val="zh_CN" w:bidi="zh_CN"/>
        </w:rPr>
        <w:t xml:space="preserve"> (</w:t>
      </w:r>
      <w:r>
        <w:rPr>
          <w:lang w:val="zh_CN" w:bidi="zh_CN"/>
        </w:rPr>
        <w:t>H1508</w:t>
      </w:r>
      <w:r>
        <w:rPr>
          <w:lang w:val="zh_CN" w:bidi="zh_CN"/>
        </w:rPr>
        <w:t>)</w:t>
      </w:r>
    </w:p>
    <w:p>
      <w:pPr/>
      <w:r>
        <w:rPr>
          <w:lang w:val="zh_CN" w:bidi="zh_CN"/>
        </w:rPr>
      </w:r>
      <w:r>
        <w:rPr>
          <w:lang w:val="zh_CN" w:bidi="zh_CN"/>
        </w:rPr>
        <w:t xml:space="preserve">noun f · </w:t>
      </w:r>
      <w:r>
        <w:rPr>
          <w:lang w:val="zh_CN" w:bidi="zh_CN"/>
        </w:rPr>
        <w:t>גזר</w:t>
      </w:r>
    </w:p>
    <w:p>
      <w:pPr/>
      <w:r>
        <w:rPr>
          <w:lang w:val="zh_CN" w:bidi="zh_CN"/>
        </w:rPr>
      </w:r>
    </w:p>
    <w:p>
      <w:pPr/>
      <w:r>
        <w:rPr>
          <w:lang w:val="zh_CN" w:bidi="zh_CN"/>
        </w:rPr>
      </w:r>
      <w:r>
        <w:rPr>
          <w:lang w:val="zh_CN" w:bidi="zh_CN"/>
        </w:rPr>
        <w:t>空地</w:t>
      </w:r>
      <w:r>
        <w:rPr>
          <w:lang w:val="zh_CN" w:bidi="zh_CN"/>
        </w:rPr>
        <w:t xml:space="preserve"> </w:t>
      </w:r>
      <w:r>
        <w:rPr>
          <w:lang w:val="zh_CN" w:bidi="zh_CN"/>
        </w:rPr>
        <w:t>＝不同建筑物之间的露天空间，是单一建筑群的一部分</w:t>
      </w:r>
    </w:p>
    <w:p>
      <w:pPr/>
      <w:r>
        <w:rPr>
          <w:lang w:val="zh_CN" w:bidi="zh_CN"/>
        </w:rPr>
      </w:r>
      <w:r>
        <w:rPr>
          <w:lang w:val="zh_CN" w:bidi="zh_CN"/>
        </w:rPr>
        <w:t>EZK 41:12</w:t>
      </w:r>
      <w:r>
        <w:rPr>
          <w:lang w:val="zh_CN" w:bidi="zh_CN"/>
        </w:rPr>
        <w:t xml:space="preserve"> · </w:t>
      </w:r>
      <w:r>
        <w:rPr>
          <w:lang w:val="zh_CN" w:bidi="zh_CN"/>
        </w:rPr>
        <w:t>EZK 41:13</w:t>
      </w:r>
      <w:r>
        <w:rPr>
          <w:lang w:val="zh_CN" w:bidi="zh_CN"/>
        </w:rPr>
        <w:t xml:space="preserve"> · </w:t>
      </w:r>
      <w:r>
        <w:rPr>
          <w:lang w:val="zh_CN" w:bidi="zh_CN"/>
        </w:rPr>
        <w:t>EZK 41:14</w:t>
      </w:r>
      <w:r>
        <w:rPr>
          <w:lang w:val="zh_CN" w:bidi="zh_CN"/>
        </w:rPr>
        <w:t xml:space="preserve"> · </w:t>
      </w:r>
      <w:r>
        <w:rPr>
          <w:lang w:val="zh_CN" w:bidi="zh_CN"/>
        </w:rPr>
        <w:t>EZK 41:15</w:t>
      </w:r>
      <w:r>
        <w:rPr>
          <w:lang w:val="zh_CN" w:bidi="zh_CN"/>
        </w:rPr>
        <w:t xml:space="preserve"> · </w:t>
      </w:r>
      <w:r>
        <w:rPr>
          <w:lang w:val="zh_CN" w:bidi="zh_CN"/>
        </w:rPr>
        <w:t>EZK 42:1</w:t>
      </w:r>
      <w:r>
        <w:rPr>
          <w:lang w:val="zh_CN" w:bidi="zh_CN"/>
        </w:rPr>
        <w:t xml:space="preserve"> · </w:t>
      </w:r>
      <w:r>
        <w:rPr>
          <w:lang w:val="zh_CN" w:bidi="zh_CN"/>
        </w:rPr>
        <w:t>EZK 42:10</w:t>
      </w:r>
      <w:r>
        <w:rPr>
          <w:lang w:val="zh_CN" w:bidi="zh_CN"/>
        </w:rPr>
        <w:t xml:space="preserve"> · </w:t>
      </w:r>
      <w:r>
        <w:rPr>
          <w:lang w:val="zh_CN" w:bidi="zh_CN"/>
        </w:rPr>
        <w:t>EZK 42:13</w:t>
      </w:r>
    </w:p>
    <w:p>
      <w:pPr/>
      <w:r>
        <w:rPr>
          <w:lang w:val="zh_CN" w:bidi="zh_CN"/>
        </w:rPr>
      </w:r>
    </w:p>
    <w:p>
      <w:pPr/>
      <w:r>
        <w:rPr>
          <w:lang w:val="zh_CN" w:bidi="zh_CN"/>
        </w:rPr>
      </w:r>
      <w:r>
        <w:rPr>
          <w:lang w:val="zh_CN" w:bidi="zh_CN"/>
        </w:rPr>
        <w:t>身体</w:t>
      </w:r>
      <w:r>
        <w:rPr>
          <w:lang w:val="zh_CN" w:bidi="zh_CN"/>
        </w:rPr>
        <w:t xml:space="preserve"> </w:t>
      </w:r>
      <w:r>
        <w:rPr>
          <w:lang w:val="zh_CN" w:bidi="zh_CN"/>
        </w:rPr>
        <w:t>意思不确定；可能：＝人的外部物理结构</w:t>
      </w:r>
    </w:p>
    <w:p>
      <w:pPr/>
      <w:r>
        <w:rPr>
          <w:lang w:val="zh_CN" w:bidi="zh_CN"/>
        </w:rPr>
      </w:r>
      <w:r>
        <w:rPr>
          <w:lang w:val="zh_CN" w:bidi="zh_CN"/>
        </w:rPr>
        <w:t>LAM 4:7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גִּזְרִי</w:t>
      </w:r>
      <w:r>
        <w:rPr>
          <w:lang w:val="zh_CN" w:bidi="zh_CN"/>
        </w:rPr>
      </w:r>
    </w:p>
    <w:p>
      <w:pPr>
        <w:pStyle w:val="Heading1"/>
      </w:pPr>
      <w:r>
        <w:rPr>
          <w:lang w:val="zh_CN" w:bidi="zh_CN"/>
        </w:rPr>
        <w:t>גִּזְרִי</w:t>
      </w:r>
    </w:p>
    <w:p>
      <w:pPr/>
      <w:r>
        <w:rPr>
          <w:lang w:val="zh_CN" w:bidi="zh_CN"/>
        </w:rPr>
      </w:r>
      <w:r>
        <w:rPr>
          <w:lang w:val="zh_CN" w:bidi="zh_CN"/>
        </w:rPr>
        <w:t>גִּזְרִי</w:t>
      </w:r>
      <w:r>
        <w:rPr>
          <w:lang w:val="zh_CN" w:bidi="zh_CN"/>
        </w:rPr>
        <w:t xml:space="preserve"> (</w:t>
      </w:r>
      <w:r>
        <w:rPr>
          <w:lang w:val="zh_CN" w:bidi="zh_CN"/>
        </w:rPr>
        <w:t>H1511b</w:t>
      </w:r>
      <w:r>
        <w:rPr>
          <w:lang w:val="zh_CN" w:bidi="zh_CN"/>
        </w:rPr>
        <w:t>)</w:t>
      </w:r>
    </w:p>
    <w:p>
      <w:pPr/>
      <w:r>
        <w:rPr>
          <w:lang w:val="zh_CN" w:bidi="zh_CN"/>
        </w:rPr>
      </w:r>
      <w:r>
        <w:rPr>
          <w:lang w:val="zh_CN" w:bidi="zh_CN"/>
        </w:rPr>
        <w:t xml:space="preserve">adj · </w:t>
      </w:r>
      <w:r>
        <w:rPr>
          <w:lang w:val="zh_CN" w:bidi="zh_CN"/>
        </w:rPr>
        <w:t>גֶּזֶר</w:t>
      </w:r>
    </w:p>
    <w:p>
      <w:pPr/>
      <w:r>
        <w:rPr>
          <w:lang w:val="zh_CN" w:bidi="zh_CN"/>
        </w:rPr>
      </w:r>
    </w:p>
    <w:p>
      <w:pPr/>
      <w:r>
        <w:rPr>
          <w:lang w:val="zh_CN" w:bidi="zh_CN"/>
        </w:rPr>
      </w:r>
      <w:r>
        <w:rPr>
          <w:lang w:val="zh_CN" w:bidi="zh_CN"/>
        </w:rPr>
        <w:t>基色人，《思》基尔齐人</w:t>
      </w:r>
      <w:r>
        <w:rPr>
          <w:lang w:val="zh_CN" w:bidi="zh_CN"/>
        </w:rPr>
        <w:t xml:space="preserve"> </w:t>
      </w:r>
      <w:r>
        <w:rPr>
          <w:lang w:val="zh_CN" w:bidi="zh_CN"/>
        </w:rPr>
        <w:t>＝</w:t>
      </w:r>
      <w:r>
        <w:rPr>
          <w:lang w:val="zh_CN" w:bidi="zh_CN"/>
        </w:rPr>
        <w:t>基色</w:t>
      </w:r>
      <w:r>
        <w:rPr>
          <w:lang w:val="zh_CN" w:bidi="zh_CN"/>
        </w:rPr>
        <w:t>的居民</w:t>
      </w:r>
    </w:p>
    <w:p>
      <w:pPr/>
      <w:r>
        <w:rPr>
          <w:lang w:val="zh_CN" w:bidi="zh_CN"/>
        </w:rPr>
      </w:r>
      <w:r>
        <w:rPr>
          <w:lang w:val="zh_CN" w:bidi="zh_CN"/>
        </w:rPr>
        <w:t>1SA 27:8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גחה</w:t>
      </w:r>
      <w:r>
        <w:rPr>
          <w:lang w:val="zh_CN" w:bidi="zh_CN"/>
        </w:rPr>
      </w:r>
    </w:p>
    <w:p>
      <w:pPr>
        <w:pStyle w:val="Heading1"/>
      </w:pPr>
      <w:r>
        <w:rPr>
          <w:lang w:val="zh_CN" w:bidi="zh_CN"/>
        </w:rPr>
        <w:t>גחה</w:t>
      </w:r>
    </w:p>
    <w:p>
      <w:pPr/>
      <w:r>
        <w:rPr>
          <w:lang w:val="zh_CN" w:bidi="zh_CN"/>
        </w:rPr>
      </w:r>
      <w:r>
        <w:rPr>
          <w:lang w:val="zh_CN" w:bidi="zh_CN"/>
        </w:rPr>
        <w:t>גחה</w:t>
      </w:r>
      <w:r>
        <w:rPr>
          <w:lang w:val="zh_CN" w:bidi="zh_CN"/>
        </w:rPr>
        <w:t xml:space="preserve"> (</w:t>
      </w:r>
      <w:r>
        <w:rPr>
          <w:lang w:val="zh_CN" w:bidi="zh_CN"/>
        </w:rPr>
        <w:t>H1518b</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移走；带走</w:t>
      </w:r>
      <w:r>
        <w:rPr>
          <w:lang w:val="zh_CN" w:bidi="zh_CN"/>
        </w:rPr>
        <w:t xml:space="preserve"> </w:t>
      </w:r>
      <w:r>
        <w:rPr>
          <w:lang w:val="zh_CN" w:bidi="zh_CN"/>
        </w:rPr>
        <w:t>＝意思不确定；可能：＝使役行为，人移除原本属于整体中的一部分</w:t>
      </w:r>
    </w:p>
    <w:p>
      <w:pPr/>
      <w:r>
        <w:rPr>
          <w:lang w:val="zh_CN" w:bidi="zh_CN"/>
        </w:rPr>
      </w:r>
      <w:r>
        <w:rPr>
          <w:lang w:val="zh_CN" w:bidi="zh_CN"/>
        </w:rPr>
        <w:t>PSA 22:10</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גָּחֹון</w:t>
      </w:r>
      <w:r>
        <w:rPr>
          <w:lang w:val="zh_CN" w:bidi="zh_CN"/>
        </w:rPr>
      </w:r>
    </w:p>
    <w:p>
      <w:pPr>
        <w:pStyle w:val="Heading1"/>
      </w:pPr>
      <w:r>
        <w:rPr>
          <w:lang w:val="zh_CN" w:bidi="zh_CN"/>
        </w:rPr>
        <w:t>גָּחֹון</w:t>
      </w:r>
    </w:p>
    <w:p>
      <w:pPr/>
      <w:r>
        <w:rPr>
          <w:lang w:val="zh_CN" w:bidi="zh_CN"/>
        </w:rPr>
      </w:r>
      <w:r>
        <w:rPr>
          <w:lang w:val="zh_CN" w:bidi="zh_CN"/>
        </w:rPr>
        <w:t>גָּחֹון</w:t>
      </w:r>
      <w:r>
        <w:rPr>
          <w:lang w:val="zh_CN" w:bidi="zh_CN"/>
        </w:rPr>
        <w:t xml:space="preserve"> (</w:t>
      </w:r>
      <w:r>
        <w:rPr>
          <w:lang w:val="zh_CN" w:bidi="zh_CN"/>
        </w:rPr>
        <w:t>H1512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肚子</w:t>
      </w:r>
      <w:r>
        <w:rPr>
          <w:lang w:val="zh_CN" w:bidi="zh_CN"/>
        </w:rPr>
        <w:t xml:space="preserve"> </w:t>
      </w:r>
      <w:r>
        <w:rPr>
          <w:lang w:val="zh_CN" w:bidi="zh_CN"/>
        </w:rPr>
        <w:t>＝</w:t>
      </w:r>
      <w:r>
        <w:rPr>
          <w:lang w:val="zh_CN" w:bidi="zh_CN"/>
        </w:rPr>
        <w:t>爬行动物</w:t>
      </w:r>
      <w:r>
        <w:rPr>
          <w:lang w:val="zh_CN" w:bidi="zh_CN"/>
        </w:rPr>
        <w:t>身体的下部</w:t>
      </w:r>
    </w:p>
    <w:p>
      <w:pPr/>
      <w:r>
        <w:rPr>
          <w:lang w:val="zh_CN" w:bidi="zh_CN"/>
        </w:rPr>
      </w:r>
      <w:r>
        <w:rPr>
          <w:lang w:val="zh_CN" w:bidi="zh_CN"/>
        </w:rPr>
        <w:t>GEN 3:14</w:t>
      </w:r>
      <w:r>
        <w:rPr>
          <w:lang w:val="zh_CN" w:bidi="zh_CN"/>
        </w:rPr>
        <w:t xml:space="preserve"> · </w:t>
      </w:r>
      <w:r>
        <w:rPr>
          <w:lang w:val="zh_CN" w:bidi="zh_CN"/>
        </w:rPr>
        <w:t>LEV 11:42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גֶּחָל</w:t>
      </w:r>
      <w:r>
        <w:rPr>
          <w:lang w:val="zh_CN" w:bidi="zh_CN"/>
        </w:rPr>
      </w:r>
    </w:p>
    <w:p>
      <w:pPr>
        <w:pStyle w:val="Heading1"/>
      </w:pPr>
      <w:r>
        <w:rPr>
          <w:lang w:val="zh_CN" w:bidi="zh_CN"/>
        </w:rPr>
        <w:t>גֶּחָל</w:t>
      </w:r>
    </w:p>
    <w:p>
      <w:pPr/>
      <w:r>
        <w:rPr>
          <w:lang w:val="zh_CN" w:bidi="zh_CN"/>
        </w:rPr>
      </w:r>
      <w:r>
        <w:rPr>
          <w:lang w:val="zh_CN" w:bidi="zh_CN"/>
        </w:rPr>
        <w:t>גֶּחָל</w:t>
      </w:r>
      <w:r>
        <w:rPr>
          <w:lang w:val="zh_CN" w:bidi="zh_CN"/>
        </w:rPr>
        <w:t xml:space="preserve"> (</w:t>
      </w:r>
      <w:r>
        <w:rPr>
          <w:lang w:val="zh_CN" w:bidi="zh_CN"/>
        </w:rPr>
        <w:t>H1513a</w:t>
      </w:r>
      <w:r>
        <w:rPr>
          <w:lang w:val="zh_CN" w:bidi="zh_CN"/>
        </w:rPr>
        <w:t xml:space="preserve">) — </w:t>
      </w:r>
      <w:r>
        <w:rPr>
          <w:lang w:val="zh_CN" w:bidi="zh_CN"/>
        </w:rPr>
        <w:t>גַּחַל</w:t>
      </w:r>
    </w:p>
    <w:p>
      <w:pPr/>
      <w:r>
        <w:rPr>
          <w:lang w:val="zh_CN" w:bidi="zh_CN"/>
        </w:rPr>
      </w:r>
      <w:r>
        <w:rPr>
          <w:lang w:val="zh_CN" w:bidi="zh_CN"/>
        </w:rPr>
        <w:t xml:space="preserve">noun m · </w:t>
      </w:r>
      <w:r>
        <w:rPr>
          <w:lang w:val="zh_CN" w:bidi="zh_CN"/>
        </w:rPr>
        <w:t>גַּחֶלֶת</w:t>
      </w:r>
    </w:p>
    <w:p>
      <w:pPr/>
      <w:r>
        <w:rPr>
          <w:lang w:val="zh_CN" w:bidi="zh_CN"/>
        </w:rPr>
      </w:r>
    </w:p>
    <w:p>
      <w:pPr/>
      <w:r>
        <w:rPr>
          <w:lang w:val="zh_CN" w:bidi="zh_CN"/>
        </w:rPr>
      </w:r>
      <w:r>
        <w:rPr>
          <w:lang w:val="zh_CN" w:bidi="zh_CN"/>
        </w:rPr>
        <w:t>煤炭；炭火，炭火</w:t>
      </w:r>
      <w:r>
        <w:rPr>
          <w:lang w:val="zh_CN" w:bidi="zh_CN"/>
        </w:rPr>
        <w:t xml:space="preserve"> </w:t>
      </w:r>
      <w:r>
        <w:rPr>
          <w:lang w:val="zh_CN" w:bidi="zh_CN"/>
        </w:rPr>
        <w:t>＝加热木材而生成的碳化物质，►用作烹饪或取暖</w:t>
      </w:r>
    </w:p>
    <w:p>
      <w:pPr/>
      <w:r>
        <w:rPr>
          <w:lang w:val="zh_CN" w:bidi="zh_CN"/>
        </w:rPr>
      </w:r>
      <w:r>
        <w:rPr>
          <w:lang w:val="zh_CN" w:bidi="zh_CN"/>
        </w:rPr>
        <w:t>LEV 16:12</w:t>
      </w:r>
      <w:r>
        <w:rPr>
          <w:lang w:val="zh_CN" w:bidi="zh_CN"/>
        </w:rPr>
        <w:t xml:space="preserve"> · </w:t>
      </w:r>
      <w:r>
        <w:rPr>
          <w:lang w:val="zh_CN" w:bidi="zh_CN"/>
        </w:rPr>
        <w:t>2SA 22:9</w:t>
      </w:r>
      <w:r>
        <w:rPr>
          <w:lang w:val="zh_CN" w:bidi="zh_CN"/>
        </w:rPr>
        <w:t xml:space="preserve"> · </w:t>
      </w:r>
      <w:r>
        <w:rPr>
          <w:lang w:val="zh_CN" w:bidi="zh_CN"/>
        </w:rPr>
        <w:t>2SA 22:13</w:t>
      </w:r>
      <w:r>
        <w:rPr>
          <w:lang w:val="zh_CN" w:bidi="zh_CN"/>
        </w:rPr>
        <w:t xml:space="preserve"> · </w:t>
      </w:r>
      <w:r>
        <w:rPr>
          <w:lang w:val="zh_CN" w:bidi="zh_CN"/>
        </w:rPr>
        <w:t>JOB 41:13</w:t>
      </w:r>
      <w:r>
        <w:rPr>
          <w:lang w:val="zh_CN" w:bidi="zh_CN"/>
        </w:rPr>
        <w:t xml:space="preserve"> · </w:t>
      </w:r>
      <w:r>
        <w:rPr>
          <w:lang w:val="zh_CN" w:bidi="zh_CN"/>
        </w:rPr>
        <w:t>PSA 18:9</w:t>
      </w:r>
      <w:r>
        <w:rPr>
          <w:lang w:val="zh_CN" w:bidi="zh_CN"/>
        </w:rPr>
        <w:t xml:space="preserve"> · </w:t>
      </w:r>
      <w:r>
        <w:rPr>
          <w:lang w:val="zh_CN" w:bidi="zh_CN"/>
        </w:rPr>
        <w:t>PSA 18:13</w:t>
      </w:r>
      <w:r>
        <w:rPr>
          <w:lang w:val="zh_CN" w:bidi="zh_CN"/>
        </w:rPr>
        <w:t xml:space="preserve"> · </w:t>
      </w:r>
      <w:r>
        <w:rPr>
          <w:lang w:val="zh_CN" w:bidi="zh_CN"/>
        </w:rPr>
        <w:t>PSA 18:14</w:t>
      </w:r>
      <w:r>
        <w:rPr>
          <w:lang w:val="zh_CN" w:bidi="zh_CN"/>
        </w:rPr>
        <w:t xml:space="preserve"> · </w:t>
      </w:r>
      <w:r>
        <w:rPr>
          <w:lang w:val="zh_CN" w:bidi="zh_CN"/>
        </w:rPr>
        <w:t>PSA 120:4</w:t>
      </w:r>
      <w:r>
        <w:rPr>
          <w:lang w:val="zh_CN" w:bidi="zh_CN"/>
        </w:rPr>
        <w:t xml:space="preserve"> · </w:t>
      </w:r>
      <w:r>
        <w:rPr>
          <w:lang w:val="zh_CN" w:bidi="zh_CN"/>
        </w:rPr>
        <w:t>PSA 140:11</w:t>
      </w:r>
      <w:r>
        <w:rPr>
          <w:lang w:val="zh_CN" w:bidi="zh_CN"/>
        </w:rPr>
        <w:t xml:space="preserve"> · </w:t>
      </w:r>
      <w:r>
        <w:rPr>
          <w:lang w:val="zh_CN" w:bidi="zh_CN"/>
        </w:rPr>
        <w:t>PRO 6:28</w:t>
      </w:r>
      <w:r>
        <w:rPr>
          <w:lang w:val="zh_CN" w:bidi="zh_CN"/>
        </w:rPr>
        <w:t xml:space="preserve"> · </w:t>
      </w:r>
      <w:r>
        <w:rPr>
          <w:lang w:val="zh_CN" w:bidi="zh_CN"/>
        </w:rPr>
        <w:t>PRO 25:22</w:t>
      </w:r>
      <w:r>
        <w:rPr>
          <w:lang w:val="zh_CN" w:bidi="zh_CN"/>
        </w:rPr>
        <w:t xml:space="preserve"> · </w:t>
      </w:r>
      <w:r>
        <w:rPr>
          <w:lang w:val="zh_CN" w:bidi="zh_CN"/>
        </w:rPr>
        <w:t>PRO 26:21</w:t>
      </w:r>
      <w:r>
        <w:rPr>
          <w:lang w:val="zh_CN" w:bidi="zh_CN"/>
        </w:rPr>
        <w:t xml:space="preserve"> · </w:t>
      </w:r>
      <w:r>
        <w:rPr>
          <w:lang w:val="zh_CN" w:bidi="zh_CN"/>
        </w:rPr>
        <w:t>ISA 44:19</w:t>
      </w:r>
      <w:r>
        <w:rPr>
          <w:lang w:val="zh_CN" w:bidi="zh_CN"/>
        </w:rPr>
        <w:t xml:space="preserve"> · </w:t>
      </w:r>
      <w:r>
        <w:rPr>
          <w:lang w:val="zh_CN" w:bidi="zh_CN"/>
        </w:rPr>
        <w:t>EZK 1:13</w:t>
      </w:r>
      <w:r>
        <w:rPr>
          <w:lang w:val="zh_CN" w:bidi="zh_CN"/>
        </w:rPr>
        <w:t xml:space="preserve"> · </w:t>
      </w:r>
      <w:r>
        <w:rPr>
          <w:lang w:val="zh_CN" w:bidi="zh_CN"/>
        </w:rPr>
        <w:t>EZK 10:2</w:t>
      </w:r>
      <w:r>
        <w:rPr>
          <w:lang w:val="zh_CN" w:bidi="zh_CN"/>
        </w:rPr>
        <w:t xml:space="preserve"> · </w:t>
      </w:r>
      <w:r>
        <w:rPr>
          <w:lang w:val="zh_CN" w:bidi="zh_CN"/>
        </w:rPr>
        <w:t>EZK 24:11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גַּחֶלֶת</w:t>
      </w:r>
      <w:r>
        <w:rPr>
          <w:lang w:val="zh_CN" w:bidi="zh_CN"/>
        </w:rPr>
      </w:r>
    </w:p>
    <w:p>
      <w:pPr>
        <w:pStyle w:val="Heading1"/>
      </w:pPr>
      <w:r>
        <w:rPr>
          <w:lang w:val="zh_CN" w:bidi="zh_CN"/>
        </w:rPr>
        <w:t>גַּחֶלֶת</w:t>
      </w:r>
    </w:p>
    <w:p>
      <w:pPr/>
      <w:r>
        <w:rPr>
          <w:lang w:val="zh_CN" w:bidi="zh_CN"/>
        </w:rPr>
      </w:r>
      <w:r>
        <w:rPr>
          <w:lang w:val="zh_CN" w:bidi="zh_CN"/>
        </w:rPr>
        <w:t>גַּחֶלֶת</w:t>
      </w:r>
      <w:r>
        <w:rPr>
          <w:lang w:val="zh_CN" w:bidi="zh_CN"/>
        </w:rPr>
        <w:t xml:space="preserve"> (</w:t>
      </w:r>
      <w:r>
        <w:rPr>
          <w:lang w:val="zh_CN" w:bidi="zh_CN"/>
        </w:rPr>
        <w:t>H1513b</w:t>
      </w:r>
      <w:r>
        <w:rPr>
          <w:lang w:val="zh_CN" w:bidi="zh_CN"/>
        </w:rPr>
        <w:t>)</w:t>
      </w:r>
    </w:p>
    <w:p>
      <w:pPr/>
      <w:r>
        <w:rPr>
          <w:lang w:val="zh_CN" w:bidi="zh_CN"/>
        </w:rPr>
      </w:r>
      <w:r>
        <w:rPr>
          <w:lang w:val="zh_CN" w:bidi="zh_CN"/>
        </w:rPr>
        <w:t xml:space="preserve">noun f · </w:t>
      </w:r>
      <w:r>
        <w:rPr>
          <w:lang w:val="zh_CN" w:bidi="zh_CN"/>
        </w:rPr>
        <w:t>גֶּחָל</w:t>
      </w:r>
    </w:p>
    <w:p>
      <w:pPr/>
      <w:r>
        <w:rPr>
          <w:lang w:val="zh_CN" w:bidi="zh_CN"/>
        </w:rPr>
      </w:r>
    </w:p>
    <w:p>
      <w:pPr/>
      <w:r>
        <w:rPr>
          <w:lang w:val="zh_CN" w:bidi="zh_CN"/>
        </w:rPr>
      </w:r>
      <w:r>
        <w:rPr>
          <w:lang w:val="zh_CN" w:bidi="zh_CN"/>
        </w:rPr>
        <w:t>炭火</w:t>
      </w:r>
      <w:r>
        <w:rPr>
          <w:lang w:val="zh_CN" w:bidi="zh_CN"/>
        </w:rPr>
        <w:t xml:space="preserve"> </w:t>
      </w:r>
      <w:r>
        <w:rPr>
          <w:lang w:val="zh_CN" w:bidi="zh_CN"/>
        </w:rPr>
        <w:t>＝加热木材而生成的碳化物质，►用作烹饪或取暖；≈喻指某人的后代</w:t>
      </w:r>
    </w:p>
    <w:p>
      <w:pPr/>
      <w:r>
        <w:rPr>
          <w:lang w:val="zh_CN" w:bidi="zh_CN"/>
        </w:rPr>
      </w:r>
      <w:r>
        <w:rPr>
          <w:lang w:val="zh_CN" w:bidi="zh_CN"/>
        </w:rPr>
        <w:t>2SA 14:7</w:t>
      </w:r>
      <w:r>
        <w:rPr>
          <w:lang w:val="zh_CN" w:bidi="zh_CN"/>
        </w:rPr>
        <w:t xml:space="preserve"> · </w:t>
      </w:r>
      <w:r>
        <w:rPr>
          <w:lang w:val="zh_CN" w:bidi="zh_CN"/>
        </w:rPr>
        <w:t>ISA 47:14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גַּחַם</w:t>
      </w:r>
      <w:r>
        <w:rPr>
          <w:lang w:val="zh_CN" w:bidi="zh_CN"/>
        </w:rPr>
      </w:r>
    </w:p>
    <w:p>
      <w:pPr>
        <w:pStyle w:val="Heading1"/>
      </w:pPr>
      <w:r>
        <w:rPr>
          <w:lang w:val="zh_CN" w:bidi="zh_CN"/>
        </w:rPr>
        <w:t>גַּחַם</w:t>
      </w:r>
    </w:p>
    <w:p>
      <w:pPr/>
      <w:r>
        <w:rPr>
          <w:lang w:val="zh_CN" w:bidi="zh_CN"/>
        </w:rPr>
      </w:r>
      <w:r>
        <w:rPr>
          <w:lang w:val="zh_CN" w:bidi="zh_CN"/>
        </w:rPr>
        <w:t>גַּחַם</w:t>
      </w:r>
      <w:r>
        <w:rPr>
          <w:lang w:val="zh_CN" w:bidi="zh_CN"/>
        </w:rPr>
        <w:t xml:space="preserve"> (</w:t>
      </w:r>
      <w:r>
        <w:rPr>
          <w:lang w:val="zh_CN" w:bidi="zh_CN"/>
        </w:rPr>
        <w:t>H1514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迦含，《思》加罕</w:t>
      </w:r>
      <w:r>
        <w:rPr>
          <w:lang w:val="zh_CN" w:bidi="zh_CN"/>
        </w:rPr>
        <w:t xml:space="preserve"> </w:t>
      </w:r>
      <w:r>
        <w:rPr>
          <w:lang w:val="zh_CN" w:bidi="zh_CN"/>
        </w:rPr>
        <w:t>＝男性；◄</w:t>
      </w:r>
      <w:r>
        <w:rPr>
          <w:lang w:val="zh_CN" w:bidi="zh_CN"/>
        </w:rPr>
        <w:t>亚伯拉罕</w:t>
      </w:r>
      <w:r>
        <w:rPr>
          <w:lang w:val="zh_CN" w:bidi="zh_CN"/>
        </w:rPr>
        <w:t>的兄弟</w:t>
      </w:r>
      <w:r>
        <w:rPr>
          <w:lang w:val="zh_CN" w:bidi="zh_CN"/>
        </w:rPr>
        <w:t>拿鹤</w:t>
      </w:r>
      <w:r>
        <w:rPr>
          <w:lang w:val="zh_CN" w:bidi="zh_CN"/>
        </w:rPr>
        <w:t>和他的</w:t>
      </w:r>
      <w:r>
        <w:rPr>
          <w:lang w:val="zh_CN" w:bidi="zh_CN"/>
        </w:rPr>
        <w:t>妾</w:t>
      </w:r>
      <w:r>
        <w:rPr>
          <w:lang w:val="zh_CN" w:bidi="zh_CN"/>
        </w:rPr>
        <w:t>流玛</w:t>
      </w:r>
      <w:r>
        <w:rPr>
          <w:lang w:val="zh_CN" w:bidi="zh_CN"/>
        </w:rPr>
        <w:t>所生的儿子</w:t>
      </w:r>
    </w:p>
    <w:p>
      <w:pPr/>
      <w:r>
        <w:rPr>
          <w:lang w:val="zh_CN" w:bidi="zh_CN"/>
        </w:rPr>
      </w:r>
      <w:r>
        <w:rPr>
          <w:lang w:val="zh_CN" w:bidi="zh_CN"/>
        </w:rPr>
        <w:t>GEN 22:24</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גַּחַר</w:t>
      </w:r>
      <w:r>
        <w:rPr>
          <w:lang w:val="zh_CN" w:bidi="zh_CN"/>
        </w:rPr>
      </w:r>
    </w:p>
    <w:p>
      <w:pPr>
        <w:pStyle w:val="Heading1"/>
      </w:pPr>
      <w:r>
        <w:rPr>
          <w:lang w:val="zh_CN" w:bidi="zh_CN"/>
        </w:rPr>
        <w:t>גַּחַר</w:t>
      </w:r>
    </w:p>
    <w:p>
      <w:pPr/>
      <w:r>
        <w:rPr>
          <w:lang w:val="zh_CN" w:bidi="zh_CN"/>
        </w:rPr>
      </w:r>
      <w:r>
        <w:rPr>
          <w:lang w:val="zh_CN" w:bidi="zh_CN"/>
        </w:rPr>
        <w:t>גַּחַר</w:t>
      </w:r>
      <w:r>
        <w:rPr>
          <w:lang w:val="zh_CN" w:bidi="zh_CN"/>
        </w:rPr>
        <w:t xml:space="preserve"> (</w:t>
      </w:r>
      <w:r>
        <w:rPr>
          <w:lang w:val="zh_CN" w:bidi="zh_CN"/>
        </w:rPr>
        <w:t>H1515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迦哈，《思》加哈尔</w:t>
      </w:r>
      <w:r>
        <w:rPr>
          <w:lang w:val="zh_CN" w:bidi="zh_CN"/>
        </w:rPr>
        <w:t xml:space="preserve"> </w:t>
      </w:r>
      <w:r>
        <w:rPr>
          <w:lang w:val="zh_CN" w:bidi="zh_CN"/>
        </w:rPr>
        <w:t>＝男性；►家族首领；</w:t>
      </w:r>
      <w:r>
        <w:rPr>
          <w:lang w:val="zh_CN" w:bidi="zh_CN"/>
        </w:rPr>
        <w:t>殿役</w:t>
      </w:r>
      <w:r>
        <w:rPr>
          <w:lang w:val="zh_CN" w:bidi="zh_CN"/>
        </w:rPr>
        <w:t>；被掳归回时期</w:t>
      </w:r>
    </w:p>
    <w:p>
      <w:pPr/>
      <w:r>
        <w:rPr>
          <w:lang w:val="zh_CN" w:bidi="zh_CN"/>
        </w:rPr>
      </w:r>
      <w:r>
        <w:rPr>
          <w:lang w:val="zh_CN" w:bidi="zh_CN"/>
        </w:rPr>
        <w:t>EZR 2:47</w:t>
      </w:r>
      <w:r>
        <w:rPr>
          <w:lang w:val="zh_CN" w:bidi="zh_CN"/>
        </w:rPr>
        <w:t xml:space="preserve"> · </w:t>
      </w:r>
      <w:r>
        <w:rPr>
          <w:lang w:val="zh_CN" w:bidi="zh_CN"/>
        </w:rPr>
        <w:t>NEH 7:49</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גַּיְא</w:t>
      </w:r>
      <w:r>
        <w:rPr>
          <w:lang w:val="zh_CN" w:bidi="zh_CN"/>
        </w:rPr>
      </w:r>
    </w:p>
    <w:p>
      <w:pPr>
        <w:pStyle w:val="Heading1"/>
      </w:pPr>
      <w:r>
        <w:rPr>
          <w:lang w:val="zh_CN" w:bidi="zh_CN"/>
        </w:rPr>
        <w:t>גַּיְא</w:t>
      </w:r>
    </w:p>
    <w:p>
      <w:pPr/>
      <w:r>
        <w:rPr>
          <w:lang w:val="zh_CN" w:bidi="zh_CN"/>
        </w:rPr>
      </w:r>
      <w:r>
        <w:rPr>
          <w:lang w:val="zh_CN" w:bidi="zh_CN"/>
        </w:rPr>
        <w:t>גַּיְא</w:t>
      </w:r>
      <w:r>
        <w:rPr>
          <w:lang w:val="zh_CN" w:bidi="zh_CN"/>
        </w:rPr>
        <w:t xml:space="preserve"> (</w:t>
      </w:r>
      <w:r>
        <w:rPr>
          <w:lang w:val="zh_CN" w:bidi="zh_CN"/>
        </w:rPr>
        <w:t>H1516</w:t>
      </w:r>
      <w:r>
        <w:rPr>
          <w:lang w:val="zh_CN" w:bidi="zh_CN"/>
        </w:rPr>
        <w:t xml:space="preserve">) — </w:t>
      </w:r>
      <w:r>
        <w:rPr>
          <w:lang w:val="zh_CN" w:bidi="zh_CN"/>
        </w:rPr>
        <w:t>גַּי, גֵּיא מֶלַח</w:t>
      </w:r>
    </w:p>
    <w:p>
      <w:pPr/>
      <w:r>
        <w:rPr>
          <w:lang w:val="zh_CN" w:bidi="zh_CN"/>
        </w:rPr>
      </w:r>
      <w:r>
        <w:rPr>
          <w:lang w:val="zh_CN" w:bidi="zh_CN"/>
        </w:rPr>
        <w:t>noun</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אָפִיק</w:t>
      </w:r>
      <w:r>
        <w:rPr>
          <w:lang w:val="zh_CN" w:bidi="zh_CN"/>
        </w:rPr>
        <w:t xml:space="preserve"> · </w:t>
      </w:r>
      <w:r>
        <w:rPr>
          <w:lang w:val="zh_CN" w:bidi="zh_CN"/>
        </w:rPr>
        <w:t>גִּבְעָה</w:t>
      </w:r>
      <w:r>
        <w:rPr>
          <w:lang w:val="zh_CN" w:bidi="zh_CN"/>
        </w:rPr>
        <w:t xml:space="preserve"> · </w:t>
      </w:r>
      <w:r>
        <w:rPr>
          <w:lang w:val="zh_CN" w:bidi="zh_CN"/>
        </w:rPr>
        <w:t>הַר</w:t>
      </w:r>
    </w:p>
    <w:p>
      <w:pPr/>
      <w:r>
        <w:rPr>
          <w:lang w:val="zh_CN" w:bidi="zh_CN"/>
        </w:rPr>
      </w:r>
      <w:r>
        <w:rPr>
          <w:lang w:val="zh_CN" w:bidi="zh_CN"/>
        </w:rPr>
        <w:t>山谷</w:t>
      </w:r>
      <w:r>
        <w:rPr>
          <w:lang w:val="zh_CN" w:bidi="zh_CN"/>
        </w:rPr>
        <w:t xml:space="preserve"> </w:t>
      </w:r>
      <w:r>
        <w:rPr>
          <w:lang w:val="zh_CN" w:bidi="zh_CN"/>
        </w:rPr>
        <w:t>＝被山脉或高地环绕的低洼地</w:t>
      </w:r>
    </w:p>
    <w:p>
      <w:pPr/>
      <w:r>
        <w:rPr>
          <w:lang w:val="zh_CN" w:bidi="zh_CN"/>
        </w:rPr>
      </w:r>
      <w:r>
        <w:rPr>
          <w:lang w:val="zh_CN" w:bidi="zh_CN"/>
        </w:rPr>
        <w:t>NUM 21:20</w:t>
      </w:r>
      <w:r>
        <w:rPr>
          <w:lang w:val="zh_CN" w:bidi="zh_CN"/>
        </w:rPr>
        <w:t xml:space="preserve"> · </w:t>
      </w:r>
      <w:r>
        <w:rPr>
          <w:lang w:val="zh_CN" w:bidi="zh_CN"/>
        </w:rPr>
        <w:t>DEU 3:29</w:t>
      </w:r>
      <w:r>
        <w:rPr>
          <w:lang w:val="zh_CN" w:bidi="zh_CN"/>
        </w:rPr>
        <w:t xml:space="preserve"> · </w:t>
      </w:r>
      <w:r>
        <w:rPr>
          <w:lang w:val="zh_CN" w:bidi="zh_CN"/>
        </w:rPr>
        <w:t>DEU 4:46</w:t>
      </w:r>
      <w:r>
        <w:rPr>
          <w:lang w:val="zh_CN" w:bidi="zh_CN"/>
        </w:rPr>
        <w:t xml:space="preserve"> · </w:t>
      </w:r>
      <w:r>
        <w:rPr>
          <w:lang w:val="zh_CN" w:bidi="zh_CN"/>
        </w:rPr>
        <w:t>DEU 34:6</w:t>
      </w:r>
      <w:r>
        <w:rPr>
          <w:lang w:val="zh_CN" w:bidi="zh_CN"/>
        </w:rPr>
        <w:t xml:space="preserve"> · </w:t>
      </w:r>
      <w:r>
        <w:rPr>
          <w:lang w:val="zh_CN" w:bidi="zh_CN"/>
        </w:rPr>
        <w:t>JOS 8:11</w:t>
      </w:r>
      <w:r>
        <w:rPr>
          <w:lang w:val="zh_CN" w:bidi="zh_CN"/>
        </w:rPr>
        <w:t xml:space="preserve"> · </w:t>
      </w:r>
      <w:r>
        <w:rPr>
          <w:lang w:val="zh_CN" w:bidi="zh_CN"/>
        </w:rPr>
        <w:t>1SA 17:3</w:t>
      </w:r>
      <w:r>
        <w:rPr>
          <w:lang w:val="zh_CN" w:bidi="zh_CN"/>
        </w:rPr>
        <w:t xml:space="preserve"> · </w:t>
      </w:r>
      <w:r>
        <w:rPr>
          <w:lang w:val="zh_CN" w:bidi="zh_CN"/>
        </w:rPr>
        <w:t>2KI 2:16</w:t>
      </w:r>
      <w:r>
        <w:rPr>
          <w:lang w:val="zh_CN" w:bidi="zh_CN"/>
        </w:rPr>
        <w:t xml:space="preserve"> · </w:t>
      </w:r>
      <w:r>
        <w:rPr>
          <w:lang w:val="zh_CN" w:bidi="zh_CN"/>
        </w:rPr>
        <w:t>1CH 4:39</w:t>
      </w:r>
      <w:r>
        <w:rPr>
          <w:lang w:val="zh_CN" w:bidi="zh_CN"/>
        </w:rPr>
        <w:t xml:space="preserve"> · </w:t>
      </w:r>
      <w:r>
        <w:rPr>
          <w:lang w:val="zh_CN" w:bidi="zh_CN"/>
        </w:rPr>
        <w:t>PSA 23:4</w:t>
      </w:r>
      <w:r>
        <w:rPr>
          <w:lang w:val="zh_CN" w:bidi="zh_CN"/>
        </w:rPr>
        <w:t xml:space="preserve"> · </w:t>
      </w:r>
      <w:r>
        <w:rPr>
          <w:lang w:val="zh_CN" w:bidi="zh_CN"/>
        </w:rPr>
        <w:t>ISA 22:1</w:t>
      </w:r>
      <w:r>
        <w:rPr>
          <w:lang w:val="zh_CN" w:bidi="zh_CN"/>
        </w:rPr>
        <w:t xml:space="preserve"> · </w:t>
      </w:r>
      <w:r>
        <w:rPr>
          <w:lang w:val="zh_CN" w:bidi="zh_CN"/>
        </w:rPr>
        <w:t>ISA 22:5</w:t>
      </w:r>
      <w:r>
        <w:rPr>
          <w:lang w:val="zh_CN" w:bidi="zh_CN"/>
        </w:rPr>
        <w:t xml:space="preserve"> · </w:t>
      </w:r>
      <w:r>
        <w:rPr>
          <w:lang w:val="zh_CN" w:bidi="zh_CN"/>
        </w:rPr>
        <w:t>ISA 28:1</w:t>
      </w:r>
      <w:r>
        <w:rPr>
          <w:lang w:val="zh_CN" w:bidi="zh_CN"/>
        </w:rPr>
        <w:t xml:space="preserve"> · </w:t>
      </w:r>
      <w:r>
        <w:rPr>
          <w:lang w:val="zh_CN" w:bidi="zh_CN"/>
        </w:rPr>
        <w:t>ISA 28:4</w:t>
      </w:r>
      <w:r>
        <w:rPr>
          <w:lang w:val="zh_CN" w:bidi="zh_CN"/>
        </w:rPr>
        <w:t xml:space="preserve"> · </w:t>
      </w:r>
      <w:r>
        <w:rPr>
          <w:lang w:val="zh_CN" w:bidi="zh_CN"/>
        </w:rPr>
        <w:t>ISA 40:4</w:t>
      </w:r>
      <w:r>
        <w:rPr>
          <w:lang w:val="zh_CN" w:bidi="zh_CN"/>
        </w:rPr>
        <w:t xml:space="preserve"> · </w:t>
      </w:r>
      <w:r>
        <w:rPr>
          <w:lang w:val="zh_CN" w:bidi="zh_CN"/>
        </w:rPr>
        <w:t>JER 2:23</w:t>
      </w:r>
      <w:r>
        <w:rPr>
          <w:lang w:val="zh_CN" w:bidi="zh_CN"/>
        </w:rPr>
        <w:t xml:space="preserve"> · </w:t>
      </w:r>
      <w:r>
        <w:rPr>
          <w:lang w:val="zh_CN" w:bidi="zh_CN"/>
        </w:rPr>
        <w:t>JER 7:32</w:t>
      </w:r>
      <w:r>
        <w:rPr>
          <w:lang w:val="zh_CN" w:bidi="zh_CN"/>
        </w:rPr>
        <w:t xml:space="preserve"> · </w:t>
      </w:r>
      <w:r>
        <w:rPr>
          <w:lang w:val="zh_CN" w:bidi="zh_CN"/>
        </w:rPr>
        <w:t>JER 19:6</w:t>
      </w:r>
      <w:r>
        <w:rPr>
          <w:lang w:val="zh_CN" w:bidi="zh_CN"/>
        </w:rPr>
        <w:t xml:space="preserve"> · </w:t>
      </w:r>
      <w:r>
        <w:rPr>
          <w:lang w:val="zh_CN" w:bidi="zh_CN"/>
        </w:rPr>
        <w:t>EZK 6:3</w:t>
      </w:r>
      <w:r>
        <w:rPr>
          <w:lang w:val="zh_CN" w:bidi="zh_CN"/>
        </w:rPr>
        <w:t xml:space="preserve"> · </w:t>
      </w:r>
      <w:r>
        <w:rPr>
          <w:lang w:val="zh_CN" w:bidi="zh_CN"/>
        </w:rPr>
        <w:t>EZK 7:16</w:t>
      </w:r>
      <w:r>
        <w:rPr>
          <w:lang w:val="zh_CN" w:bidi="zh_CN"/>
        </w:rPr>
        <w:t xml:space="preserve"> · </w:t>
      </w:r>
      <w:r>
        <w:rPr>
          <w:lang w:val="zh_CN" w:bidi="zh_CN"/>
        </w:rPr>
        <w:t>EZK 31:12</w:t>
      </w:r>
      <w:r>
        <w:rPr>
          <w:lang w:val="zh_CN" w:bidi="zh_CN"/>
        </w:rPr>
        <w:t xml:space="preserve"> · </w:t>
      </w:r>
      <w:r>
        <w:rPr>
          <w:lang w:val="zh_CN" w:bidi="zh_CN"/>
        </w:rPr>
        <w:t>EZK 32:5</w:t>
      </w:r>
      <w:r>
        <w:rPr>
          <w:lang w:val="zh_CN" w:bidi="zh_CN"/>
        </w:rPr>
        <w:t xml:space="preserve"> · </w:t>
      </w:r>
      <w:r>
        <w:rPr>
          <w:lang w:val="zh_CN" w:bidi="zh_CN"/>
        </w:rPr>
        <w:t>EZK 35:8</w:t>
      </w:r>
      <w:r>
        <w:rPr>
          <w:lang w:val="zh_CN" w:bidi="zh_CN"/>
        </w:rPr>
        <w:t xml:space="preserve"> · </w:t>
      </w:r>
      <w:r>
        <w:rPr>
          <w:lang w:val="zh_CN" w:bidi="zh_CN"/>
        </w:rPr>
        <w:t>EZK 36:4</w:t>
      </w:r>
      <w:r>
        <w:rPr>
          <w:lang w:val="zh_CN" w:bidi="zh_CN"/>
        </w:rPr>
        <w:t xml:space="preserve"> · </w:t>
      </w:r>
      <w:r>
        <w:rPr>
          <w:lang w:val="zh_CN" w:bidi="zh_CN"/>
        </w:rPr>
        <w:t>EZK 36:6</w:t>
      </w:r>
      <w:r>
        <w:rPr>
          <w:lang w:val="zh_CN" w:bidi="zh_CN"/>
        </w:rPr>
        <w:t xml:space="preserve"> · </w:t>
      </w:r>
      <w:r>
        <w:rPr>
          <w:lang w:val="zh_CN" w:bidi="zh_CN"/>
        </w:rPr>
        <w:t>EZK 39:11</w:t>
      </w:r>
      <w:r>
        <w:rPr>
          <w:lang w:val="zh_CN" w:bidi="zh_CN"/>
        </w:rPr>
        <w:t xml:space="preserve"> · </w:t>
      </w:r>
      <w:r>
        <w:rPr>
          <w:lang w:val="zh_CN" w:bidi="zh_CN"/>
        </w:rPr>
        <w:t>MIC 1:6</w:t>
      </w:r>
      <w:r>
        <w:rPr>
          <w:lang w:val="zh_CN" w:bidi="zh_CN"/>
        </w:rPr>
        <w:t xml:space="preserve"> · </w:t>
      </w:r>
      <w:r>
        <w:rPr>
          <w:lang w:val="zh_CN" w:bidi="zh_CN"/>
        </w:rPr>
        <w:t>ZEC 14:4</w:t>
      </w:r>
      <w:r>
        <w:rPr>
          <w:lang w:val="zh_CN" w:bidi="zh_CN"/>
        </w:rPr>
        <w:t xml:space="preserve"> · </w:t>
      </w:r>
      <w:r>
        <w:rPr>
          <w:lang w:val="zh_CN" w:bidi="zh_CN"/>
        </w:rPr>
        <w:t>ZEC 14:5</w:t>
      </w:r>
      <w:r>
        <w:rPr>
          <w:lang w:val="zh_CN" w:bidi="zh_CN"/>
        </w:rPr>
        <w:t xml:space="preserve"> · </w:t>
      </w:r>
      <w:r>
        <w:rPr>
          <w:lang w:val="zh_CN" w:bidi="zh_CN"/>
        </w:rPr>
        <w:t>ZEC 14:5</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גֵּי בֶן הִנֹּם</w:t>
      </w:r>
      <w:r>
        <w:rPr>
          <w:lang w:val="zh_CN" w:bidi="zh_CN"/>
        </w:rPr>
        <w:t xml:space="preserve"> · </w:t>
      </w:r>
      <w:r>
        <w:rPr>
          <w:lang w:val="zh_CN" w:bidi="zh_CN"/>
        </w:rPr>
        <w:t>גֵּי הִנֹּם</w:t>
      </w:r>
    </w:p>
    <w:p>
      <w:pPr/>
      <w:r>
        <w:rPr>
          <w:lang w:val="zh_CN" w:bidi="zh_CN"/>
        </w:rPr>
      </w:r>
      <w:r>
        <w:rPr>
          <w:lang w:val="zh_CN" w:bidi="zh_CN"/>
        </w:rPr>
        <w:t>欣嫩子谷，《思》本希农谷</w:t>
      </w:r>
      <w:r>
        <w:rPr>
          <w:lang w:val="zh_CN" w:bidi="zh_CN"/>
        </w:rPr>
        <w:t xml:space="preserve"> </w:t>
      </w:r>
      <w:r>
        <w:rPr>
          <w:lang w:val="zh_CN" w:bidi="zh_CN"/>
        </w:rPr>
        <w:t>字面意思：欣嫩儿子的谷；＝山谷，◄位于</w:t>
      </w:r>
      <w:r>
        <w:rPr>
          <w:lang w:val="zh_CN" w:bidi="zh_CN"/>
        </w:rPr>
        <w:t>耶路撒冷</w:t>
      </w:r>
      <w:r>
        <w:rPr>
          <w:lang w:val="zh_CN" w:bidi="zh_CN"/>
        </w:rPr>
        <w:t>西南处；►因那里进行的拜偶像活动而臭名昭著</w:t>
      </w:r>
    </w:p>
    <w:p>
      <w:pPr/>
      <w:r>
        <w:rPr>
          <w:lang w:val="zh_CN" w:bidi="zh_CN"/>
        </w:rPr>
      </w:r>
      <w:r>
        <w:rPr>
          <w:lang w:val="zh_CN" w:bidi="zh_CN"/>
        </w:rPr>
        <w:t>JOS 15:8</w:t>
      </w:r>
      <w:r>
        <w:rPr>
          <w:lang w:val="zh_CN" w:bidi="zh_CN"/>
        </w:rPr>
        <w:t xml:space="preserve"> · </w:t>
      </w:r>
      <w:r>
        <w:rPr>
          <w:lang w:val="zh_CN" w:bidi="zh_CN"/>
        </w:rPr>
        <w:t>JOS 15:8</w:t>
      </w:r>
      <w:r>
        <w:rPr>
          <w:lang w:val="zh_CN" w:bidi="zh_CN"/>
        </w:rPr>
        <w:t xml:space="preserve"> · </w:t>
      </w:r>
      <w:r>
        <w:rPr>
          <w:lang w:val="zh_CN" w:bidi="zh_CN"/>
        </w:rPr>
        <w:t>JOS 18:16</w:t>
      </w:r>
      <w:r>
        <w:rPr>
          <w:lang w:val="zh_CN" w:bidi="zh_CN"/>
        </w:rPr>
        <w:t xml:space="preserve"> · </w:t>
      </w:r>
      <w:r>
        <w:rPr>
          <w:lang w:val="zh_CN" w:bidi="zh_CN"/>
        </w:rPr>
        <w:t>JOS 18:16</w:t>
      </w:r>
      <w:r>
        <w:rPr>
          <w:lang w:val="zh_CN" w:bidi="zh_CN"/>
        </w:rPr>
        <w:t xml:space="preserve"> · </w:t>
      </w:r>
      <w:r>
        <w:rPr>
          <w:lang w:val="zh_CN" w:bidi="zh_CN"/>
        </w:rPr>
        <w:t>2KI 23:10</w:t>
      </w:r>
      <w:r>
        <w:rPr>
          <w:lang w:val="zh_CN" w:bidi="zh_CN"/>
        </w:rPr>
        <w:t xml:space="preserve"> · </w:t>
      </w:r>
      <w:r>
        <w:rPr>
          <w:lang w:val="zh_CN" w:bidi="zh_CN"/>
        </w:rPr>
        <w:t>2CH 28:3</w:t>
      </w:r>
      <w:r>
        <w:rPr>
          <w:lang w:val="zh_CN" w:bidi="zh_CN"/>
        </w:rPr>
        <w:t xml:space="preserve"> · </w:t>
      </w:r>
      <w:r>
        <w:rPr>
          <w:lang w:val="zh_CN" w:bidi="zh_CN"/>
        </w:rPr>
        <w:t>2CH 33:6</w:t>
      </w:r>
      <w:r>
        <w:rPr>
          <w:lang w:val="zh_CN" w:bidi="zh_CN"/>
        </w:rPr>
        <w:t xml:space="preserve"> · </w:t>
      </w:r>
      <w:r>
        <w:rPr>
          <w:lang w:val="zh_CN" w:bidi="zh_CN"/>
        </w:rPr>
        <w:t>NEH 11:30</w:t>
      </w:r>
      <w:r>
        <w:rPr>
          <w:lang w:val="zh_CN" w:bidi="zh_CN"/>
        </w:rPr>
        <w:t xml:space="preserve"> · </w:t>
      </w:r>
      <w:r>
        <w:rPr>
          <w:lang w:val="zh_CN" w:bidi="zh_CN"/>
        </w:rPr>
        <w:t>JER 7:31</w:t>
      </w:r>
      <w:r>
        <w:rPr>
          <w:lang w:val="zh_CN" w:bidi="zh_CN"/>
        </w:rPr>
        <w:t xml:space="preserve"> · </w:t>
      </w:r>
      <w:r>
        <w:rPr>
          <w:lang w:val="zh_CN" w:bidi="zh_CN"/>
        </w:rPr>
        <w:t>JER 7:32</w:t>
      </w:r>
      <w:r>
        <w:rPr>
          <w:lang w:val="zh_CN" w:bidi="zh_CN"/>
        </w:rPr>
        <w:t xml:space="preserve"> · </w:t>
      </w:r>
      <w:r>
        <w:rPr>
          <w:lang w:val="zh_CN" w:bidi="zh_CN"/>
        </w:rPr>
        <w:t>JER 19:2</w:t>
      </w:r>
      <w:r>
        <w:rPr>
          <w:lang w:val="zh_CN" w:bidi="zh_CN"/>
        </w:rPr>
        <w:t xml:space="preserve"> · </w:t>
      </w:r>
      <w:r>
        <w:rPr>
          <w:lang w:val="zh_CN" w:bidi="zh_CN"/>
        </w:rPr>
        <w:t>JER 19:6</w:t>
      </w:r>
      <w:r>
        <w:rPr>
          <w:lang w:val="zh_CN" w:bidi="zh_CN"/>
        </w:rPr>
        <w:t xml:space="preserve"> · </w:t>
      </w:r>
      <w:r>
        <w:rPr>
          <w:lang w:val="zh_CN" w:bidi="zh_CN"/>
        </w:rPr>
        <w:t>JER 32:35</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גֵּיא הֲמֹון גֹּוג</w:t>
      </w:r>
    </w:p>
    <w:p>
      <w:pPr/>
      <w:r>
        <w:rPr>
          <w:lang w:val="zh_CN" w:bidi="zh_CN"/>
        </w:rPr>
      </w:r>
      <w:r>
        <w:rPr>
          <w:lang w:val="zh_CN" w:bidi="zh_CN"/>
        </w:rPr>
        <w:t>哈们‧歌革谷，《现》歌革军谷，《思》哥格群众谷</w:t>
      </w:r>
      <w:r>
        <w:rPr>
          <w:lang w:val="zh_CN" w:bidi="zh_CN"/>
        </w:rPr>
        <w:t xml:space="preserve"> </w:t>
      </w:r>
      <w:r>
        <w:rPr>
          <w:lang w:val="zh_CN" w:bidi="zh_CN"/>
        </w:rPr>
        <w:t>＝山谷；◄可能位于</w:t>
      </w:r>
      <w:r>
        <w:rPr>
          <w:lang w:val="zh_CN" w:bidi="zh_CN"/>
        </w:rPr>
        <w:t>死海</w:t>
      </w:r>
      <w:r>
        <w:rPr>
          <w:lang w:val="zh_CN" w:bidi="zh_CN"/>
        </w:rPr>
        <w:t>以东</w:t>
      </w:r>
    </w:p>
    <w:p>
      <w:pPr/>
      <w:r>
        <w:rPr>
          <w:lang w:val="zh_CN" w:bidi="zh_CN"/>
        </w:rPr>
      </w:r>
      <w:r>
        <w:rPr>
          <w:lang w:val="zh_CN" w:bidi="zh_CN"/>
        </w:rPr>
        <w:t>EZK 39:11</w:t>
      </w:r>
      <w:r>
        <w:rPr>
          <w:lang w:val="zh_CN" w:bidi="zh_CN"/>
        </w:rPr>
        <w:t xml:space="preserve"> · </w:t>
      </w:r>
      <w:r>
        <w:rPr>
          <w:lang w:val="zh_CN" w:bidi="zh_CN"/>
        </w:rPr>
        <w:t>EZK 39:15</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גֵּי צְבֹעִים</w:t>
      </w:r>
    </w:p>
    <w:p>
      <w:pPr/>
      <w:r>
        <w:rPr>
          <w:lang w:val="zh_CN" w:bidi="zh_CN"/>
        </w:rPr>
      </w:r>
      <w:r>
        <w:rPr>
          <w:lang w:val="zh_CN" w:bidi="zh_CN"/>
        </w:rPr>
        <w:t>洗波音谷，《思》袋狼山谷</w:t>
      </w:r>
      <w:r>
        <w:rPr>
          <w:lang w:val="zh_CN" w:bidi="zh_CN"/>
        </w:rPr>
        <w:t xml:space="preserve"> </w:t>
      </w:r>
      <w:r>
        <w:rPr>
          <w:lang w:val="zh_CN" w:bidi="zh_CN"/>
        </w:rPr>
        <w:t>山谷；◄确切位置不详</w:t>
      </w:r>
    </w:p>
    <w:p>
      <w:pPr/>
      <w:r>
        <w:rPr>
          <w:lang w:val="zh_CN" w:bidi="zh_CN"/>
        </w:rPr>
      </w:r>
      <w:r>
        <w:rPr>
          <w:lang w:val="zh_CN" w:bidi="zh_CN"/>
        </w:rPr>
        <w:t>1SA 13:18</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b/>
          <w:lang w:val="zh_CN" w:bidi="zh_CN"/>
        </w:rPr>
        <w:t>Collocation:</w:t>
      </w:r>
      <w:r>
        <w:rPr>
          <w:lang w:val="zh_CN" w:bidi="zh_CN"/>
        </w:rPr>
        <w:t xml:space="preserve"> </w:t>
      </w:r>
      <w:r>
        <w:rPr>
          <w:lang w:val="zh_CN" w:bidi="zh_CN"/>
        </w:rPr>
        <w:t>גֵּי חֲרָשִׁים</w:t>
      </w:r>
      <w:r>
        <w:rPr>
          <w:lang w:val="zh_CN" w:bidi="zh_CN"/>
        </w:rPr>
        <w:t xml:space="preserve"> · </w:t>
      </w:r>
      <w:r>
        <w:rPr>
          <w:lang w:val="zh_CN" w:bidi="zh_CN"/>
        </w:rPr>
        <w:t>גֵּיא חֲרָשִׁים</w:t>
      </w:r>
    </w:p>
    <w:p>
      <w:pPr/>
      <w:r>
        <w:rPr>
          <w:lang w:val="zh_CN" w:bidi="zh_CN"/>
        </w:rPr>
      </w:r>
      <w:r>
        <w:rPr>
          <w:lang w:val="zh_CN" w:bidi="zh_CN"/>
        </w:rPr>
        <w:t>革‧夏纳欣，《现》匠人谷，《思》革哈辣史</w:t>
      </w:r>
      <w:r>
        <w:rPr>
          <w:lang w:val="zh_CN" w:bidi="zh_CN"/>
        </w:rPr>
        <w:t xml:space="preserve"> </w:t>
      </w:r>
      <w:r>
        <w:rPr>
          <w:lang w:val="zh_CN" w:bidi="zh_CN"/>
        </w:rPr>
        <w:t>＝地点，匠人居住的地方；◄位于沿海平原；►由</w:t>
      </w:r>
      <w:r>
        <w:rPr>
          <w:lang w:val="zh_CN" w:bidi="zh_CN"/>
        </w:rPr>
        <w:t>西莱雅</w:t>
      </w:r>
      <w:r>
        <w:rPr>
          <w:lang w:val="zh_CN" w:bidi="zh_CN"/>
        </w:rPr>
        <w:t>的儿子</w:t>
      </w:r>
      <w:r>
        <w:rPr>
          <w:lang w:val="zh_CN" w:bidi="zh_CN"/>
        </w:rPr>
        <w:t>约押</w:t>
      </w:r>
      <w:r>
        <w:rPr>
          <w:lang w:val="zh_CN" w:bidi="zh_CN"/>
        </w:rPr>
        <w:t>创建；</w:t>
      </w:r>
      <w:r>
        <w:rPr>
          <w:lang w:val="zh_CN" w:bidi="zh_CN"/>
        </w:rPr>
        <w:t>犹大</w:t>
      </w:r>
      <w:r>
        <w:rPr>
          <w:lang w:val="zh_CN" w:bidi="zh_CN"/>
        </w:rPr>
        <w:t>支派</w:t>
      </w:r>
    </w:p>
    <w:p>
      <w:pPr/>
      <w:r>
        <w:rPr>
          <w:lang w:val="zh_CN" w:bidi="zh_CN"/>
        </w:rPr>
      </w:r>
      <w:r>
        <w:rPr>
          <w:lang w:val="zh_CN" w:bidi="zh_CN"/>
        </w:rPr>
        <w:t>1CH 4:14</w:t>
      </w:r>
      <w:r>
        <w:rPr>
          <w:lang w:val="zh_CN" w:bidi="zh_CN"/>
        </w:rPr>
        <w:t xml:space="preserve"> · </w:t>
      </w:r>
      <w:r>
        <w:rPr>
          <w:lang w:val="zh_CN" w:bidi="zh_CN"/>
        </w:rPr>
        <w:t>NEH 11:35</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גֵּיא מֶלַח</w:t>
      </w:r>
    </w:p>
    <w:p>
      <w:pPr/>
      <w:r>
        <w:rPr>
          <w:lang w:val="zh_CN" w:bidi="zh_CN"/>
        </w:rPr>
      </w:r>
      <w:r>
        <w:rPr>
          <w:lang w:val="zh_CN" w:bidi="zh_CN"/>
        </w:rPr>
        <w:t>盐谷</w:t>
      </w:r>
      <w:r>
        <w:rPr>
          <w:lang w:val="zh_CN" w:bidi="zh_CN"/>
        </w:rPr>
        <w:t xml:space="preserve"> </w:t>
      </w:r>
      <w:r>
        <w:rPr>
          <w:lang w:val="zh_CN" w:bidi="zh_CN"/>
        </w:rPr>
        <w:t>＝山谷；◄位于</w:t>
      </w:r>
      <w:r>
        <w:rPr>
          <w:lang w:val="zh_CN" w:bidi="zh_CN"/>
        </w:rPr>
        <w:t>死海</w:t>
      </w:r>
      <w:r>
        <w:rPr>
          <w:lang w:val="zh_CN" w:bidi="zh_CN"/>
        </w:rPr>
        <w:t>以南；►以色列人和</w:t>
      </w:r>
      <w:r>
        <w:rPr>
          <w:lang w:val="zh_CN" w:bidi="zh_CN"/>
        </w:rPr>
        <w:t>以东人</w:t>
      </w:r>
      <w:r>
        <w:rPr>
          <w:lang w:val="zh_CN" w:bidi="zh_CN"/>
        </w:rPr>
        <w:t>在这里打了几场仗</w:t>
      </w:r>
    </w:p>
    <w:p>
      <w:pPr/>
      <w:r>
        <w:rPr>
          <w:lang w:val="zh_CN" w:bidi="zh_CN"/>
        </w:rPr>
      </w:r>
      <w:r>
        <w:rPr>
          <w:lang w:val="zh_CN" w:bidi="zh_CN"/>
        </w:rPr>
        <w:t>2SA 8:13</w:t>
      </w:r>
      <w:r>
        <w:rPr>
          <w:lang w:val="zh_CN" w:bidi="zh_CN"/>
        </w:rPr>
        <w:t xml:space="preserve"> · </w:t>
      </w:r>
      <w:r>
        <w:rPr>
          <w:lang w:val="zh_CN" w:bidi="zh_CN"/>
        </w:rPr>
        <w:t>2KI 14:7</w:t>
      </w:r>
      <w:r>
        <w:rPr>
          <w:lang w:val="zh_CN" w:bidi="zh_CN"/>
        </w:rPr>
        <w:t xml:space="preserve"> · </w:t>
      </w:r>
      <w:r>
        <w:rPr>
          <w:lang w:val="zh_CN" w:bidi="zh_CN"/>
        </w:rPr>
        <w:t>1CH 18:12</w:t>
      </w:r>
      <w:r>
        <w:rPr>
          <w:lang w:val="zh_CN" w:bidi="zh_CN"/>
        </w:rPr>
        <w:t xml:space="preserve"> · </w:t>
      </w:r>
      <w:r>
        <w:rPr>
          <w:lang w:val="zh_CN" w:bidi="zh_CN"/>
        </w:rPr>
        <w:t>2CH 25:11</w:t>
      </w:r>
      <w:r>
        <w:rPr>
          <w:lang w:val="zh_CN" w:bidi="zh_CN"/>
        </w:rPr>
        <w:t xml:space="preserve"> · </w:t>
      </w:r>
      <w:r>
        <w:rPr>
          <w:lang w:val="zh_CN" w:bidi="zh_CN"/>
        </w:rPr>
        <w:t>PSA 60:2</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גֵּי יִפְתַּח אֵל</w:t>
      </w:r>
    </w:p>
    <w:p>
      <w:pPr/>
      <w:r>
        <w:rPr>
          <w:lang w:val="zh_CN" w:bidi="zh_CN"/>
        </w:rPr>
      </w:r>
      <w:r>
        <w:rPr>
          <w:lang w:val="zh_CN" w:bidi="zh_CN"/>
        </w:rPr>
        <w:t>伊弗他‧伊勒谷，《思》依费塔赫耳山谷</w:t>
      </w:r>
      <w:r>
        <w:rPr>
          <w:lang w:val="zh_CN" w:bidi="zh_CN"/>
        </w:rPr>
        <w:t xml:space="preserve"> </w:t>
      </w:r>
      <w:r>
        <w:rPr>
          <w:lang w:val="zh_CN" w:bidi="zh_CN"/>
        </w:rPr>
        <w:t>＝山谷；◄位于</w:t>
      </w:r>
      <w:r>
        <w:rPr>
          <w:lang w:val="zh_CN" w:bidi="zh_CN"/>
        </w:rPr>
        <w:t>西布伦</w:t>
      </w:r>
      <w:r>
        <w:rPr>
          <w:lang w:val="zh_CN" w:bidi="zh_CN"/>
        </w:rPr>
        <w:t>和</w:t>
      </w:r>
      <w:r>
        <w:rPr>
          <w:lang w:val="zh_CN" w:bidi="zh_CN"/>
        </w:rPr>
        <w:t>亚设</w:t>
      </w:r>
      <w:r>
        <w:rPr>
          <w:lang w:val="zh_CN" w:bidi="zh_CN"/>
        </w:rPr>
        <w:t>地域的地界之间；确切位置不详</w:t>
      </w:r>
    </w:p>
    <w:p>
      <w:pPr/>
      <w:r>
        <w:rPr>
          <w:lang w:val="zh_CN" w:bidi="zh_CN"/>
        </w:rPr>
      </w:r>
      <w:r>
        <w:rPr>
          <w:lang w:val="zh_CN" w:bidi="zh_CN"/>
        </w:rPr>
        <w:t>JOS 19:14</w:t>
      </w:r>
      <w:r>
        <w:rPr>
          <w:lang w:val="zh_CN" w:bidi="zh_CN"/>
        </w:rPr>
        <w:t xml:space="preserve"> · </w:t>
      </w:r>
      <w:r>
        <w:rPr>
          <w:lang w:val="zh_CN" w:bidi="zh_CN"/>
        </w:rPr>
        <w:t>JOS 19:27</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גֵּיא צְפַתָה</w:t>
      </w:r>
    </w:p>
    <w:p>
      <w:pPr/>
      <w:r>
        <w:rPr>
          <w:lang w:val="zh_CN" w:bidi="zh_CN"/>
        </w:rPr>
      </w:r>
      <w:r>
        <w:rPr>
          <w:lang w:val="zh_CN" w:bidi="zh_CN"/>
        </w:rPr>
        <w:t>洗法谷，《思》责法达山谷</w:t>
      </w:r>
      <w:r>
        <w:rPr>
          <w:lang w:val="zh_CN" w:bidi="zh_CN"/>
        </w:rPr>
        <w:t xml:space="preserve"> </w:t>
      </w:r>
      <w:r>
        <w:rPr>
          <w:lang w:val="zh_CN" w:bidi="zh_CN"/>
        </w:rPr>
        <w:t>＝山谷；◄位于</w:t>
      </w:r>
      <w:r>
        <w:rPr>
          <w:lang w:val="zh_CN" w:bidi="zh_CN"/>
        </w:rPr>
        <w:t>谢非拉</w:t>
      </w:r>
      <w:r>
        <w:rPr>
          <w:lang w:val="zh_CN" w:bidi="zh_CN"/>
        </w:rPr>
        <w:t>的</w:t>
      </w:r>
      <w:r>
        <w:rPr>
          <w:lang w:val="zh_CN" w:bidi="zh_CN"/>
        </w:rPr>
        <w:t>玛利沙</w:t>
      </w:r>
      <w:r>
        <w:rPr>
          <w:lang w:val="zh_CN" w:bidi="zh_CN"/>
        </w:rPr>
        <w:t xml:space="preserve"> 附近；►犹大王</w:t>
      </w:r>
      <w:r>
        <w:rPr>
          <w:lang w:val="zh_CN" w:bidi="zh_CN"/>
        </w:rPr>
        <w:t>亚撒</w:t>
      </w:r>
      <w:r>
        <w:rPr>
          <w:lang w:val="zh_CN" w:bidi="zh_CN"/>
        </w:rPr>
        <w:t xml:space="preserve"> 与古实王</w:t>
      </w:r>
      <w:r>
        <w:rPr>
          <w:lang w:val="zh_CN" w:bidi="zh_CN"/>
        </w:rPr>
        <w:t>谢拉</w:t>
      </w:r>
      <w:r>
        <w:rPr>
          <w:lang w:val="zh_CN" w:bidi="zh_CN"/>
        </w:rPr>
        <w:t>争战的地方</w:t>
      </w:r>
    </w:p>
    <w:p>
      <w:pPr/>
      <w:r>
        <w:rPr>
          <w:lang w:val="zh_CN" w:bidi="zh_CN"/>
        </w:rPr>
      </w:r>
      <w:r>
        <w:rPr>
          <w:lang w:val="zh_CN" w:bidi="zh_CN"/>
        </w:rPr>
        <w:t>2CH 14:9</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שַׁעַר גַּיְא</w:t>
      </w:r>
    </w:p>
    <w:p>
      <w:pPr/>
      <w:r>
        <w:rPr>
          <w:lang w:val="zh_CN" w:bidi="zh_CN"/>
        </w:rPr>
      </w:r>
      <w:r>
        <w:rPr>
          <w:lang w:val="zh_CN" w:bidi="zh_CN"/>
        </w:rPr>
        <w:t>谷门</w:t>
      </w:r>
      <w:r>
        <w:rPr>
          <w:lang w:val="zh_CN" w:bidi="zh_CN"/>
        </w:rPr>
        <w:t xml:space="preserve"> </w:t>
      </w:r>
      <w:r>
        <w:rPr>
          <w:lang w:val="zh_CN" w:bidi="zh_CN"/>
        </w:rPr>
        <w:t>＝一道城门；◄位于</w:t>
      </w:r>
      <w:r>
        <w:rPr>
          <w:lang w:val="zh_CN" w:bidi="zh_CN"/>
        </w:rPr>
        <w:t>耶路撒冷</w:t>
      </w:r>
      <w:r>
        <w:rPr>
          <w:lang w:val="zh_CN" w:bidi="zh_CN"/>
        </w:rPr>
        <w:t>；►</w:t>
      </w:r>
      <w:r>
        <w:rPr>
          <w:lang w:val="zh_CN" w:bidi="zh_CN"/>
        </w:rPr>
        <w:t>乌西雅</w:t>
      </w:r>
      <w:r>
        <w:rPr>
          <w:lang w:val="zh_CN" w:bidi="zh_CN"/>
        </w:rPr>
        <w:t>王在位期间在这道门上建造了城楼</w:t>
      </w:r>
    </w:p>
    <w:p>
      <w:pPr/>
      <w:r>
        <w:rPr>
          <w:lang w:val="zh_CN" w:bidi="zh_CN"/>
        </w:rPr>
      </w:r>
      <w:r>
        <w:rPr>
          <w:lang w:val="zh_CN" w:bidi="zh_CN"/>
        </w:rPr>
        <w:t>2CH 26:9</w:t>
      </w:r>
      <w:r>
        <w:rPr>
          <w:lang w:val="zh_CN" w:bidi="zh_CN"/>
        </w:rPr>
        <w:t xml:space="preserve"> · </w:t>
      </w:r>
      <w:r>
        <w:rPr>
          <w:lang w:val="zh_CN" w:bidi="zh_CN"/>
        </w:rPr>
        <w:t>NEH 2:13</w:t>
      </w:r>
      <w:r>
        <w:rPr>
          <w:lang w:val="zh_CN" w:bidi="zh_CN"/>
        </w:rPr>
        <w:t xml:space="preserve"> · </w:t>
      </w:r>
      <w:r>
        <w:rPr>
          <w:lang w:val="zh_CN" w:bidi="zh_CN"/>
        </w:rPr>
        <w:t>NEH 2:15</w:t>
      </w:r>
      <w:r>
        <w:rPr>
          <w:lang w:val="zh_CN" w:bidi="zh_CN"/>
        </w:rPr>
        <w:t xml:space="preserve"> · </w:t>
      </w:r>
      <w:r>
        <w:rPr>
          <w:lang w:val="zh_CN" w:bidi="zh_CN"/>
        </w:rPr>
        <w:t>NEH 3:13</w:t>
      </w:r>
    </w:p>
    <w:p>
      <w:pPr/>
      <w:r>
        <w:rPr>
          <w:lang w:val="zh_CN" w:bidi="zh_CN"/>
        </w:rPr>
      </w:r>
    </w:p>
    <w:p>
      <w:pPr/>
      <w:r>
        <w:rPr>
          <w:lang w:val="zh_CN" w:bidi="zh_CN"/>
        </w:rPr>
      </w:r>
      <w:r>
        <w:rPr>
          <w:lang w:val="zh_CN" w:bidi="zh_CN"/>
        </w:rPr>
        <w:t>该，《现》迦特，《思》加特</w:t>
      </w:r>
      <w:r>
        <w:rPr>
          <w:lang w:val="zh_CN" w:bidi="zh_CN"/>
        </w:rPr>
        <w:t xml:space="preserve"> </w:t>
      </w:r>
      <w:r>
        <w:rPr>
          <w:lang w:val="zh_CN" w:bidi="zh_CN"/>
        </w:rPr>
        <w:t>＝地点；◄位于</w:t>
      </w:r>
      <w:r>
        <w:rPr>
          <w:lang w:val="zh_CN" w:bidi="zh_CN"/>
        </w:rPr>
        <w:t>非利士</w:t>
      </w:r>
      <w:r>
        <w:rPr>
          <w:lang w:val="zh_CN" w:bidi="zh_CN"/>
        </w:rPr>
        <w:t>地</w:t>
      </w:r>
    </w:p>
    <w:p>
      <w:pPr/>
      <w:r>
        <w:rPr>
          <w:lang w:val="zh_CN" w:bidi="zh_CN"/>
        </w:rPr>
      </w:r>
      <w:r>
        <w:rPr>
          <w:lang w:val="zh_CN" w:bidi="zh_CN"/>
        </w:rPr>
        <w:t>1SA 17:52</w:t>
      </w:r>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r>
        <w:rPr>
          <w:lang w:val="zh_CN" w:bidi="zh_CN"/>
        </w:rPr>
        <w:t xml:space="preserve"> </w:t>
      </w:r>
      <w:r>
        <w:rPr>
          <w:vertAlign w:val="superscript"/>
          <w:lang w:val="zh_CN" w:bidi="zh_CN"/>
        </w:rPr>
        <w:t>3</w:t>
      </w:r>
      <w:r>
        <w:rPr>
          <w:lang w:val="zh_CN" w:bidi="zh_CN"/>
        </w:rPr>
        <w:t xml:space="preserve"> NEW NOTE zhs</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גֵּיא בֶן־הִנֹּם</w:t>
      </w:r>
      <w:r>
        <w:rPr>
          <w:lang w:val="zh_CN" w:bidi="zh_CN"/>
        </w:rPr>
      </w:r>
    </w:p>
    <w:p>
      <w:pPr>
        <w:pStyle w:val="Heading1"/>
      </w:pPr>
      <w:r>
        <w:rPr>
          <w:lang w:val="zh_CN" w:bidi="zh_CN"/>
        </w:rPr>
        <w:t>גֵּיא בֶן־הִנֹּם</w:t>
      </w:r>
    </w:p>
    <w:p>
      <w:pPr/>
      <w:r>
        <w:rPr>
          <w:lang w:val="zh_CN" w:bidi="zh_CN"/>
        </w:rPr>
      </w:r>
      <w:r>
        <w:rPr>
          <w:lang w:val="zh_CN" w:bidi="zh_CN"/>
        </w:rPr>
        <w:t>גֵּיא בֶן־הִנֹּם</w:t>
      </w:r>
      <w:r>
        <w:rPr>
          <w:lang w:val="zh_CN" w:bidi="zh_CN"/>
        </w:rPr>
        <w:t xml:space="preserve"> (</w:t>
      </w:r>
      <w:r>
        <w:rPr>
          <w:lang w:val="zh_CN" w:bidi="zh_CN"/>
        </w:rPr>
        <w:t>H1516</w:t>
      </w:r>
      <w:r>
        <w:rPr>
          <w:lang w:val="zh_CN" w:bidi="zh_CN"/>
        </w:rPr>
        <w:t xml:space="preserve"> · </w:t>
      </w:r>
      <w:r>
        <w:rPr>
          <w:lang w:val="zh_CN" w:bidi="zh_CN"/>
        </w:rPr>
        <w:t>H2011</w:t>
      </w:r>
      <w:r>
        <w:rPr>
          <w:lang w:val="zh_CN" w:bidi="zh_CN"/>
        </w:rPr>
        <w:t>)</w:t>
      </w:r>
    </w:p>
    <w:p>
      <w:pPr/>
      <w:r>
        <w:rPr>
          <w:lang w:val="zh_CN" w:bidi="zh_CN"/>
        </w:rPr>
      </w:r>
      <w:r>
        <w:rPr>
          <w:lang w:val="zh_CN" w:bidi="zh_CN"/>
        </w:rPr>
        <w:t xml:space="preserve">name · </w:t>
      </w:r>
      <w:r>
        <w:rPr>
          <w:lang w:val="zh_CN" w:bidi="zh_CN"/>
        </w:rPr>
        <w:t>גַּיְא</w:t>
      </w:r>
    </w:p>
    <w:p>
      <w:pPr/>
      <w:r>
        <w:rPr>
          <w:lang w:val="zh_CN" w:bidi="zh_CN"/>
        </w:rPr>
      </w:r>
    </w:p>
    <w:p>
      <w:pPr/>
      <w:r>
        <w:rPr>
          <w:lang w:val="zh_CN" w:bidi="zh_CN"/>
        </w:rPr>
      </w:r>
      <w:r>
        <w:rPr>
          <w:lang w:val="zh_CN" w:bidi="zh_CN"/>
        </w:rPr>
        <w:t>欣嫩子谷，《思》本希农谷</w:t>
      </w:r>
      <w:r>
        <w:rPr>
          <w:lang w:val="zh_CN" w:bidi="zh_CN"/>
        </w:rPr>
        <w:t xml:space="preserve"> </w:t>
      </w:r>
      <w:r>
        <w:rPr>
          <w:lang w:val="zh_CN" w:bidi="zh_CN"/>
        </w:rPr>
        <w:t>字面意思：</w:t>
      </w:r>
      <w:r>
        <w:rPr>
          <w:lang w:val="zh_CN" w:bidi="zh_CN"/>
        </w:rPr>
        <w:t>欣嫩儿子的谷</w:t>
      </w:r>
      <w:r>
        <w:rPr>
          <w:lang w:val="zh_CN" w:bidi="zh_CN"/>
        </w:rPr>
        <w:t>；＝山谷，◄位于</w:t>
      </w:r>
      <w:r>
        <w:rPr>
          <w:lang w:val="zh_CN" w:bidi="zh_CN"/>
        </w:rPr>
        <w:t>耶路撒冷</w:t>
      </w:r>
      <w:r>
        <w:rPr>
          <w:lang w:val="zh_CN" w:bidi="zh_CN"/>
        </w:rPr>
        <w:t>西南处；►因那里进行的拜偶像活动而臭名昭著</w:t>
      </w:r>
    </w:p>
    <w:p>
      <w:pPr/>
      <w:r>
        <w:rPr>
          <w:lang w:val="zh_CN" w:bidi="zh_CN"/>
        </w:rPr>
      </w:r>
      <w:r>
        <w:rPr>
          <w:lang w:val="zh_CN" w:bidi="zh_CN"/>
        </w:rPr>
        <w:t>JOS 15:8</w:t>
      </w:r>
      <w:r>
        <w:rPr>
          <w:lang w:val="zh_CN" w:bidi="zh_CN"/>
        </w:rPr>
        <w:t xml:space="preserve"> · </w:t>
      </w:r>
      <w:r>
        <w:rPr>
          <w:lang w:val="zh_CN" w:bidi="zh_CN"/>
        </w:rPr>
        <w:t>JOS 15:8</w:t>
      </w:r>
      <w:r>
        <w:rPr>
          <w:lang w:val="zh_CN" w:bidi="zh_CN"/>
        </w:rPr>
        <w:t xml:space="preserve"> · </w:t>
      </w:r>
      <w:r>
        <w:rPr>
          <w:lang w:val="zh_CN" w:bidi="zh_CN"/>
        </w:rPr>
        <w:t>JOS 18:16</w:t>
      </w:r>
      <w:r>
        <w:rPr>
          <w:lang w:val="zh_CN" w:bidi="zh_CN"/>
        </w:rPr>
        <w:t xml:space="preserve"> · </w:t>
      </w:r>
      <w:r>
        <w:rPr>
          <w:lang w:val="zh_CN" w:bidi="zh_CN"/>
        </w:rPr>
        <w:t>JOS 18:16</w:t>
      </w:r>
      <w:r>
        <w:rPr>
          <w:lang w:val="zh_CN" w:bidi="zh_CN"/>
        </w:rPr>
        <w:t xml:space="preserve"> · </w:t>
      </w:r>
      <w:r>
        <w:rPr>
          <w:lang w:val="zh_CN" w:bidi="zh_CN"/>
        </w:rPr>
        <w:t>2KI 23:10</w:t>
      </w:r>
      <w:r>
        <w:rPr>
          <w:lang w:val="zh_CN" w:bidi="zh_CN"/>
        </w:rPr>
        <w:t xml:space="preserve"> · </w:t>
      </w:r>
      <w:r>
        <w:rPr>
          <w:lang w:val="zh_CN" w:bidi="zh_CN"/>
        </w:rPr>
        <w:t>2CH 28:3</w:t>
      </w:r>
      <w:r>
        <w:rPr>
          <w:lang w:val="zh_CN" w:bidi="zh_CN"/>
        </w:rPr>
        <w:t xml:space="preserve"> · </w:t>
      </w:r>
      <w:r>
        <w:rPr>
          <w:lang w:val="zh_CN" w:bidi="zh_CN"/>
        </w:rPr>
        <w:t>2CH 33:6</w:t>
      </w:r>
      <w:r>
        <w:rPr>
          <w:lang w:val="zh_CN" w:bidi="zh_CN"/>
        </w:rPr>
        <w:t xml:space="preserve"> · </w:t>
      </w:r>
      <w:r>
        <w:rPr>
          <w:lang w:val="zh_CN" w:bidi="zh_CN"/>
        </w:rPr>
        <w:t>NEH 11:30</w:t>
      </w:r>
      <w:r>
        <w:rPr>
          <w:lang w:val="zh_CN" w:bidi="zh_CN"/>
        </w:rPr>
        <w:t xml:space="preserve"> · </w:t>
      </w:r>
      <w:r>
        <w:rPr>
          <w:lang w:val="zh_CN" w:bidi="zh_CN"/>
        </w:rPr>
        <w:t>JER 7:31</w:t>
      </w:r>
      <w:r>
        <w:rPr>
          <w:lang w:val="zh_CN" w:bidi="zh_CN"/>
        </w:rPr>
        <w:t xml:space="preserve"> · </w:t>
      </w:r>
      <w:r>
        <w:rPr>
          <w:lang w:val="zh_CN" w:bidi="zh_CN"/>
        </w:rPr>
        <w:t>JER 7:32</w:t>
      </w:r>
      <w:r>
        <w:rPr>
          <w:lang w:val="zh_CN" w:bidi="zh_CN"/>
        </w:rPr>
        <w:t xml:space="preserve"> · </w:t>
      </w:r>
      <w:r>
        <w:rPr>
          <w:lang w:val="zh_CN" w:bidi="zh_CN"/>
        </w:rPr>
        <w:t>JER 19:2</w:t>
      </w:r>
      <w:r>
        <w:rPr>
          <w:lang w:val="zh_CN" w:bidi="zh_CN"/>
        </w:rPr>
        <w:t xml:space="preserve"> · </w:t>
      </w:r>
      <w:r>
        <w:rPr>
          <w:lang w:val="zh_CN" w:bidi="zh_CN"/>
        </w:rPr>
        <w:t>JER 19:6</w:t>
      </w:r>
      <w:r>
        <w:rPr>
          <w:lang w:val="zh_CN" w:bidi="zh_CN"/>
        </w:rPr>
        <w:t xml:space="preserve"> · </w:t>
      </w:r>
      <w:r>
        <w:rPr>
          <w:lang w:val="zh_CN" w:bidi="zh_CN"/>
        </w:rPr>
        <w:t>JER 19:6</w:t>
      </w:r>
      <w:r>
        <w:rPr>
          <w:lang w:val="zh_CN" w:bidi="zh_CN"/>
        </w:rPr>
        <w:t xml:space="preserve"> · </w:t>
      </w:r>
      <w:r>
        <w:rPr>
          <w:lang w:val="zh_CN" w:bidi="zh_CN"/>
        </w:rPr>
        <w:t>JER 32:35</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גֵּיא הֲמֹון גֹּוג</w:t>
      </w:r>
      <w:r>
        <w:rPr>
          <w:lang w:val="zh_CN" w:bidi="zh_CN"/>
        </w:rPr>
      </w:r>
    </w:p>
    <w:p>
      <w:pPr>
        <w:pStyle w:val="Heading1"/>
      </w:pPr>
      <w:r>
        <w:rPr>
          <w:lang w:val="zh_CN" w:bidi="zh_CN"/>
        </w:rPr>
        <w:t>גֵּיא הֲמֹון גֹּוג</w:t>
      </w:r>
    </w:p>
    <w:p>
      <w:pPr/>
      <w:r>
        <w:rPr>
          <w:lang w:val="zh_CN" w:bidi="zh_CN"/>
        </w:rPr>
      </w:r>
      <w:r>
        <w:rPr>
          <w:lang w:val="zh_CN" w:bidi="zh_CN"/>
        </w:rPr>
        <w:t>גֵּיא הֲמֹון גֹּוג</w:t>
      </w:r>
      <w:r>
        <w:rPr>
          <w:lang w:val="zh_CN" w:bidi="zh_CN"/>
        </w:rPr>
        <w:t xml:space="preserve"> (</w:t>
      </w:r>
      <w:r>
        <w:rPr>
          <w:lang w:val="zh_CN" w:bidi="zh_CN"/>
        </w:rPr>
        <w:t>H1996</w:t>
      </w:r>
      <w:r>
        <w:rPr>
          <w:lang w:val="zh_CN" w:bidi="zh_CN"/>
        </w:rPr>
        <w:t>)</w:t>
      </w:r>
    </w:p>
    <w:p>
      <w:pPr/>
      <w:r>
        <w:rPr>
          <w:lang w:val="zh_CN" w:bidi="zh_CN"/>
        </w:rPr>
      </w:r>
      <w:r>
        <w:rPr>
          <w:lang w:val="zh_CN" w:bidi="zh_CN"/>
        </w:rPr>
        <w:t xml:space="preserve">noun c · </w:t>
      </w:r>
      <w:r>
        <w:rPr>
          <w:lang w:val="zh_CN" w:bidi="zh_CN"/>
        </w:rPr>
        <w:t>גֹּוג</w:t>
      </w:r>
      <w:r>
        <w:rPr>
          <w:lang w:val="zh_CN" w:bidi="zh_CN"/>
        </w:rPr>
        <w:t xml:space="preserve"> · </w:t>
      </w:r>
      <w:r>
        <w:rPr>
          <w:lang w:val="zh_CN" w:bidi="zh_CN"/>
        </w:rPr>
        <w:t>הָמֹון</w:t>
      </w:r>
    </w:p>
    <w:p>
      <w:pPr/>
      <w:r>
        <w:rPr>
          <w:lang w:val="zh_CN" w:bidi="zh_CN"/>
        </w:rPr>
      </w:r>
    </w:p>
    <w:p>
      <w:pPr/>
      <w:r>
        <w:rPr>
          <w:lang w:val="zh_CN" w:bidi="zh_CN"/>
        </w:rPr>
      </w:r>
      <w:r>
        <w:rPr>
          <w:lang w:val="zh_CN" w:bidi="zh_CN"/>
        </w:rPr>
        <w:t>哈们‧歌革谷，《现》歌革军谷，《思》哥格群众谷</w:t>
      </w:r>
      <w:r>
        <w:rPr>
          <w:lang w:val="zh_CN" w:bidi="zh_CN"/>
        </w:rPr>
        <w:t xml:space="preserve"> </w:t>
      </w:r>
      <w:r>
        <w:rPr>
          <w:lang w:val="zh_CN" w:bidi="zh_CN"/>
        </w:rPr>
        <w:t>＝山谷；◄可能位于</w:t>
      </w:r>
      <w:r>
        <w:rPr>
          <w:lang w:val="zh_CN" w:bidi="zh_CN"/>
        </w:rPr>
        <w:t>死海</w:t>
      </w:r>
      <w:r>
        <w:rPr>
          <w:lang w:val="zh_CN" w:bidi="zh_CN"/>
        </w:rPr>
        <w:t>以东</w:t>
      </w:r>
    </w:p>
    <w:p>
      <w:pPr/>
      <w:r>
        <w:rPr>
          <w:lang w:val="zh_CN" w:bidi="zh_CN"/>
        </w:rPr>
      </w:r>
      <w:r>
        <w:rPr>
          <w:lang w:val="zh_CN" w:bidi="zh_CN"/>
        </w:rPr>
        <w:t>EZK 39:11</w:t>
      </w:r>
      <w:r>
        <w:rPr>
          <w:lang w:val="zh_CN" w:bidi="zh_CN"/>
        </w:rPr>
        <w:t xml:space="preserve"> · </w:t>
      </w:r>
      <w:r>
        <w:rPr>
          <w:lang w:val="zh_CN" w:bidi="zh_CN"/>
        </w:rPr>
        <w:t>EZK 39:15</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גִּיד</w:t>
      </w:r>
      <w:r>
        <w:rPr>
          <w:lang w:val="zh_CN" w:bidi="zh_CN"/>
        </w:rPr>
      </w:r>
    </w:p>
    <w:p>
      <w:pPr>
        <w:pStyle w:val="Heading1"/>
      </w:pPr>
      <w:r>
        <w:rPr>
          <w:lang w:val="zh_CN" w:bidi="zh_CN"/>
        </w:rPr>
        <w:t>גִּיד</w:t>
      </w:r>
    </w:p>
    <w:p>
      <w:pPr/>
      <w:r>
        <w:rPr>
          <w:lang w:val="zh_CN" w:bidi="zh_CN"/>
        </w:rPr>
      </w:r>
      <w:r>
        <w:rPr>
          <w:lang w:val="zh_CN" w:bidi="zh_CN"/>
        </w:rPr>
        <w:t>גִּיד</w:t>
      </w:r>
      <w:r>
        <w:rPr>
          <w:lang w:val="zh_CN" w:bidi="zh_CN"/>
        </w:rPr>
        <w:t xml:space="preserve"> (</w:t>
      </w:r>
      <w:r>
        <w:rPr>
          <w:lang w:val="zh_CN" w:bidi="zh_CN"/>
        </w:rPr>
        <w:t>H1517</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筋；肌肉；肌腱</w:t>
      </w:r>
      <w:r>
        <w:rPr>
          <w:lang w:val="zh_CN" w:bidi="zh_CN"/>
        </w:rPr>
        <w:t xml:space="preserve"> </w:t>
      </w:r>
      <w:r>
        <w:rPr>
          <w:lang w:val="zh_CN" w:bidi="zh_CN"/>
        </w:rPr>
        <w:t>＝坚韧的纤维组织，连接肌肉和骨胳，►形成身体的内部结构</w:t>
      </w:r>
    </w:p>
    <w:p>
      <w:pPr/>
      <w:r>
        <w:rPr>
          <w:lang w:val="zh_CN" w:bidi="zh_CN"/>
        </w:rPr>
      </w:r>
      <w:r>
        <w:rPr>
          <w:lang w:val="zh_CN" w:bidi="zh_CN"/>
        </w:rPr>
        <w:t>GEN 32:33</w:t>
      </w:r>
      <w:r>
        <w:rPr>
          <w:lang w:val="zh_CN" w:bidi="zh_CN"/>
        </w:rPr>
        <w:t xml:space="preserve"> · </w:t>
      </w:r>
      <w:r>
        <w:rPr>
          <w:lang w:val="zh_CN" w:bidi="zh_CN"/>
        </w:rPr>
        <w:t>GEN 32:33</w:t>
      </w:r>
      <w:r>
        <w:rPr>
          <w:lang w:val="zh_CN" w:bidi="zh_CN"/>
        </w:rPr>
        <w:t xml:space="preserve"> · </w:t>
      </w:r>
      <w:r>
        <w:rPr>
          <w:lang w:val="zh_CN" w:bidi="zh_CN"/>
        </w:rPr>
        <w:t>JOB 10:11</w:t>
      </w:r>
      <w:r>
        <w:rPr>
          <w:lang w:val="zh_CN" w:bidi="zh_CN"/>
        </w:rPr>
        <w:t xml:space="preserve"> · </w:t>
      </w:r>
      <w:r>
        <w:rPr>
          <w:lang w:val="zh_CN" w:bidi="zh_CN"/>
        </w:rPr>
        <w:t>JOB 40:17</w:t>
      </w:r>
      <w:r>
        <w:rPr>
          <w:lang w:val="zh_CN" w:bidi="zh_CN"/>
        </w:rPr>
        <w:t xml:space="preserve"> · </w:t>
      </w:r>
      <w:r>
        <w:rPr>
          <w:lang w:val="zh_CN" w:bidi="zh_CN"/>
        </w:rPr>
        <w:t>ISA 48:4</w:t>
      </w:r>
      <w:r>
        <w:rPr>
          <w:lang w:val="zh_CN" w:bidi="zh_CN"/>
        </w:rPr>
        <w:t xml:space="preserve"> · </w:t>
      </w:r>
      <w:r>
        <w:rPr>
          <w:lang w:val="zh_CN" w:bidi="zh_CN"/>
        </w:rPr>
        <w:t>EZK 37:6</w:t>
      </w:r>
      <w:r>
        <w:rPr>
          <w:lang w:val="zh_CN" w:bidi="zh_CN"/>
        </w:rPr>
        <w:t xml:space="preserve"> · </w:t>
      </w:r>
      <w:r>
        <w:rPr>
          <w:lang w:val="zh_CN" w:bidi="zh_CN"/>
        </w:rPr>
        <w:t>EZK 37:8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גיח</w:t>
      </w:r>
      <w:r>
        <w:rPr>
          <w:lang w:val="zh_CN" w:bidi="zh_CN"/>
        </w:rPr>
      </w:r>
    </w:p>
    <w:p>
      <w:pPr>
        <w:pStyle w:val="Heading1"/>
      </w:pPr>
      <w:r>
        <w:rPr>
          <w:lang w:val="zh_CN" w:bidi="zh_CN"/>
        </w:rPr>
        <w:t>גיח</w:t>
      </w:r>
    </w:p>
    <w:p>
      <w:pPr/>
      <w:r>
        <w:rPr>
          <w:lang w:val="zh_CN" w:bidi="zh_CN"/>
        </w:rPr>
      </w:r>
      <w:r>
        <w:rPr>
          <w:lang w:val="zh_CN" w:bidi="zh_CN"/>
        </w:rPr>
        <w:t>גיח</w:t>
      </w:r>
      <w:r>
        <w:rPr>
          <w:lang w:val="zh_CN" w:bidi="zh_CN"/>
        </w:rPr>
        <w:t xml:space="preserve"> (</w:t>
      </w:r>
      <w:r>
        <w:rPr>
          <w:lang w:val="zh_CN" w:bidi="zh_CN"/>
        </w:rPr>
        <w:t>H1518a</w:t>
      </w:r>
      <w:r>
        <w:rPr>
          <w:lang w:val="zh_CN" w:bidi="zh_CN"/>
        </w:rPr>
        <w:t>)</w:t>
      </w:r>
    </w:p>
    <w:p>
      <w:pPr/>
      <w:r>
        <w:rPr>
          <w:lang w:val="zh_CN" w:bidi="zh_CN"/>
        </w:rPr>
      </w:r>
      <w:r>
        <w:rPr>
          <w:lang w:val="zh_CN" w:bidi="zh_CN"/>
        </w:rPr>
        <w:t xml:space="preserve">verb · </w:t>
      </w:r>
      <w:r>
        <w:rPr>
          <w:lang w:val="zh_CN" w:bidi="zh_CN"/>
        </w:rPr>
        <w:t>גִּיחַ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猛烈流动；冲出；涌出；迸发</w:t>
      </w:r>
      <w:r>
        <w:rPr>
          <w:lang w:val="zh_CN" w:bidi="zh_CN"/>
        </w:rPr>
        <w:t xml:space="preserve"> </w:t>
      </w:r>
      <w:r>
        <w:rPr>
          <w:lang w:val="zh_CN" w:bidi="zh_CN"/>
        </w:rPr>
        <w:t>＝过程，物质猛烈地移动</w:t>
      </w:r>
    </w:p>
    <w:p>
      <w:pPr/>
      <w:r>
        <w:rPr>
          <w:lang w:val="zh_CN" w:bidi="zh_CN"/>
        </w:rPr>
      </w:r>
      <w:r>
        <w:rPr>
          <w:lang w:val="zh_CN" w:bidi="zh_CN"/>
        </w:rPr>
        <w:t>JOB 38:8</w:t>
      </w:r>
      <w:r>
        <w:rPr>
          <w:lang w:val="zh_CN" w:bidi="zh_CN"/>
        </w:rPr>
        <w:t xml:space="preserve"> · </w:t>
      </w:r>
      <w:r>
        <w:rPr>
          <w:lang w:val="zh_CN" w:bidi="zh_CN"/>
        </w:rPr>
        <w:t>JOB 40:23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p>
    <w:p>
      <w:pPr/>
      <w:r>
        <w:rPr>
          <w:lang w:val="zh_CN" w:bidi="zh_CN"/>
        </w:rPr>
      </w:r>
      <w:r>
        <w:rPr>
          <w:lang w:val="zh_CN" w:bidi="zh_CN"/>
        </w:rPr>
        <w:t>冲；猛推</w:t>
      </w:r>
      <w:r>
        <w:rPr>
          <w:lang w:val="zh_CN" w:bidi="zh_CN"/>
        </w:rPr>
        <w:t xml:space="preserve"> </w:t>
      </w:r>
      <w:r>
        <w:rPr>
          <w:lang w:val="zh_CN" w:bidi="zh_CN"/>
        </w:rPr>
        <w:t>＝动作，人或动物用力地移动</w:t>
      </w:r>
    </w:p>
    <w:p>
      <w:pPr/>
      <w:r>
        <w:rPr>
          <w:lang w:val="zh_CN" w:bidi="zh_CN"/>
        </w:rPr>
      </w:r>
      <w:r>
        <w:rPr>
          <w:lang w:val="zh_CN" w:bidi="zh_CN"/>
        </w:rPr>
        <w:t>JDG 20:33</w:t>
      </w:r>
      <w:r>
        <w:rPr>
          <w:lang w:val="zh_CN" w:bidi="zh_CN"/>
        </w:rPr>
        <w:t xml:space="preserve"> · </w:t>
      </w:r>
      <w:r>
        <w:rPr>
          <w:lang w:val="zh_CN" w:bidi="zh_CN"/>
        </w:rPr>
        <w:t>EZK 32:2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呼喊；大叫</w:t>
      </w:r>
      <w:r>
        <w:rPr>
          <w:lang w:val="zh_CN" w:bidi="zh_CN"/>
        </w:rPr>
        <w:t xml:space="preserve"> </w:t>
      </w:r>
      <w:r>
        <w:rPr>
          <w:lang w:val="zh_CN" w:bidi="zh_CN"/>
        </w:rPr>
        <w:t>＝动作，人用力地说话</w:t>
      </w:r>
    </w:p>
    <w:p>
      <w:pPr/>
      <w:r>
        <w:rPr>
          <w:lang w:val="zh_CN" w:bidi="zh_CN"/>
        </w:rPr>
      </w:r>
      <w:r>
        <w:rPr>
          <w:lang w:val="zh_CN" w:bidi="zh_CN"/>
        </w:rPr>
        <w:t>MIC 4:10</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גִּיחַ</w:t>
      </w:r>
      <w:r>
        <w:rPr>
          <w:lang w:val="zh_CN" w:bidi="zh_CN"/>
        </w:rPr>
      </w:r>
    </w:p>
    <w:p>
      <w:pPr>
        <w:pStyle w:val="Heading1"/>
      </w:pPr>
      <w:r>
        <w:rPr>
          <w:lang w:val="zh_CN" w:bidi="zh_CN"/>
        </w:rPr>
        <w:t>גִּיחַ</w:t>
      </w:r>
    </w:p>
    <w:p>
      <w:pPr/>
      <w:r>
        <w:rPr>
          <w:lang w:val="zh_CN" w:bidi="zh_CN"/>
        </w:rPr>
      </w:r>
      <w:r>
        <w:rPr>
          <w:lang w:val="zh_CN" w:bidi="zh_CN"/>
        </w:rPr>
        <w:t>גִּיחַ</w:t>
      </w:r>
      <w:r>
        <w:rPr>
          <w:lang w:val="zh_CN" w:bidi="zh_CN"/>
        </w:rPr>
        <w:t xml:space="preserve"> (</w:t>
      </w:r>
      <w:r>
        <w:rPr>
          <w:lang w:val="zh_CN" w:bidi="zh_CN"/>
        </w:rPr>
        <w:t>H1520</w:t>
      </w:r>
      <w:r>
        <w:rPr>
          <w:lang w:val="zh_CN" w:bidi="zh_CN"/>
        </w:rPr>
        <w:t>)</w:t>
      </w:r>
    </w:p>
    <w:p>
      <w:pPr/>
      <w:r>
        <w:rPr>
          <w:lang w:val="zh_CN" w:bidi="zh_CN"/>
        </w:rPr>
      </w:r>
      <w:r>
        <w:rPr>
          <w:lang w:val="zh_CN" w:bidi="zh_CN"/>
        </w:rPr>
        <w:t xml:space="preserve">name · </w:t>
      </w:r>
      <w:r>
        <w:rPr>
          <w:lang w:val="zh_CN" w:bidi="zh_CN"/>
        </w:rPr>
        <w:t>גיח</w:t>
      </w:r>
    </w:p>
    <w:p>
      <w:pPr/>
      <w:r>
        <w:rPr>
          <w:lang w:val="zh_CN" w:bidi="zh_CN"/>
        </w:rPr>
      </w:r>
    </w:p>
    <w:p>
      <w:pPr/>
      <w:r>
        <w:rPr>
          <w:lang w:val="zh_CN" w:bidi="zh_CN"/>
        </w:rPr>
      </w:r>
      <w:r>
        <w:rPr>
          <w:lang w:val="zh_CN" w:bidi="zh_CN"/>
        </w:rPr>
        <w:t>基亚</w:t>
      </w:r>
      <w:r>
        <w:rPr>
          <w:lang w:val="zh_CN" w:bidi="zh_CN"/>
        </w:rPr>
        <w:t xml:space="preserve"> </w:t>
      </w:r>
      <w:r>
        <w:rPr>
          <w:lang w:val="zh_CN" w:bidi="zh_CN"/>
        </w:rPr>
        <w:t>＝地点；◄在通往</w:t>
      </w:r>
      <w:r>
        <w:rPr>
          <w:lang w:val="zh_CN" w:bidi="zh_CN"/>
        </w:rPr>
        <w:t>基遍</w:t>
      </w:r>
      <w:r>
        <w:rPr>
          <w:lang w:val="zh_CN" w:bidi="zh_CN"/>
        </w:rPr>
        <w:t>旷野的路上</w:t>
      </w:r>
    </w:p>
    <w:p>
      <w:pPr/>
      <w:r>
        <w:rPr>
          <w:lang w:val="zh_CN" w:bidi="zh_CN"/>
        </w:rPr>
      </w:r>
      <w:r>
        <w:rPr>
          <w:lang w:val="zh_CN" w:bidi="zh_CN"/>
        </w:rPr>
        <w:t>2SA 2:24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גִּיחֹון</w:t>
      </w:r>
      <w:r>
        <w:rPr>
          <w:lang w:val="zh_CN" w:bidi="zh_CN"/>
        </w:rPr>
      </w:r>
    </w:p>
    <w:p>
      <w:pPr>
        <w:pStyle w:val="Heading1"/>
      </w:pPr>
      <w:r>
        <w:rPr>
          <w:lang w:val="zh_CN" w:bidi="zh_CN"/>
        </w:rPr>
        <w:t>גִּיחֹון</w:t>
      </w:r>
    </w:p>
    <w:p>
      <w:pPr/>
      <w:r>
        <w:rPr>
          <w:lang w:val="zh_CN" w:bidi="zh_CN"/>
        </w:rPr>
      </w:r>
      <w:r>
        <w:rPr>
          <w:lang w:val="zh_CN" w:bidi="zh_CN"/>
        </w:rPr>
        <w:t>גִּיחֹון</w:t>
      </w:r>
      <w:r>
        <w:rPr>
          <w:lang w:val="zh_CN" w:bidi="zh_CN"/>
        </w:rPr>
        <w:t xml:space="preserve"> (</w:t>
      </w:r>
      <w:r>
        <w:rPr>
          <w:lang w:val="zh_CN" w:bidi="zh_CN"/>
        </w:rPr>
        <w:t>H1521</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基训河，《思》基红河</w:t>
      </w:r>
      <w:r>
        <w:rPr>
          <w:lang w:val="zh_CN" w:bidi="zh_CN"/>
        </w:rPr>
        <w:t xml:space="preserve"> </w:t>
      </w:r>
      <w:r>
        <w:rPr>
          <w:lang w:val="zh_CN" w:bidi="zh_CN"/>
        </w:rPr>
        <w:t>＝河流；◄流经</w:t>
      </w:r>
      <w:r>
        <w:rPr>
          <w:lang w:val="zh_CN" w:bidi="zh_CN"/>
        </w:rPr>
        <w:t>古实</w:t>
      </w:r>
      <w:r>
        <w:rPr>
          <w:lang w:val="zh_CN" w:bidi="zh_CN"/>
        </w:rPr>
        <w:t>地；►从</w:t>
      </w:r>
      <w:r>
        <w:rPr>
          <w:lang w:val="zh_CN" w:bidi="zh_CN"/>
        </w:rPr>
        <w:t>伊甸</w:t>
      </w:r>
      <w:r>
        <w:rPr>
          <w:lang w:val="zh_CN" w:bidi="zh_CN"/>
        </w:rPr>
        <w:t>园流出的四条河之一</w:t>
      </w:r>
    </w:p>
    <w:p>
      <w:pPr/>
      <w:r>
        <w:rPr>
          <w:lang w:val="zh_CN" w:bidi="zh_CN"/>
        </w:rPr>
      </w:r>
      <w:r>
        <w:rPr>
          <w:lang w:val="zh_CN" w:bidi="zh_CN"/>
        </w:rPr>
        <w:t>GEN 2:13</w:t>
      </w:r>
    </w:p>
    <w:p>
      <w:pPr/>
      <w:r>
        <w:rPr>
          <w:lang w:val="zh_CN" w:bidi="zh_CN"/>
        </w:rPr>
      </w:r>
    </w:p>
    <w:p>
      <w:pPr/>
      <w:r>
        <w:rPr>
          <w:lang w:val="zh_CN" w:bidi="zh_CN"/>
        </w:rPr>
      </w:r>
      <w:r>
        <w:rPr>
          <w:lang w:val="zh_CN" w:bidi="zh_CN"/>
        </w:rPr>
        <w:t>基训泉，《思》基红泉</w:t>
      </w:r>
      <w:r>
        <w:rPr>
          <w:lang w:val="zh_CN" w:bidi="zh_CN"/>
        </w:rPr>
        <w:t xml:space="preserve"> </w:t>
      </w:r>
      <w:r>
        <w:rPr>
          <w:lang w:val="zh_CN" w:bidi="zh_CN"/>
        </w:rPr>
        <w:t>＝泉；◄位于</w:t>
      </w:r>
      <w:r>
        <w:rPr>
          <w:lang w:val="zh_CN" w:bidi="zh_CN"/>
        </w:rPr>
        <w:t>耶路撒冷</w:t>
      </w:r>
      <w:r>
        <w:rPr>
          <w:lang w:val="zh_CN" w:bidi="zh_CN"/>
        </w:rPr>
        <w:t>东面的城墙外；►后通过一条隧道引入城中</w:t>
      </w:r>
    </w:p>
    <w:p>
      <w:pPr/>
      <w:r>
        <w:rPr>
          <w:lang w:val="zh_CN" w:bidi="zh_CN"/>
        </w:rPr>
      </w:r>
      <w:r>
        <w:rPr>
          <w:lang w:val="zh_CN" w:bidi="zh_CN"/>
        </w:rPr>
        <w:t>1KI 1:33</w:t>
      </w:r>
      <w:r>
        <w:rPr>
          <w:lang w:val="zh_CN" w:bidi="zh_CN"/>
        </w:rPr>
        <w:t xml:space="preserve"> · </w:t>
      </w:r>
      <w:r>
        <w:rPr>
          <w:lang w:val="zh_CN" w:bidi="zh_CN"/>
        </w:rPr>
        <w:t>1KI 1:38</w:t>
      </w:r>
      <w:r>
        <w:rPr>
          <w:lang w:val="zh_CN" w:bidi="zh_CN"/>
        </w:rPr>
        <w:t xml:space="preserve"> · </w:t>
      </w:r>
      <w:r>
        <w:rPr>
          <w:lang w:val="zh_CN" w:bidi="zh_CN"/>
        </w:rPr>
        <w:t>1KI 1:45</w:t>
      </w:r>
      <w:r>
        <w:rPr>
          <w:lang w:val="zh_CN" w:bidi="zh_CN"/>
        </w:rPr>
        <w:t xml:space="preserve"> · </w:t>
      </w:r>
      <w:r>
        <w:rPr>
          <w:lang w:val="zh_CN" w:bidi="zh_CN"/>
        </w:rPr>
        <w:t>2CH 32:30</w:t>
      </w:r>
      <w:r>
        <w:rPr>
          <w:lang w:val="zh_CN" w:bidi="zh_CN"/>
        </w:rPr>
        <w:t xml:space="preserve"> · </w:t>
      </w:r>
      <w:r>
        <w:rPr>
          <w:lang w:val="zh_CN" w:bidi="zh_CN"/>
        </w:rPr>
        <w:t>2CH 33:14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גֵּיחֲזִי</w:t>
      </w:r>
      <w:r>
        <w:rPr>
          <w:lang w:val="zh_CN" w:bidi="zh_CN"/>
        </w:rPr>
      </w:r>
    </w:p>
    <w:p>
      <w:pPr>
        <w:pStyle w:val="Heading1"/>
      </w:pPr>
      <w:r>
        <w:rPr>
          <w:lang w:val="zh_CN" w:bidi="zh_CN"/>
        </w:rPr>
        <w:t>גֵּיחֲזִי</w:t>
      </w:r>
    </w:p>
    <w:p>
      <w:pPr/>
      <w:r>
        <w:rPr>
          <w:lang w:val="zh_CN" w:bidi="zh_CN"/>
        </w:rPr>
      </w:r>
      <w:r>
        <w:rPr>
          <w:lang w:val="zh_CN" w:bidi="zh_CN"/>
        </w:rPr>
        <w:t>גֵּיחֲזִי</w:t>
      </w:r>
      <w:r>
        <w:rPr>
          <w:lang w:val="zh_CN" w:bidi="zh_CN"/>
        </w:rPr>
        <w:t xml:space="preserve"> (</w:t>
      </w:r>
      <w:r>
        <w:rPr>
          <w:lang w:val="zh_CN" w:bidi="zh_CN"/>
        </w:rPr>
        <w:t>H1522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基哈西，《思》革哈齐</w:t>
      </w:r>
      <w:r>
        <w:rPr>
          <w:lang w:val="zh_CN" w:bidi="zh_CN"/>
        </w:rPr>
        <w:t xml:space="preserve"> </w:t>
      </w:r>
      <w:r>
        <w:rPr>
          <w:lang w:val="zh_CN" w:bidi="zh_CN"/>
        </w:rPr>
        <w:t>＝男性；►</w:t>
      </w:r>
      <w:r>
        <w:rPr>
          <w:lang w:val="zh_CN" w:bidi="zh_CN"/>
        </w:rPr>
        <w:t>以利沙</w:t>
      </w:r>
      <w:r>
        <w:rPr>
          <w:lang w:val="zh_CN" w:bidi="zh_CN"/>
        </w:rPr>
        <w:t>先知</w:t>
      </w:r>
      <w:r>
        <w:rPr>
          <w:lang w:val="zh_CN" w:bidi="zh_CN"/>
        </w:rPr>
        <w:t>的仆人</w:t>
      </w:r>
    </w:p>
    <w:p>
      <w:pPr/>
      <w:r>
        <w:rPr>
          <w:lang w:val="zh_CN" w:bidi="zh_CN"/>
        </w:rPr>
      </w:r>
      <w:r>
        <w:rPr>
          <w:lang w:val="zh_CN" w:bidi="zh_CN"/>
        </w:rPr>
        <w:t>2KI 4:12</w:t>
      </w:r>
      <w:r>
        <w:rPr>
          <w:lang w:val="zh_CN" w:bidi="zh_CN"/>
        </w:rPr>
        <w:t xml:space="preserve"> · </w:t>
      </w:r>
      <w:r>
        <w:rPr>
          <w:lang w:val="zh_CN" w:bidi="zh_CN"/>
        </w:rPr>
        <w:t>2KI 4:14</w:t>
      </w:r>
      <w:r>
        <w:rPr>
          <w:lang w:val="zh_CN" w:bidi="zh_CN"/>
        </w:rPr>
        <w:t xml:space="preserve"> · </w:t>
      </w:r>
      <w:r>
        <w:rPr>
          <w:lang w:val="zh_CN" w:bidi="zh_CN"/>
        </w:rPr>
        <w:t>2KI 4:25</w:t>
      </w:r>
      <w:r>
        <w:rPr>
          <w:lang w:val="zh_CN" w:bidi="zh_CN"/>
        </w:rPr>
        <w:t xml:space="preserve"> · </w:t>
      </w:r>
      <w:r>
        <w:rPr>
          <w:lang w:val="zh_CN" w:bidi="zh_CN"/>
        </w:rPr>
        <w:t>2KI 4:27</w:t>
      </w:r>
      <w:r>
        <w:rPr>
          <w:lang w:val="zh_CN" w:bidi="zh_CN"/>
        </w:rPr>
        <w:t xml:space="preserve"> · </w:t>
      </w:r>
      <w:r>
        <w:rPr>
          <w:lang w:val="zh_CN" w:bidi="zh_CN"/>
        </w:rPr>
        <w:t>2KI 4:29</w:t>
      </w:r>
      <w:r>
        <w:rPr>
          <w:lang w:val="zh_CN" w:bidi="zh_CN"/>
        </w:rPr>
        <w:t xml:space="preserve"> · </w:t>
      </w:r>
      <w:r>
        <w:rPr>
          <w:lang w:val="zh_CN" w:bidi="zh_CN"/>
        </w:rPr>
        <w:t>2KI 4:31</w:t>
      </w:r>
      <w:r>
        <w:rPr>
          <w:lang w:val="zh_CN" w:bidi="zh_CN"/>
        </w:rPr>
        <w:t xml:space="preserve"> · </w:t>
      </w:r>
      <w:r>
        <w:rPr>
          <w:lang w:val="zh_CN" w:bidi="zh_CN"/>
        </w:rPr>
        <w:t>2KI 4:36</w:t>
      </w:r>
      <w:r>
        <w:rPr>
          <w:lang w:val="zh_CN" w:bidi="zh_CN"/>
        </w:rPr>
        <w:t xml:space="preserve"> · </w:t>
      </w:r>
      <w:r>
        <w:rPr>
          <w:lang w:val="zh_CN" w:bidi="zh_CN"/>
        </w:rPr>
        <w:t>2KI 5:20</w:t>
      </w:r>
      <w:r>
        <w:rPr>
          <w:lang w:val="zh_CN" w:bidi="zh_CN"/>
        </w:rPr>
        <w:t xml:space="preserve"> · </w:t>
      </w:r>
      <w:r>
        <w:rPr>
          <w:lang w:val="zh_CN" w:bidi="zh_CN"/>
        </w:rPr>
        <w:t>2KI 5:21</w:t>
      </w:r>
      <w:r>
        <w:rPr>
          <w:lang w:val="zh_CN" w:bidi="zh_CN"/>
        </w:rPr>
        <w:t xml:space="preserve"> · </w:t>
      </w:r>
      <w:r>
        <w:rPr>
          <w:lang w:val="zh_CN" w:bidi="zh_CN"/>
        </w:rPr>
        <w:t>2KI 5:25</w:t>
      </w:r>
      <w:r>
        <w:rPr>
          <w:lang w:val="zh_CN" w:bidi="zh_CN"/>
        </w:rPr>
        <w:t xml:space="preserve"> · </w:t>
      </w:r>
      <w:r>
        <w:rPr>
          <w:lang w:val="zh_CN" w:bidi="zh_CN"/>
        </w:rPr>
        <w:t>2KI 8:4</w:t>
      </w:r>
      <w:r>
        <w:rPr>
          <w:lang w:val="zh_CN" w:bidi="zh_CN"/>
        </w:rPr>
        <w:t xml:space="preserve"> · </w:t>
      </w:r>
      <w:r>
        <w:rPr>
          <w:lang w:val="zh_CN" w:bidi="zh_CN"/>
        </w:rPr>
        <w:t>2KI 8:5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גיל</w:t>
      </w:r>
      <w:r>
        <w:rPr>
          <w:lang w:val="zh_CN" w:bidi="zh_CN"/>
        </w:rPr>
      </w:r>
    </w:p>
    <w:p>
      <w:pPr>
        <w:pStyle w:val="Heading1"/>
      </w:pPr>
      <w:r>
        <w:rPr>
          <w:lang w:val="zh_CN" w:bidi="zh_CN"/>
        </w:rPr>
        <w:t>גיל</w:t>
      </w:r>
    </w:p>
    <w:p>
      <w:pPr/>
      <w:r>
        <w:rPr>
          <w:lang w:val="zh_CN" w:bidi="zh_CN"/>
        </w:rPr>
      </w:r>
      <w:r>
        <w:rPr>
          <w:lang w:val="zh_CN" w:bidi="zh_CN"/>
        </w:rPr>
        <w:t>גיל</w:t>
      </w:r>
      <w:r>
        <w:rPr>
          <w:lang w:val="zh_CN" w:bidi="zh_CN"/>
        </w:rPr>
        <w:t xml:space="preserve"> (</w:t>
      </w:r>
      <w:r>
        <w:rPr>
          <w:lang w:val="zh_CN" w:bidi="zh_CN"/>
        </w:rPr>
        <w:t>H1523</w:t>
      </w:r>
      <w:r>
        <w:rPr>
          <w:lang w:val="zh_CN" w:bidi="zh_CN"/>
        </w:rPr>
        <w:t>)</w:t>
      </w:r>
    </w:p>
    <w:p>
      <w:pPr/>
      <w:r>
        <w:rPr>
          <w:lang w:val="zh_CN" w:bidi="zh_CN"/>
        </w:rPr>
      </w:r>
      <w:r>
        <w:rPr>
          <w:lang w:val="zh_CN" w:bidi="zh_CN"/>
        </w:rPr>
        <w:t xml:space="preserve">verb · </w:t>
      </w:r>
      <w:r>
        <w:rPr>
          <w:lang w:val="zh_CN" w:bidi="zh_CN"/>
        </w:rPr>
        <w:t>גִּיל</w:t>
      </w:r>
      <w:r>
        <w:rPr>
          <w:lang w:val="zh_CN" w:bidi="zh_CN"/>
        </w:rPr>
        <w:t xml:space="preserve"> · </w:t>
      </w:r>
      <w:r>
        <w:rPr>
          <w:lang w:val="zh_CN" w:bidi="zh_CN"/>
        </w:rPr>
        <w:t>גִּילָה</w:t>
      </w:r>
      <w:r>
        <w:rPr>
          <w:lang w:val="zh_CN" w:bidi="zh_CN"/>
        </w:rPr>
        <w:t xml:space="preserve"> · </w:t>
      </w:r>
      <w:r>
        <w:rPr>
          <w:lang w:val="zh_CN" w:bidi="zh_CN"/>
        </w:rPr>
        <w:t>אֲבִיגַיִל</w:t>
      </w:r>
      <w:r>
        <w:rPr>
          <w:lang w:val="zh_CN" w:bidi="zh_CN"/>
        </w:rPr>
        <w:t xml:space="preserve"> · </w:t>
      </w:r>
      <w:r>
        <w:rPr>
          <w:lang w:val="zh_CN" w:bidi="zh_CN"/>
        </w:rPr>
        <w:t>אֲבִיגַל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גִּילָה</w:t>
      </w:r>
      <w:r>
        <w:rPr>
          <w:lang w:val="zh_CN" w:bidi="zh_CN"/>
        </w:rPr>
        <w:t xml:space="preserve"> · </w:t>
      </w:r>
      <w:r>
        <w:rPr>
          <w:lang w:val="zh_CN" w:bidi="zh_CN"/>
        </w:rPr>
        <w:t>הלל</w:t>
      </w:r>
      <w:r>
        <w:rPr>
          <w:lang w:val="zh_CN" w:bidi="zh_CN"/>
        </w:rPr>
        <w:t xml:space="preserve"> · </w:t>
      </w:r>
      <w:r>
        <w:rPr>
          <w:lang w:val="zh_CN" w:bidi="zh_CN"/>
        </w:rPr>
        <w:t>מָשֹׂושׂ</w:t>
      </w:r>
      <w:r>
        <w:rPr>
          <w:lang w:val="zh_CN" w:bidi="zh_CN"/>
        </w:rPr>
        <w:t xml:space="preserve"> · </w:t>
      </w:r>
      <w:r>
        <w:rPr>
          <w:lang w:val="zh_CN" w:bidi="zh_CN"/>
        </w:rPr>
        <w:t>עלז</w:t>
      </w:r>
      <w:r>
        <w:rPr>
          <w:lang w:val="zh_CN" w:bidi="zh_CN"/>
        </w:rPr>
        <w:t xml:space="preserve"> · </w:t>
      </w:r>
      <w:r>
        <w:rPr>
          <w:lang w:val="zh_CN" w:bidi="zh_CN"/>
        </w:rPr>
        <w:t>רום</w:t>
      </w:r>
      <w:r>
        <w:rPr>
          <w:lang w:val="zh_CN" w:bidi="zh_CN"/>
        </w:rPr>
        <w:t xml:space="preserve"> · </w:t>
      </w:r>
      <w:r>
        <w:rPr>
          <w:lang w:val="zh_CN" w:bidi="zh_CN"/>
        </w:rPr>
        <w:t>רוע</w:t>
      </w:r>
      <w:r>
        <w:rPr>
          <w:lang w:val="zh_CN" w:bidi="zh_CN"/>
        </w:rPr>
        <w:t xml:space="preserve"> · </w:t>
      </w:r>
      <w:r>
        <w:rPr>
          <w:lang w:val="zh_CN" w:bidi="zh_CN"/>
        </w:rPr>
        <w:t>רִנָּה</w:t>
      </w:r>
      <w:r>
        <w:rPr>
          <w:lang w:val="zh_CN" w:bidi="zh_CN"/>
        </w:rPr>
        <w:t xml:space="preserve"> · </w:t>
      </w:r>
      <w:r>
        <w:rPr>
          <w:lang w:val="zh_CN" w:bidi="zh_CN"/>
        </w:rPr>
        <w:t>רנן</w:t>
      </w:r>
      <w:r>
        <w:rPr>
          <w:lang w:val="zh_CN" w:bidi="zh_CN"/>
        </w:rPr>
        <w:t xml:space="preserve"> · </w:t>
      </w:r>
      <w:r>
        <w:rPr>
          <w:lang w:val="zh_CN" w:bidi="zh_CN"/>
        </w:rPr>
        <w:t>שׂושׂ</w:t>
      </w:r>
      <w:r>
        <w:rPr>
          <w:lang w:val="zh_CN" w:bidi="zh_CN"/>
        </w:rPr>
        <w:t xml:space="preserve"> · </w:t>
      </w:r>
      <w:r>
        <w:rPr>
          <w:lang w:val="zh_CN" w:bidi="zh_CN"/>
        </w:rPr>
        <w:t>שׂמח</w:t>
      </w:r>
      <w:r>
        <w:rPr>
          <w:lang w:val="zh_CN" w:bidi="zh_CN"/>
        </w:rPr>
        <w:t xml:space="preserve"> · </w:t>
      </w:r>
      <w:r>
        <w:rPr>
          <w:lang w:val="zh_CN" w:bidi="zh_CN"/>
        </w:rPr>
        <w:t>שִׂמְחָה</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ירא</w:t>
      </w:r>
    </w:p>
    <w:p>
      <w:pPr/>
      <w:r>
        <w:rPr>
          <w:lang w:val="zh_CN" w:bidi="zh_CN"/>
        </w:rPr>
      </w:r>
      <w:r>
        <w:rPr>
          <w:lang w:val="zh_CN" w:bidi="zh_CN"/>
        </w:rPr>
        <w:t>欢乐，喜乐，快乐，欢跃；踊跃</w:t>
      </w:r>
      <w:r>
        <w:rPr>
          <w:lang w:val="zh_CN" w:bidi="zh_CN"/>
        </w:rPr>
        <w:t xml:space="preserve"> </w:t>
      </w:r>
      <w:r>
        <w:rPr>
          <w:lang w:val="zh_CN" w:bidi="zh_CN"/>
        </w:rPr>
        <w:t>主要出现在诗歌文本中：＝状态，人感受并表现出极大的快乐</w:t>
      </w:r>
    </w:p>
    <w:p>
      <w:pPr/>
      <w:r>
        <w:rPr>
          <w:lang w:val="zh_CN" w:bidi="zh_CN"/>
        </w:rPr>
      </w:r>
      <w:r>
        <w:rPr>
          <w:lang w:val="zh_CN" w:bidi="zh_CN"/>
        </w:rPr>
        <w:t>1CH 16:31</w:t>
      </w:r>
      <w:r>
        <w:rPr>
          <w:lang w:val="zh_CN" w:bidi="zh_CN"/>
        </w:rPr>
        <w:t xml:space="preserve"> · </w:t>
      </w:r>
      <w:r>
        <w:rPr>
          <w:lang w:val="zh_CN" w:bidi="zh_CN"/>
        </w:rPr>
        <w:t>PSA 2:11</w:t>
      </w:r>
      <w:r>
        <w:rPr>
          <w:lang w:val="zh_CN" w:bidi="zh_CN"/>
        </w:rPr>
        <w:t xml:space="preserve"> · </w:t>
      </w:r>
      <w:r>
        <w:rPr>
          <w:lang w:val="zh_CN" w:bidi="zh_CN"/>
        </w:rPr>
        <w:t>PSA 9:15</w:t>
      </w:r>
      <w:r>
        <w:rPr>
          <w:lang w:val="zh_CN" w:bidi="zh_CN"/>
        </w:rPr>
        <w:t xml:space="preserve"> · </w:t>
      </w:r>
      <w:r>
        <w:rPr>
          <w:lang w:val="zh_CN" w:bidi="zh_CN"/>
        </w:rPr>
        <w:t>PSA 13:5</w:t>
      </w:r>
      <w:r>
        <w:rPr>
          <w:lang w:val="zh_CN" w:bidi="zh_CN"/>
        </w:rPr>
        <w:t xml:space="preserve"> · </w:t>
      </w:r>
      <w:r>
        <w:rPr>
          <w:lang w:val="zh_CN" w:bidi="zh_CN"/>
        </w:rPr>
        <w:t>PSA 13:6</w:t>
      </w:r>
      <w:r>
        <w:rPr>
          <w:lang w:val="zh_CN" w:bidi="zh_CN"/>
        </w:rPr>
        <w:t xml:space="preserve"> · </w:t>
      </w:r>
      <w:r>
        <w:rPr>
          <w:lang w:val="zh_CN" w:bidi="zh_CN"/>
        </w:rPr>
        <w:t>PSA 14:7</w:t>
      </w:r>
      <w:r>
        <w:rPr>
          <w:lang w:val="zh_CN" w:bidi="zh_CN"/>
        </w:rPr>
        <w:t xml:space="preserve"> · </w:t>
      </w:r>
      <w:r>
        <w:rPr>
          <w:lang w:val="zh_CN" w:bidi="zh_CN"/>
        </w:rPr>
        <w:t>PSA 16:9</w:t>
      </w:r>
      <w:r>
        <w:rPr>
          <w:lang w:val="zh_CN" w:bidi="zh_CN"/>
        </w:rPr>
        <w:t xml:space="preserve"> · </w:t>
      </w:r>
      <w:r>
        <w:rPr>
          <w:lang w:val="zh_CN" w:bidi="zh_CN"/>
        </w:rPr>
        <w:t>PSA 21:2</w:t>
      </w:r>
      <w:r>
        <w:rPr>
          <w:lang w:val="zh_CN" w:bidi="zh_CN"/>
        </w:rPr>
        <w:t xml:space="preserve"> · </w:t>
      </w:r>
      <w:r>
        <w:rPr>
          <w:lang w:val="zh_CN" w:bidi="zh_CN"/>
        </w:rPr>
        <w:t>PSA 31:8</w:t>
      </w:r>
      <w:r>
        <w:rPr>
          <w:lang w:val="zh_CN" w:bidi="zh_CN"/>
        </w:rPr>
        <w:t xml:space="preserve"> · </w:t>
      </w:r>
      <w:r>
        <w:rPr>
          <w:lang w:val="zh_CN" w:bidi="zh_CN"/>
        </w:rPr>
        <w:t>PSA 32:11</w:t>
      </w:r>
      <w:r>
        <w:rPr>
          <w:lang w:val="zh_CN" w:bidi="zh_CN"/>
        </w:rPr>
        <w:t xml:space="preserve"> · </w:t>
      </w:r>
      <w:r>
        <w:rPr>
          <w:lang w:val="zh_CN" w:bidi="zh_CN"/>
        </w:rPr>
        <w:t>PSA 35:9</w:t>
      </w:r>
      <w:r>
        <w:rPr>
          <w:lang w:val="zh_CN" w:bidi="zh_CN"/>
        </w:rPr>
        <w:t xml:space="preserve"> · </w:t>
      </w:r>
      <w:r>
        <w:rPr>
          <w:lang w:val="zh_CN" w:bidi="zh_CN"/>
        </w:rPr>
        <w:t>PSA 48:12</w:t>
      </w:r>
      <w:r>
        <w:rPr>
          <w:lang w:val="zh_CN" w:bidi="zh_CN"/>
        </w:rPr>
        <w:t xml:space="preserve"> · </w:t>
      </w:r>
      <w:r>
        <w:rPr>
          <w:lang w:val="zh_CN" w:bidi="zh_CN"/>
        </w:rPr>
        <w:t>PSA 51:10</w:t>
      </w:r>
      <w:r>
        <w:rPr>
          <w:lang w:val="zh_CN" w:bidi="zh_CN"/>
        </w:rPr>
        <w:t xml:space="preserve"> · </w:t>
      </w:r>
      <w:r>
        <w:rPr>
          <w:lang w:val="zh_CN" w:bidi="zh_CN"/>
        </w:rPr>
        <w:t>PSA 53:7</w:t>
      </w:r>
      <w:r>
        <w:rPr>
          <w:lang w:val="zh_CN" w:bidi="zh_CN"/>
        </w:rPr>
        <w:t xml:space="preserve"> · </w:t>
      </w:r>
      <w:r>
        <w:rPr>
          <w:lang w:val="zh_CN" w:bidi="zh_CN"/>
        </w:rPr>
        <w:t>PSA 89:17</w:t>
      </w:r>
      <w:r>
        <w:rPr>
          <w:lang w:val="zh_CN" w:bidi="zh_CN"/>
        </w:rPr>
        <w:t xml:space="preserve"> · </w:t>
      </w:r>
      <w:r>
        <w:rPr>
          <w:lang w:val="zh_CN" w:bidi="zh_CN"/>
        </w:rPr>
        <w:t>PSA 96:11</w:t>
      </w:r>
      <w:r>
        <w:rPr>
          <w:lang w:val="zh_CN" w:bidi="zh_CN"/>
        </w:rPr>
        <w:t xml:space="preserve"> · </w:t>
      </w:r>
      <w:r>
        <w:rPr>
          <w:lang w:val="zh_CN" w:bidi="zh_CN"/>
        </w:rPr>
        <w:t>PSA 97:1</w:t>
      </w:r>
      <w:r>
        <w:rPr>
          <w:lang w:val="zh_CN" w:bidi="zh_CN"/>
        </w:rPr>
        <w:t xml:space="preserve"> · </w:t>
      </w:r>
      <w:r>
        <w:rPr>
          <w:lang w:val="zh_CN" w:bidi="zh_CN"/>
        </w:rPr>
        <w:t>PSA 97:8</w:t>
      </w:r>
      <w:r>
        <w:rPr>
          <w:lang w:val="zh_CN" w:bidi="zh_CN"/>
        </w:rPr>
        <w:t xml:space="preserve"> · </w:t>
      </w:r>
      <w:r>
        <w:rPr>
          <w:lang w:val="zh_CN" w:bidi="zh_CN"/>
        </w:rPr>
        <w:t>PSA 118:24</w:t>
      </w:r>
      <w:r>
        <w:rPr>
          <w:lang w:val="zh_CN" w:bidi="zh_CN"/>
        </w:rPr>
        <w:t xml:space="preserve"> · </w:t>
      </w:r>
      <w:r>
        <w:rPr>
          <w:lang w:val="zh_CN" w:bidi="zh_CN"/>
        </w:rPr>
        <w:t>PSA 149:2</w:t>
      </w:r>
      <w:r>
        <w:rPr>
          <w:lang w:val="zh_CN" w:bidi="zh_CN"/>
        </w:rPr>
        <w:t xml:space="preserve"> · </w:t>
      </w:r>
      <w:r>
        <w:rPr>
          <w:lang w:val="zh_CN" w:bidi="zh_CN"/>
        </w:rPr>
        <w:t>PRO 2:14</w:t>
      </w:r>
      <w:r>
        <w:rPr>
          <w:lang w:val="zh_CN" w:bidi="zh_CN"/>
        </w:rPr>
        <w:t xml:space="preserve"> · </w:t>
      </w:r>
      <w:r>
        <w:rPr>
          <w:lang w:val="zh_CN" w:bidi="zh_CN"/>
        </w:rPr>
        <w:t>PRO 23:24</w:t>
      </w:r>
      <w:r>
        <w:rPr>
          <w:lang w:val="zh_CN" w:bidi="zh_CN"/>
        </w:rPr>
        <w:t xml:space="preserve"> · </w:t>
      </w:r>
      <w:r>
        <w:rPr>
          <w:lang w:val="zh_CN" w:bidi="zh_CN"/>
        </w:rPr>
        <w:t>PRO 23:24</w:t>
      </w:r>
      <w:r>
        <w:rPr>
          <w:lang w:val="zh_CN" w:bidi="zh_CN"/>
        </w:rPr>
        <w:t xml:space="preserve"> · </w:t>
      </w:r>
      <w:r>
        <w:rPr>
          <w:lang w:val="zh_CN" w:bidi="zh_CN"/>
        </w:rPr>
        <w:t>PRO 23:25</w:t>
      </w:r>
      <w:r>
        <w:rPr>
          <w:lang w:val="zh_CN" w:bidi="zh_CN"/>
        </w:rPr>
        <w:t xml:space="preserve"> · </w:t>
      </w:r>
      <w:r>
        <w:rPr>
          <w:lang w:val="zh_CN" w:bidi="zh_CN"/>
        </w:rPr>
        <w:t>PRO 24:17</w:t>
      </w:r>
      <w:r>
        <w:rPr>
          <w:lang w:val="zh_CN" w:bidi="zh_CN"/>
        </w:rPr>
        <w:t xml:space="preserve"> · </w:t>
      </w:r>
      <w:r>
        <w:rPr>
          <w:lang w:val="zh_CN" w:bidi="zh_CN"/>
        </w:rPr>
        <w:t>SNG 1:4</w:t>
      </w:r>
      <w:r>
        <w:rPr>
          <w:lang w:val="zh_CN" w:bidi="zh_CN"/>
        </w:rPr>
        <w:t xml:space="preserve"> · </w:t>
      </w:r>
      <w:r>
        <w:rPr>
          <w:lang w:val="zh_CN" w:bidi="zh_CN"/>
        </w:rPr>
        <w:t>ISA 9:2</w:t>
      </w:r>
      <w:r>
        <w:rPr>
          <w:lang w:val="zh_CN" w:bidi="zh_CN"/>
        </w:rPr>
        <w:t xml:space="preserve"> · </w:t>
      </w:r>
      <w:r>
        <w:rPr>
          <w:lang w:val="zh_CN" w:bidi="zh_CN"/>
        </w:rPr>
        <w:t>ISA 25:9</w:t>
      </w:r>
      <w:r>
        <w:rPr>
          <w:lang w:val="zh_CN" w:bidi="zh_CN"/>
        </w:rPr>
        <w:t xml:space="preserve"> · </w:t>
      </w:r>
      <w:r>
        <w:rPr>
          <w:lang w:val="zh_CN" w:bidi="zh_CN"/>
        </w:rPr>
        <w:t>ISA 29:19</w:t>
      </w:r>
      <w:r>
        <w:rPr>
          <w:lang w:val="zh_CN" w:bidi="zh_CN"/>
        </w:rPr>
        <w:t xml:space="preserve"> · </w:t>
      </w:r>
      <w:r>
        <w:rPr>
          <w:lang w:val="zh_CN" w:bidi="zh_CN"/>
        </w:rPr>
        <w:t>ISA 35:1</w:t>
      </w:r>
      <w:r>
        <w:rPr>
          <w:lang w:val="zh_CN" w:bidi="zh_CN"/>
        </w:rPr>
        <w:t xml:space="preserve"> · </w:t>
      </w:r>
      <w:r>
        <w:rPr>
          <w:lang w:val="zh_CN" w:bidi="zh_CN"/>
        </w:rPr>
        <w:t>ISA 35:2</w:t>
      </w:r>
      <w:r>
        <w:rPr>
          <w:lang w:val="zh_CN" w:bidi="zh_CN"/>
        </w:rPr>
        <w:t xml:space="preserve"> · </w:t>
      </w:r>
      <w:r>
        <w:rPr>
          <w:lang w:val="zh_CN" w:bidi="zh_CN"/>
        </w:rPr>
        <w:t>ISA 41:16</w:t>
      </w:r>
      <w:r>
        <w:rPr>
          <w:lang w:val="zh_CN" w:bidi="zh_CN"/>
        </w:rPr>
        <w:t xml:space="preserve"> · </w:t>
      </w:r>
      <w:r>
        <w:rPr>
          <w:lang w:val="zh_CN" w:bidi="zh_CN"/>
        </w:rPr>
        <w:t>ISA 49:13</w:t>
      </w:r>
      <w:r>
        <w:rPr>
          <w:lang w:val="zh_CN" w:bidi="zh_CN"/>
        </w:rPr>
        <w:t xml:space="preserve"> · </w:t>
      </w:r>
      <w:r>
        <w:rPr>
          <w:lang w:val="zh_CN" w:bidi="zh_CN"/>
        </w:rPr>
        <w:t>ISA 61:10</w:t>
      </w:r>
      <w:r>
        <w:rPr>
          <w:lang w:val="zh_CN" w:bidi="zh_CN"/>
        </w:rPr>
        <w:t xml:space="preserve"> · </w:t>
      </w:r>
      <w:r>
        <w:rPr>
          <w:lang w:val="zh_CN" w:bidi="zh_CN"/>
        </w:rPr>
        <w:t>ISA 65:18</w:t>
      </w:r>
      <w:r>
        <w:rPr>
          <w:lang w:val="zh_CN" w:bidi="zh_CN"/>
        </w:rPr>
        <w:t xml:space="preserve"> · </w:t>
      </w:r>
      <w:r>
        <w:rPr>
          <w:lang w:val="zh_CN" w:bidi="zh_CN"/>
        </w:rPr>
        <w:t>ISA 65:19</w:t>
      </w:r>
      <w:r>
        <w:rPr>
          <w:lang w:val="zh_CN" w:bidi="zh_CN"/>
        </w:rPr>
        <w:t xml:space="preserve"> · </w:t>
      </w:r>
      <w:r>
        <w:rPr>
          <w:lang w:val="zh_CN" w:bidi="zh_CN"/>
        </w:rPr>
        <w:t>ISA 66:10</w:t>
      </w:r>
      <w:r>
        <w:rPr>
          <w:lang w:val="zh_CN" w:bidi="zh_CN"/>
        </w:rPr>
        <w:t xml:space="preserve"> · </w:t>
      </w:r>
      <w:r>
        <w:rPr>
          <w:lang w:val="zh_CN" w:bidi="zh_CN"/>
        </w:rPr>
        <w:t>HOS 10:5</w:t>
      </w:r>
      <w:r>
        <w:rPr>
          <w:lang w:val="zh_CN" w:bidi="zh_CN"/>
        </w:rPr>
        <w:t xml:space="preserve"> · </w:t>
      </w:r>
      <w:r>
        <w:rPr>
          <w:lang w:val="zh_CN" w:bidi="zh_CN"/>
        </w:rPr>
        <w:t>JOL 2:21</w:t>
      </w:r>
      <w:r>
        <w:rPr>
          <w:lang w:val="zh_CN" w:bidi="zh_CN"/>
        </w:rPr>
        <w:t xml:space="preserve"> · </w:t>
      </w:r>
      <w:r>
        <w:rPr>
          <w:lang w:val="zh_CN" w:bidi="zh_CN"/>
        </w:rPr>
        <w:t>JOL 2:23</w:t>
      </w:r>
      <w:r>
        <w:rPr>
          <w:lang w:val="zh_CN" w:bidi="zh_CN"/>
        </w:rPr>
        <w:t xml:space="preserve"> · </w:t>
      </w:r>
      <w:r>
        <w:rPr>
          <w:lang w:val="zh_CN" w:bidi="zh_CN"/>
        </w:rPr>
        <w:t>HAB 1:15</w:t>
      </w:r>
      <w:r>
        <w:rPr>
          <w:lang w:val="zh_CN" w:bidi="zh_CN"/>
        </w:rPr>
        <w:t xml:space="preserve"> · </w:t>
      </w:r>
      <w:r>
        <w:rPr>
          <w:lang w:val="zh_CN" w:bidi="zh_CN"/>
        </w:rPr>
        <w:t>HAB 3:18</w:t>
      </w:r>
      <w:r>
        <w:rPr>
          <w:lang w:val="zh_CN" w:bidi="zh_CN"/>
        </w:rPr>
        <w:t xml:space="preserve"> · </w:t>
      </w:r>
      <w:r>
        <w:rPr>
          <w:lang w:val="zh_CN" w:bidi="zh_CN"/>
        </w:rPr>
        <w:t>ZEP 3:17</w:t>
      </w:r>
      <w:r>
        <w:rPr>
          <w:lang w:val="zh_CN" w:bidi="zh_CN"/>
        </w:rPr>
        <w:t xml:space="preserve"> · </w:t>
      </w:r>
      <w:r>
        <w:rPr>
          <w:lang w:val="zh_CN" w:bidi="zh_CN"/>
        </w:rPr>
        <w:t>ZEC 9:9</w:t>
      </w:r>
      <w:r>
        <w:rPr>
          <w:lang w:val="zh_CN" w:bidi="zh_CN"/>
        </w:rPr>
        <w:t xml:space="preserve"> · </w:t>
      </w:r>
      <w:r>
        <w:rPr>
          <w:lang w:val="zh_CN" w:bidi="zh_CN"/>
        </w:rPr>
        <w:t>ZEC 10:7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גִּיל</w:t>
      </w:r>
      <w:r>
        <w:rPr>
          <w:lang w:val="zh_CN" w:bidi="zh_CN"/>
        </w:rPr>
      </w:r>
    </w:p>
    <w:p>
      <w:pPr>
        <w:pStyle w:val="Heading1"/>
      </w:pPr>
      <w:r>
        <w:rPr>
          <w:lang w:val="zh_CN" w:bidi="zh_CN"/>
        </w:rPr>
        <w:t>גִּיל</w:t>
      </w:r>
    </w:p>
    <w:p>
      <w:pPr/>
      <w:r>
        <w:rPr>
          <w:lang w:val="zh_CN" w:bidi="zh_CN"/>
        </w:rPr>
      </w:r>
      <w:r>
        <w:rPr>
          <w:lang w:val="zh_CN" w:bidi="zh_CN"/>
        </w:rPr>
        <w:t>גִּיל</w:t>
      </w:r>
      <w:r>
        <w:rPr>
          <w:lang w:val="zh_CN" w:bidi="zh_CN"/>
        </w:rPr>
        <w:t xml:space="preserve"> (</w:t>
      </w:r>
      <w:r>
        <w:rPr>
          <w:lang w:val="zh_CN" w:bidi="zh_CN"/>
        </w:rPr>
        <w:t>H1524</w:t>
      </w:r>
      <w:r>
        <w:rPr>
          <w:lang w:val="zh_CN" w:bidi="zh_CN"/>
        </w:rPr>
        <w:t>)</w:t>
      </w:r>
    </w:p>
    <w:p>
      <w:pPr/>
      <w:r>
        <w:rPr>
          <w:lang w:val="zh_CN" w:bidi="zh_CN"/>
        </w:rPr>
      </w:r>
      <w:r>
        <w:rPr>
          <w:lang w:val="zh_CN" w:bidi="zh_CN"/>
        </w:rPr>
        <w:t xml:space="preserve">noun m · </w:t>
      </w:r>
      <w:r>
        <w:rPr>
          <w:lang w:val="zh_CN" w:bidi="zh_CN"/>
        </w:rPr>
        <w:t>גיל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שׂושׂ</w:t>
      </w:r>
      <w:r>
        <w:rPr>
          <w:lang w:val="zh_CN" w:bidi="zh_CN"/>
        </w:rPr>
        <w:t xml:space="preserve"> · </w:t>
      </w:r>
      <w:r>
        <w:rPr>
          <w:lang w:val="zh_CN" w:bidi="zh_CN"/>
        </w:rPr>
        <w:t>שִׂמְחָה</w:t>
      </w:r>
    </w:p>
    <w:p>
      <w:pPr/>
      <w:r>
        <w:rPr>
          <w:lang w:val="zh_CN" w:bidi="zh_CN"/>
        </w:rPr>
      </w:r>
      <w:r>
        <w:rPr>
          <w:lang w:val="zh_CN" w:bidi="zh_CN"/>
        </w:rPr>
        <w:t>喜乐，欢乐，欢喜，快乐</w:t>
      </w:r>
      <w:r>
        <w:rPr>
          <w:lang w:val="zh_CN" w:bidi="zh_CN"/>
        </w:rPr>
        <w:t xml:space="preserve"> </w:t>
      </w:r>
      <w:r>
        <w:rPr>
          <w:lang w:val="zh_CN" w:bidi="zh_CN"/>
        </w:rPr>
        <w:t>主要出现在诗歌文本中：＝状态，人感受并表现出极大的快乐</w:t>
      </w:r>
    </w:p>
    <w:p>
      <w:pPr/>
      <w:r>
        <w:rPr>
          <w:lang w:val="zh_CN" w:bidi="zh_CN"/>
        </w:rPr>
      </w:r>
      <w:r>
        <w:rPr>
          <w:lang w:val="zh_CN" w:bidi="zh_CN"/>
        </w:rPr>
        <w:t>JOB 3:22</w:t>
      </w:r>
      <w:r>
        <w:rPr>
          <w:lang w:val="zh_CN" w:bidi="zh_CN"/>
        </w:rPr>
        <w:t xml:space="preserve"> · </w:t>
      </w:r>
      <w:r>
        <w:rPr>
          <w:lang w:val="zh_CN" w:bidi="zh_CN"/>
        </w:rPr>
        <w:t>PSA 43:4</w:t>
      </w:r>
      <w:r>
        <w:rPr>
          <w:lang w:val="zh_CN" w:bidi="zh_CN"/>
        </w:rPr>
        <w:t xml:space="preserve"> · </w:t>
      </w:r>
      <w:r>
        <w:rPr>
          <w:lang w:val="zh_CN" w:bidi="zh_CN"/>
        </w:rPr>
        <w:t>PSA 45:16</w:t>
      </w:r>
      <w:r>
        <w:rPr>
          <w:lang w:val="zh_CN" w:bidi="zh_CN"/>
        </w:rPr>
        <w:t xml:space="preserve"> · </w:t>
      </w:r>
      <w:r>
        <w:rPr>
          <w:lang w:val="zh_CN" w:bidi="zh_CN"/>
        </w:rPr>
        <w:t>PSA 65:13</w:t>
      </w:r>
      <w:r>
        <w:rPr>
          <w:lang w:val="zh_CN" w:bidi="zh_CN"/>
        </w:rPr>
        <w:t xml:space="preserve"> · </w:t>
      </w:r>
      <w:r>
        <w:rPr>
          <w:lang w:val="zh_CN" w:bidi="zh_CN"/>
        </w:rPr>
        <w:t>ISA 16:10</w:t>
      </w:r>
      <w:r>
        <w:rPr>
          <w:lang w:val="zh_CN" w:bidi="zh_CN"/>
        </w:rPr>
        <w:t xml:space="preserve"> · </w:t>
      </w:r>
      <w:r>
        <w:rPr>
          <w:lang w:val="zh_CN" w:bidi="zh_CN"/>
        </w:rPr>
        <w:t>JER 48:33</w:t>
      </w:r>
      <w:r>
        <w:rPr>
          <w:lang w:val="zh_CN" w:bidi="zh_CN"/>
        </w:rPr>
        <w:t xml:space="preserve"> · </w:t>
      </w:r>
      <w:r>
        <w:rPr>
          <w:lang w:val="zh_CN" w:bidi="zh_CN"/>
        </w:rPr>
        <w:t>HOS 9:1</w:t>
      </w:r>
      <w:r>
        <w:rPr>
          <w:lang w:val="zh_CN" w:bidi="zh_CN"/>
        </w:rPr>
        <w:t xml:space="preserve"> · </w:t>
      </w:r>
      <w:r>
        <w:rPr>
          <w:lang w:val="zh_CN" w:bidi="zh_CN"/>
        </w:rPr>
        <w:t>JOL 1:16</w:t>
      </w:r>
    </w:p>
    <w:p>
      <w:pPr/>
      <w:r>
        <w:rPr>
          <w:lang w:val="zh_CN" w:bidi="zh_CN"/>
        </w:rPr>
      </w:r>
      <w:r>
        <w:rPr>
          <w:lang w:val="zh_CN" w:bidi="zh_CN"/>
        </w:rPr>
        <w:t>noun m</w:t>
      </w:r>
    </w:p>
    <w:p>
      <w:pPr/>
      <w:r>
        <w:rPr>
          <w:lang w:val="zh_CN" w:bidi="zh_CN"/>
        </w:rPr>
      </w:r>
    </w:p>
    <w:p>
      <w:pPr/>
      <w:r>
        <w:rPr>
          <w:lang w:val="zh_CN" w:bidi="zh_CN"/>
        </w:rPr>
      </w:r>
      <w:r>
        <w:rPr>
          <w:lang w:val="zh_CN" w:bidi="zh_CN"/>
        </w:rPr>
        <w:t>年龄；生活</w:t>
      </w:r>
      <w:r>
        <w:rPr>
          <w:lang w:val="zh_CN" w:bidi="zh_CN"/>
        </w:rPr>
        <w:t xml:space="preserve"> </w:t>
      </w:r>
      <w:r>
        <w:rPr>
          <w:lang w:val="zh_CN" w:bidi="zh_CN"/>
        </w:rPr>
        <w:t>＝状态，人已经生活了一段时间</w:t>
      </w:r>
    </w:p>
    <w:p>
      <w:pPr/>
      <w:r>
        <w:rPr>
          <w:lang w:val="zh_CN" w:bidi="zh_CN"/>
        </w:rPr>
      </w:r>
      <w:r>
        <w:rPr>
          <w:lang w:val="zh_CN" w:bidi="zh_CN"/>
        </w:rPr>
        <w:t>PSA 43:4</w:t>
      </w:r>
      <w:r>
        <w:rPr>
          <w:lang w:val="zh_CN" w:bidi="zh_CN"/>
        </w:rPr>
        <w:t xml:space="preserve"> · </w:t>
      </w:r>
      <w:r>
        <w:rPr>
          <w:lang w:val="zh_CN" w:bidi="zh_CN"/>
        </w:rPr>
        <w:t>DAN 1:10</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גִּילָה</w:t>
      </w:r>
      <w:r>
        <w:rPr>
          <w:lang w:val="zh_CN" w:bidi="zh_CN"/>
        </w:rPr>
      </w:r>
    </w:p>
    <w:p>
      <w:pPr>
        <w:pStyle w:val="Heading1"/>
      </w:pPr>
      <w:r>
        <w:rPr>
          <w:lang w:val="zh_CN" w:bidi="zh_CN"/>
        </w:rPr>
        <w:t>גִּילָה</w:t>
      </w:r>
    </w:p>
    <w:p>
      <w:pPr/>
      <w:r>
        <w:rPr>
          <w:lang w:val="zh_CN" w:bidi="zh_CN"/>
        </w:rPr>
      </w:r>
      <w:r>
        <w:rPr>
          <w:lang w:val="zh_CN" w:bidi="zh_CN"/>
        </w:rPr>
        <w:t>גִּילָה</w:t>
      </w:r>
      <w:r>
        <w:rPr>
          <w:lang w:val="zh_CN" w:bidi="zh_CN"/>
        </w:rPr>
        <w:t xml:space="preserve"> (</w:t>
      </w:r>
      <w:r>
        <w:rPr>
          <w:lang w:val="zh_CN" w:bidi="zh_CN"/>
        </w:rPr>
        <w:t>H1525</w:t>
      </w:r>
      <w:r>
        <w:rPr>
          <w:lang w:val="zh_CN" w:bidi="zh_CN"/>
        </w:rPr>
        <w:t>)</w:t>
      </w:r>
    </w:p>
    <w:p>
      <w:pPr/>
      <w:r>
        <w:rPr>
          <w:lang w:val="zh_CN" w:bidi="zh_CN"/>
        </w:rPr>
      </w:r>
      <w:r>
        <w:rPr>
          <w:lang w:val="zh_CN" w:bidi="zh_CN"/>
        </w:rPr>
        <w:t xml:space="preserve">noun f · </w:t>
      </w:r>
      <w:r>
        <w:rPr>
          <w:lang w:val="zh_CN" w:bidi="zh_CN"/>
        </w:rPr>
        <w:t>גיל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מָשֹׂושׂ</w:t>
      </w:r>
      <w:r>
        <w:rPr>
          <w:lang w:val="zh_CN" w:bidi="zh_CN"/>
        </w:rPr>
        <w:t xml:space="preserve"> · </w:t>
      </w:r>
      <w:r>
        <w:rPr>
          <w:lang w:val="zh_CN" w:bidi="zh_CN"/>
        </w:rPr>
        <w:t>רנן</w:t>
      </w:r>
    </w:p>
    <w:p>
      <w:pPr/>
      <w:r>
        <w:rPr>
          <w:lang w:val="zh_CN" w:bidi="zh_CN"/>
        </w:rPr>
      </w:r>
      <w:r>
        <w:rPr>
          <w:lang w:val="zh_CN" w:bidi="zh_CN"/>
        </w:rPr>
        <w:t>欢喜；快乐</w:t>
      </w:r>
      <w:r>
        <w:rPr>
          <w:lang w:val="zh_CN" w:bidi="zh_CN"/>
        </w:rPr>
        <w:t xml:space="preserve"> </w:t>
      </w:r>
      <w:r>
        <w:rPr>
          <w:lang w:val="zh_CN" w:bidi="zh_CN"/>
        </w:rPr>
        <w:t>主要出现在诗歌文本：＝人感受并表现出极大喜悦的状态</w:t>
      </w:r>
    </w:p>
    <w:p>
      <w:pPr/>
      <w:r>
        <w:rPr>
          <w:lang w:val="zh_CN" w:bidi="zh_CN"/>
        </w:rPr>
      </w:r>
      <w:r>
        <w:rPr>
          <w:lang w:val="zh_CN" w:bidi="zh_CN"/>
        </w:rPr>
        <w:t>ISA 35:2</w:t>
      </w:r>
      <w:r>
        <w:rPr>
          <w:lang w:val="zh_CN" w:bidi="zh_CN"/>
        </w:rPr>
        <w:t xml:space="preserve"> · </w:t>
      </w:r>
      <w:r>
        <w:rPr>
          <w:lang w:val="zh_CN" w:bidi="zh_CN"/>
        </w:rPr>
        <w:t>ISA 65:18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גִּילֹנִי</w:t>
      </w:r>
      <w:r>
        <w:rPr>
          <w:lang w:val="zh_CN" w:bidi="zh_CN"/>
        </w:rPr>
      </w:r>
    </w:p>
    <w:p>
      <w:pPr>
        <w:pStyle w:val="Heading1"/>
      </w:pPr>
      <w:r>
        <w:rPr>
          <w:lang w:val="zh_CN" w:bidi="zh_CN"/>
        </w:rPr>
        <w:t>גִּילֹנִי</w:t>
      </w:r>
    </w:p>
    <w:p>
      <w:pPr/>
      <w:r>
        <w:rPr>
          <w:lang w:val="zh_CN" w:bidi="zh_CN"/>
        </w:rPr>
      </w:r>
      <w:r>
        <w:rPr>
          <w:lang w:val="zh_CN" w:bidi="zh_CN"/>
        </w:rPr>
        <w:t>גִּילֹנִי</w:t>
      </w:r>
      <w:r>
        <w:rPr>
          <w:lang w:val="zh_CN" w:bidi="zh_CN"/>
        </w:rPr>
        <w:t xml:space="preserve"> (</w:t>
      </w:r>
      <w:r>
        <w:rPr>
          <w:lang w:val="zh_CN" w:bidi="zh_CN"/>
        </w:rPr>
        <w:t>H1526</w:t>
      </w:r>
      <w:r>
        <w:rPr>
          <w:lang w:val="zh_CN" w:bidi="zh_CN"/>
        </w:rPr>
        <w:t>)</w:t>
      </w:r>
    </w:p>
    <w:p>
      <w:pPr/>
      <w:r>
        <w:rPr>
          <w:lang w:val="zh_CN" w:bidi="zh_CN"/>
        </w:rPr>
      </w:r>
      <w:r>
        <w:rPr>
          <w:lang w:val="zh_CN" w:bidi="zh_CN"/>
        </w:rPr>
        <w:t xml:space="preserve">adj · </w:t>
      </w:r>
      <w:r>
        <w:rPr>
          <w:lang w:val="zh_CN" w:bidi="zh_CN"/>
        </w:rPr>
        <w:t>גִּלֹה</w:t>
      </w:r>
    </w:p>
    <w:p>
      <w:pPr/>
      <w:r>
        <w:rPr>
          <w:lang w:val="zh_CN" w:bidi="zh_CN"/>
        </w:rPr>
      </w:r>
    </w:p>
    <w:p>
      <w:pPr/>
      <w:r>
        <w:rPr>
          <w:lang w:val="zh_CN" w:bidi="zh_CN"/>
        </w:rPr>
      </w:r>
      <w:r>
        <w:rPr>
          <w:lang w:val="zh_CN" w:bidi="zh_CN"/>
        </w:rPr>
        <w:t>基罗人；来自基罗的</w:t>
      </w:r>
      <w:r>
        <w:rPr>
          <w:lang w:val="zh_CN" w:bidi="zh_CN"/>
        </w:rPr>
        <w:t xml:space="preserve"> </w:t>
      </w:r>
      <w:r>
        <w:rPr>
          <w:lang w:val="zh_CN" w:bidi="zh_CN"/>
        </w:rPr>
        <w:t>＝</w:t>
      </w:r>
      <w:r>
        <w:rPr>
          <w:lang w:val="zh_CN" w:bidi="zh_CN"/>
        </w:rPr>
        <w:t>基罗</w:t>
      </w:r>
      <w:r>
        <w:rPr>
          <w:lang w:val="zh_CN" w:bidi="zh_CN"/>
        </w:rPr>
        <w:t>的居民</w:t>
      </w:r>
    </w:p>
    <w:p>
      <w:pPr/>
      <w:r>
        <w:rPr>
          <w:lang w:val="zh_CN" w:bidi="zh_CN"/>
        </w:rPr>
      </w:r>
      <w:r>
        <w:rPr>
          <w:lang w:val="zh_CN" w:bidi="zh_CN"/>
        </w:rPr>
        <w:t>2SA 15:12</w:t>
      </w:r>
      <w:r>
        <w:rPr>
          <w:lang w:val="zh_CN" w:bidi="zh_CN"/>
        </w:rPr>
        <w:t xml:space="preserve"> · </w:t>
      </w:r>
      <w:r>
        <w:rPr>
          <w:lang w:val="zh_CN" w:bidi="zh_CN"/>
        </w:rPr>
        <w:t>2SA 23:34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גִּינַת</w:t>
      </w:r>
      <w:r>
        <w:rPr>
          <w:lang w:val="zh_CN" w:bidi="zh_CN"/>
        </w:rPr>
      </w:r>
    </w:p>
    <w:p>
      <w:pPr>
        <w:pStyle w:val="Heading1"/>
      </w:pPr>
      <w:r>
        <w:rPr>
          <w:lang w:val="zh_CN" w:bidi="zh_CN"/>
        </w:rPr>
        <w:t>גִּינַת</w:t>
      </w:r>
    </w:p>
    <w:p>
      <w:pPr/>
      <w:r>
        <w:rPr>
          <w:lang w:val="zh_CN" w:bidi="zh_CN"/>
        </w:rPr>
      </w:r>
      <w:r>
        <w:rPr>
          <w:lang w:val="zh_CN" w:bidi="zh_CN"/>
        </w:rPr>
        <w:t>גִּינַת</w:t>
      </w:r>
      <w:r>
        <w:rPr>
          <w:lang w:val="zh_CN" w:bidi="zh_CN"/>
        </w:rPr>
        <w:t xml:space="preserve"> (</w:t>
      </w:r>
      <w:r>
        <w:rPr>
          <w:lang w:val="zh_CN" w:bidi="zh_CN"/>
        </w:rPr>
        <w:t>H1527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基纳，《思》基纳特</w:t>
      </w:r>
      <w:r>
        <w:rPr>
          <w:lang w:val="zh_CN" w:bidi="zh_CN"/>
        </w:rPr>
        <w:t xml:space="preserve"> </w:t>
      </w:r>
      <w:r>
        <w:rPr>
          <w:lang w:val="zh_CN" w:bidi="zh_CN"/>
        </w:rPr>
        <w:t>＝男性；►</w:t>
      </w:r>
      <w:r>
        <w:rPr>
          <w:lang w:val="zh_CN" w:bidi="zh_CN"/>
        </w:rPr>
        <w:t>暗利</w:t>
      </w:r>
      <w:r>
        <w:rPr>
          <w:lang w:val="zh_CN" w:bidi="zh_CN"/>
        </w:rPr>
        <w:t>的竞争对手</w:t>
      </w:r>
      <w:r>
        <w:rPr>
          <w:lang w:val="zh_CN" w:bidi="zh_CN"/>
        </w:rPr>
        <w:t>提比尼</w:t>
      </w:r>
      <w:r>
        <w:rPr>
          <w:lang w:val="zh_CN" w:bidi="zh_CN"/>
        </w:rPr>
        <w:t>的父亲</w:t>
      </w:r>
    </w:p>
    <w:p>
      <w:pPr/>
      <w:r>
        <w:rPr>
          <w:lang w:val="zh_CN" w:bidi="zh_CN"/>
        </w:rPr>
      </w:r>
      <w:r>
        <w:rPr>
          <w:lang w:val="zh_CN" w:bidi="zh_CN"/>
        </w:rPr>
        <w:t>1KI 16:21</w:t>
      </w:r>
      <w:r>
        <w:rPr>
          <w:lang w:val="zh_CN" w:bidi="zh_CN"/>
        </w:rPr>
        <w:t xml:space="preserve"> · </w:t>
      </w:r>
      <w:r>
        <w:rPr>
          <w:lang w:val="zh_CN" w:bidi="zh_CN"/>
        </w:rPr>
        <w:t>1KI 16:22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גִּיר</w:t>
      </w:r>
      <w:r>
        <w:rPr>
          <w:lang w:val="zh_CN" w:bidi="zh_CN"/>
        </w:rPr>
      </w:r>
    </w:p>
    <w:p>
      <w:pPr>
        <w:pStyle w:val="Heading1"/>
      </w:pPr>
      <w:r>
        <w:rPr>
          <w:lang w:val="zh_CN" w:bidi="zh_CN"/>
        </w:rPr>
        <w:t>גִּיר</w:t>
      </w:r>
    </w:p>
    <w:p>
      <w:pPr/>
      <w:r>
        <w:rPr>
          <w:lang w:val="zh_CN" w:bidi="zh_CN"/>
        </w:rPr>
      </w:r>
      <w:r>
        <w:rPr>
          <w:lang w:val="zh_CN" w:bidi="zh_CN"/>
        </w:rPr>
        <w:t>גִּיר</w:t>
      </w:r>
      <w:r>
        <w:rPr>
          <w:lang w:val="zh_CN" w:bidi="zh_CN"/>
        </w:rPr>
        <w:t xml:space="preserve"> (</w:t>
      </w:r>
      <w:r>
        <w:rPr>
          <w:lang w:val="zh_CN" w:bidi="zh_CN"/>
        </w:rPr>
        <w:t>A1528</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粉；石膏；灰泥</w:t>
      </w:r>
      <w:r>
        <w:rPr>
          <w:lang w:val="zh_CN" w:bidi="zh_CN"/>
        </w:rPr>
        <w:t xml:space="preserve"> </w:t>
      </w:r>
      <w:r>
        <w:rPr>
          <w:lang w:val="zh_CN" w:bidi="zh_CN"/>
        </w:rPr>
        <w:t>＝半液体状的物料，干燥后变硬；►擦在墙上造出平滑的表面</w:t>
      </w:r>
    </w:p>
    <w:p>
      <w:pPr/>
      <w:r>
        <w:rPr>
          <w:lang w:val="zh_CN" w:bidi="zh_CN"/>
        </w:rPr>
      </w:r>
      <w:r>
        <w:rPr>
          <w:lang w:val="zh_CN" w:bidi="zh_CN"/>
        </w:rPr>
        <w:t>DAN 5:5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גֵּישָׁן</w:t>
      </w:r>
      <w:r>
        <w:rPr>
          <w:lang w:val="zh_CN" w:bidi="zh_CN"/>
        </w:rPr>
      </w:r>
    </w:p>
    <w:p>
      <w:pPr>
        <w:pStyle w:val="Heading1"/>
      </w:pPr>
      <w:r>
        <w:rPr>
          <w:lang w:val="zh_CN" w:bidi="zh_CN"/>
        </w:rPr>
        <w:t>גֵּישָׁן</w:t>
      </w:r>
    </w:p>
    <w:p>
      <w:pPr/>
      <w:r>
        <w:rPr>
          <w:lang w:val="zh_CN" w:bidi="zh_CN"/>
        </w:rPr>
      </w:r>
      <w:r>
        <w:rPr>
          <w:lang w:val="zh_CN" w:bidi="zh_CN"/>
        </w:rPr>
        <w:t>גֵּישָׁן</w:t>
      </w:r>
      <w:r>
        <w:rPr>
          <w:lang w:val="zh_CN" w:bidi="zh_CN"/>
        </w:rPr>
        <w:t xml:space="preserve"> (</w:t>
      </w:r>
      <w:r>
        <w:rPr>
          <w:lang w:val="zh_CN" w:bidi="zh_CN"/>
        </w:rPr>
        <w:t>A1529</w:t>
      </w:r>
      <w:r>
        <w:rPr>
          <w:lang w:val="zh_CN" w:bidi="zh_CN"/>
        </w:rPr>
        <w:t>)</w:t>
      </w:r>
    </w:p>
    <w:p>
      <w:pPr/>
      <w:r>
        <w:rPr>
          <w:lang w:val="zh_CN" w:bidi="zh_CN"/>
        </w:rPr>
      </w:r>
      <w:r>
        <w:rPr>
          <w:lang w:val="zh_CN" w:bidi="zh_CN"/>
        </w:rPr>
        <w:t>name</w:t>
      </w:r>
    </w:p>
    <w:p>
      <w:pPr/>
      <w:r>
        <w:rPr>
          <w:lang w:val="zh_CN" w:bidi="zh_CN"/>
        </w:rPr>
      </w:r>
      <w:r>
        <w:rPr>
          <w:lang w:val="zh_CN" w:bidi="zh_CN"/>
        </w:rPr>
        <w:t>基珊</w:t>
      </w:r>
      <w:r>
        <w:rPr>
          <w:lang w:val="zh_CN" w:bidi="zh_CN"/>
        </w:rPr>
        <w:t xml:space="preserve"> </w:t>
      </w:r>
      <w:r>
        <w:rPr>
          <w:lang w:val="zh_CN" w:bidi="zh_CN"/>
        </w:rPr>
        <w:t>＝男性；◄</w:t>
      </w:r>
      <w:r>
        <w:rPr>
          <w:lang w:val="zh_CN" w:bidi="zh_CN"/>
        </w:rPr>
        <w:t>迦勒</w:t>
      </w:r>
      <w:r>
        <w:rPr>
          <w:lang w:val="zh_CN" w:bidi="zh_CN"/>
        </w:rPr>
        <w:t>的后裔；</w:t>
      </w:r>
      <w:r>
        <w:rPr>
          <w:lang w:val="zh_CN" w:bidi="zh_CN"/>
        </w:rPr>
        <w:t>犹大</w:t>
      </w:r>
      <w:r>
        <w:rPr>
          <w:lang w:val="zh_CN" w:bidi="zh_CN"/>
        </w:rPr>
        <w:t>支派</w:t>
      </w:r>
    </w:p>
    <w:p>
      <w:pPr/>
      <w:r>
        <w:rPr>
          <w:lang w:val="zh_CN" w:bidi="zh_CN"/>
        </w:rPr>
      </w:r>
      <w:r>
        <w:rPr>
          <w:lang w:val="zh_CN" w:bidi="zh_CN"/>
        </w:rPr>
        <w:t>1CH 2:47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w:t>
      </w:r>
      <w:r>
        <w:rPr>
          <w:lang w:val="zh_CN" w:bidi="zh_CN"/>
        </w:rPr>
      </w:r>
    </w:p>
    <w:p>
      <w:pPr>
        <w:pStyle w:val="Heading1"/>
      </w:pPr>
      <w:r>
        <w:rPr>
          <w:lang w:val="zh_CN" w:bidi="zh_CN"/>
        </w:rPr>
        <w:t>גֵּל</w:t>
      </w:r>
    </w:p>
    <w:p>
      <w:pPr/>
      <w:r>
        <w:rPr>
          <w:lang w:val="zh_CN" w:bidi="zh_CN"/>
        </w:rPr>
      </w:r>
      <w:r>
        <w:rPr>
          <w:lang w:val="zh_CN" w:bidi="zh_CN"/>
        </w:rPr>
        <w:t>גֵּל</w:t>
      </w:r>
      <w:r>
        <w:rPr>
          <w:lang w:val="zh_CN" w:bidi="zh_CN"/>
        </w:rPr>
        <w:t xml:space="preserve"> (</w:t>
      </w:r>
      <w:r>
        <w:rPr>
          <w:lang w:val="zh_CN" w:bidi="zh_CN"/>
        </w:rPr>
        <w:t>H1561</w:t>
      </w:r>
      <w:r>
        <w:rPr>
          <w:lang w:val="zh_CN" w:bidi="zh_CN"/>
        </w:rPr>
        <w:t>)</w:t>
      </w:r>
    </w:p>
    <w:p>
      <w:pPr/>
      <w:r>
        <w:rPr>
          <w:lang w:val="zh_CN" w:bidi="zh_CN"/>
        </w:rPr>
      </w:r>
      <w:r>
        <w:rPr>
          <w:lang w:val="zh_CN" w:bidi="zh_CN"/>
        </w:rPr>
        <w:t xml:space="preserve">noun m · </w:t>
      </w:r>
      <w:r>
        <w:rPr>
          <w:lang w:val="zh_CN" w:bidi="zh_CN"/>
        </w:rPr>
        <w:t>גָּלָל</w:t>
      </w:r>
    </w:p>
    <w:p>
      <w:pPr/>
      <w:r>
        <w:rPr>
          <w:lang w:val="zh_CN" w:bidi="zh_CN"/>
        </w:rPr>
      </w:r>
    </w:p>
    <w:p>
      <w:pPr/>
      <w:r>
        <w:rPr>
          <w:lang w:val="zh_CN" w:bidi="zh_CN"/>
        </w:rPr>
      </w:r>
      <w:r>
        <w:rPr>
          <w:lang w:val="zh_CN" w:bidi="zh_CN"/>
        </w:rPr>
        <w:t>粪，粪便</w:t>
      </w:r>
      <w:r>
        <w:rPr>
          <w:lang w:val="zh_CN" w:bidi="zh_CN"/>
        </w:rPr>
        <w:t xml:space="preserve"> </w:t>
      </w:r>
      <w:r>
        <w:rPr>
          <w:lang w:val="zh_CN" w:bidi="zh_CN"/>
        </w:rPr>
        <w:t>＝食物消化后剩下的废物，从人的肠道排出</w:t>
      </w:r>
    </w:p>
    <w:p>
      <w:pPr/>
      <w:r>
        <w:rPr>
          <w:lang w:val="zh_CN" w:bidi="zh_CN"/>
        </w:rPr>
      </w:r>
      <w:r>
        <w:rPr>
          <w:lang w:val="zh_CN" w:bidi="zh_CN"/>
        </w:rPr>
        <w:t>JOB 20:7</w:t>
      </w:r>
      <w:r>
        <w:rPr>
          <w:lang w:val="zh_CN" w:bidi="zh_CN"/>
        </w:rPr>
        <w:t xml:space="preserve"> · </w:t>
      </w:r>
      <w:r>
        <w:rPr>
          <w:lang w:val="zh_CN" w:bidi="zh_CN"/>
        </w:rPr>
        <w:t>EZK 4:12</w:t>
      </w:r>
      <w:r>
        <w:rPr>
          <w:lang w:val="zh_CN" w:bidi="zh_CN"/>
        </w:rPr>
        <w:t xml:space="preserve"> · </w:t>
      </w:r>
      <w:r>
        <w:rPr>
          <w:lang w:val="zh_CN" w:bidi="zh_CN"/>
        </w:rPr>
        <w:t>EZK 4:15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w:t>
      </w:r>
      <w:r>
        <w:rPr>
          <w:lang w:val="zh_CN" w:bidi="zh_CN"/>
        </w:rPr>
      </w:r>
    </w:p>
    <w:p>
      <w:pPr>
        <w:pStyle w:val="Heading1"/>
      </w:pPr>
      <w:r>
        <w:rPr>
          <w:lang w:val="zh_CN" w:bidi="zh_CN"/>
        </w:rPr>
        <w:t>גַּל</w:t>
      </w:r>
    </w:p>
    <w:p>
      <w:pPr/>
      <w:r>
        <w:rPr>
          <w:lang w:val="zh_CN" w:bidi="zh_CN"/>
        </w:rPr>
      </w:r>
      <w:r>
        <w:rPr>
          <w:lang w:val="zh_CN" w:bidi="zh_CN"/>
        </w:rPr>
        <w:t>גַּל</w:t>
      </w:r>
      <w:r>
        <w:rPr>
          <w:lang w:val="zh_CN" w:bidi="zh_CN"/>
        </w:rPr>
        <w:t xml:space="preserve"> (</w:t>
      </w:r>
      <w:r>
        <w:rPr>
          <w:lang w:val="zh_CN" w:bidi="zh_CN"/>
        </w:rPr>
        <w:t>H1530</w:t>
      </w:r>
      <w:r>
        <w:rPr>
          <w:lang w:val="zh_CN" w:bidi="zh_CN"/>
        </w:rPr>
        <w:t>)</w:t>
      </w:r>
    </w:p>
    <w:p>
      <w:pPr/>
      <w:r>
        <w:rPr>
          <w:lang w:val="zh_CN" w:bidi="zh_CN"/>
        </w:rPr>
      </w:r>
      <w:r>
        <w:rPr>
          <w:lang w:val="zh_CN" w:bidi="zh_CN"/>
        </w:rPr>
        <w:t xml:space="preserve">noun m · </w:t>
      </w:r>
      <w:r>
        <w:rPr>
          <w:lang w:val="zh_CN" w:bidi="zh_CN"/>
        </w:rPr>
        <w:t>גַּלְעֵד</w:t>
      </w:r>
      <w:r>
        <w:rPr>
          <w:lang w:val="zh_CN" w:bidi="zh_CN"/>
        </w:rPr>
        <w:t xml:space="preserve"> · </w:t>
      </w:r>
      <w:r>
        <w:rPr>
          <w:lang w:val="zh_CN" w:bidi="zh_CN"/>
        </w:rPr>
        <w:t>גַּלִּים</w:t>
      </w:r>
      <w:r>
        <w:rPr>
          <w:lang w:val="zh_CN" w:bidi="zh_CN"/>
        </w:rPr>
        <w:t xml:space="preserve"> · </w:t>
      </w:r>
      <w:r>
        <w:rPr>
          <w:lang w:val="zh_CN" w:bidi="zh_CN"/>
        </w:rPr>
        <w:t>גלל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מִשְׁבָּר</w:t>
      </w:r>
    </w:p>
    <w:p>
      <w:pPr/>
      <w:r>
        <w:rPr>
          <w:lang w:val="zh_CN" w:bidi="zh_CN"/>
        </w:rPr>
      </w:r>
      <w:r>
        <w:rPr>
          <w:lang w:val="zh_CN" w:bidi="zh_CN"/>
        </w:rPr>
        <w:t>浪，波浪，浪涛</w:t>
      </w:r>
      <w:r>
        <w:rPr>
          <w:lang w:val="zh_CN" w:bidi="zh_CN"/>
        </w:rPr>
        <w:t xml:space="preserve"> </w:t>
      </w:r>
      <w:r>
        <w:rPr>
          <w:lang w:val="zh_CN" w:bidi="zh_CN"/>
        </w:rPr>
        <w:t>＝在开阔水面的两个较低水体之间弯曲形成的拱形水脊</w:t>
      </w:r>
    </w:p>
    <w:p>
      <w:pPr/>
      <w:r>
        <w:rPr>
          <w:lang w:val="zh_CN" w:bidi="zh_CN"/>
        </w:rPr>
      </w:r>
      <w:r>
        <w:rPr>
          <w:lang w:val="zh_CN" w:bidi="zh_CN"/>
        </w:rPr>
        <w:t>JOB 38:11</w:t>
      </w:r>
      <w:r>
        <w:rPr>
          <w:lang w:val="zh_CN" w:bidi="zh_CN"/>
        </w:rPr>
        <w:t xml:space="preserve"> · </w:t>
      </w:r>
      <w:r>
        <w:rPr>
          <w:lang w:val="zh_CN" w:bidi="zh_CN"/>
        </w:rPr>
        <w:t>PSA 42:8</w:t>
      </w:r>
      <w:r>
        <w:rPr>
          <w:lang w:val="zh_CN" w:bidi="zh_CN"/>
        </w:rPr>
        <w:t xml:space="preserve"> · </w:t>
      </w:r>
      <w:r>
        <w:rPr>
          <w:lang w:val="zh_CN" w:bidi="zh_CN"/>
        </w:rPr>
        <w:t>PSA 65:8</w:t>
      </w:r>
      <w:r>
        <w:rPr>
          <w:lang w:val="zh_CN" w:bidi="zh_CN"/>
        </w:rPr>
        <w:t xml:space="preserve"> · </w:t>
      </w:r>
      <w:r>
        <w:rPr>
          <w:lang w:val="zh_CN" w:bidi="zh_CN"/>
        </w:rPr>
        <w:t>PSA 89:10</w:t>
      </w:r>
      <w:r>
        <w:rPr>
          <w:lang w:val="zh_CN" w:bidi="zh_CN"/>
        </w:rPr>
        <w:t xml:space="preserve"> · </w:t>
      </w:r>
      <w:r>
        <w:rPr>
          <w:lang w:val="zh_CN" w:bidi="zh_CN"/>
        </w:rPr>
        <w:t>PSA 107:25</w:t>
      </w:r>
      <w:r>
        <w:rPr>
          <w:lang w:val="zh_CN" w:bidi="zh_CN"/>
        </w:rPr>
        <w:t xml:space="preserve"> · </w:t>
      </w:r>
      <w:r>
        <w:rPr>
          <w:lang w:val="zh_CN" w:bidi="zh_CN"/>
        </w:rPr>
        <w:t>PSA 107:29</w:t>
      </w:r>
      <w:r>
        <w:rPr>
          <w:lang w:val="zh_CN" w:bidi="zh_CN"/>
        </w:rPr>
        <w:t xml:space="preserve"> · </w:t>
      </w:r>
      <w:r>
        <w:rPr>
          <w:lang w:val="zh_CN" w:bidi="zh_CN"/>
        </w:rPr>
        <w:t>ISA 48:18</w:t>
      </w:r>
      <w:r>
        <w:rPr>
          <w:lang w:val="zh_CN" w:bidi="zh_CN"/>
        </w:rPr>
        <w:t xml:space="preserve"> · </w:t>
      </w:r>
      <w:r>
        <w:rPr>
          <w:lang w:val="zh_CN" w:bidi="zh_CN"/>
        </w:rPr>
        <w:t>ISA 51:15</w:t>
      </w:r>
      <w:r>
        <w:rPr>
          <w:lang w:val="zh_CN" w:bidi="zh_CN"/>
        </w:rPr>
        <w:t xml:space="preserve"> · </w:t>
      </w:r>
      <w:r>
        <w:rPr>
          <w:lang w:val="zh_CN" w:bidi="zh_CN"/>
        </w:rPr>
        <w:t>JER 5:22</w:t>
      </w:r>
      <w:r>
        <w:rPr>
          <w:lang w:val="zh_CN" w:bidi="zh_CN"/>
        </w:rPr>
        <w:t xml:space="preserve"> · </w:t>
      </w:r>
      <w:r>
        <w:rPr>
          <w:lang w:val="zh_CN" w:bidi="zh_CN"/>
        </w:rPr>
        <w:t>JER 31:35</w:t>
      </w:r>
      <w:r>
        <w:rPr>
          <w:lang w:val="zh_CN" w:bidi="zh_CN"/>
        </w:rPr>
        <w:t xml:space="preserve"> · </w:t>
      </w:r>
      <w:r>
        <w:rPr>
          <w:lang w:val="zh_CN" w:bidi="zh_CN"/>
        </w:rPr>
        <w:t>JER 51:42</w:t>
      </w:r>
      <w:r>
        <w:rPr>
          <w:lang w:val="zh_CN" w:bidi="zh_CN"/>
        </w:rPr>
        <w:t xml:space="preserve"> · </w:t>
      </w:r>
      <w:r>
        <w:rPr>
          <w:lang w:val="zh_CN" w:bidi="zh_CN"/>
        </w:rPr>
        <w:t>JER 51:55</w:t>
      </w:r>
      <w:r>
        <w:rPr>
          <w:lang w:val="zh_CN" w:bidi="zh_CN"/>
        </w:rPr>
        <w:t xml:space="preserve"> · </w:t>
      </w:r>
      <w:r>
        <w:rPr>
          <w:lang w:val="zh_CN" w:bidi="zh_CN"/>
        </w:rPr>
        <w:t>EZK 26:3</w:t>
      </w:r>
      <w:r>
        <w:rPr>
          <w:lang w:val="zh_CN" w:bidi="zh_CN"/>
        </w:rPr>
        <w:t xml:space="preserve"> · </w:t>
      </w:r>
      <w:r>
        <w:rPr>
          <w:lang w:val="zh_CN" w:bidi="zh_CN"/>
        </w:rPr>
        <w:t>JON 2:4</w:t>
      </w:r>
      <w:r>
        <w:rPr>
          <w:lang w:val="zh_CN" w:bidi="zh_CN"/>
        </w:rPr>
        <w:t xml:space="preserve"> · </w:t>
      </w:r>
      <w:r>
        <w:rPr>
          <w:lang w:val="zh_CN" w:bidi="zh_CN"/>
        </w:rPr>
        <w:t>ZEC 10:11</w:t>
      </w:r>
    </w:p>
    <w:p>
      <w:pPr/>
      <w:r>
        <w:rPr>
          <w:lang w:val="zh_CN" w:bidi="zh_CN"/>
        </w:rPr>
      </w:r>
    </w:p>
    <w:p>
      <w:pPr/>
      <w:r>
        <w:rPr>
          <w:lang w:val="zh_CN" w:bidi="zh_CN"/>
        </w:rPr>
      </w:r>
      <w:r>
        <w:rPr>
          <w:lang w:val="zh_CN" w:bidi="zh_CN"/>
        </w:rPr>
        <w:t>（石）堆</w:t>
      </w:r>
      <w:r>
        <w:rPr>
          <w:lang w:val="zh_CN" w:bidi="zh_CN"/>
        </w:rPr>
        <w:t xml:space="preserve"> </w:t>
      </w:r>
      <w:r>
        <w:rPr>
          <w:lang w:val="zh_CN" w:bidi="zh_CN"/>
        </w:rPr>
        <w:t>＝一堆石头，►有时用作记念重要事件</w:t>
      </w:r>
    </w:p>
    <w:p>
      <w:pPr/>
      <w:r>
        <w:rPr>
          <w:lang w:val="zh_CN" w:bidi="zh_CN"/>
        </w:rPr>
      </w:r>
      <w:r>
        <w:rPr>
          <w:lang w:val="zh_CN" w:bidi="zh_CN"/>
        </w:rPr>
        <w:t>GEN 31:46</w:t>
      </w:r>
      <w:r>
        <w:rPr>
          <w:lang w:val="zh_CN" w:bidi="zh_CN"/>
        </w:rPr>
        <w:t xml:space="preserve"> · </w:t>
      </w:r>
      <w:r>
        <w:rPr>
          <w:lang w:val="zh_CN" w:bidi="zh_CN"/>
        </w:rPr>
        <w:t>GEN 31:46</w:t>
      </w:r>
      <w:r>
        <w:rPr>
          <w:lang w:val="zh_CN" w:bidi="zh_CN"/>
        </w:rPr>
        <w:t xml:space="preserve"> · </w:t>
      </w:r>
      <w:r>
        <w:rPr>
          <w:lang w:val="zh_CN" w:bidi="zh_CN"/>
        </w:rPr>
        <w:t>GEN 31:48</w:t>
      </w:r>
      <w:r>
        <w:rPr>
          <w:lang w:val="zh_CN" w:bidi="zh_CN"/>
        </w:rPr>
        <w:t xml:space="preserve"> · </w:t>
      </w:r>
      <w:r>
        <w:rPr>
          <w:lang w:val="zh_CN" w:bidi="zh_CN"/>
        </w:rPr>
        <w:t>GEN 31:51</w:t>
      </w:r>
      <w:r>
        <w:rPr>
          <w:lang w:val="zh_CN" w:bidi="zh_CN"/>
        </w:rPr>
        <w:t xml:space="preserve"> · </w:t>
      </w:r>
      <w:r>
        <w:rPr>
          <w:lang w:val="zh_CN" w:bidi="zh_CN"/>
        </w:rPr>
        <w:t>GEN 31:52</w:t>
      </w:r>
      <w:r>
        <w:rPr>
          <w:lang w:val="zh_CN" w:bidi="zh_CN"/>
        </w:rPr>
        <w:t xml:space="preserve"> · </w:t>
      </w:r>
      <w:r>
        <w:rPr>
          <w:lang w:val="zh_CN" w:bidi="zh_CN"/>
        </w:rPr>
        <w:t>GEN 31:52</w:t>
      </w:r>
      <w:r>
        <w:rPr>
          <w:lang w:val="zh_CN" w:bidi="zh_CN"/>
        </w:rPr>
        <w:t xml:space="preserve"> · </w:t>
      </w:r>
      <w:r>
        <w:rPr>
          <w:lang w:val="zh_CN" w:bidi="zh_CN"/>
        </w:rPr>
        <w:t>GEN 31:52</w:t>
      </w:r>
      <w:r>
        <w:rPr>
          <w:lang w:val="zh_CN" w:bidi="zh_CN"/>
        </w:rPr>
        <w:t xml:space="preserve"> · </w:t>
      </w:r>
      <w:r>
        <w:rPr>
          <w:lang w:val="zh_CN" w:bidi="zh_CN"/>
        </w:rPr>
        <w:t>JOS 7:26</w:t>
      </w:r>
      <w:r>
        <w:rPr>
          <w:lang w:val="zh_CN" w:bidi="zh_CN"/>
        </w:rPr>
        <w:t xml:space="preserve"> · </w:t>
      </w:r>
      <w:r>
        <w:rPr>
          <w:lang w:val="zh_CN" w:bidi="zh_CN"/>
        </w:rPr>
        <w:t>JOS 8:29</w:t>
      </w:r>
      <w:r>
        <w:rPr>
          <w:lang w:val="zh_CN" w:bidi="zh_CN"/>
        </w:rPr>
        <w:t xml:space="preserve"> · </w:t>
      </w:r>
      <w:r>
        <w:rPr>
          <w:lang w:val="zh_CN" w:bidi="zh_CN"/>
        </w:rPr>
        <w:t>2SA 18:17</w:t>
      </w:r>
      <w:r>
        <w:rPr>
          <w:lang w:val="zh_CN" w:bidi="zh_CN"/>
        </w:rPr>
        <w:t xml:space="preserve"> · </w:t>
      </w:r>
      <w:r>
        <w:rPr>
          <w:lang w:val="zh_CN" w:bidi="zh_CN"/>
        </w:rPr>
        <w:t>2KI 19:25</w:t>
      </w:r>
      <w:r>
        <w:rPr>
          <w:lang w:val="zh_CN" w:bidi="zh_CN"/>
        </w:rPr>
        <w:t xml:space="preserve"> · </w:t>
      </w:r>
      <w:r>
        <w:rPr>
          <w:lang w:val="zh_CN" w:bidi="zh_CN"/>
        </w:rPr>
        <w:t>JOB 8:17</w:t>
      </w:r>
      <w:r>
        <w:rPr>
          <w:lang w:val="zh_CN" w:bidi="zh_CN"/>
        </w:rPr>
        <w:t xml:space="preserve"> · </w:t>
      </w:r>
      <w:r>
        <w:rPr>
          <w:lang w:val="zh_CN" w:bidi="zh_CN"/>
        </w:rPr>
        <w:t>JOB 15:28</w:t>
      </w:r>
      <w:r>
        <w:rPr>
          <w:lang w:val="zh_CN" w:bidi="zh_CN"/>
        </w:rPr>
        <w:t xml:space="preserve"> · </w:t>
      </w:r>
      <w:r>
        <w:rPr>
          <w:lang w:val="zh_CN" w:bidi="zh_CN"/>
        </w:rPr>
        <w:t>ISA 25:2</w:t>
      </w:r>
      <w:r>
        <w:rPr>
          <w:lang w:val="zh_CN" w:bidi="zh_CN"/>
        </w:rPr>
        <w:t xml:space="preserve"> · </w:t>
      </w:r>
      <w:r>
        <w:rPr>
          <w:lang w:val="zh_CN" w:bidi="zh_CN"/>
        </w:rPr>
        <w:t>ISA 37:26</w:t>
      </w:r>
      <w:r>
        <w:rPr>
          <w:lang w:val="zh_CN" w:bidi="zh_CN"/>
        </w:rPr>
        <w:t xml:space="preserve"> · </w:t>
      </w:r>
      <w:r>
        <w:rPr>
          <w:lang w:val="zh_CN" w:bidi="zh_CN"/>
        </w:rPr>
        <w:t>JER 9:10</w:t>
      </w:r>
      <w:r>
        <w:rPr>
          <w:lang w:val="zh_CN" w:bidi="zh_CN"/>
        </w:rPr>
        <w:t xml:space="preserve"> · </w:t>
      </w:r>
      <w:r>
        <w:rPr>
          <w:lang w:val="zh_CN" w:bidi="zh_CN"/>
        </w:rPr>
        <w:t>JER 51:37</w:t>
      </w:r>
      <w:r>
        <w:rPr>
          <w:lang w:val="zh_CN" w:bidi="zh_CN"/>
        </w:rPr>
        <w:t xml:space="preserve"> · </w:t>
      </w:r>
      <w:r>
        <w:rPr>
          <w:lang w:val="zh_CN" w:bidi="zh_CN"/>
        </w:rPr>
        <w:t>HOS 12:12</w:t>
      </w:r>
    </w:p>
    <w:p>
      <w:pPr/>
      <w:r>
        <w:rPr>
          <w:lang w:val="zh_CN" w:bidi="zh_CN"/>
        </w:rPr>
      </w:r>
    </w:p>
    <w:p>
      <w:pPr/>
      <w:r>
        <w:rPr>
          <w:lang w:val="zh_CN" w:bidi="zh_CN"/>
        </w:rPr>
      </w:r>
      <w:r>
        <w:rPr>
          <w:lang w:val="zh_CN" w:bidi="zh_CN"/>
        </w:rPr>
        <w:t>泉源</w:t>
      </w:r>
      <w:r>
        <w:rPr>
          <w:lang w:val="zh_CN" w:bidi="zh_CN"/>
        </w:rPr>
        <w:t xml:space="preserve"> </w:t>
      </w:r>
      <w:r>
        <w:rPr>
          <w:lang w:val="zh_CN" w:bidi="zh_CN"/>
        </w:rPr>
        <w:t>＝地下水源涌出的地方</w:t>
      </w:r>
    </w:p>
    <w:p>
      <w:pPr/>
      <w:r>
        <w:rPr>
          <w:lang w:val="zh_CN" w:bidi="zh_CN"/>
        </w:rPr>
      </w:r>
      <w:r>
        <w:rPr>
          <w:lang w:val="zh_CN" w:bidi="zh_CN"/>
        </w:rPr>
        <w:t>SNG 4:12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גַּלָּב</w:t>
      </w:r>
      <w:r>
        <w:rPr>
          <w:lang w:val="zh_CN" w:bidi="zh_CN"/>
        </w:rPr>
      </w:r>
    </w:p>
    <w:p>
      <w:pPr>
        <w:pStyle w:val="Heading1"/>
      </w:pPr>
      <w:r>
        <w:rPr>
          <w:lang w:val="zh_CN" w:bidi="zh_CN"/>
        </w:rPr>
        <w:t>גַּלָּב</w:t>
      </w:r>
    </w:p>
    <w:p>
      <w:pPr/>
      <w:r>
        <w:rPr>
          <w:lang w:val="zh_CN" w:bidi="zh_CN"/>
        </w:rPr>
      </w:r>
      <w:r>
        <w:rPr>
          <w:lang w:val="zh_CN" w:bidi="zh_CN"/>
        </w:rPr>
        <w:t>גַּלָּב</w:t>
      </w:r>
      <w:r>
        <w:rPr>
          <w:lang w:val="zh_CN" w:bidi="zh_CN"/>
        </w:rPr>
        <w:t xml:space="preserve"> (</w:t>
      </w:r>
      <w:r>
        <w:rPr>
          <w:lang w:val="zh_CN" w:bidi="zh_CN"/>
        </w:rPr>
        <w:t>H1532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理发师（中文圣经没有译出）</w:t>
      </w:r>
      <w:r>
        <w:rPr>
          <w:lang w:val="zh_CN" w:bidi="zh_CN"/>
        </w:rPr>
        <w:t xml:space="preserve"> </w:t>
      </w:r>
      <w:r>
        <w:rPr>
          <w:lang w:val="zh_CN" w:bidi="zh_CN"/>
        </w:rPr>
        <w:t>＝从事理发及相关服务的人</w:t>
      </w:r>
    </w:p>
    <w:p>
      <w:pPr/>
      <w:r>
        <w:rPr>
          <w:lang w:val="zh_CN" w:bidi="zh_CN"/>
        </w:rPr>
      </w:r>
      <w:r>
        <w:rPr>
          <w:lang w:val="zh_CN" w:bidi="zh_CN"/>
        </w:rPr>
        <w:t>EZK 5:1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גִּלְבֹּעַ</w:t>
      </w:r>
      <w:r>
        <w:rPr>
          <w:lang w:val="zh_CN" w:bidi="zh_CN"/>
        </w:rPr>
      </w:r>
    </w:p>
    <w:p>
      <w:pPr>
        <w:pStyle w:val="Heading1"/>
      </w:pPr>
      <w:r>
        <w:rPr>
          <w:lang w:val="zh_CN" w:bidi="zh_CN"/>
        </w:rPr>
        <w:t>גִּלְבֹּעַ</w:t>
      </w:r>
    </w:p>
    <w:p>
      <w:pPr/>
      <w:r>
        <w:rPr>
          <w:lang w:val="zh_CN" w:bidi="zh_CN"/>
        </w:rPr>
      </w:r>
      <w:r>
        <w:rPr>
          <w:lang w:val="zh_CN" w:bidi="zh_CN"/>
        </w:rPr>
        <w:t>גִּלְבֹּעַ</w:t>
      </w:r>
      <w:r>
        <w:rPr>
          <w:lang w:val="zh_CN" w:bidi="zh_CN"/>
        </w:rPr>
        <w:t xml:space="preserve"> (</w:t>
      </w:r>
      <w:r>
        <w:rPr>
          <w:lang w:val="zh_CN" w:bidi="zh_CN"/>
        </w:rPr>
        <w:t>H1533</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基利波山，《思》基耳波亚</w:t>
      </w:r>
      <w:r>
        <w:rPr>
          <w:lang w:val="zh_CN" w:bidi="zh_CN"/>
        </w:rPr>
        <w:t xml:space="preserve"> </w:t>
      </w:r>
      <w:r>
        <w:rPr>
          <w:lang w:val="zh_CN" w:bidi="zh_CN"/>
        </w:rPr>
        <w:t>＝山；◄俯瞰</w:t>
      </w:r>
      <w:r>
        <w:rPr>
          <w:lang w:val="zh_CN" w:bidi="zh_CN"/>
        </w:rPr>
        <w:t>耶斯列</w:t>
      </w:r>
      <w:r>
        <w:rPr>
          <w:lang w:val="zh_CN" w:bidi="zh_CN"/>
        </w:rPr>
        <w:t>谷；►</w:t>
      </w:r>
      <w:r>
        <w:rPr>
          <w:lang w:val="zh_CN" w:bidi="zh_CN"/>
        </w:rPr>
        <w:t>以色列</w:t>
      </w:r>
      <w:r>
        <w:rPr>
          <w:lang w:val="zh_CN" w:bidi="zh_CN"/>
        </w:rPr>
        <w:t>人被</w:t>
      </w:r>
      <w:r>
        <w:rPr>
          <w:lang w:val="zh_CN" w:bidi="zh_CN"/>
        </w:rPr>
        <w:t>非利士人</w:t>
      </w:r>
      <w:r>
        <w:rPr>
          <w:lang w:val="zh_CN" w:bidi="zh_CN"/>
        </w:rPr>
        <w:t>击败、</w:t>
      </w:r>
      <w:r>
        <w:rPr>
          <w:lang w:val="zh_CN" w:bidi="zh_CN"/>
        </w:rPr>
        <w:t>扫罗</w:t>
      </w:r>
      <w:r>
        <w:rPr>
          <w:lang w:val="zh_CN" w:bidi="zh_CN"/>
        </w:rPr>
        <w:t>王及他三个儿子战死的地方</w:t>
      </w:r>
    </w:p>
    <w:p>
      <w:pPr/>
      <w:r>
        <w:rPr>
          <w:lang w:val="zh_CN" w:bidi="zh_CN"/>
        </w:rPr>
      </w:r>
      <w:r>
        <w:rPr>
          <w:lang w:val="zh_CN" w:bidi="zh_CN"/>
        </w:rPr>
        <w:t>1SA 28:4</w:t>
      </w:r>
      <w:r>
        <w:rPr>
          <w:lang w:val="zh_CN" w:bidi="zh_CN"/>
        </w:rPr>
        <w:t xml:space="preserve"> · </w:t>
      </w:r>
      <w:r>
        <w:rPr>
          <w:lang w:val="zh_CN" w:bidi="zh_CN"/>
        </w:rPr>
        <w:t>1SA 31:1</w:t>
      </w:r>
      <w:r>
        <w:rPr>
          <w:lang w:val="zh_CN" w:bidi="zh_CN"/>
        </w:rPr>
        <w:t xml:space="preserve"> · </w:t>
      </w:r>
      <w:r>
        <w:rPr>
          <w:lang w:val="zh_CN" w:bidi="zh_CN"/>
        </w:rPr>
        <w:t>1SA 31:8</w:t>
      </w:r>
      <w:r>
        <w:rPr>
          <w:lang w:val="zh_CN" w:bidi="zh_CN"/>
        </w:rPr>
        <w:t xml:space="preserve"> · </w:t>
      </w:r>
      <w:r>
        <w:rPr>
          <w:lang w:val="zh_CN" w:bidi="zh_CN"/>
        </w:rPr>
        <w:t>2SA 1:6</w:t>
      </w:r>
      <w:r>
        <w:rPr>
          <w:lang w:val="zh_CN" w:bidi="zh_CN"/>
        </w:rPr>
        <w:t xml:space="preserve"> · </w:t>
      </w:r>
      <w:r>
        <w:rPr>
          <w:lang w:val="zh_CN" w:bidi="zh_CN"/>
        </w:rPr>
        <w:t>2SA 1:21</w:t>
      </w:r>
      <w:r>
        <w:rPr>
          <w:lang w:val="zh_CN" w:bidi="zh_CN"/>
        </w:rPr>
        <w:t xml:space="preserve"> · </w:t>
      </w:r>
      <w:r>
        <w:rPr>
          <w:lang w:val="zh_CN" w:bidi="zh_CN"/>
        </w:rPr>
        <w:t>2SA 21:12</w:t>
      </w:r>
      <w:r>
        <w:rPr>
          <w:lang w:val="zh_CN" w:bidi="zh_CN"/>
        </w:rPr>
        <w:t xml:space="preserve"> · </w:t>
      </w:r>
      <w:r>
        <w:rPr>
          <w:lang w:val="zh_CN" w:bidi="zh_CN"/>
        </w:rPr>
        <w:t>1CH 10:1</w:t>
      </w:r>
      <w:r>
        <w:rPr>
          <w:lang w:val="zh_CN" w:bidi="zh_CN"/>
        </w:rPr>
        <w:t xml:space="preserve"> · </w:t>
      </w:r>
      <w:r>
        <w:rPr>
          <w:lang w:val="zh_CN" w:bidi="zh_CN"/>
        </w:rPr>
        <w:t>1CH 10:8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גִּלְגָּל</w:t>
      </w:r>
      <w:r>
        <w:rPr>
          <w:lang w:val="zh_CN" w:bidi="zh_CN"/>
        </w:rPr>
      </w:r>
    </w:p>
    <w:p>
      <w:pPr>
        <w:pStyle w:val="Heading1"/>
      </w:pPr>
      <w:r>
        <w:rPr>
          <w:lang w:val="zh_CN" w:bidi="zh_CN"/>
        </w:rPr>
        <w:t>גִּלְגָּל</w:t>
      </w:r>
    </w:p>
    <w:p>
      <w:pPr/>
      <w:r>
        <w:rPr>
          <w:lang w:val="zh_CN" w:bidi="zh_CN"/>
        </w:rPr>
      </w:r>
      <w:r>
        <w:rPr>
          <w:lang w:val="zh_CN" w:bidi="zh_CN"/>
        </w:rPr>
        <w:t>גִּלְגָּל</w:t>
      </w:r>
      <w:r>
        <w:rPr>
          <w:lang w:val="zh_CN" w:bidi="zh_CN"/>
        </w:rPr>
        <w:t xml:space="preserve"> (</w:t>
      </w:r>
      <w:r>
        <w:rPr>
          <w:lang w:val="zh_CN" w:bidi="zh_CN"/>
        </w:rPr>
        <w:t>H1536</w:t>
      </w:r>
      <w:r>
        <w:rPr>
          <w:lang w:val="zh_CN" w:bidi="zh_CN"/>
        </w:rPr>
        <w:t xml:space="preserve"> · </w:t>
      </w:r>
      <w:r>
        <w:rPr>
          <w:lang w:val="zh_CN" w:bidi="zh_CN"/>
        </w:rPr>
        <w:t>H1537</w:t>
      </w:r>
      <w:r>
        <w:rPr>
          <w:lang w:val="zh_CN" w:bidi="zh_CN"/>
        </w:rPr>
        <w:t>)</w:t>
      </w:r>
    </w:p>
    <w:p>
      <w:pPr/>
      <w:r>
        <w:rPr>
          <w:lang w:val="zh_CN" w:bidi="zh_CN"/>
        </w:rPr>
      </w:r>
      <w:r>
        <w:rPr>
          <w:lang w:val="zh_CN" w:bidi="zh_CN"/>
        </w:rPr>
        <w:t xml:space="preserve">noun m · </w:t>
      </w:r>
      <w:r>
        <w:rPr>
          <w:lang w:val="zh_CN" w:bidi="zh_CN"/>
        </w:rPr>
        <w:t>גלל</w:t>
      </w:r>
    </w:p>
    <w:p>
      <w:pPr/>
      <w:r>
        <w:rPr>
          <w:lang w:val="zh_CN" w:bidi="zh_CN"/>
        </w:rPr>
      </w:r>
    </w:p>
    <w:p>
      <w:pPr/>
      <w:r>
        <w:rPr>
          <w:lang w:val="zh_CN" w:bidi="zh_CN"/>
        </w:rPr>
      </w:r>
      <w:r>
        <w:rPr>
          <w:lang w:val="zh_CN" w:bidi="zh_CN"/>
        </w:rPr>
        <w:t>轮子；车轮；碌碡</w:t>
      </w:r>
      <w:r>
        <w:rPr>
          <w:lang w:val="zh_CN" w:bidi="zh_CN"/>
        </w:rPr>
        <w:t xml:space="preserve"> </w:t>
      </w:r>
      <w:r>
        <w:rPr>
          <w:lang w:val="zh_CN" w:bidi="zh_CN"/>
        </w:rPr>
        <w:t>＝有杆子（轮轴）穿过中心或轮毂的环或圆盘；由实木制成，或由几根辐条连接到外缘的中心轮毂制成；◄木制，有时有些部分用铁制成；►用来帮助车辆在地面移动</w:t>
      </w:r>
    </w:p>
    <w:p>
      <w:pPr/>
      <w:r>
        <w:rPr>
          <w:lang w:val="zh_CN" w:bidi="zh_CN"/>
        </w:rPr>
      </w:r>
      <w:r>
        <w:rPr>
          <w:lang w:val="zh_CN" w:bidi="zh_CN"/>
        </w:rPr>
        <w:t>ISA 28:28</w:t>
      </w:r>
    </w:p>
    <w:p>
      <w:pPr/>
      <w:r>
        <w:rPr>
          <w:lang w:val="zh_CN" w:bidi="zh_CN"/>
        </w:rPr>
      </w:r>
      <w:r>
        <w:rPr>
          <w:lang w:val="zh_CN" w:bidi="zh_CN"/>
        </w:rPr>
        <w:t xml:space="preserve">name · </w:t>
      </w:r>
      <w:r>
        <w:rPr>
          <w:lang w:val="zh_CN" w:bidi="zh_CN"/>
        </w:rPr>
        <w:t>גלל</w:t>
      </w:r>
    </w:p>
    <w:p>
      <w:pPr/>
      <w:r>
        <w:rPr>
          <w:lang w:val="zh_CN" w:bidi="zh_CN"/>
        </w:rPr>
      </w:r>
    </w:p>
    <w:p>
      <w:pPr/>
      <w:r>
        <w:rPr>
          <w:lang w:val="zh_CN" w:bidi="zh_CN"/>
        </w:rPr>
      </w:r>
      <w:r>
        <w:rPr>
          <w:lang w:val="zh_CN" w:bidi="zh_CN"/>
        </w:rPr>
        <w:t>吉甲，《思》基耳加耳</w:t>
      </w:r>
      <w:r>
        <w:rPr>
          <w:lang w:val="zh_CN" w:bidi="zh_CN"/>
        </w:rPr>
        <w:t xml:space="preserve"> </w:t>
      </w:r>
      <w:r>
        <w:rPr>
          <w:lang w:val="zh_CN" w:bidi="zh_CN"/>
        </w:rPr>
        <w:t>＝地点；◄在</w:t>
      </w:r>
      <w:r>
        <w:rPr>
          <w:lang w:val="zh_CN" w:bidi="zh_CN"/>
        </w:rPr>
        <w:t>耶利哥</w:t>
      </w:r>
      <w:r>
        <w:rPr>
          <w:lang w:val="zh_CN" w:bidi="zh_CN"/>
        </w:rPr>
        <w:t>附近；►</w:t>
      </w:r>
      <w:r>
        <w:rPr>
          <w:lang w:val="zh_CN" w:bidi="zh_CN"/>
        </w:rPr>
        <w:t>以色列人</w:t>
      </w:r>
      <w:r>
        <w:rPr>
          <w:lang w:val="zh_CN" w:bidi="zh_CN"/>
        </w:rPr>
        <w:t>渡过约旦河后的第一个安营地点；他们在这里立了十二块石头作纪念；这里后来成为一个异教崇拜的中心</w:t>
      </w:r>
    </w:p>
    <w:p>
      <w:pPr/>
      <w:r>
        <w:rPr>
          <w:lang w:val="zh_CN" w:bidi="zh_CN"/>
        </w:rPr>
      </w:r>
      <w:r>
        <w:rPr>
          <w:lang w:val="zh_CN" w:bidi="zh_CN"/>
        </w:rPr>
        <w:t>JOS 4:19</w:t>
      </w:r>
      <w:r>
        <w:rPr>
          <w:lang w:val="zh_CN" w:bidi="zh_CN"/>
        </w:rPr>
        <w:t xml:space="preserve"> · </w:t>
      </w:r>
      <w:r>
        <w:rPr>
          <w:lang w:val="zh_CN" w:bidi="zh_CN"/>
        </w:rPr>
        <w:t>JOS 4:20</w:t>
      </w:r>
      <w:r>
        <w:rPr>
          <w:lang w:val="zh_CN" w:bidi="zh_CN"/>
        </w:rPr>
        <w:t xml:space="preserve"> · </w:t>
      </w:r>
      <w:r>
        <w:rPr>
          <w:lang w:val="zh_CN" w:bidi="zh_CN"/>
        </w:rPr>
        <w:t>JOS 5:9</w:t>
      </w:r>
      <w:r>
        <w:rPr>
          <w:lang w:val="zh_CN" w:bidi="zh_CN"/>
        </w:rPr>
        <w:t xml:space="preserve"> · </w:t>
      </w:r>
      <w:r>
        <w:rPr>
          <w:lang w:val="zh_CN" w:bidi="zh_CN"/>
        </w:rPr>
        <w:t>JOS 5:10</w:t>
      </w:r>
      <w:r>
        <w:rPr>
          <w:lang w:val="zh_CN" w:bidi="zh_CN"/>
        </w:rPr>
        <w:t xml:space="preserve"> · </w:t>
      </w:r>
      <w:r>
        <w:rPr>
          <w:lang w:val="zh_CN" w:bidi="zh_CN"/>
        </w:rPr>
        <w:t>JOS 9:6</w:t>
      </w:r>
      <w:r>
        <w:rPr>
          <w:lang w:val="zh_CN" w:bidi="zh_CN"/>
        </w:rPr>
        <w:t xml:space="preserve"> · </w:t>
      </w:r>
      <w:r>
        <w:rPr>
          <w:lang w:val="zh_CN" w:bidi="zh_CN"/>
        </w:rPr>
        <w:t>JOS 10:6</w:t>
      </w:r>
      <w:r>
        <w:rPr>
          <w:lang w:val="zh_CN" w:bidi="zh_CN"/>
        </w:rPr>
        <w:t xml:space="preserve"> · </w:t>
      </w:r>
      <w:r>
        <w:rPr>
          <w:lang w:val="zh_CN" w:bidi="zh_CN"/>
        </w:rPr>
        <w:t>JOS 10:7</w:t>
      </w:r>
      <w:r>
        <w:rPr>
          <w:lang w:val="zh_CN" w:bidi="zh_CN"/>
        </w:rPr>
        <w:t xml:space="preserve"> · </w:t>
      </w:r>
      <w:r>
        <w:rPr>
          <w:lang w:val="zh_CN" w:bidi="zh_CN"/>
        </w:rPr>
        <w:t>JOS 10:9</w:t>
      </w:r>
      <w:r>
        <w:rPr>
          <w:lang w:val="zh_CN" w:bidi="zh_CN"/>
        </w:rPr>
        <w:t xml:space="preserve"> · </w:t>
      </w:r>
      <w:r>
        <w:rPr>
          <w:lang w:val="zh_CN" w:bidi="zh_CN"/>
        </w:rPr>
        <w:t>JOS 10:15</w:t>
      </w:r>
      <w:r>
        <w:rPr>
          <w:lang w:val="zh_CN" w:bidi="zh_CN"/>
        </w:rPr>
        <w:t xml:space="preserve"> · </w:t>
      </w:r>
      <w:r>
        <w:rPr>
          <w:lang w:val="zh_CN" w:bidi="zh_CN"/>
        </w:rPr>
        <w:t>JOS 10:43</w:t>
      </w:r>
      <w:r>
        <w:rPr>
          <w:lang w:val="zh_CN" w:bidi="zh_CN"/>
        </w:rPr>
        <w:t xml:space="preserve"> · </w:t>
      </w:r>
      <w:r>
        <w:rPr>
          <w:lang w:val="zh_CN" w:bidi="zh_CN"/>
        </w:rPr>
        <w:t>JOS 14:6</w:t>
      </w:r>
      <w:r>
        <w:rPr>
          <w:lang w:val="zh_CN" w:bidi="zh_CN"/>
        </w:rPr>
        <w:t xml:space="preserve"> · </w:t>
      </w:r>
      <w:r>
        <w:rPr>
          <w:lang w:val="zh_CN" w:bidi="zh_CN"/>
        </w:rPr>
        <w:t>JDG 2:1</w:t>
      </w:r>
      <w:r>
        <w:rPr>
          <w:lang w:val="zh_CN" w:bidi="zh_CN"/>
        </w:rPr>
        <w:t xml:space="preserve"> · </w:t>
      </w:r>
      <w:r>
        <w:rPr>
          <w:lang w:val="zh_CN" w:bidi="zh_CN"/>
        </w:rPr>
        <w:t>JDG 3:19</w:t>
      </w:r>
      <w:r>
        <w:rPr>
          <w:lang w:val="zh_CN" w:bidi="zh_CN"/>
        </w:rPr>
        <w:t xml:space="preserve"> · </w:t>
      </w:r>
      <w:r>
        <w:rPr>
          <w:lang w:val="zh_CN" w:bidi="zh_CN"/>
        </w:rPr>
        <w:t>1SA 7:16</w:t>
      </w:r>
      <w:r>
        <w:rPr>
          <w:lang w:val="zh_CN" w:bidi="zh_CN"/>
        </w:rPr>
        <w:t xml:space="preserve"> · </w:t>
      </w:r>
      <w:r>
        <w:rPr>
          <w:lang w:val="zh_CN" w:bidi="zh_CN"/>
        </w:rPr>
        <w:t>1SA 10:8</w:t>
      </w:r>
      <w:r>
        <w:rPr>
          <w:lang w:val="zh_CN" w:bidi="zh_CN"/>
        </w:rPr>
        <w:t xml:space="preserve"> · </w:t>
      </w:r>
      <w:r>
        <w:rPr>
          <w:lang w:val="zh_CN" w:bidi="zh_CN"/>
        </w:rPr>
        <w:t>1SA 11:14</w:t>
      </w:r>
      <w:r>
        <w:rPr>
          <w:lang w:val="zh_CN" w:bidi="zh_CN"/>
        </w:rPr>
        <w:t xml:space="preserve"> · </w:t>
      </w:r>
      <w:r>
        <w:rPr>
          <w:lang w:val="zh_CN" w:bidi="zh_CN"/>
        </w:rPr>
        <w:t>1SA 11:15</w:t>
      </w:r>
      <w:r>
        <w:rPr>
          <w:lang w:val="zh_CN" w:bidi="zh_CN"/>
        </w:rPr>
        <w:t xml:space="preserve"> · </w:t>
      </w:r>
      <w:r>
        <w:rPr>
          <w:lang w:val="zh_CN" w:bidi="zh_CN"/>
        </w:rPr>
        <w:t>1SA 11:15</w:t>
      </w:r>
      <w:r>
        <w:rPr>
          <w:lang w:val="zh_CN" w:bidi="zh_CN"/>
        </w:rPr>
        <w:t xml:space="preserve"> · </w:t>
      </w:r>
      <w:r>
        <w:rPr>
          <w:lang w:val="zh_CN" w:bidi="zh_CN"/>
        </w:rPr>
        <w:t>1SA 13:4</w:t>
      </w:r>
      <w:r>
        <w:rPr>
          <w:lang w:val="zh_CN" w:bidi="zh_CN"/>
        </w:rPr>
        <w:t xml:space="preserve"> · </w:t>
      </w:r>
      <w:r>
        <w:rPr>
          <w:lang w:val="zh_CN" w:bidi="zh_CN"/>
        </w:rPr>
        <w:t>1SA 13:7</w:t>
      </w:r>
      <w:r>
        <w:rPr>
          <w:lang w:val="zh_CN" w:bidi="zh_CN"/>
        </w:rPr>
        <w:t xml:space="preserve"> · </w:t>
      </w:r>
      <w:r>
        <w:rPr>
          <w:lang w:val="zh_CN" w:bidi="zh_CN"/>
        </w:rPr>
        <w:t>1SA 13:8</w:t>
      </w:r>
      <w:r>
        <w:rPr>
          <w:lang w:val="zh_CN" w:bidi="zh_CN"/>
        </w:rPr>
        <w:t xml:space="preserve"> · </w:t>
      </w:r>
      <w:r>
        <w:rPr>
          <w:lang w:val="zh_CN" w:bidi="zh_CN"/>
        </w:rPr>
        <w:t>1SA 13:12</w:t>
      </w:r>
      <w:r>
        <w:rPr>
          <w:lang w:val="zh_CN" w:bidi="zh_CN"/>
        </w:rPr>
        <w:t xml:space="preserve"> · </w:t>
      </w:r>
      <w:r>
        <w:rPr>
          <w:lang w:val="zh_CN" w:bidi="zh_CN"/>
        </w:rPr>
        <w:t>1SA 13:15</w:t>
      </w:r>
      <w:r>
        <w:rPr>
          <w:lang w:val="zh_CN" w:bidi="zh_CN"/>
        </w:rPr>
        <w:t xml:space="preserve"> · </w:t>
      </w:r>
      <w:r>
        <w:rPr>
          <w:lang w:val="zh_CN" w:bidi="zh_CN"/>
        </w:rPr>
        <w:t>1SA 15:12</w:t>
      </w:r>
      <w:r>
        <w:rPr>
          <w:lang w:val="zh_CN" w:bidi="zh_CN"/>
        </w:rPr>
        <w:t xml:space="preserve"> · </w:t>
      </w:r>
      <w:r>
        <w:rPr>
          <w:lang w:val="zh_CN" w:bidi="zh_CN"/>
        </w:rPr>
        <w:t>1SA 15:21</w:t>
      </w:r>
      <w:r>
        <w:rPr>
          <w:lang w:val="zh_CN" w:bidi="zh_CN"/>
        </w:rPr>
        <w:t xml:space="preserve"> · </w:t>
      </w:r>
      <w:r>
        <w:rPr>
          <w:lang w:val="zh_CN" w:bidi="zh_CN"/>
        </w:rPr>
        <w:t>1SA 15:33</w:t>
      </w:r>
      <w:r>
        <w:rPr>
          <w:lang w:val="zh_CN" w:bidi="zh_CN"/>
        </w:rPr>
        <w:t xml:space="preserve"> · </w:t>
      </w:r>
      <w:r>
        <w:rPr>
          <w:lang w:val="zh_CN" w:bidi="zh_CN"/>
        </w:rPr>
        <w:t>2SA 19:16</w:t>
      </w:r>
      <w:r>
        <w:rPr>
          <w:lang w:val="zh_CN" w:bidi="zh_CN"/>
        </w:rPr>
        <w:t xml:space="preserve"> · </w:t>
      </w:r>
      <w:r>
        <w:rPr>
          <w:lang w:val="zh_CN" w:bidi="zh_CN"/>
        </w:rPr>
        <w:t>2SA 19:41</w:t>
      </w:r>
      <w:r>
        <w:rPr>
          <w:lang w:val="zh_CN" w:bidi="zh_CN"/>
        </w:rPr>
        <w:t xml:space="preserve"> · </w:t>
      </w:r>
      <w:r>
        <w:rPr>
          <w:lang w:val="zh_CN" w:bidi="zh_CN"/>
        </w:rPr>
        <w:t>HOS 4:15</w:t>
      </w:r>
      <w:r>
        <w:rPr>
          <w:lang w:val="zh_CN" w:bidi="zh_CN"/>
        </w:rPr>
        <w:t xml:space="preserve"> · </w:t>
      </w:r>
      <w:r>
        <w:rPr>
          <w:lang w:val="zh_CN" w:bidi="zh_CN"/>
        </w:rPr>
        <w:t>HOS 9:15</w:t>
      </w:r>
      <w:r>
        <w:rPr>
          <w:lang w:val="zh_CN" w:bidi="zh_CN"/>
        </w:rPr>
        <w:t xml:space="preserve"> · </w:t>
      </w:r>
      <w:r>
        <w:rPr>
          <w:lang w:val="zh_CN" w:bidi="zh_CN"/>
        </w:rPr>
        <w:t>HOS 12:12</w:t>
      </w:r>
      <w:r>
        <w:rPr>
          <w:lang w:val="zh_CN" w:bidi="zh_CN"/>
        </w:rPr>
        <w:t xml:space="preserve"> · </w:t>
      </w:r>
      <w:r>
        <w:rPr>
          <w:lang w:val="zh_CN" w:bidi="zh_CN"/>
        </w:rPr>
        <w:t>AMO 4:4</w:t>
      </w:r>
      <w:r>
        <w:rPr>
          <w:lang w:val="zh_CN" w:bidi="zh_CN"/>
        </w:rPr>
        <w:t xml:space="preserve"> · </w:t>
      </w:r>
      <w:r>
        <w:rPr>
          <w:lang w:val="zh_CN" w:bidi="zh_CN"/>
        </w:rPr>
        <w:t>AMO 5:5</w:t>
      </w:r>
      <w:r>
        <w:rPr>
          <w:lang w:val="zh_CN" w:bidi="zh_CN"/>
        </w:rPr>
        <w:t xml:space="preserve"> · </w:t>
      </w:r>
      <w:r>
        <w:rPr>
          <w:lang w:val="zh_CN" w:bidi="zh_CN"/>
        </w:rPr>
        <w:t>AMO 5:5</w:t>
      </w:r>
      <w:r>
        <w:rPr>
          <w:lang w:val="zh_CN" w:bidi="zh_CN"/>
        </w:rPr>
        <w:t xml:space="preserve"> · </w:t>
      </w:r>
      <w:r>
        <w:rPr>
          <w:lang w:val="zh_CN" w:bidi="zh_CN"/>
        </w:rPr>
        <w:t>MIC 6:5</w:t>
      </w:r>
    </w:p>
    <w:p>
      <w:pPr/>
      <w:r>
        <w:rPr>
          <w:lang w:val="zh_CN" w:bidi="zh_CN"/>
        </w:rPr>
      </w:r>
    </w:p>
    <w:p>
      <w:pPr/>
      <w:r>
        <w:rPr>
          <w:lang w:val="zh_CN" w:bidi="zh_CN"/>
        </w:rPr>
      </w:r>
      <w:r>
        <w:rPr>
          <w:lang w:val="zh_CN" w:bidi="zh_CN"/>
        </w:rPr>
        <w:t>吉甲，《思》加里肋亚</w:t>
      </w:r>
      <w:r>
        <w:rPr>
          <w:lang w:val="zh_CN" w:bidi="zh_CN"/>
        </w:rPr>
        <w:t xml:space="preserve"> </w:t>
      </w:r>
      <w:r>
        <w:rPr>
          <w:lang w:val="zh_CN" w:bidi="zh_CN"/>
        </w:rPr>
        <w:t>＝城镇；◄位于</w:t>
      </w:r>
      <w:r>
        <w:rPr>
          <w:lang w:val="zh_CN" w:bidi="zh_CN"/>
        </w:rPr>
        <w:t>迦南</w:t>
      </w:r>
      <w:r>
        <w:rPr>
          <w:lang w:val="zh_CN" w:bidi="zh_CN"/>
        </w:rPr>
        <w:t>地</w:t>
      </w:r>
    </w:p>
    <w:p>
      <w:pPr/>
      <w:r>
        <w:rPr>
          <w:lang w:val="zh_CN" w:bidi="zh_CN"/>
        </w:rPr>
      </w:r>
      <w:r>
        <w:rPr>
          <w:lang w:val="zh_CN" w:bidi="zh_CN"/>
        </w:rPr>
        <w:t>JOS 12:23</w:t>
      </w:r>
    </w:p>
    <w:p>
      <w:pPr/>
      <w:r>
        <w:rPr>
          <w:lang w:val="zh_CN" w:bidi="zh_CN"/>
        </w:rPr>
      </w:r>
    </w:p>
    <w:p>
      <w:pPr/>
      <w:r>
        <w:rPr>
          <w:lang w:val="zh_CN" w:bidi="zh_CN"/>
        </w:rPr>
      </w:r>
      <w:r>
        <w:rPr>
          <w:lang w:val="zh_CN" w:bidi="zh_CN"/>
        </w:rPr>
        <w:t>吉甲，《思》革里罗特</w:t>
      </w:r>
      <w:r>
        <w:rPr>
          <w:lang w:val="zh_CN" w:bidi="zh_CN"/>
        </w:rPr>
        <w:t xml:space="preserve"> </w:t>
      </w:r>
      <w:r>
        <w:rPr>
          <w:lang w:val="zh_CN" w:bidi="zh_CN"/>
        </w:rPr>
        <w:t>＝地点，又名</w:t>
      </w:r>
      <w:r>
        <w:rPr>
          <w:lang w:val="zh_CN" w:bidi="zh_CN"/>
        </w:rPr>
        <w:t>基利绿</w:t>
      </w:r>
      <w:r>
        <w:rPr>
          <w:lang w:val="zh_CN" w:bidi="zh_CN"/>
        </w:rPr>
        <w:t>；◄</w:t>
      </w:r>
      <w:r>
        <w:rPr>
          <w:lang w:val="zh_CN" w:bidi="zh_CN"/>
        </w:rPr>
        <w:t>犹大</w:t>
      </w:r>
      <w:r>
        <w:rPr>
          <w:lang w:val="zh_CN" w:bidi="zh_CN"/>
        </w:rPr>
        <w:t>支派的地域</w:t>
      </w:r>
    </w:p>
    <w:p>
      <w:pPr/>
      <w:r>
        <w:rPr>
          <w:lang w:val="zh_CN" w:bidi="zh_CN"/>
        </w:rPr>
      </w:r>
      <w:r>
        <w:rPr>
          <w:lang w:val="zh_CN" w:bidi="zh_CN"/>
        </w:rPr>
        <w:t>JOS 15:7</w:t>
      </w:r>
    </w:p>
    <w:p>
      <w:pPr/>
      <w:r>
        <w:rPr>
          <w:lang w:val="zh_CN" w:bidi="zh_CN"/>
        </w:rPr>
      </w:r>
    </w:p>
    <w:p>
      <w:pPr/>
      <w:r>
        <w:rPr>
          <w:lang w:val="zh_CN" w:bidi="zh_CN"/>
        </w:rPr>
      </w:r>
      <w:r>
        <w:rPr>
          <w:lang w:val="zh_CN" w:bidi="zh_CN"/>
        </w:rPr>
        <w:t>吉甲，《思》基耳加耳</w:t>
      </w:r>
      <w:r>
        <w:rPr>
          <w:lang w:val="zh_CN" w:bidi="zh_CN"/>
        </w:rPr>
        <w:t xml:space="preserve"> </w:t>
      </w:r>
      <w:r>
        <w:rPr>
          <w:lang w:val="zh_CN" w:bidi="zh_CN"/>
        </w:rPr>
        <w:t>＝地点；◄在</w:t>
      </w:r>
      <w:r>
        <w:rPr>
          <w:lang w:val="zh_CN" w:bidi="zh_CN"/>
        </w:rPr>
        <w:t>示剑</w:t>
      </w:r>
      <w:r>
        <w:rPr>
          <w:lang w:val="zh_CN" w:bidi="zh_CN"/>
        </w:rPr>
        <w:t>附近</w:t>
      </w:r>
    </w:p>
    <w:p>
      <w:pPr/>
      <w:r>
        <w:rPr>
          <w:lang w:val="zh_CN" w:bidi="zh_CN"/>
        </w:rPr>
      </w:r>
      <w:r>
        <w:rPr>
          <w:lang w:val="zh_CN" w:bidi="zh_CN"/>
        </w:rPr>
        <w:t>DEU 11:30</w:t>
      </w:r>
    </w:p>
    <w:p>
      <w:pPr/>
      <w:r>
        <w:rPr>
          <w:lang w:val="zh_CN" w:bidi="zh_CN"/>
        </w:rPr>
      </w:r>
    </w:p>
    <w:p>
      <w:pPr/>
      <w:r>
        <w:rPr>
          <w:lang w:val="zh_CN" w:bidi="zh_CN"/>
        </w:rPr>
      </w:r>
      <w:r>
        <w:rPr>
          <w:lang w:val="zh_CN" w:bidi="zh_CN"/>
        </w:rPr>
        <w:t>吉甲，《思》基耳加耳</w:t>
      </w:r>
      <w:r>
        <w:rPr>
          <w:lang w:val="zh_CN" w:bidi="zh_CN"/>
        </w:rPr>
        <w:t xml:space="preserve"> </w:t>
      </w:r>
      <w:r>
        <w:rPr>
          <w:lang w:val="zh_CN" w:bidi="zh_CN"/>
        </w:rPr>
        <w:t>＝地点；◄在</w:t>
      </w:r>
      <w:r>
        <w:rPr>
          <w:lang w:val="zh_CN" w:bidi="zh_CN"/>
        </w:rPr>
        <w:t>伯特利</w:t>
      </w:r>
      <w:r>
        <w:rPr>
          <w:lang w:val="zh_CN" w:bidi="zh_CN"/>
        </w:rPr>
        <w:t>附近</w:t>
      </w:r>
    </w:p>
    <w:p>
      <w:pPr/>
      <w:r>
        <w:rPr>
          <w:lang w:val="zh_CN" w:bidi="zh_CN"/>
        </w:rPr>
      </w:r>
      <w:r>
        <w:rPr>
          <w:lang w:val="zh_CN" w:bidi="zh_CN"/>
        </w:rPr>
        <w:t>2KI 2:1</w:t>
      </w:r>
      <w:r>
        <w:rPr>
          <w:lang w:val="zh_CN" w:bidi="zh_CN"/>
        </w:rPr>
        <w:t xml:space="preserve"> · </w:t>
      </w:r>
      <w:r>
        <w:rPr>
          <w:lang w:val="zh_CN" w:bidi="zh_CN"/>
        </w:rPr>
        <w:t>2KI 4:38</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גַּלְגַּל</w:t>
      </w:r>
      <w:r>
        <w:rPr>
          <w:lang w:val="zh_CN" w:bidi="zh_CN"/>
        </w:rPr>
      </w:r>
    </w:p>
    <w:p>
      <w:pPr>
        <w:pStyle w:val="Heading1"/>
      </w:pPr>
      <w:r>
        <w:rPr>
          <w:lang w:val="zh_CN" w:bidi="zh_CN"/>
        </w:rPr>
        <w:t>גַּלְגַּל</w:t>
      </w:r>
    </w:p>
    <w:p>
      <w:pPr/>
      <w:r>
        <w:rPr>
          <w:lang w:val="zh_CN" w:bidi="zh_CN"/>
        </w:rPr>
      </w:r>
      <w:r>
        <w:rPr>
          <w:lang w:val="zh_CN" w:bidi="zh_CN"/>
        </w:rPr>
        <w:t>גַּלְגַּל</w:t>
      </w:r>
      <w:r>
        <w:rPr>
          <w:lang w:val="zh_CN" w:bidi="zh_CN"/>
        </w:rPr>
        <w:t xml:space="preserve"> (</w:t>
      </w:r>
      <w:r>
        <w:rPr>
          <w:lang w:val="zh_CN" w:bidi="zh_CN"/>
        </w:rPr>
        <w:t>H1534</w:t>
      </w:r>
      <w:r>
        <w:rPr>
          <w:lang w:val="zh_CN" w:bidi="zh_CN"/>
        </w:rPr>
        <w:t xml:space="preserve"> · </w:t>
      </w:r>
      <w:r>
        <w:rPr>
          <w:lang w:val="zh_CN" w:bidi="zh_CN"/>
        </w:rPr>
        <w:t>A1535</w:t>
      </w:r>
      <w:r>
        <w:rPr>
          <w:lang w:val="zh_CN" w:bidi="zh_CN"/>
        </w:rPr>
        <w:t>)</w:t>
      </w:r>
    </w:p>
    <w:p>
      <w:pPr/>
      <w:r>
        <w:rPr>
          <w:lang w:val="zh_CN" w:bidi="zh_CN"/>
        </w:rPr>
      </w:r>
      <w:r>
        <w:rPr>
          <w:lang w:val="zh_CN" w:bidi="zh_CN"/>
        </w:rPr>
        <w:t xml:space="preserve">noun m · </w:t>
      </w:r>
      <w:r>
        <w:rPr>
          <w:lang w:val="zh_CN" w:bidi="zh_CN"/>
        </w:rPr>
        <w:t>גלל</w:t>
      </w:r>
    </w:p>
    <w:p>
      <w:pPr/>
      <w:r>
        <w:rPr>
          <w:lang w:val="zh_CN" w:bidi="zh_CN"/>
        </w:rPr>
      </w:r>
    </w:p>
    <w:p>
      <w:pPr/>
      <w:r>
        <w:rPr>
          <w:lang w:val="zh_CN" w:bidi="zh_CN"/>
        </w:rPr>
      </w:r>
      <w:r>
        <w:rPr>
          <w:lang w:val="zh_CN" w:bidi="zh_CN"/>
        </w:rPr>
        <w:t>轮子；车轮</w:t>
      </w:r>
      <w:r>
        <w:rPr>
          <w:lang w:val="zh_CN" w:bidi="zh_CN"/>
        </w:rPr>
        <w:t xml:space="preserve"> </w:t>
      </w:r>
      <w:r>
        <w:rPr>
          <w:lang w:val="zh_CN" w:bidi="zh_CN"/>
        </w:rPr>
        <w:t>＝有杆子（轮轴）穿过中心或轮毂的环或圆盘；由实木制成，或由几根辐条连接到外缘的中心轮毂制成；◄木制，有时有些部分用铁制成；►用来帮助车辆在地面移动</w:t>
      </w:r>
    </w:p>
    <w:p>
      <w:pPr/>
      <w:r>
        <w:rPr>
          <w:lang w:val="zh_CN" w:bidi="zh_CN"/>
        </w:rPr>
      </w:r>
      <w:r>
        <w:rPr>
          <w:lang w:val="zh_CN" w:bidi="zh_CN"/>
        </w:rPr>
        <w:t>PSA 77:19</w:t>
      </w:r>
      <w:r>
        <w:rPr>
          <w:lang w:val="zh_CN" w:bidi="zh_CN"/>
        </w:rPr>
        <w:t xml:space="preserve"> · </w:t>
      </w:r>
      <w:r>
        <w:rPr>
          <w:lang w:val="zh_CN" w:bidi="zh_CN"/>
        </w:rPr>
        <w:t>ISA 5:28</w:t>
      </w:r>
      <w:r>
        <w:rPr>
          <w:lang w:val="zh_CN" w:bidi="zh_CN"/>
        </w:rPr>
        <w:t xml:space="preserve"> · </w:t>
      </w:r>
      <w:r>
        <w:rPr>
          <w:lang w:val="zh_CN" w:bidi="zh_CN"/>
        </w:rPr>
        <w:t>JER 47:3</w:t>
      </w:r>
      <w:r>
        <w:rPr>
          <w:lang w:val="zh_CN" w:bidi="zh_CN"/>
        </w:rPr>
        <w:t xml:space="preserve"> · </w:t>
      </w:r>
      <w:r>
        <w:rPr>
          <w:lang w:val="zh_CN" w:bidi="zh_CN"/>
        </w:rPr>
        <w:t>EZK 10:2</w:t>
      </w:r>
      <w:r>
        <w:rPr>
          <w:lang w:val="zh_CN" w:bidi="zh_CN"/>
        </w:rPr>
        <w:t xml:space="preserve"> · </w:t>
      </w:r>
      <w:r>
        <w:rPr>
          <w:lang w:val="zh_CN" w:bidi="zh_CN"/>
        </w:rPr>
        <w:t>EZK 10:6</w:t>
      </w:r>
      <w:r>
        <w:rPr>
          <w:lang w:val="zh_CN" w:bidi="zh_CN"/>
        </w:rPr>
        <w:t xml:space="preserve"> · </w:t>
      </w:r>
      <w:r>
        <w:rPr>
          <w:lang w:val="zh_CN" w:bidi="zh_CN"/>
        </w:rPr>
        <w:t>EZK 10:13</w:t>
      </w:r>
      <w:r>
        <w:rPr>
          <w:lang w:val="zh_CN" w:bidi="zh_CN"/>
        </w:rPr>
        <w:t xml:space="preserve"> · </w:t>
      </w:r>
      <w:r>
        <w:rPr>
          <w:lang w:val="zh_CN" w:bidi="zh_CN"/>
        </w:rPr>
        <w:t>DAN 7:9</w:t>
      </w:r>
    </w:p>
    <w:p>
      <w:pPr/>
      <w:r>
        <w:rPr>
          <w:lang w:val="zh_CN" w:bidi="zh_CN"/>
        </w:rPr>
      </w:r>
    </w:p>
    <w:p>
      <w:pPr/>
      <w:r>
        <w:rPr>
          <w:lang w:val="zh_CN" w:bidi="zh_CN"/>
        </w:rPr>
      </w:r>
      <w:r>
        <w:rPr>
          <w:lang w:val="zh_CN" w:bidi="zh_CN"/>
        </w:rPr>
        <w:t>水轮；滑轮</w:t>
      </w:r>
      <w:r>
        <w:rPr>
          <w:lang w:val="zh_CN" w:bidi="zh_CN"/>
        </w:rPr>
        <w:t xml:space="preserve"> </w:t>
      </w:r>
      <w:r>
        <w:rPr>
          <w:lang w:val="zh_CN" w:bidi="zh_CN"/>
        </w:rPr>
        <w:t>＝有杆子（轮轴）穿过中心或轮毂的环或圆盘；由实木制成，或由几根辐条连接到外缘的中心轮毂制成，有绳索通过帯槽的边缘；◄木制，有时有些部分用铁制成；►用来在井口升降打水的器皿</w:t>
      </w:r>
    </w:p>
    <w:p>
      <w:pPr/>
      <w:r>
        <w:rPr>
          <w:lang w:val="zh_CN" w:bidi="zh_CN"/>
        </w:rPr>
      </w:r>
      <w:r>
        <w:rPr>
          <w:lang w:val="zh_CN" w:bidi="zh_CN"/>
        </w:rPr>
        <w:t>ECC 12:6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רֶכֶב</w:t>
      </w:r>
    </w:p>
    <w:p>
      <w:pPr/>
      <w:r>
        <w:rPr>
          <w:lang w:val="zh_CN" w:bidi="zh_CN"/>
        </w:rPr>
      </w:r>
      <w:r>
        <w:rPr>
          <w:lang w:val="zh_CN" w:bidi="zh_CN"/>
        </w:rPr>
        <w:t>车；马车；战车；辎重车</w:t>
      </w:r>
      <w:r>
        <w:rPr>
          <w:lang w:val="zh_CN" w:bidi="zh_CN"/>
        </w:rPr>
        <w:t xml:space="preserve"> </w:t>
      </w:r>
      <w:r>
        <w:rPr>
          <w:lang w:val="zh_CN" w:bidi="zh_CN"/>
        </w:rPr>
        <w:t>＝用于出行或运送货物的二轮或四轮马车；由</w:t>
      </w:r>
      <w:r>
        <w:rPr>
          <w:lang w:val="zh_CN" w:bidi="zh_CN"/>
        </w:rPr>
        <w:t>牛</w:t>
      </w:r>
      <w:r>
        <w:rPr>
          <w:lang w:val="zh_CN" w:bidi="zh_CN"/>
        </w:rPr>
        <w:t>、</w:t>
      </w:r>
      <w:r>
        <w:rPr>
          <w:lang w:val="zh_CN" w:bidi="zh_CN"/>
        </w:rPr>
        <w:t>驴</w:t>
      </w:r>
      <w:r>
        <w:rPr>
          <w:lang w:val="zh_CN" w:bidi="zh_CN"/>
        </w:rPr>
        <w:t>或</w:t>
      </w:r>
      <w:r>
        <w:rPr>
          <w:lang w:val="zh_CN" w:bidi="zh_CN"/>
        </w:rPr>
        <w:t>马</w:t>
      </w:r>
      <w:r>
        <w:rPr>
          <w:lang w:val="zh_CN" w:bidi="zh_CN"/>
        </w:rPr>
        <w:t>等役畜拉动</w:t>
      </w:r>
    </w:p>
    <w:p>
      <w:pPr/>
      <w:r>
        <w:rPr>
          <w:lang w:val="zh_CN" w:bidi="zh_CN"/>
        </w:rPr>
      </w:r>
      <w:r>
        <w:rPr>
          <w:lang w:val="zh_CN" w:bidi="zh_CN"/>
        </w:rPr>
        <w:t>EZK 23:24</w:t>
      </w:r>
      <w:r>
        <w:rPr>
          <w:lang w:val="zh_CN" w:bidi="zh_CN"/>
        </w:rPr>
        <w:t xml:space="preserve"> · </w:t>
      </w:r>
      <w:r>
        <w:rPr>
          <w:lang w:val="zh_CN" w:bidi="zh_CN"/>
        </w:rPr>
        <w:t>EZK 26:10</w:t>
      </w:r>
    </w:p>
    <w:p>
      <w:pPr/>
      <w:r>
        <w:rPr>
          <w:lang w:val="zh_CN" w:bidi="zh_CN"/>
        </w:rPr>
      </w:r>
    </w:p>
    <w:p>
      <w:pPr/>
      <w:r>
        <w:rPr>
          <w:lang w:val="zh_CN" w:bidi="zh_CN"/>
        </w:rPr>
      </w:r>
      <w:r>
        <w:rPr>
          <w:lang w:val="zh_CN" w:bidi="zh_CN"/>
        </w:rPr>
        <w:t>风滚草；碎秸</w:t>
      </w:r>
      <w:r>
        <w:rPr>
          <w:lang w:val="zh_CN" w:bidi="zh_CN"/>
        </w:rPr>
        <w:t xml:space="preserve"> </w:t>
      </w:r>
      <w:r>
        <w:rPr>
          <w:lang w:val="zh_CN" w:bidi="zh_CN"/>
        </w:rPr>
        <w:t>＝植物，通常在成熟后从根部折断，干燥成一团轻而硬的枝子，随风滚动很远的距离，并且一边滚动一边撒播种子；≈与缺乏重量和实质、不能久存的东西关联</w:t>
      </w:r>
    </w:p>
    <w:p>
      <w:pPr/>
      <w:r>
        <w:rPr>
          <w:lang w:val="zh_CN" w:bidi="zh_CN"/>
        </w:rPr>
      </w:r>
      <w:r>
        <w:rPr>
          <w:lang w:val="zh_CN" w:bidi="zh_CN"/>
        </w:rPr>
        <w:t>PSA 83:14</w:t>
      </w:r>
      <w:r>
        <w:rPr>
          <w:lang w:val="zh_CN" w:bidi="zh_CN"/>
        </w:rPr>
        <w:t xml:space="preserve"> · </w:t>
      </w:r>
      <w:r>
        <w:rPr>
          <w:lang w:val="zh_CN" w:bidi="zh_CN"/>
        </w:rPr>
        <w:t>ISA 17:13</w:t>
      </w:r>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r>
        <w:rPr>
          <w:lang w:val="zh_CN" w:bidi="zh_CN"/>
        </w:rPr>
        <w:t xml:space="preserve"> </w:t>
      </w:r>
      <w:r>
        <w:rPr>
          <w:vertAlign w:val="superscript"/>
          <w:lang w:val="zh_CN" w:bidi="zh_CN"/>
        </w:rPr>
        <w:t>3</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גֻּלְגֹּלֶת</w:t>
      </w:r>
      <w:r>
        <w:rPr>
          <w:lang w:val="zh_CN" w:bidi="zh_CN"/>
        </w:rPr>
      </w:r>
    </w:p>
    <w:p>
      <w:pPr>
        <w:pStyle w:val="Heading1"/>
      </w:pPr>
      <w:r>
        <w:rPr>
          <w:lang w:val="zh_CN" w:bidi="zh_CN"/>
        </w:rPr>
        <w:t>גֻּלְגֹּלֶת</w:t>
      </w:r>
    </w:p>
    <w:p>
      <w:pPr/>
      <w:r>
        <w:rPr>
          <w:lang w:val="zh_CN" w:bidi="zh_CN"/>
        </w:rPr>
      </w:r>
      <w:r>
        <w:rPr>
          <w:lang w:val="zh_CN" w:bidi="zh_CN"/>
        </w:rPr>
        <w:t>גֻּלְגֹּלֶת</w:t>
      </w:r>
      <w:r>
        <w:rPr>
          <w:lang w:val="zh_CN" w:bidi="zh_CN"/>
        </w:rPr>
        <w:t xml:space="preserve"> (</w:t>
      </w:r>
      <w:r>
        <w:rPr>
          <w:lang w:val="zh_CN" w:bidi="zh_CN"/>
        </w:rPr>
        <w:t>H1538</w:t>
      </w:r>
      <w:r>
        <w:rPr>
          <w:lang w:val="zh_CN" w:bidi="zh_CN"/>
        </w:rPr>
        <w:t>)</w:t>
      </w:r>
    </w:p>
    <w:p>
      <w:pPr/>
      <w:r>
        <w:rPr>
          <w:lang w:val="zh_CN" w:bidi="zh_CN"/>
        </w:rPr>
      </w:r>
      <w:r>
        <w:rPr>
          <w:lang w:val="zh_CN" w:bidi="zh_CN"/>
        </w:rPr>
        <w:t xml:space="preserve">noun f · </w:t>
      </w:r>
      <w:r>
        <w:rPr>
          <w:lang w:val="zh_CN" w:bidi="zh_CN"/>
        </w:rPr>
        <w:t>גלל</w:t>
      </w:r>
    </w:p>
    <w:p>
      <w:pPr/>
      <w:r>
        <w:rPr>
          <w:lang w:val="zh_CN" w:bidi="zh_CN"/>
        </w:rPr>
      </w:r>
    </w:p>
    <w:p>
      <w:pPr/>
      <w:r>
        <w:rPr>
          <w:lang w:val="zh_CN" w:bidi="zh_CN"/>
        </w:rPr>
      </w:r>
      <w:r>
        <w:rPr>
          <w:lang w:val="zh_CN" w:bidi="zh_CN"/>
        </w:rPr>
        <w:t>头盖骨；脑壳</w:t>
      </w:r>
      <w:r>
        <w:rPr>
          <w:lang w:val="zh_CN" w:bidi="zh_CN"/>
        </w:rPr>
        <w:t xml:space="preserve"> </w:t>
      </w:r>
      <w:r>
        <w:rPr>
          <w:lang w:val="zh_CN" w:bidi="zh_CN"/>
        </w:rPr>
        <w:t>＝包围脊椎动物大脑的骨胳框架；有时用作转喻，表示整个人</w:t>
      </w:r>
    </w:p>
    <w:p>
      <w:pPr/>
      <w:r>
        <w:rPr>
          <w:lang w:val="zh_CN" w:bidi="zh_CN"/>
        </w:rPr>
      </w:r>
      <w:r>
        <w:rPr>
          <w:lang w:val="zh_CN" w:bidi="zh_CN"/>
        </w:rPr>
        <w:t>EXO 16:16</w:t>
      </w:r>
      <w:r>
        <w:rPr>
          <w:lang w:val="zh_CN" w:bidi="zh_CN"/>
        </w:rPr>
        <w:t xml:space="preserve"> · </w:t>
      </w:r>
      <w:r>
        <w:rPr>
          <w:lang w:val="zh_CN" w:bidi="zh_CN"/>
        </w:rPr>
        <w:t>EXO 38:26</w:t>
      </w:r>
      <w:r>
        <w:rPr>
          <w:lang w:val="zh_CN" w:bidi="zh_CN"/>
        </w:rPr>
        <w:t xml:space="preserve"> · </w:t>
      </w:r>
      <w:r>
        <w:rPr>
          <w:lang w:val="zh_CN" w:bidi="zh_CN"/>
        </w:rPr>
        <w:t>NUM 1:2</w:t>
      </w:r>
      <w:r>
        <w:rPr>
          <w:lang w:val="zh_CN" w:bidi="zh_CN"/>
        </w:rPr>
        <w:t xml:space="preserve"> · </w:t>
      </w:r>
      <w:r>
        <w:rPr>
          <w:lang w:val="zh_CN" w:bidi="zh_CN"/>
        </w:rPr>
        <w:t>NUM 1:18</w:t>
      </w:r>
      <w:r>
        <w:rPr>
          <w:lang w:val="zh_CN" w:bidi="zh_CN"/>
        </w:rPr>
        <w:t xml:space="preserve"> · </w:t>
      </w:r>
      <w:r>
        <w:rPr>
          <w:lang w:val="zh_CN" w:bidi="zh_CN"/>
        </w:rPr>
        <w:t>NUM 1:20</w:t>
      </w:r>
      <w:r>
        <w:rPr>
          <w:lang w:val="zh_CN" w:bidi="zh_CN"/>
        </w:rPr>
        <w:t xml:space="preserve"> · </w:t>
      </w:r>
      <w:r>
        <w:rPr>
          <w:lang w:val="zh_CN" w:bidi="zh_CN"/>
        </w:rPr>
        <w:t>NUM 1:22</w:t>
      </w:r>
      <w:r>
        <w:rPr>
          <w:lang w:val="zh_CN" w:bidi="zh_CN"/>
        </w:rPr>
        <w:t xml:space="preserve"> · </w:t>
      </w:r>
      <w:r>
        <w:rPr>
          <w:lang w:val="zh_CN" w:bidi="zh_CN"/>
        </w:rPr>
        <w:t>NUM 3:47</w:t>
      </w:r>
      <w:r>
        <w:rPr>
          <w:lang w:val="zh_CN" w:bidi="zh_CN"/>
        </w:rPr>
        <w:t xml:space="preserve"> · </w:t>
      </w:r>
      <w:r>
        <w:rPr>
          <w:lang w:val="zh_CN" w:bidi="zh_CN"/>
        </w:rPr>
        <w:t>JDG 9:53</w:t>
      </w:r>
      <w:r>
        <w:rPr>
          <w:lang w:val="zh_CN" w:bidi="zh_CN"/>
        </w:rPr>
        <w:t xml:space="preserve"> · </w:t>
      </w:r>
      <w:r>
        <w:rPr>
          <w:lang w:val="zh_CN" w:bidi="zh_CN"/>
        </w:rPr>
        <w:t>2KI 9:35</w:t>
      </w:r>
      <w:r>
        <w:rPr>
          <w:lang w:val="zh_CN" w:bidi="zh_CN"/>
        </w:rPr>
        <w:t xml:space="preserve"> · </w:t>
      </w:r>
      <w:r>
        <w:rPr>
          <w:lang w:val="zh_CN" w:bidi="zh_CN"/>
        </w:rPr>
        <w:t>1CH 10:10</w:t>
      </w:r>
      <w:r>
        <w:rPr>
          <w:lang w:val="zh_CN" w:bidi="zh_CN"/>
        </w:rPr>
        <w:t xml:space="preserve"> · </w:t>
      </w:r>
      <w:r>
        <w:rPr>
          <w:lang w:val="zh_CN" w:bidi="zh_CN"/>
        </w:rPr>
        <w:t>1CH 23:3</w:t>
      </w:r>
      <w:r>
        <w:rPr>
          <w:lang w:val="zh_CN" w:bidi="zh_CN"/>
        </w:rPr>
        <w:t xml:space="preserve"> · </w:t>
      </w:r>
      <w:r>
        <w:rPr>
          <w:lang w:val="zh_CN" w:bidi="zh_CN"/>
        </w:rPr>
        <w:t>1CH 23:24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גֶּלֶד</w:t>
      </w:r>
      <w:r>
        <w:rPr>
          <w:lang w:val="zh_CN" w:bidi="zh_CN"/>
        </w:rPr>
      </w:r>
    </w:p>
    <w:p>
      <w:pPr>
        <w:pStyle w:val="Heading1"/>
      </w:pPr>
      <w:r>
        <w:rPr>
          <w:lang w:val="zh_CN" w:bidi="zh_CN"/>
        </w:rPr>
        <w:t>גֶּלֶד</w:t>
      </w:r>
    </w:p>
    <w:p>
      <w:pPr/>
      <w:r>
        <w:rPr>
          <w:lang w:val="zh_CN" w:bidi="zh_CN"/>
        </w:rPr>
      </w:r>
      <w:r>
        <w:rPr>
          <w:lang w:val="zh_CN" w:bidi="zh_CN"/>
        </w:rPr>
        <w:t>גֶּלֶד</w:t>
      </w:r>
      <w:r>
        <w:rPr>
          <w:lang w:val="zh_CN" w:bidi="zh_CN"/>
        </w:rPr>
        <w:t xml:space="preserve"> (</w:t>
      </w:r>
      <w:r>
        <w:rPr>
          <w:lang w:val="zh_CN" w:bidi="zh_CN"/>
        </w:rPr>
        <w:t>H1539</w:t>
      </w:r>
      <w:r>
        <w:rPr>
          <w:lang w:val="zh_CN" w:bidi="zh_CN"/>
        </w:rPr>
        <w:t xml:space="preserve">) — </w:t>
      </w:r>
      <w:r>
        <w:rPr>
          <w:lang w:val="zh_CN" w:bidi="zh_CN"/>
        </w:rPr>
        <w:t>גֵּלֶד</w:t>
      </w:r>
    </w:p>
    <w:p>
      <w:pPr/>
      <w:r>
        <w:rPr>
          <w:lang w:val="zh_CN" w:bidi="zh_CN"/>
        </w:rPr>
      </w:r>
      <w:r>
        <w:rPr>
          <w:lang w:val="zh_CN" w:bidi="zh_CN"/>
        </w:rPr>
        <w:t>noun m</w:t>
      </w:r>
    </w:p>
    <w:p>
      <w:pPr/>
      <w:r>
        <w:rPr>
          <w:lang w:val="zh_CN" w:bidi="zh_CN"/>
        </w:rPr>
      </w:r>
    </w:p>
    <w:p>
      <w:pPr/>
      <w:r>
        <w:rPr>
          <w:lang w:val="zh_CN" w:bidi="zh_CN"/>
        </w:rPr>
      </w:r>
      <w:r>
        <w:rPr>
          <w:lang w:val="zh_CN" w:bidi="zh_CN"/>
        </w:rPr>
        <w:t>皮肤</w:t>
      </w:r>
      <w:r>
        <w:rPr>
          <w:lang w:val="zh_CN" w:bidi="zh_CN"/>
        </w:rPr>
        <w:t xml:space="preserve"> </w:t>
      </w:r>
      <w:r>
        <w:rPr>
          <w:lang w:val="zh_CN" w:bidi="zh_CN"/>
        </w:rPr>
        <w:t>＝构成人体自然外层的薄层组织</w:t>
      </w:r>
    </w:p>
    <w:p>
      <w:pPr/>
      <w:r>
        <w:rPr>
          <w:lang w:val="zh_CN" w:bidi="zh_CN"/>
        </w:rPr>
      </w:r>
      <w:r>
        <w:rPr>
          <w:lang w:val="zh_CN" w:bidi="zh_CN"/>
        </w:rPr>
        <w:t>JOB 16:15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גלה</w:t>
      </w:r>
      <w:r>
        <w:rPr>
          <w:lang w:val="zh_CN" w:bidi="zh_CN"/>
        </w:rPr>
      </w:r>
    </w:p>
    <w:p>
      <w:pPr>
        <w:pStyle w:val="Heading1"/>
      </w:pPr>
      <w:r>
        <w:rPr>
          <w:lang w:val="zh_CN" w:bidi="zh_CN"/>
        </w:rPr>
        <w:t>גלה</w:t>
      </w:r>
    </w:p>
    <w:p>
      <w:pPr/>
      <w:r>
        <w:rPr>
          <w:lang w:val="zh_CN" w:bidi="zh_CN"/>
        </w:rPr>
      </w:r>
      <w:r>
        <w:rPr>
          <w:lang w:val="zh_CN" w:bidi="zh_CN"/>
        </w:rPr>
        <w:t>גלה</w:t>
      </w:r>
      <w:r>
        <w:rPr>
          <w:lang w:val="zh_CN" w:bidi="zh_CN"/>
        </w:rPr>
        <w:t xml:space="preserve"> (</w:t>
      </w:r>
      <w:r>
        <w:rPr>
          <w:lang w:val="zh_CN" w:bidi="zh_CN"/>
        </w:rPr>
        <w:t>H1540</w:t>
      </w:r>
      <w:r>
        <w:rPr>
          <w:lang w:val="zh_CN" w:bidi="zh_CN"/>
        </w:rPr>
        <w:t xml:space="preserve"> · </w:t>
      </w:r>
      <w:r>
        <w:rPr>
          <w:lang w:val="zh_CN" w:bidi="zh_CN"/>
        </w:rPr>
        <w:t>A1541</w:t>
      </w:r>
      <w:r>
        <w:rPr>
          <w:lang w:val="zh_CN" w:bidi="zh_CN"/>
        </w:rPr>
        <w:t xml:space="preserve">) — </w:t>
      </w:r>
      <w:r>
        <w:rPr>
          <w:lang w:val="zh_CN" w:bidi="zh_CN"/>
        </w:rPr>
        <w:t>גלא</w:t>
      </w:r>
    </w:p>
    <w:p>
      <w:pPr/>
      <w:r>
        <w:rPr>
          <w:lang w:val="zh_CN" w:bidi="zh_CN"/>
        </w:rPr>
      </w:r>
      <w:r>
        <w:rPr>
          <w:lang w:val="zh_CN" w:bidi="zh_CN"/>
        </w:rPr>
        <w:t xml:space="preserve">verb · </w:t>
      </w:r>
      <w:r>
        <w:rPr>
          <w:lang w:val="zh_CN" w:bidi="zh_CN"/>
        </w:rPr>
        <w:t>גֹּולָה</w:t>
      </w:r>
      <w:r>
        <w:rPr>
          <w:lang w:val="zh_CN" w:bidi="zh_CN"/>
        </w:rPr>
        <w:t xml:space="preserve"> · </w:t>
      </w:r>
      <w:r>
        <w:rPr>
          <w:lang w:val="zh_CN" w:bidi="zh_CN"/>
        </w:rPr>
        <w:t>גָּלוּת</w:t>
      </w:r>
      <w:r>
        <w:rPr>
          <w:lang w:val="zh_CN" w:bidi="zh_CN"/>
        </w:rPr>
        <w:t xml:space="preserve"> · </w:t>
      </w:r>
      <w:r>
        <w:rPr>
          <w:lang w:val="zh_CN" w:bidi="zh_CN"/>
        </w:rPr>
        <w:t>גִּלָּיֹון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גלה אֹזֶן</w:t>
      </w:r>
    </w:p>
    <w:p>
      <w:pPr/>
      <w:r>
        <w:rPr>
          <w:lang w:val="zh_CN" w:bidi="zh_CN"/>
        </w:rPr>
      </w:r>
      <w:r>
        <w:rPr>
          <w:lang w:val="zh_CN" w:bidi="zh_CN"/>
        </w:rPr>
        <w:t>揭开（某人的）耳朵 &gt; 开通（某人的）耳朵</w:t>
      </w:r>
      <w:r>
        <w:rPr>
          <w:lang w:val="zh_CN" w:bidi="zh_CN"/>
        </w:rPr>
        <w:t xml:space="preserve"> </w:t>
      </w:r>
      <w:r>
        <w:rPr>
          <w:lang w:val="zh_CN" w:bidi="zh_CN"/>
        </w:rPr>
        <w:t>字面意思：揭开（某人的）耳朵；因此：＝使役行为，神明使人能够听到某些东西，就好像那人的耳朵先前是被盖住的</w:t>
      </w:r>
    </w:p>
    <w:p>
      <w:pPr/>
      <w:r>
        <w:rPr>
          <w:lang w:val="zh_CN" w:bidi="zh_CN"/>
        </w:rPr>
      </w:r>
      <w:r>
        <w:rPr>
          <w:lang w:val="zh_CN" w:bidi="zh_CN"/>
        </w:rPr>
        <w:t>JOB 33:16</w:t>
      </w:r>
      <w:r>
        <w:rPr>
          <w:lang w:val="zh_CN" w:bidi="zh_CN"/>
        </w:rPr>
        <w:t xml:space="preserve"> · </w:t>
      </w:r>
      <w:r>
        <w:rPr>
          <w:lang w:val="zh_CN" w:bidi="zh_CN"/>
        </w:rPr>
        <w:t>JOB 36:10</w:t>
      </w:r>
      <w:r>
        <w:rPr>
          <w:lang w:val="zh_CN" w:bidi="zh_CN"/>
        </w:rPr>
        <w:t xml:space="preserve"> · </w:t>
      </w:r>
      <w:r>
        <w:rPr>
          <w:lang w:val="zh_CN" w:bidi="zh_CN"/>
        </w:rPr>
        <w:t>JOB 36:15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סתר</w:t>
      </w:r>
    </w:p>
    <w:p>
      <w:pPr/>
      <w:r>
        <w:rPr>
          <w:lang w:val="zh_CN" w:bidi="zh_CN"/>
        </w:rPr>
      </w:r>
      <w:r>
        <w:rPr>
          <w:b/>
          <w:lang w:val="zh_CN" w:bidi="zh_CN"/>
        </w:rPr>
        <w:t>Collocation:</w:t>
      </w:r>
      <w:r>
        <w:rPr>
          <w:lang w:val="zh_CN" w:bidi="zh_CN"/>
        </w:rPr>
        <w:t xml:space="preserve"> </w:t>
      </w:r>
      <w:r>
        <w:rPr>
          <w:lang w:val="zh_CN" w:bidi="zh_CN"/>
        </w:rPr>
        <w:t>גלה אֹזֶן</w:t>
      </w:r>
    </w:p>
    <w:p>
      <w:pPr/>
      <w:r>
        <w:rPr>
          <w:lang w:val="zh_CN" w:bidi="zh_CN"/>
        </w:rPr>
      </w:r>
      <w:r>
        <w:rPr>
          <w:lang w:val="zh_CN" w:bidi="zh_CN"/>
        </w:rPr>
        <w:t>指示；启示</w:t>
      </w:r>
      <w:r>
        <w:rPr>
          <w:lang w:val="zh_CN" w:bidi="zh_CN"/>
        </w:rPr>
        <w:t xml:space="preserve"> </w:t>
      </w:r>
      <w:r>
        <w:rPr>
          <w:lang w:val="zh_CN" w:bidi="zh_CN"/>
        </w:rPr>
        <w:t>字面意思：揭开（某人的）耳朵；因此：＝神明或人向他人揭露先前未知的信息</w:t>
      </w:r>
    </w:p>
    <w:p>
      <w:pPr/>
      <w:r>
        <w:rPr>
          <w:lang w:val="zh_CN" w:bidi="zh_CN"/>
        </w:rPr>
      </w:r>
      <w:r>
        <w:rPr>
          <w:lang w:val="zh_CN" w:bidi="zh_CN"/>
        </w:rPr>
        <w:t>RUT 4:4</w:t>
      </w:r>
      <w:r>
        <w:rPr>
          <w:lang w:val="zh_CN" w:bidi="zh_CN"/>
        </w:rPr>
        <w:t xml:space="preserve"> · </w:t>
      </w:r>
      <w:r>
        <w:rPr>
          <w:lang w:val="zh_CN" w:bidi="zh_CN"/>
        </w:rPr>
        <w:t>1SA 9:15</w:t>
      </w:r>
      <w:r>
        <w:rPr>
          <w:lang w:val="zh_CN" w:bidi="zh_CN"/>
        </w:rPr>
        <w:t xml:space="preserve"> · </w:t>
      </w:r>
      <w:r>
        <w:rPr>
          <w:lang w:val="zh_CN" w:bidi="zh_CN"/>
        </w:rPr>
        <w:t>1SA 20:2</w:t>
      </w:r>
      <w:r>
        <w:rPr>
          <w:lang w:val="zh_CN" w:bidi="zh_CN"/>
        </w:rPr>
        <w:t xml:space="preserve"> · </w:t>
      </w:r>
      <w:r>
        <w:rPr>
          <w:lang w:val="zh_CN" w:bidi="zh_CN"/>
        </w:rPr>
        <w:t>1SA 20:12</w:t>
      </w:r>
      <w:r>
        <w:rPr>
          <w:lang w:val="zh_CN" w:bidi="zh_CN"/>
        </w:rPr>
        <w:t xml:space="preserve"> · </w:t>
      </w:r>
      <w:r>
        <w:rPr>
          <w:lang w:val="zh_CN" w:bidi="zh_CN"/>
        </w:rPr>
        <w:t>1SA 20:13</w:t>
      </w:r>
      <w:r>
        <w:rPr>
          <w:lang w:val="zh_CN" w:bidi="zh_CN"/>
        </w:rPr>
        <w:t xml:space="preserve"> · </w:t>
      </w:r>
      <w:r>
        <w:rPr>
          <w:lang w:val="zh_CN" w:bidi="zh_CN"/>
        </w:rPr>
        <w:t>1SA 22:8</w:t>
      </w:r>
      <w:r>
        <w:rPr>
          <w:lang w:val="zh_CN" w:bidi="zh_CN"/>
        </w:rPr>
        <w:t xml:space="preserve"> · </w:t>
      </w:r>
      <w:r>
        <w:rPr>
          <w:lang w:val="zh_CN" w:bidi="zh_CN"/>
        </w:rPr>
        <w:t>1SA 22:8</w:t>
      </w:r>
      <w:r>
        <w:rPr>
          <w:lang w:val="zh_CN" w:bidi="zh_CN"/>
        </w:rPr>
        <w:t xml:space="preserve"> · </w:t>
      </w:r>
      <w:r>
        <w:rPr>
          <w:lang w:val="zh_CN" w:bidi="zh_CN"/>
        </w:rPr>
        <w:t>1SA 22:17</w:t>
      </w:r>
      <w:r>
        <w:rPr>
          <w:lang w:val="zh_CN" w:bidi="zh_CN"/>
        </w:rPr>
        <w:t xml:space="preserve"> · </w:t>
      </w:r>
      <w:r>
        <w:rPr>
          <w:lang w:val="zh_CN" w:bidi="zh_CN"/>
        </w:rPr>
        <w:t>2SA 7:27</w:t>
      </w:r>
      <w:r>
        <w:rPr>
          <w:lang w:val="zh_CN" w:bidi="zh_CN"/>
        </w:rPr>
        <w:t xml:space="preserve"> · </w:t>
      </w:r>
      <w:r>
        <w:rPr>
          <w:lang w:val="zh_CN" w:bidi="zh_CN"/>
        </w:rPr>
        <w:t>1CH 17:25</w:t>
      </w:r>
      <w:r>
        <w:rPr>
          <w:lang w:val="zh_CN" w:bidi="zh_CN"/>
        </w:rPr>
        <w:t xml:space="preserve"> · </w:t>
      </w:r>
      <w:r>
        <w:rPr>
          <w:lang w:val="zh_CN" w:bidi="zh_CN"/>
        </w:rPr>
        <w:t>ISA 22:14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סור</w:t>
      </w:r>
    </w:p>
    <w:p>
      <w:pPr/>
      <w:r>
        <w:rPr>
          <w:lang w:val="zh_CN" w:bidi="zh_CN"/>
        </w:rPr>
      </w:r>
      <w:r>
        <w:rPr>
          <w:lang w:val="zh_CN" w:bidi="zh_CN"/>
        </w:rPr>
        <w:t>流亡；漂流在外；被迫离开家乡；被掳去</w:t>
      </w:r>
      <w:r>
        <w:rPr>
          <w:lang w:val="zh_CN" w:bidi="zh_CN"/>
        </w:rPr>
        <w:t xml:space="preserve"> </w:t>
      </w:r>
      <w:r>
        <w:rPr>
          <w:lang w:val="zh_CN" w:bidi="zh_CN"/>
        </w:rPr>
        <w:t>＝动作，一群人离开自己的国家，因为他们被迫在别的地方定居一段不确定的时间</w:t>
      </w:r>
    </w:p>
    <w:p>
      <w:pPr/>
      <w:r>
        <w:rPr>
          <w:lang w:val="zh_CN" w:bidi="zh_CN"/>
        </w:rPr>
      </w:r>
      <w:r>
        <w:rPr>
          <w:lang w:val="zh_CN" w:bidi="zh_CN"/>
        </w:rPr>
        <w:t>JDG 18:30</w:t>
      </w:r>
      <w:r>
        <w:rPr>
          <w:lang w:val="zh_CN" w:bidi="zh_CN"/>
        </w:rPr>
        <w:t xml:space="preserve"> · </w:t>
      </w:r>
      <w:r>
        <w:rPr>
          <w:lang w:val="zh_CN" w:bidi="zh_CN"/>
        </w:rPr>
        <w:t>1SA 4:21</w:t>
      </w:r>
      <w:r>
        <w:rPr>
          <w:lang w:val="zh_CN" w:bidi="zh_CN"/>
        </w:rPr>
        <w:t xml:space="preserve"> · </w:t>
      </w:r>
      <w:r>
        <w:rPr>
          <w:lang w:val="zh_CN" w:bidi="zh_CN"/>
        </w:rPr>
        <w:t>1SA 4:22</w:t>
      </w:r>
      <w:r>
        <w:rPr>
          <w:lang w:val="zh_CN" w:bidi="zh_CN"/>
        </w:rPr>
        <w:t xml:space="preserve"> · </w:t>
      </w:r>
      <w:r>
        <w:rPr>
          <w:lang w:val="zh_CN" w:bidi="zh_CN"/>
        </w:rPr>
        <w:t>2SA 15:19</w:t>
      </w:r>
      <w:r>
        <w:rPr>
          <w:lang w:val="zh_CN" w:bidi="zh_CN"/>
        </w:rPr>
        <w:t xml:space="preserve"> · </w:t>
      </w:r>
      <w:r>
        <w:rPr>
          <w:lang w:val="zh_CN" w:bidi="zh_CN"/>
        </w:rPr>
        <w:t>2KI 17:23</w:t>
      </w:r>
      <w:r>
        <w:rPr>
          <w:lang w:val="zh_CN" w:bidi="zh_CN"/>
        </w:rPr>
        <w:t xml:space="preserve"> · </w:t>
      </w:r>
      <w:r>
        <w:rPr>
          <w:lang w:val="zh_CN" w:bidi="zh_CN"/>
        </w:rPr>
        <w:t>2KI 24:14</w:t>
      </w:r>
      <w:r>
        <w:rPr>
          <w:lang w:val="zh_CN" w:bidi="zh_CN"/>
        </w:rPr>
        <w:t xml:space="preserve"> · </w:t>
      </w:r>
      <w:r>
        <w:rPr>
          <w:lang w:val="zh_CN" w:bidi="zh_CN"/>
        </w:rPr>
        <w:t>2KI 25:21</w:t>
      </w:r>
      <w:r>
        <w:rPr>
          <w:lang w:val="zh_CN" w:bidi="zh_CN"/>
        </w:rPr>
        <w:t xml:space="preserve"> · </w:t>
      </w:r>
      <w:r>
        <w:rPr>
          <w:lang w:val="zh_CN" w:bidi="zh_CN"/>
        </w:rPr>
        <w:t>JOB 20:28</w:t>
      </w:r>
      <w:r>
        <w:rPr>
          <w:lang w:val="zh_CN" w:bidi="zh_CN"/>
        </w:rPr>
        <w:t xml:space="preserve"> · </w:t>
      </w:r>
      <w:r>
        <w:rPr>
          <w:lang w:val="zh_CN" w:bidi="zh_CN"/>
        </w:rPr>
        <w:t>PRO 27:25</w:t>
      </w:r>
      <w:r>
        <w:rPr>
          <w:lang w:val="zh_CN" w:bidi="zh_CN"/>
        </w:rPr>
        <w:t xml:space="preserve"> · </w:t>
      </w:r>
      <w:r>
        <w:rPr>
          <w:lang w:val="zh_CN" w:bidi="zh_CN"/>
        </w:rPr>
        <w:t>ISA 5:13</w:t>
      </w:r>
      <w:r>
        <w:rPr>
          <w:lang w:val="zh_CN" w:bidi="zh_CN"/>
        </w:rPr>
        <w:t xml:space="preserve"> · </w:t>
      </w:r>
      <w:r>
        <w:rPr>
          <w:lang w:val="zh_CN" w:bidi="zh_CN"/>
        </w:rPr>
        <w:t>ISA 24:11</w:t>
      </w:r>
      <w:r>
        <w:rPr>
          <w:lang w:val="zh_CN" w:bidi="zh_CN"/>
        </w:rPr>
        <w:t xml:space="preserve"> · </w:t>
      </w:r>
      <w:r>
        <w:rPr>
          <w:lang w:val="zh_CN" w:bidi="zh_CN"/>
        </w:rPr>
        <w:t>ISA 49:21</w:t>
      </w:r>
      <w:r>
        <w:rPr>
          <w:lang w:val="zh_CN" w:bidi="zh_CN"/>
        </w:rPr>
        <w:t xml:space="preserve"> · </w:t>
      </w:r>
      <w:r>
        <w:rPr>
          <w:lang w:val="zh_CN" w:bidi="zh_CN"/>
        </w:rPr>
        <w:t>JER 1:3</w:t>
      </w:r>
      <w:r>
        <w:rPr>
          <w:lang w:val="zh_CN" w:bidi="zh_CN"/>
        </w:rPr>
        <w:t xml:space="preserve"> · </w:t>
      </w:r>
      <w:r>
        <w:rPr>
          <w:lang w:val="zh_CN" w:bidi="zh_CN"/>
        </w:rPr>
        <w:t>JER 52:27</w:t>
      </w:r>
      <w:r>
        <w:rPr>
          <w:lang w:val="zh_CN" w:bidi="zh_CN"/>
        </w:rPr>
        <w:t xml:space="preserve"> · </w:t>
      </w:r>
      <w:r>
        <w:rPr>
          <w:lang w:val="zh_CN" w:bidi="zh_CN"/>
        </w:rPr>
        <w:t>LAM 1:3</w:t>
      </w:r>
      <w:r>
        <w:rPr>
          <w:lang w:val="zh_CN" w:bidi="zh_CN"/>
        </w:rPr>
        <w:t xml:space="preserve"> · </w:t>
      </w:r>
      <w:r>
        <w:rPr>
          <w:lang w:val="zh_CN" w:bidi="zh_CN"/>
        </w:rPr>
        <w:t>EZK 12:3</w:t>
      </w:r>
      <w:r>
        <w:rPr>
          <w:lang w:val="zh_CN" w:bidi="zh_CN"/>
        </w:rPr>
        <w:t xml:space="preserve"> · </w:t>
      </w:r>
      <w:r>
        <w:rPr>
          <w:lang w:val="zh_CN" w:bidi="zh_CN"/>
        </w:rPr>
        <w:t>EZK 12:3</w:t>
      </w:r>
      <w:r>
        <w:rPr>
          <w:lang w:val="zh_CN" w:bidi="zh_CN"/>
        </w:rPr>
        <w:t xml:space="preserve"> · </w:t>
      </w:r>
      <w:r>
        <w:rPr>
          <w:lang w:val="zh_CN" w:bidi="zh_CN"/>
        </w:rPr>
        <w:t>EZK 39:23</w:t>
      </w:r>
      <w:r>
        <w:rPr>
          <w:lang w:val="zh_CN" w:bidi="zh_CN"/>
        </w:rPr>
        <w:t xml:space="preserve"> · </w:t>
      </w:r>
      <w:r>
        <w:rPr>
          <w:lang w:val="zh_CN" w:bidi="zh_CN"/>
        </w:rPr>
        <w:t>HOS 10:5</w:t>
      </w:r>
      <w:r>
        <w:rPr>
          <w:lang w:val="zh_CN" w:bidi="zh_CN"/>
        </w:rPr>
        <w:t xml:space="preserve"> · </w:t>
      </w:r>
      <w:r>
        <w:rPr>
          <w:lang w:val="zh_CN" w:bidi="zh_CN"/>
        </w:rPr>
        <w:t>AMO 1:5</w:t>
      </w:r>
      <w:r>
        <w:rPr>
          <w:lang w:val="zh_CN" w:bidi="zh_CN"/>
        </w:rPr>
        <w:t xml:space="preserve"> · </w:t>
      </w:r>
      <w:r>
        <w:rPr>
          <w:lang w:val="zh_CN" w:bidi="zh_CN"/>
        </w:rPr>
        <w:t>AMO 5:5</w:t>
      </w:r>
      <w:r>
        <w:rPr>
          <w:lang w:val="zh_CN" w:bidi="zh_CN"/>
        </w:rPr>
        <w:t xml:space="preserve"> · </w:t>
      </w:r>
      <w:r>
        <w:rPr>
          <w:lang w:val="zh_CN" w:bidi="zh_CN"/>
        </w:rPr>
        <w:t>AMO 5:5</w:t>
      </w:r>
      <w:r>
        <w:rPr>
          <w:lang w:val="zh_CN" w:bidi="zh_CN"/>
        </w:rPr>
        <w:t xml:space="preserve"> · </w:t>
      </w:r>
      <w:r>
        <w:rPr>
          <w:lang w:val="zh_CN" w:bidi="zh_CN"/>
        </w:rPr>
        <w:t>AMO 6:7</w:t>
      </w:r>
      <w:r>
        <w:rPr>
          <w:lang w:val="zh_CN" w:bidi="zh_CN"/>
        </w:rPr>
        <w:t xml:space="preserve"> · </w:t>
      </w:r>
      <w:r>
        <w:rPr>
          <w:lang w:val="zh_CN" w:bidi="zh_CN"/>
        </w:rPr>
        <w:t>AMO 6:7</w:t>
      </w:r>
      <w:r>
        <w:rPr>
          <w:lang w:val="zh_CN" w:bidi="zh_CN"/>
        </w:rPr>
        <w:t xml:space="preserve"> · </w:t>
      </w:r>
      <w:r>
        <w:rPr>
          <w:lang w:val="zh_CN" w:bidi="zh_CN"/>
        </w:rPr>
        <w:t>AMO 7:11</w:t>
      </w:r>
      <w:r>
        <w:rPr>
          <w:lang w:val="zh_CN" w:bidi="zh_CN"/>
        </w:rPr>
        <w:t xml:space="preserve"> · </w:t>
      </w:r>
      <w:r>
        <w:rPr>
          <w:lang w:val="zh_CN" w:bidi="zh_CN"/>
        </w:rPr>
        <w:t>AMO 7:11</w:t>
      </w:r>
      <w:r>
        <w:rPr>
          <w:lang w:val="zh_CN" w:bidi="zh_CN"/>
        </w:rPr>
        <w:t xml:space="preserve"> · </w:t>
      </w:r>
      <w:r>
        <w:rPr>
          <w:lang w:val="zh_CN" w:bidi="zh_CN"/>
        </w:rPr>
        <w:t>AMO 7:17</w:t>
      </w:r>
      <w:r>
        <w:rPr>
          <w:lang w:val="zh_CN" w:bidi="zh_CN"/>
        </w:rPr>
        <w:t xml:space="preserve"> · </w:t>
      </w:r>
      <w:r>
        <w:rPr>
          <w:lang w:val="zh_CN" w:bidi="zh_CN"/>
        </w:rPr>
        <w:t>AMO 7:17</w:t>
      </w:r>
      <w:r>
        <w:rPr>
          <w:lang w:val="zh_CN" w:bidi="zh_CN"/>
        </w:rPr>
        <w:t xml:space="preserve"> · </w:t>
      </w:r>
      <w:r>
        <w:rPr>
          <w:lang w:val="zh_CN" w:bidi="zh_CN"/>
        </w:rPr>
        <w:t>MIC 1:16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 verb nif, verb pu'al, verb hof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לכד</w:t>
      </w:r>
      <w:r>
        <w:rPr>
          <w:lang w:val="zh_CN" w:bidi="zh_CN"/>
        </w:rPr>
        <w:t xml:space="preserve"> · </w:t>
      </w:r>
      <w:r>
        <w:rPr>
          <w:lang w:val="zh_CN" w:bidi="zh_CN"/>
        </w:rPr>
        <w:t>תפשׂ</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כנס</w:t>
      </w:r>
    </w:p>
    <w:p>
      <w:pPr/>
      <w:r>
        <w:rPr>
          <w:lang w:val="zh_CN" w:bidi="zh_CN"/>
        </w:rPr>
      </w:r>
      <w:r>
        <w:rPr>
          <w:lang w:val="zh_CN" w:bidi="zh_CN"/>
        </w:rPr>
        <w:t>被掳去，遭掳掠</w:t>
      </w:r>
      <w:r>
        <w:rPr>
          <w:lang w:val="zh_CN" w:bidi="zh_CN"/>
        </w:rPr>
        <w:t xml:space="preserve"> </w:t>
      </w:r>
      <w:r>
        <w:rPr>
          <w:lang w:val="zh_CN" w:bidi="zh_CN"/>
        </w:rPr>
        <w:t>＝使役行为，一群人被迫离开自己的国家，在别的地方定居一段不确定的时间</w:t>
      </w:r>
    </w:p>
    <w:p>
      <w:pPr/>
      <w:r>
        <w:rPr>
          <w:lang w:val="zh_CN" w:bidi="zh_CN"/>
        </w:rPr>
      </w:r>
      <w:r>
        <w:rPr>
          <w:lang w:val="zh_CN" w:bidi="zh_CN"/>
        </w:rPr>
        <w:t>2KI 15:29</w:t>
      </w:r>
      <w:r>
        <w:rPr>
          <w:lang w:val="zh_CN" w:bidi="zh_CN"/>
        </w:rPr>
        <w:t xml:space="preserve"> · </w:t>
      </w:r>
      <w:r>
        <w:rPr>
          <w:lang w:val="zh_CN" w:bidi="zh_CN"/>
        </w:rPr>
        <w:t>2KI 16:9</w:t>
      </w:r>
      <w:r>
        <w:rPr>
          <w:lang w:val="zh_CN" w:bidi="zh_CN"/>
        </w:rPr>
        <w:t xml:space="preserve"> · </w:t>
      </w:r>
      <w:r>
        <w:rPr>
          <w:lang w:val="zh_CN" w:bidi="zh_CN"/>
        </w:rPr>
        <w:t>2KI 17:6</w:t>
      </w:r>
      <w:r>
        <w:rPr>
          <w:lang w:val="zh_CN" w:bidi="zh_CN"/>
        </w:rPr>
        <w:t xml:space="preserve"> · </w:t>
      </w:r>
      <w:r>
        <w:rPr>
          <w:lang w:val="zh_CN" w:bidi="zh_CN"/>
        </w:rPr>
        <w:t>2KI 17:11</w:t>
      </w:r>
      <w:r>
        <w:rPr>
          <w:lang w:val="zh_CN" w:bidi="zh_CN"/>
        </w:rPr>
        <w:t xml:space="preserve"> · </w:t>
      </w:r>
      <w:r>
        <w:rPr>
          <w:lang w:val="zh_CN" w:bidi="zh_CN"/>
        </w:rPr>
        <w:t>2KI 17:26</w:t>
      </w:r>
      <w:r>
        <w:rPr>
          <w:lang w:val="zh_CN" w:bidi="zh_CN"/>
        </w:rPr>
        <w:t xml:space="preserve"> · </w:t>
      </w:r>
      <w:r>
        <w:rPr>
          <w:lang w:val="zh_CN" w:bidi="zh_CN"/>
        </w:rPr>
        <w:t>2KI 17:27</w:t>
      </w:r>
      <w:r>
        <w:rPr>
          <w:lang w:val="zh_CN" w:bidi="zh_CN"/>
        </w:rPr>
        <w:t xml:space="preserve"> · </w:t>
      </w:r>
      <w:r>
        <w:rPr>
          <w:lang w:val="zh_CN" w:bidi="zh_CN"/>
        </w:rPr>
        <w:t>2KI 17:28</w:t>
      </w:r>
      <w:r>
        <w:rPr>
          <w:lang w:val="zh_CN" w:bidi="zh_CN"/>
        </w:rPr>
        <w:t xml:space="preserve"> · </w:t>
      </w:r>
      <w:r>
        <w:rPr>
          <w:lang w:val="zh_CN" w:bidi="zh_CN"/>
        </w:rPr>
        <w:t>2KI 17:33</w:t>
      </w:r>
      <w:r>
        <w:rPr>
          <w:lang w:val="zh_CN" w:bidi="zh_CN"/>
        </w:rPr>
        <w:t xml:space="preserve"> · </w:t>
      </w:r>
      <w:r>
        <w:rPr>
          <w:lang w:val="zh_CN" w:bidi="zh_CN"/>
        </w:rPr>
        <w:t>2KI 18:11</w:t>
      </w:r>
      <w:r>
        <w:rPr>
          <w:lang w:val="zh_CN" w:bidi="zh_CN"/>
        </w:rPr>
        <w:t xml:space="preserve"> · </w:t>
      </w:r>
      <w:r>
        <w:rPr>
          <w:lang w:val="zh_CN" w:bidi="zh_CN"/>
        </w:rPr>
        <w:t>2KI 24:14</w:t>
      </w:r>
      <w:r>
        <w:rPr>
          <w:lang w:val="zh_CN" w:bidi="zh_CN"/>
        </w:rPr>
        <w:t xml:space="preserve"> · </w:t>
      </w:r>
      <w:r>
        <w:rPr>
          <w:lang w:val="zh_CN" w:bidi="zh_CN"/>
        </w:rPr>
        <w:t>2KI 24:15</w:t>
      </w:r>
      <w:r>
        <w:rPr>
          <w:lang w:val="zh_CN" w:bidi="zh_CN"/>
        </w:rPr>
        <w:t xml:space="preserve"> · </w:t>
      </w:r>
      <w:r>
        <w:rPr>
          <w:lang w:val="zh_CN" w:bidi="zh_CN"/>
        </w:rPr>
        <w:t>2KI 25:11</w:t>
      </w:r>
      <w:r>
        <w:rPr>
          <w:lang w:val="zh_CN" w:bidi="zh_CN"/>
        </w:rPr>
        <w:t xml:space="preserve"> · </w:t>
      </w:r>
      <w:r>
        <w:rPr>
          <w:lang w:val="zh_CN" w:bidi="zh_CN"/>
        </w:rPr>
        <w:t>1CH 5:6</w:t>
      </w:r>
      <w:r>
        <w:rPr>
          <w:lang w:val="zh_CN" w:bidi="zh_CN"/>
        </w:rPr>
        <w:t xml:space="preserve"> · </w:t>
      </w:r>
      <w:r>
        <w:rPr>
          <w:lang w:val="zh_CN" w:bidi="zh_CN"/>
        </w:rPr>
        <w:t>1CH 5:26</w:t>
      </w:r>
      <w:r>
        <w:rPr>
          <w:lang w:val="zh_CN" w:bidi="zh_CN"/>
        </w:rPr>
        <w:t xml:space="preserve"> · </w:t>
      </w:r>
      <w:r>
        <w:rPr>
          <w:lang w:val="zh_CN" w:bidi="zh_CN"/>
        </w:rPr>
        <w:t>1CH 5:41</w:t>
      </w:r>
      <w:r>
        <w:rPr>
          <w:lang w:val="zh_CN" w:bidi="zh_CN"/>
        </w:rPr>
        <w:t xml:space="preserve"> · </w:t>
      </w:r>
      <w:r>
        <w:rPr>
          <w:lang w:val="zh_CN" w:bidi="zh_CN"/>
        </w:rPr>
        <w:t>1CH 8:6</w:t>
      </w:r>
      <w:r>
        <w:rPr>
          <w:lang w:val="zh_CN" w:bidi="zh_CN"/>
        </w:rPr>
        <w:t xml:space="preserve"> · </w:t>
      </w:r>
      <w:r>
        <w:rPr>
          <w:lang w:val="zh_CN" w:bidi="zh_CN"/>
        </w:rPr>
        <w:t>1CH 8:7</w:t>
      </w:r>
      <w:r>
        <w:rPr>
          <w:lang w:val="zh_CN" w:bidi="zh_CN"/>
        </w:rPr>
        <w:t xml:space="preserve"> · </w:t>
      </w:r>
      <w:r>
        <w:rPr>
          <w:lang w:val="zh_CN" w:bidi="zh_CN"/>
        </w:rPr>
        <w:t>1CH 9:1</w:t>
      </w:r>
      <w:r>
        <w:rPr>
          <w:lang w:val="zh_CN" w:bidi="zh_CN"/>
        </w:rPr>
        <w:t xml:space="preserve"> · </w:t>
      </w:r>
      <w:r>
        <w:rPr>
          <w:lang w:val="zh_CN" w:bidi="zh_CN"/>
        </w:rPr>
        <w:t>2CH 36:20</w:t>
      </w:r>
      <w:r>
        <w:rPr>
          <w:lang w:val="zh_CN" w:bidi="zh_CN"/>
        </w:rPr>
        <w:t xml:space="preserve"> · </w:t>
      </w:r>
      <w:r>
        <w:rPr>
          <w:lang w:val="zh_CN" w:bidi="zh_CN"/>
        </w:rPr>
        <w:t>EZR 2:1</w:t>
      </w:r>
      <w:r>
        <w:rPr>
          <w:lang w:val="zh_CN" w:bidi="zh_CN"/>
        </w:rPr>
        <w:t xml:space="preserve"> · </w:t>
      </w:r>
      <w:r>
        <w:rPr>
          <w:lang w:val="zh_CN" w:bidi="zh_CN"/>
        </w:rPr>
        <w:t>EZR 4:10</w:t>
      </w:r>
      <w:r>
        <w:rPr>
          <w:lang w:val="zh_CN" w:bidi="zh_CN"/>
        </w:rPr>
        <w:t xml:space="preserve"> · </w:t>
      </w:r>
      <w:r>
        <w:rPr>
          <w:lang w:val="zh_CN" w:bidi="zh_CN"/>
        </w:rPr>
        <w:t>EZR 5:12</w:t>
      </w:r>
      <w:r>
        <w:rPr>
          <w:lang w:val="zh_CN" w:bidi="zh_CN"/>
        </w:rPr>
        <w:t xml:space="preserve"> · </w:t>
      </w:r>
      <w:r>
        <w:rPr>
          <w:lang w:val="zh_CN" w:bidi="zh_CN"/>
        </w:rPr>
        <w:t>NEH 7:6</w:t>
      </w:r>
      <w:r>
        <w:rPr>
          <w:lang w:val="zh_CN" w:bidi="zh_CN"/>
        </w:rPr>
        <w:t xml:space="preserve"> · </w:t>
      </w:r>
      <w:r>
        <w:rPr>
          <w:lang w:val="zh_CN" w:bidi="zh_CN"/>
        </w:rPr>
        <w:t>EST 2:6</w:t>
      </w:r>
      <w:r>
        <w:rPr>
          <w:lang w:val="zh_CN" w:bidi="zh_CN"/>
        </w:rPr>
        <w:t xml:space="preserve"> · </w:t>
      </w:r>
      <w:r>
        <w:rPr>
          <w:lang w:val="zh_CN" w:bidi="zh_CN"/>
        </w:rPr>
        <w:t>EST 2:6</w:t>
      </w:r>
      <w:r>
        <w:rPr>
          <w:lang w:val="zh_CN" w:bidi="zh_CN"/>
        </w:rPr>
        <w:t xml:space="preserve"> · </w:t>
      </w:r>
      <w:r>
        <w:rPr>
          <w:lang w:val="zh_CN" w:bidi="zh_CN"/>
        </w:rPr>
        <w:t>EST 2:6</w:t>
      </w:r>
      <w:r>
        <w:rPr>
          <w:lang w:val="zh_CN" w:bidi="zh_CN"/>
        </w:rPr>
        <w:t xml:space="preserve"> · </w:t>
      </w:r>
      <w:r>
        <w:rPr>
          <w:lang w:val="zh_CN" w:bidi="zh_CN"/>
        </w:rPr>
        <w:t>ISA 38:12</w:t>
      </w:r>
      <w:r>
        <w:rPr>
          <w:lang w:val="zh_CN" w:bidi="zh_CN"/>
        </w:rPr>
        <w:t xml:space="preserve"> · </w:t>
      </w:r>
      <w:r>
        <w:rPr>
          <w:lang w:val="zh_CN" w:bidi="zh_CN"/>
        </w:rPr>
        <w:t>JER 13:19</w:t>
      </w:r>
      <w:r>
        <w:rPr>
          <w:lang w:val="zh_CN" w:bidi="zh_CN"/>
        </w:rPr>
        <w:t xml:space="preserve"> · </w:t>
      </w:r>
      <w:r>
        <w:rPr>
          <w:lang w:val="zh_CN" w:bidi="zh_CN"/>
        </w:rPr>
        <w:t>JER 13:19</w:t>
      </w:r>
      <w:r>
        <w:rPr>
          <w:lang w:val="zh_CN" w:bidi="zh_CN"/>
        </w:rPr>
        <w:t xml:space="preserve"> · </w:t>
      </w:r>
      <w:r>
        <w:rPr>
          <w:lang w:val="zh_CN" w:bidi="zh_CN"/>
        </w:rPr>
        <w:t>JER 20:4</w:t>
      </w:r>
      <w:r>
        <w:rPr>
          <w:lang w:val="zh_CN" w:bidi="zh_CN"/>
        </w:rPr>
        <w:t xml:space="preserve"> · </w:t>
      </w:r>
      <w:r>
        <w:rPr>
          <w:lang w:val="zh_CN" w:bidi="zh_CN"/>
        </w:rPr>
        <w:t>JER 22:12</w:t>
      </w:r>
      <w:r>
        <w:rPr>
          <w:lang w:val="zh_CN" w:bidi="zh_CN"/>
        </w:rPr>
        <w:t xml:space="preserve"> · </w:t>
      </w:r>
      <w:r>
        <w:rPr>
          <w:lang w:val="zh_CN" w:bidi="zh_CN"/>
        </w:rPr>
        <w:t>JER 24:1</w:t>
      </w:r>
      <w:r>
        <w:rPr>
          <w:lang w:val="zh_CN" w:bidi="zh_CN"/>
        </w:rPr>
        <w:t xml:space="preserve"> · </w:t>
      </w:r>
      <w:r>
        <w:rPr>
          <w:lang w:val="zh_CN" w:bidi="zh_CN"/>
        </w:rPr>
        <w:t>JER 27:20</w:t>
      </w:r>
      <w:r>
        <w:rPr>
          <w:lang w:val="zh_CN" w:bidi="zh_CN"/>
        </w:rPr>
        <w:t xml:space="preserve"> · </w:t>
      </w:r>
      <w:r>
        <w:rPr>
          <w:lang w:val="zh_CN" w:bidi="zh_CN"/>
        </w:rPr>
        <w:t>JER 29:1</w:t>
      </w:r>
      <w:r>
        <w:rPr>
          <w:lang w:val="zh_CN" w:bidi="zh_CN"/>
        </w:rPr>
        <w:t xml:space="preserve"> · </w:t>
      </w:r>
      <w:r>
        <w:rPr>
          <w:lang w:val="zh_CN" w:bidi="zh_CN"/>
        </w:rPr>
        <w:t>JER 29:4</w:t>
      </w:r>
      <w:r>
        <w:rPr>
          <w:lang w:val="zh_CN" w:bidi="zh_CN"/>
        </w:rPr>
        <w:t xml:space="preserve"> · </w:t>
      </w:r>
      <w:r>
        <w:rPr>
          <w:lang w:val="zh_CN" w:bidi="zh_CN"/>
        </w:rPr>
        <w:t>JER 29:7</w:t>
      </w:r>
      <w:r>
        <w:rPr>
          <w:lang w:val="zh_CN" w:bidi="zh_CN"/>
        </w:rPr>
        <w:t xml:space="preserve"> · </w:t>
      </w:r>
      <w:r>
        <w:rPr>
          <w:lang w:val="zh_CN" w:bidi="zh_CN"/>
        </w:rPr>
        <w:t>JER 29:14</w:t>
      </w:r>
      <w:r>
        <w:rPr>
          <w:lang w:val="zh_CN" w:bidi="zh_CN"/>
        </w:rPr>
        <w:t xml:space="preserve"> · </w:t>
      </w:r>
      <w:r>
        <w:rPr>
          <w:lang w:val="zh_CN" w:bidi="zh_CN"/>
        </w:rPr>
        <w:t>JER 39:9</w:t>
      </w:r>
      <w:r>
        <w:rPr>
          <w:lang w:val="zh_CN" w:bidi="zh_CN"/>
        </w:rPr>
        <w:t xml:space="preserve"> · </w:t>
      </w:r>
      <w:r>
        <w:rPr>
          <w:lang w:val="zh_CN" w:bidi="zh_CN"/>
        </w:rPr>
        <w:t>JER 40:1</w:t>
      </w:r>
      <w:r>
        <w:rPr>
          <w:lang w:val="zh_CN" w:bidi="zh_CN"/>
        </w:rPr>
        <w:t xml:space="preserve"> · </w:t>
      </w:r>
      <w:r>
        <w:rPr>
          <w:lang w:val="zh_CN" w:bidi="zh_CN"/>
        </w:rPr>
        <w:t>JER 40:7</w:t>
      </w:r>
      <w:r>
        <w:rPr>
          <w:lang w:val="zh_CN" w:bidi="zh_CN"/>
        </w:rPr>
        <w:t xml:space="preserve"> · </w:t>
      </w:r>
      <w:r>
        <w:rPr>
          <w:lang w:val="zh_CN" w:bidi="zh_CN"/>
        </w:rPr>
        <w:t>JER 43:3</w:t>
      </w:r>
      <w:r>
        <w:rPr>
          <w:lang w:val="zh_CN" w:bidi="zh_CN"/>
        </w:rPr>
        <w:t xml:space="preserve"> · </w:t>
      </w:r>
      <w:r>
        <w:rPr>
          <w:lang w:val="zh_CN" w:bidi="zh_CN"/>
        </w:rPr>
        <w:t>JER 52:15</w:t>
      </w:r>
      <w:r>
        <w:rPr>
          <w:lang w:val="zh_CN" w:bidi="zh_CN"/>
        </w:rPr>
        <w:t xml:space="preserve"> · </w:t>
      </w:r>
      <w:r>
        <w:rPr>
          <w:lang w:val="zh_CN" w:bidi="zh_CN"/>
        </w:rPr>
        <w:t>JER 52:28</w:t>
      </w:r>
      <w:r>
        <w:rPr>
          <w:lang w:val="zh_CN" w:bidi="zh_CN"/>
        </w:rPr>
        <w:t xml:space="preserve"> · </w:t>
      </w:r>
      <w:r>
        <w:rPr>
          <w:lang w:val="zh_CN" w:bidi="zh_CN"/>
        </w:rPr>
        <w:t>JER 52:30</w:t>
      </w:r>
      <w:r>
        <w:rPr>
          <w:lang w:val="zh_CN" w:bidi="zh_CN"/>
        </w:rPr>
        <w:t xml:space="preserve"> · </w:t>
      </w:r>
      <w:r>
        <w:rPr>
          <w:lang w:val="zh_CN" w:bidi="zh_CN"/>
        </w:rPr>
        <w:t>LAM 4:22</w:t>
      </w:r>
      <w:r>
        <w:rPr>
          <w:lang w:val="zh_CN" w:bidi="zh_CN"/>
        </w:rPr>
        <w:t xml:space="preserve"> · </w:t>
      </w:r>
      <w:r>
        <w:rPr>
          <w:lang w:val="zh_CN" w:bidi="zh_CN"/>
        </w:rPr>
        <w:t>EZK 39:28</w:t>
      </w:r>
      <w:r>
        <w:rPr>
          <w:lang w:val="zh_CN" w:bidi="zh_CN"/>
        </w:rPr>
        <w:t xml:space="preserve"> · </w:t>
      </w:r>
      <w:r>
        <w:rPr>
          <w:lang w:val="zh_CN" w:bidi="zh_CN"/>
        </w:rPr>
        <w:t>AMO 1:6</w:t>
      </w:r>
      <w:r>
        <w:rPr>
          <w:lang w:val="zh_CN" w:bidi="zh_CN"/>
        </w:rPr>
        <w:t xml:space="preserve"> · </w:t>
      </w:r>
      <w:r>
        <w:rPr>
          <w:lang w:val="zh_CN" w:bidi="zh_CN"/>
        </w:rPr>
        <w:t>AMO 5:27</w:t>
      </w:r>
      <w:r>
        <w:rPr>
          <w:lang w:val="zh_CN" w:bidi="zh_CN"/>
        </w:rPr>
        <w:t xml:space="preserve"> · </w:t>
      </w:r>
      <w:r>
        <w:rPr>
          <w:lang w:val="zh_CN" w:bidi="zh_CN"/>
        </w:rPr>
        <w:t>NAM 2:8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sg</w:t>
      </w:r>
    </w:p>
    <w:p>
      <w:pPr/>
      <w:r>
        <w:rPr>
          <w:lang w:val="zh_CN" w:bidi="zh_CN"/>
        </w:rPr>
      </w:r>
      <w:r>
        <w:rPr>
          <w:lang w:val="zh_CN" w:bidi="zh_CN"/>
        </w:rPr>
        <w:t>敞开的；打开的</w:t>
      </w:r>
      <w:r>
        <w:rPr>
          <w:lang w:val="zh_CN" w:bidi="zh_CN"/>
        </w:rPr>
        <w:t xml:space="preserve"> </w:t>
      </w:r>
      <w:r>
        <w:rPr>
          <w:lang w:val="zh_CN" w:bidi="zh_CN"/>
        </w:rPr>
        <w:t>＝状态，书卷被打开，因而其中的信息是公开的</w:t>
      </w:r>
    </w:p>
    <w:p>
      <w:pPr/>
      <w:r>
        <w:rPr>
          <w:lang w:val="zh_CN" w:bidi="zh_CN"/>
        </w:rPr>
      </w:r>
      <w:r>
        <w:rPr>
          <w:lang w:val="zh_CN" w:bidi="zh_CN"/>
        </w:rPr>
        <w:t>JER 32:11</w:t>
      </w:r>
      <w:r>
        <w:rPr>
          <w:lang w:val="zh_CN" w:bidi="zh_CN"/>
        </w:rPr>
        <w:t xml:space="preserve"> · </w:t>
      </w:r>
      <w:r>
        <w:rPr>
          <w:lang w:val="zh_CN" w:bidi="zh_CN"/>
        </w:rPr>
        <w:t>JER 32:14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qal</w:t>
      </w:r>
    </w:p>
    <w:p>
      <w:pPr/>
      <w:r>
        <w:rPr>
          <w:lang w:val="zh_CN" w:bidi="zh_CN"/>
        </w:rPr>
      </w:r>
      <w:r>
        <w:rPr>
          <w:b/>
          <w:lang w:val="zh_CN" w:bidi="zh_CN"/>
        </w:rPr>
        <w:t>Collocation:</w:t>
      </w:r>
      <w:r>
        <w:rPr>
          <w:lang w:val="zh_CN" w:bidi="zh_CN"/>
        </w:rPr>
        <w:t xml:space="preserve"> </w:t>
      </w:r>
      <w:r>
        <w:rPr>
          <w:lang w:val="zh_CN" w:bidi="zh_CN"/>
        </w:rPr>
        <w:t>גלה עֵנַיִם</w:t>
      </w:r>
    </w:p>
    <w:p>
      <w:pPr/>
      <w:r>
        <w:rPr>
          <w:lang w:val="zh_CN" w:bidi="zh_CN"/>
        </w:rPr>
      </w:r>
      <w:r>
        <w:rPr>
          <w:lang w:val="zh_CN" w:bidi="zh_CN"/>
        </w:rPr>
        <w:t>揭开（某人的）眼睛 &gt; 打开（某人的）眼睛；使（某人）眼目明亮</w:t>
      </w:r>
      <w:r>
        <w:rPr>
          <w:lang w:val="zh_CN" w:bidi="zh_CN"/>
        </w:rPr>
        <w:t xml:space="preserve"> </w:t>
      </w:r>
      <w:r>
        <w:rPr>
          <w:lang w:val="zh_CN" w:bidi="zh_CN"/>
        </w:rPr>
        <w:t>字面意思：揭开（某人的）眼睛；因此：＝使役行为，神明使人能够看到某些东西，就好像那人的眼睛从前是被遮住的</w:t>
      </w:r>
    </w:p>
    <w:p>
      <w:pPr/>
      <w:r>
        <w:rPr>
          <w:lang w:val="zh_CN" w:bidi="zh_CN"/>
        </w:rPr>
      </w:r>
      <w:r>
        <w:rPr>
          <w:lang w:val="zh_CN" w:bidi="zh_CN"/>
        </w:rPr>
        <w:t>NUM 22:31</w:t>
      </w:r>
      <w:r>
        <w:rPr>
          <w:lang w:val="zh_CN" w:bidi="zh_CN"/>
        </w:rPr>
        <w:t xml:space="preserve"> · </w:t>
      </w:r>
      <w:r>
        <w:rPr>
          <w:lang w:val="zh_CN" w:bidi="zh_CN"/>
        </w:rPr>
        <w:t>NUM 24:4</w:t>
      </w:r>
      <w:r>
        <w:rPr>
          <w:lang w:val="zh_CN" w:bidi="zh_CN"/>
        </w:rPr>
        <w:t xml:space="preserve"> · </w:t>
      </w:r>
      <w:r>
        <w:rPr>
          <w:lang w:val="zh_CN" w:bidi="zh_CN"/>
        </w:rPr>
        <w:t>NUM 24:16</w:t>
      </w:r>
      <w:r>
        <w:rPr>
          <w:lang w:val="zh_CN" w:bidi="zh_CN"/>
        </w:rPr>
        <w:t xml:space="preserve"> · </w:t>
      </w:r>
      <w:r>
        <w:rPr>
          <w:lang w:val="zh_CN" w:bidi="zh_CN"/>
        </w:rPr>
        <w:t>PSA 119:18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יצא</w:t>
      </w:r>
    </w:p>
    <w:p>
      <w:pPr/>
      <w:r>
        <w:rPr>
          <w:lang w:val="zh_CN" w:bidi="zh_CN"/>
        </w:rPr>
      </w:r>
      <w:r>
        <w:rPr>
          <w:lang w:val="zh_CN" w:bidi="zh_CN"/>
        </w:rPr>
        <w:t>显现自己；展现自己；启示自己</w:t>
      </w:r>
      <w:r>
        <w:rPr>
          <w:lang w:val="zh_CN" w:bidi="zh_CN"/>
        </w:rPr>
        <w:t xml:space="preserve"> </w:t>
      </w:r>
      <w:r>
        <w:rPr>
          <w:lang w:val="zh_CN" w:bidi="zh_CN"/>
        </w:rPr>
        <w:t>＝行为，神明或人使自己成为他人可以看见的</w:t>
      </w:r>
    </w:p>
    <w:p>
      <w:pPr/>
      <w:r>
        <w:rPr>
          <w:lang w:val="zh_CN" w:bidi="zh_CN"/>
        </w:rPr>
      </w:r>
      <w:r>
        <w:rPr>
          <w:lang w:val="zh_CN" w:bidi="zh_CN"/>
        </w:rPr>
        <w:t>GEN 35:7</w:t>
      </w:r>
      <w:r>
        <w:rPr>
          <w:lang w:val="zh_CN" w:bidi="zh_CN"/>
        </w:rPr>
        <w:t xml:space="preserve"> · </w:t>
      </w:r>
      <w:r>
        <w:rPr>
          <w:lang w:val="zh_CN" w:bidi="zh_CN"/>
        </w:rPr>
        <w:t>1SA 2:27</w:t>
      </w:r>
      <w:r>
        <w:rPr>
          <w:lang w:val="zh_CN" w:bidi="zh_CN"/>
        </w:rPr>
        <w:t xml:space="preserve"> · </w:t>
      </w:r>
      <w:r>
        <w:rPr>
          <w:lang w:val="zh_CN" w:bidi="zh_CN"/>
        </w:rPr>
        <w:t>1SA 2:27</w:t>
      </w:r>
      <w:r>
        <w:rPr>
          <w:lang w:val="zh_CN" w:bidi="zh_CN"/>
        </w:rPr>
        <w:t xml:space="preserve"> · </w:t>
      </w:r>
      <w:r>
        <w:rPr>
          <w:lang w:val="zh_CN" w:bidi="zh_CN"/>
        </w:rPr>
        <w:t>1SA 3:21</w:t>
      </w:r>
      <w:r>
        <w:rPr>
          <w:lang w:val="zh_CN" w:bidi="zh_CN"/>
        </w:rPr>
        <w:t xml:space="preserve"> · </w:t>
      </w:r>
      <w:r>
        <w:rPr>
          <w:lang w:val="zh_CN" w:bidi="zh_CN"/>
        </w:rPr>
        <w:t>1SA 14:8</w:t>
      </w:r>
      <w:r>
        <w:rPr>
          <w:lang w:val="zh_CN" w:bidi="zh_CN"/>
        </w:rPr>
        <w:t xml:space="preserve"> · </w:t>
      </w:r>
      <w:r>
        <w:rPr>
          <w:lang w:val="zh_CN" w:bidi="zh_CN"/>
        </w:rPr>
        <w:t>1SA 14:11</w:t>
      </w:r>
      <w:r>
        <w:rPr>
          <w:lang w:val="zh_CN" w:bidi="zh_CN"/>
        </w:rPr>
        <w:t xml:space="preserve"> · </w:t>
      </w:r>
      <w:r>
        <w:rPr>
          <w:lang w:val="zh_CN" w:bidi="zh_CN"/>
        </w:rPr>
        <w:t>ISA 49:9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ראה</w:t>
      </w:r>
    </w:p>
    <w:p>
      <w:pPr/>
      <w:r>
        <w:rPr>
          <w:lang w:val="zh_CN" w:bidi="zh_CN"/>
        </w:rPr>
      </w:r>
      <w:r>
        <w:rPr>
          <w:lang w:val="zh_CN" w:bidi="zh_CN"/>
        </w:rPr>
        <w:t>暴露；显露；显现；变得可见</w:t>
      </w:r>
      <w:r>
        <w:rPr>
          <w:lang w:val="zh_CN" w:bidi="zh_CN"/>
        </w:rPr>
        <w:t xml:space="preserve"> </w:t>
      </w:r>
      <w:r>
        <w:rPr>
          <w:lang w:val="zh_CN" w:bidi="zh_CN"/>
        </w:rPr>
        <w:t>＝过程，一个物体变得可见，因为覆盖它的其他物体被移除了</w:t>
      </w:r>
    </w:p>
    <w:p>
      <w:pPr/>
      <w:r>
        <w:rPr>
          <w:lang w:val="zh_CN" w:bidi="zh_CN"/>
        </w:rPr>
      </w:r>
      <w:r>
        <w:rPr>
          <w:lang w:val="zh_CN" w:bidi="zh_CN"/>
        </w:rPr>
        <w:t>2SA 22:16</w:t>
      </w:r>
      <w:r>
        <w:rPr>
          <w:lang w:val="zh_CN" w:bidi="zh_CN"/>
        </w:rPr>
        <w:t xml:space="preserve"> · </w:t>
      </w:r>
      <w:r>
        <w:rPr>
          <w:lang w:val="zh_CN" w:bidi="zh_CN"/>
        </w:rPr>
        <w:t>PSA 18:16</w:t>
      </w:r>
      <w:r>
        <w:rPr>
          <w:lang w:val="zh_CN" w:bidi="zh_CN"/>
        </w:rPr>
        <w:t xml:space="preserve"> · </w:t>
      </w:r>
      <w:r>
        <w:rPr>
          <w:lang w:val="zh_CN" w:bidi="zh_CN"/>
        </w:rPr>
        <w:t>ISA 40:5</w:t>
      </w:r>
      <w:r>
        <w:rPr>
          <w:lang w:val="zh_CN" w:bidi="zh_CN"/>
        </w:rPr>
        <w:t xml:space="preserve"> · </w:t>
      </w:r>
      <w:r>
        <w:rPr>
          <w:lang w:val="zh_CN" w:bidi="zh_CN"/>
        </w:rPr>
        <w:t>ISA 56:1</w:t>
      </w:r>
      <w:r>
        <w:rPr>
          <w:lang w:val="zh_CN" w:bidi="zh_CN"/>
        </w:rPr>
        <w:t xml:space="preserve"> · </w:t>
      </w:r>
      <w:r>
        <w:rPr>
          <w:lang w:val="zh_CN" w:bidi="zh_CN"/>
        </w:rPr>
        <w:t>EZK 13:14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ראה</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סתר</w:t>
      </w:r>
    </w:p>
    <w:p>
      <w:pPr/>
      <w:r>
        <w:rPr>
          <w:lang w:val="zh_CN" w:bidi="zh_CN"/>
        </w:rPr>
      </w:r>
      <w:r>
        <w:rPr>
          <w:lang w:val="zh_CN" w:bidi="zh_CN"/>
        </w:rPr>
        <w:t>指示；启示；显明；揭露；显露；泄露</w:t>
      </w:r>
      <w:r>
        <w:rPr>
          <w:lang w:val="zh_CN" w:bidi="zh_CN"/>
        </w:rPr>
        <w:t xml:space="preserve"> </w:t>
      </w:r>
      <w:r>
        <w:rPr>
          <w:lang w:val="zh_CN" w:bidi="zh_CN"/>
        </w:rPr>
        <w:t>＝使役行为，人或神明使物体或事件成为他人可以看见的</w:t>
      </w:r>
    </w:p>
    <w:p>
      <w:pPr/>
      <w:r>
        <w:rPr>
          <w:lang w:val="zh_CN" w:bidi="zh_CN"/>
        </w:rPr>
      </w:r>
      <w:r>
        <w:rPr>
          <w:lang w:val="zh_CN" w:bidi="zh_CN"/>
        </w:rPr>
        <w:t>JOB 38:17</w:t>
      </w:r>
      <w:r>
        <w:rPr>
          <w:lang w:val="zh_CN" w:bidi="zh_CN"/>
        </w:rPr>
        <w:t xml:space="preserve"> · </w:t>
      </w:r>
      <w:r>
        <w:rPr>
          <w:lang w:val="zh_CN" w:bidi="zh_CN"/>
        </w:rPr>
        <w:t>ISA 16:3</w:t>
      </w:r>
      <w:r>
        <w:rPr>
          <w:lang w:val="zh_CN" w:bidi="zh_CN"/>
        </w:rPr>
        <w:t xml:space="preserve"> · </w:t>
      </w:r>
      <w:r>
        <w:rPr>
          <w:lang w:val="zh_CN" w:bidi="zh_CN"/>
        </w:rPr>
        <w:t>ISA 26:21</w:t>
      </w:r>
      <w:r>
        <w:rPr>
          <w:lang w:val="zh_CN" w:bidi="zh_CN"/>
        </w:rPr>
        <w:t xml:space="preserve"> · </w:t>
      </w:r>
      <w:r>
        <w:rPr>
          <w:lang w:val="zh_CN" w:bidi="zh_CN"/>
        </w:rPr>
        <w:t>JER 33:6</w:t>
      </w:r>
      <w:r>
        <w:rPr>
          <w:lang w:val="zh_CN" w:bidi="zh_CN"/>
        </w:rPr>
        <w:t xml:space="preserve"> · </w:t>
      </w:r>
      <w:r>
        <w:rPr>
          <w:lang w:val="zh_CN" w:bidi="zh_CN"/>
        </w:rPr>
        <w:t>JER 49:10</w:t>
      </w:r>
      <w:r>
        <w:rPr>
          <w:lang w:val="zh_CN" w:bidi="zh_CN"/>
        </w:rPr>
        <w:t xml:space="preserve"> · </w:t>
      </w:r>
      <w:r>
        <w:rPr>
          <w:lang w:val="zh_CN" w:bidi="zh_CN"/>
        </w:rPr>
        <w:t>EZK 23:18</w:t>
      </w:r>
      <w:r>
        <w:rPr>
          <w:lang w:val="zh_CN" w:bidi="zh_CN"/>
        </w:rPr>
        <w:t xml:space="preserve"> · </w:t>
      </w:r>
      <w:r>
        <w:rPr>
          <w:lang w:val="zh_CN" w:bidi="zh_CN"/>
        </w:rPr>
        <w:t>HOS 2:12</w:t>
      </w:r>
      <w:r>
        <w:rPr>
          <w:lang w:val="zh_CN" w:bidi="zh_CN"/>
        </w:rPr>
        <w:t xml:space="preserve"> · </w:t>
      </w:r>
      <w:r>
        <w:rPr>
          <w:lang w:val="zh_CN" w:bidi="zh_CN"/>
        </w:rPr>
        <w:t>MIC 1:6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 verb pu'al</w:t>
      </w:r>
    </w:p>
    <w:p>
      <w:pPr/>
      <w:r>
        <w:rPr>
          <w:lang w:val="zh_CN" w:bidi="zh_CN"/>
        </w:rPr>
      </w:r>
      <w:r>
        <w:rPr>
          <w:lang w:val="zh_CN" w:bidi="zh_CN"/>
        </w:rPr>
        <w:t>启示；显露；被揭露；公开</w:t>
      </w:r>
      <w:r>
        <w:rPr>
          <w:lang w:val="zh_CN" w:bidi="zh_CN"/>
        </w:rPr>
        <w:t xml:space="preserve"> </w:t>
      </w:r>
      <w:r>
        <w:rPr>
          <w:lang w:val="zh_CN" w:bidi="zh_CN"/>
        </w:rPr>
        <w:t>＝过程，某些信息变成公开可用的</w:t>
      </w:r>
    </w:p>
    <w:p>
      <w:pPr/>
      <w:r>
        <w:rPr>
          <w:lang w:val="zh_CN" w:bidi="zh_CN"/>
        </w:rPr>
      </w:r>
      <w:r>
        <w:rPr>
          <w:lang w:val="zh_CN" w:bidi="zh_CN"/>
        </w:rPr>
        <w:t>DEU 29:28</w:t>
      </w:r>
      <w:r>
        <w:rPr>
          <w:lang w:val="zh_CN" w:bidi="zh_CN"/>
        </w:rPr>
        <w:t xml:space="preserve"> · </w:t>
      </w:r>
      <w:r>
        <w:rPr>
          <w:lang w:val="zh_CN" w:bidi="zh_CN"/>
        </w:rPr>
        <w:t>EST 3:14</w:t>
      </w:r>
      <w:r>
        <w:rPr>
          <w:lang w:val="zh_CN" w:bidi="zh_CN"/>
        </w:rPr>
        <w:t xml:space="preserve"> · </w:t>
      </w:r>
      <w:r>
        <w:rPr>
          <w:lang w:val="zh_CN" w:bidi="zh_CN"/>
        </w:rPr>
        <w:t>EST 8:13</w:t>
      </w:r>
      <w:r>
        <w:rPr>
          <w:lang w:val="zh_CN" w:bidi="zh_CN"/>
        </w:rPr>
        <w:t xml:space="preserve"> · </w:t>
      </w:r>
      <w:r>
        <w:rPr>
          <w:lang w:val="zh_CN" w:bidi="zh_CN"/>
        </w:rPr>
        <w:t>PRO 26:26</w:t>
      </w:r>
      <w:r>
        <w:rPr>
          <w:lang w:val="zh_CN" w:bidi="zh_CN"/>
        </w:rPr>
        <w:t xml:space="preserve"> · </w:t>
      </w:r>
      <w:r>
        <w:rPr>
          <w:lang w:val="zh_CN" w:bidi="zh_CN"/>
        </w:rPr>
        <w:t>PRO 27:5</w:t>
      </w:r>
      <w:r>
        <w:rPr>
          <w:lang w:val="zh_CN" w:bidi="zh_CN"/>
        </w:rPr>
        <w:t xml:space="preserve"> · </w:t>
      </w:r>
      <w:r>
        <w:rPr>
          <w:lang w:val="zh_CN" w:bidi="zh_CN"/>
        </w:rPr>
        <w:t>ISA 53:1</w:t>
      </w:r>
      <w:r>
        <w:rPr>
          <w:lang w:val="zh_CN" w:bidi="zh_CN"/>
        </w:rPr>
        <w:t xml:space="preserve"> · </w:t>
      </w:r>
      <w:r>
        <w:rPr>
          <w:lang w:val="zh_CN" w:bidi="zh_CN"/>
        </w:rPr>
        <w:t>EZK 16:57</w:t>
      </w:r>
      <w:r>
        <w:rPr>
          <w:lang w:val="zh_CN" w:bidi="zh_CN"/>
        </w:rPr>
        <w:t xml:space="preserve"> · </w:t>
      </w:r>
      <w:r>
        <w:rPr>
          <w:lang w:val="zh_CN" w:bidi="zh_CN"/>
        </w:rPr>
        <w:t>EZK 21:29</w:t>
      </w:r>
      <w:r>
        <w:rPr>
          <w:lang w:val="zh_CN" w:bidi="zh_CN"/>
        </w:rPr>
        <w:t xml:space="preserve"> · </w:t>
      </w:r>
      <w:r>
        <w:rPr>
          <w:lang w:val="zh_CN" w:bidi="zh_CN"/>
        </w:rPr>
        <w:t>HOS 7:1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hit, verb nif, verb pu'al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יצא לָאֹור</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כסה</w:t>
      </w:r>
    </w:p>
    <w:p>
      <w:pPr/>
      <w:r>
        <w:rPr>
          <w:lang w:val="zh_CN" w:bidi="zh_CN"/>
        </w:rPr>
      </w:r>
      <w:r>
        <w:rPr>
          <w:lang w:val="zh_CN" w:bidi="zh_CN"/>
        </w:rPr>
        <w:t>显明，显出；显示；启示；使……看见；泄露</w:t>
      </w:r>
      <w:r>
        <w:rPr>
          <w:lang w:val="zh_CN" w:bidi="zh_CN"/>
        </w:rPr>
        <w:t xml:space="preserve"> </w:t>
      </w:r>
      <w:r>
        <w:rPr>
          <w:lang w:val="zh_CN" w:bidi="zh_CN"/>
        </w:rPr>
        <w:t>＝使役行为，神明或人使某些信息变成他人可用的</w:t>
      </w:r>
    </w:p>
    <w:p>
      <w:pPr/>
      <w:r>
        <w:rPr>
          <w:lang w:val="zh_CN" w:bidi="zh_CN"/>
        </w:rPr>
      </w:r>
      <w:r>
        <w:rPr>
          <w:lang w:val="zh_CN" w:bidi="zh_CN"/>
        </w:rPr>
        <w:t>1SA 3:7</w:t>
      </w:r>
      <w:r>
        <w:rPr>
          <w:lang w:val="zh_CN" w:bidi="zh_CN"/>
        </w:rPr>
        <w:t xml:space="preserve"> · </w:t>
      </w:r>
      <w:r>
        <w:rPr>
          <w:lang w:val="zh_CN" w:bidi="zh_CN"/>
        </w:rPr>
        <w:t>JOB 12:22</w:t>
      </w:r>
      <w:r>
        <w:rPr>
          <w:lang w:val="zh_CN" w:bidi="zh_CN"/>
        </w:rPr>
        <w:t xml:space="preserve"> · </w:t>
      </w:r>
      <w:r>
        <w:rPr>
          <w:lang w:val="zh_CN" w:bidi="zh_CN"/>
        </w:rPr>
        <w:t>JOB 20:27</w:t>
      </w:r>
      <w:r>
        <w:rPr>
          <w:lang w:val="zh_CN" w:bidi="zh_CN"/>
        </w:rPr>
        <w:t xml:space="preserve"> · </w:t>
      </w:r>
      <w:r>
        <w:rPr>
          <w:lang w:val="zh_CN" w:bidi="zh_CN"/>
        </w:rPr>
        <w:t>PSA 98:2</w:t>
      </w:r>
      <w:r>
        <w:rPr>
          <w:lang w:val="zh_CN" w:bidi="zh_CN"/>
        </w:rPr>
        <w:t xml:space="preserve"> · </w:t>
      </w:r>
      <w:r>
        <w:rPr>
          <w:lang w:val="zh_CN" w:bidi="zh_CN"/>
        </w:rPr>
        <w:t>PRO 11:13</w:t>
      </w:r>
      <w:r>
        <w:rPr>
          <w:lang w:val="zh_CN" w:bidi="zh_CN"/>
        </w:rPr>
        <w:t xml:space="preserve"> · </w:t>
      </w:r>
      <w:r>
        <w:rPr>
          <w:lang w:val="zh_CN" w:bidi="zh_CN"/>
        </w:rPr>
        <w:t>PRO 18:2</w:t>
      </w:r>
      <w:r>
        <w:rPr>
          <w:lang w:val="zh_CN" w:bidi="zh_CN"/>
        </w:rPr>
        <w:t xml:space="preserve"> · </w:t>
      </w:r>
      <w:r>
        <w:rPr>
          <w:lang w:val="zh_CN" w:bidi="zh_CN"/>
        </w:rPr>
        <w:t>PRO 20:19</w:t>
      </w:r>
      <w:r>
        <w:rPr>
          <w:lang w:val="zh_CN" w:bidi="zh_CN"/>
        </w:rPr>
        <w:t xml:space="preserve"> · </w:t>
      </w:r>
      <w:r>
        <w:rPr>
          <w:lang w:val="zh_CN" w:bidi="zh_CN"/>
        </w:rPr>
        <w:t>PRO 25:9</w:t>
      </w:r>
      <w:r>
        <w:rPr>
          <w:lang w:val="zh_CN" w:bidi="zh_CN"/>
        </w:rPr>
        <w:t xml:space="preserve"> · </w:t>
      </w:r>
      <w:r>
        <w:rPr>
          <w:lang w:val="zh_CN" w:bidi="zh_CN"/>
        </w:rPr>
        <w:t>ISA 23:1</w:t>
      </w:r>
      <w:r>
        <w:rPr>
          <w:lang w:val="zh_CN" w:bidi="zh_CN"/>
        </w:rPr>
        <w:t xml:space="preserve"> · </w:t>
      </w:r>
      <w:r>
        <w:rPr>
          <w:lang w:val="zh_CN" w:bidi="zh_CN"/>
        </w:rPr>
        <w:t>JER 11:20</w:t>
      </w:r>
      <w:r>
        <w:rPr>
          <w:lang w:val="zh_CN" w:bidi="zh_CN"/>
        </w:rPr>
        <w:t xml:space="preserve"> · </w:t>
      </w:r>
      <w:r>
        <w:rPr>
          <w:lang w:val="zh_CN" w:bidi="zh_CN"/>
        </w:rPr>
        <w:t>JER 20:12</w:t>
      </w:r>
      <w:r>
        <w:rPr>
          <w:lang w:val="zh_CN" w:bidi="zh_CN"/>
        </w:rPr>
        <w:t xml:space="preserve"> · </w:t>
      </w:r>
      <w:r>
        <w:rPr>
          <w:lang w:val="zh_CN" w:bidi="zh_CN"/>
        </w:rPr>
        <w:t>LAM 2:14</w:t>
      </w:r>
      <w:r>
        <w:rPr>
          <w:lang w:val="zh_CN" w:bidi="zh_CN"/>
        </w:rPr>
        <w:t xml:space="preserve"> · </w:t>
      </w:r>
      <w:r>
        <w:rPr>
          <w:lang w:val="zh_CN" w:bidi="zh_CN"/>
        </w:rPr>
        <w:t>LAM 4:22</w:t>
      </w:r>
      <w:r>
        <w:rPr>
          <w:lang w:val="zh_CN" w:bidi="zh_CN"/>
        </w:rPr>
        <w:t xml:space="preserve"> · </w:t>
      </w:r>
      <w:r>
        <w:rPr>
          <w:lang w:val="zh_CN" w:bidi="zh_CN"/>
        </w:rPr>
        <w:t>DAN 2:19</w:t>
      </w:r>
      <w:r>
        <w:rPr>
          <w:lang w:val="zh_CN" w:bidi="zh_CN"/>
        </w:rPr>
        <w:t xml:space="preserve"> · </w:t>
      </w:r>
      <w:r>
        <w:rPr>
          <w:lang w:val="zh_CN" w:bidi="zh_CN"/>
        </w:rPr>
        <w:t>DAN 2:22</w:t>
      </w:r>
      <w:r>
        <w:rPr>
          <w:lang w:val="zh_CN" w:bidi="zh_CN"/>
        </w:rPr>
        <w:t xml:space="preserve"> · </w:t>
      </w:r>
      <w:r>
        <w:rPr>
          <w:lang w:val="zh_CN" w:bidi="zh_CN"/>
        </w:rPr>
        <w:t>DAN 2:28</w:t>
      </w:r>
      <w:r>
        <w:rPr>
          <w:lang w:val="zh_CN" w:bidi="zh_CN"/>
        </w:rPr>
        <w:t xml:space="preserve"> · </w:t>
      </w:r>
      <w:r>
        <w:rPr>
          <w:lang w:val="zh_CN" w:bidi="zh_CN"/>
        </w:rPr>
        <w:t>DAN 2:29</w:t>
      </w:r>
      <w:r>
        <w:rPr>
          <w:lang w:val="zh_CN" w:bidi="zh_CN"/>
        </w:rPr>
        <w:t xml:space="preserve"> · </w:t>
      </w:r>
      <w:r>
        <w:rPr>
          <w:lang w:val="zh_CN" w:bidi="zh_CN"/>
        </w:rPr>
        <w:t>DAN 2:30</w:t>
      </w:r>
      <w:r>
        <w:rPr>
          <w:lang w:val="zh_CN" w:bidi="zh_CN"/>
        </w:rPr>
        <w:t xml:space="preserve"> · </w:t>
      </w:r>
      <w:r>
        <w:rPr>
          <w:lang w:val="zh_CN" w:bidi="zh_CN"/>
        </w:rPr>
        <w:t>DAN 2:47</w:t>
      </w:r>
      <w:r>
        <w:rPr>
          <w:lang w:val="zh_CN" w:bidi="zh_CN"/>
        </w:rPr>
        <w:t xml:space="preserve"> · </w:t>
      </w:r>
      <w:r>
        <w:rPr>
          <w:lang w:val="zh_CN" w:bidi="zh_CN"/>
        </w:rPr>
        <w:t>DAN 2:47</w:t>
      </w:r>
      <w:r>
        <w:rPr>
          <w:lang w:val="zh_CN" w:bidi="zh_CN"/>
        </w:rPr>
        <w:t xml:space="preserve"> · </w:t>
      </w:r>
      <w:r>
        <w:rPr>
          <w:lang w:val="zh_CN" w:bidi="zh_CN"/>
        </w:rPr>
        <w:t>DAN 10:1</w:t>
      </w:r>
      <w:r>
        <w:rPr>
          <w:lang w:val="zh_CN" w:bidi="zh_CN"/>
        </w:rPr>
        <w:t xml:space="preserve"> · </w:t>
      </w:r>
      <w:r>
        <w:rPr>
          <w:lang w:val="zh_CN" w:bidi="zh_CN"/>
        </w:rPr>
        <w:t>AMO 3:7</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脱掉衣服；赤露身体</w:t>
      </w:r>
      <w:r>
        <w:rPr>
          <w:lang w:val="zh_CN" w:bidi="zh_CN"/>
        </w:rPr>
        <w:t xml:space="preserve"> </w:t>
      </w:r>
      <w:r>
        <w:rPr>
          <w:lang w:val="zh_CN" w:bidi="zh_CN"/>
        </w:rPr>
        <w:t>＝动作，人脱下全部或部分的衣服，►其结果是那人变成赤裸或穿着不当，≈这使当事人及那些与他们关系亲密的人蒙受耻辱</w:t>
      </w:r>
    </w:p>
    <w:p>
      <w:pPr/>
      <w:r>
        <w:rPr>
          <w:lang w:val="zh_CN" w:bidi="zh_CN"/>
        </w:rPr>
      </w:r>
      <w:r>
        <w:rPr>
          <w:lang w:val="zh_CN" w:bidi="zh_CN"/>
        </w:rPr>
        <w:t>ISA 57:8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verb hit</w:t>
      </w:r>
    </w:p>
    <w:p>
      <w:pPr/>
      <w:r>
        <w:rPr>
          <w:lang w:val="zh_CN" w:bidi="zh_CN"/>
        </w:rPr>
      </w:r>
      <w:r>
        <w:rPr>
          <w:lang w:val="zh_CN" w:bidi="zh_CN"/>
        </w:rPr>
        <w:t>赤露身体；露体</w:t>
      </w:r>
      <w:r>
        <w:rPr>
          <w:lang w:val="zh_CN" w:bidi="zh_CN"/>
        </w:rPr>
        <w:t xml:space="preserve"> </w:t>
      </w:r>
      <w:r>
        <w:rPr>
          <w:lang w:val="zh_CN" w:bidi="zh_CN"/>
        </w:rPr>
        <w:t>＝动作，人脱下全部或部分的衣服，►其结果是那人变成赤裸或穿着不当，≈被认为是羞耻的事</w:t>
      </w:r>
    </w:p>
    <w:p>
      <w:pPr/>
      <w:r>
        <w:rPr>
          <w:lang w:val="zh_CN" w:bidi="zh_CN"/>
        </w:rPr>
      </w:r>
      <w:r>
        <w:rPr>
          <w:lang w:val="zh_CN" w:bidi="zh_CN"/>
        </w:rPr>
        <w:t>GEN 9:21</w:t>
      </w:r>
      <w:r>
        <w:rPr>
          <w:lang w:val="zh_CN" w:bidi="zh_CN"/>
        </w:rPr>
        <w:t xml:space="preserve"> · </w:t>
      </w:r>
      <w:r>
        <w:rPr>
          <w:lang w:val="zh_CN" w:bidi="zh_CN"/>
        </w:rPr>
        <w:t>2SA 6:20</w:t>
      </w:r>
      <w:r>
        <w:rPr>
          <w:lang w:val="zh_CN" w:bidi="zh_CN"/>
        </w:rPr>
        <w:t xml:space="preserve"> · </w:t>
      </w:r>
      <w:r>
        <w:rPr>
          <w:lang w:val="zh_CN" w:bidi="zh_CN"/>
        </w:rPr>
        <w:t>2SA 6:20</w:t>
      </w:r>
      <w:r>
        <w:rPr>
          <w:lang w:val="zh_CN" w:bidi="zh_CN"/>
        </w:rPr>
        <w:t xml:space="preserve"> · </w:t>
      </w:r>
      <w:r>
        <w:rPr>
          <w:lang w:val="zh_CN" w:bidi="zh_CN"/>
        </w:rPr>
        <w:t>2SA 6:20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nif, verb pu'al</w:t>
      </w:r>
    </w:p>
    <w:p>
      <w:pPr/>
      <w:r>
        <w:rPr>
          <w:lang w:val="zh_CN" w:bidi="zh_CN"/>
        </w:rPr>
      </w:r>
      <w:r>
        <w:rPr>
          <w:lang w:val="zh_CN" w:bidi="zh_CN"/>
        </w:rPr>
        <w:t>露（某人）身体（的某部分）</w:t>
      </w:r>
      <w:r>
        <w:rPr>
          <w:lang w:val="zh_CN" w:bidi="zh_CN"/>
        </w:rPr>
        <w:t xml:space="preserve"> </w:t>
      </w:r>
      <w:r>
        <w:rPr>
          <w:lang w:val="zh_CN" w:bidi="zh_CN"/>
        </w:rPr>
        <w:t>＝使役行为，人使他人脱掉全部或部分的衣服，►其结果是那人变成赤裸或穿着不当，≈这使当事人及那些与他们关系亲密的人蒙受耻辱</w:t>
      </w:r>
    </w:p>
    <w:p>
      <w:pPr/>
      <w:r>
        <w:rPr>
          <w:lang w:val="zh_CN" w:bidi="zh_CN"/>
        </w:rPr>
      </w:r>
      <w:r>
        <w:rPr>
          <w:lang w:val="zh_CN" w:bidi="zh_CN"/>
        </w:rPr>
        <w:t>EXO 20:26</w:t>
      </w:r>
      <w:r>
        <w:rPr>
          <w:lang w:val="zh_CN" w:bidi="zh_CN"/>
        </w:rPr>
        <w:t xml:space="preserve"> · </w:t>
      </w:r>
      <w:r>
        <w:rPr>
          <w:lang w:val="zh_CN" w:bidi="zh_CN"/>
        </w:rPr>
        <w:t>LEV 18:6</w:t>
      </w:r>
      <w:r>
        <w:rPr>
          <w:lang w:val="zh_CN" w:bidi="zh_CN"/>
        </w:rPr>
        <w:t xml:space="preserve"> · </w:t>
      </w:r>
      <w:r>
        <w:rPr>
          <w:lang w:val="zh_CN" w:bidi="zh_CN"/>
        </w:rPr>
        <w:t>LEV 18:7</w:t>
      </w:r>
      <w:r>
        <w:rPr>
          <w:lang w:val="zh_CN" w:bidi="zh_CN"/>
        </w:rPr>
        <w:t xml:space="preserve"> · </w:t>
      </w:r>
      <w:r>
        <w:rPr>
          <w:lang w:val="zh_CN" w:bidi="zh_CN"/>
        </w:rPr>
        <w:t>LEV 18:7</w:t>
      </w:r>
      <w:r>
        <w:rPr>
          <w:lang w:val="zh_CN" w:bidi="zh_CN"/>
        </w:rPr>
        <w:t xml:space="preserve"> · </w:t>
      </w:r>
      <w:r>
        <w:rPr>
          <w:lang w:val="zh_CN" w:bidi="zh_CN"/>
        </w:rPr>
        <w:t>LEV 18:8</w:t>
      </w:r>
      <w:r>
        <w:rPr>
          <w:lang w:val="zh_CN" w:bidi="zh_CN"/>
        </w:rPr>
        <w:t xml:space="preserve"> · </w:t>
      </w:r>
      <w:r>
        <w:rPr>
          <w:lang w:val="zh_CN" w:bidi="zh_CN"/>
        </w:rPr>
        <w:t>LEV 18:9</w:t>
      </w:r>
      <w:r>
        <w:rPr>
          <w:lang w:val="zh_CN" w:bidi="zh_CN"/>
        </w:rPr>
        <w:t xml:space="preserve"> · </w:t>
      </w:r>
      <w:r>
        <w:rPr>
          <w:lang w:val="zh_CN" w:bidi="zh_CN"/>
        </w:rPr>
        <w:t>LEV 18:10</w:t>
      </w:r>
      <w:r>
        <w:rPr>
          <w:lang w:val="zh_CN" w:bidi="zh_CN"/>
        </w:rPr>
        <w:t xml:space="preserve"> · </w:t>
      </w:r>
      <w:r>
        <w:rPr>
          <w:lang w:val="zh_CN" w:bidi="zh_CN"/>
        </w:rPr>
        <w:t>LEV 18:11</w:t>
      </w:r>
      <w:r>
        <w:rPr>
          <w:lang w:val="zh_CN" w:bidi="zh_CN"/>
        </w:rPr>
        <w:t xml:space="preserve"> · </w:t>
      </w:r>
      <w:r>
        <w:rPr>
          <w:lang w:val="zh_CN" w:bidi="zh_CN"/>
        </w:rPr>
        <w:t>LEV 18:12</w:t>
      </w:r>
      <w:r>
        <w:rPr>
          <w:lang w:val="zh_CN" w:bidi="zh_CN"/>
        </w:rPr>
        <w:t xml:space="preserve"> · </w:t>
      </w:r>
      <w:r>
        <w:rPr>
          <w:lang w:val="zh_CN" w:bidi="zh_CN"/>
        </w:rPr>
        <w:t>LEV 18:13</w:t>
      </w:r>
      <w:r>
        <w:rPr>
          <w:lang w:val="zh_CN" w:bidi="zh_CN"/>
        </w:rPr>
        <w:t xml:space="preserve"> · </w:t>
      </w:r>
      <w:r>
        <w:rPr>
          <w:lang w:val="zh_CN" w:bidi="zh_CN"/>
        </w:rPr>
        <w:t>LEV 18:14</w:t>
      </w:r>
      <w:r>
        <w:rPr>
          <w:lang w:val="zh_CN" w:bidi="zh_CN"/>
        </w:rPr>
        <w:t xml:space="preserve"> · </w:t>
      </w:r>
      <w:r>
        <w:rPr>
          <w:lang w:val="zh_CN" w:bidi="zh_CN"/>
        </w:rPr>
        <w:t>LEV 18:15</w:t>
      </w:r>
      <w:r>
        <w:rPr>
          <w:lang w:val="zh_CN" w:bidi="zh_CN"/>
        </w:rPr>
        <w:t xml:space="preserve"> · </w:t>
      </w:r>
      <w:r>
        <w:rPr>
          <w:lang w:val="zh_CN" w:bidi="zh_CN"/>
        </w:rPr>
        <w:t>LEV 18:15</w:t>
      </w:r>
      <w:r>
        <w:rPr>
          <w:lang w:val="zh_CN" w:bidi="zh_CN"/>
        </w:rPr>
        <w:t xml:space="preserve"> · </w:t>
      </w:r>
      <w:r>
        <w:rPr>
          <w:lang w:val="zh_CN" w:bidi="zh_CN"/>
        </w:rPr>
        <w:t>LEV 18:16</w:t>
      </w:r>
      <w:r>
        <w:rPr>
          <w:lang w:val="zh_CN" w:bidi="zh_CN"/>
        </w:rPr>
        <w:t xml:space="preserve"> · </w:t>
      </w:r>
      <w:r>
        <w:rPr>
          <w:lang w:val="zh_CN" w:bidi="zh_CN"/>
        </w:rPr>
        <w:t>LEV 18:17</w:t>
      </w:r>
      <w:r>
        <w:rPr>
          <w:lang w:val="zh_CN" w:bidi="zh_CN"/>
        </w:rPr>
        <w:t xml:space="preserve"> · </w:t>
      </w:r>
      <w:r>
        <w:rPr>
          <w:lang w:val="zh_CN" w:bidi="zh_CN"/>
        </w:rPr>
        <w:t>LEV 18:17</w:t>
      </w:r>
      <w:r>
        <w:rPr>
          <w:lang w:val="zh_CN" w:bidi="zh_CN"/>
        </w:rPr>
        <w:t xml:space="preserve"> · </w:t>
      </w:r>
      <w:r>
        <w:rPr>
          <w:lang w:val="zh_CN" w:bidi="zh_CN"/>
        </w:rPr>
        <w:t>LEV 18:18</w:t>
      </w:r>
      <w:r>
        <w:rPr>
          <w:lang w:val="zh_CN" w:bidi="zh_CN"/>
        </w:rPr>
        <w:t xml:space="preserve"> · </w:t>
      </w:r>
      <w:r>
        <w:rPr>
          <w:lang w:val="zh_CN" w:bidi="zh_CN"/>
        </w:rPr>
        <w:t>LEV 18:19</w:t>
      </w:r>
      <w:r>
        <w:rPr>
          <w:lang w:val="zh_CN" w:bidi="zh_CN"/>
        </w:rPr>
        <w:t xml:space="preserve"> · </w:t>
      </w:r>
      <w:r>
        <w:rPr>
          <w:lang w:val="zh_CN" w:bidi="zh_CN"/>
        </w:rPr>
        <w:t>LEV 20:11</w:t>
      </w:r>
      <w:r>
        <w:rPr>
          <w:lang w:val="zh_CN" w:bidi="zh_CN"/>
        </w:rPr>
        <w:t xml:space="preserve"> · </w:t>
      </w:r>
      <w:r>
        <w:rPr>
          <w:lang w:val="zh_CN" w:bidi="zh_CN"/>
        </w:rPr>
        <w:t>LEV 20:17</w:t>
      </w:r>
      <w:r>
        <w:rPr>
          <w:lang w:val="zh_CN" w:bidi="zh_CN"/>
        </w:rPr>
        <w:t xml:space="preserve"> · </w:t>
      </w:r>
      <w:r>
        <w:rPr>
          <w:lang w:val="zh_CN" w:bidi="zh_CN"/>
        </w:rPr>
        <w:t>LEV 20:18</w:t>
      </w:r>
      <w:r>
        <w:rPr>
          <w:lang w:val="zh_CN" w:bidi="zh_CN"/>
        </w:rPr>
        <w:t xml:space="preserve"> · </w:t>
      </w:r>
      <w:r>
        <w:rPr>
          <w:lang w:val="zh_CN" w:bidi="zh_CN"/>
        </w:rPr>
        <w:t>LEV 20:18</w:t>
      </w:r>
      <w:r>
        <w:rPr>
          <w:lang w:val="zh_CN" w:bidi="zh_CN"/>
        </w:rPr>
        <w:t xml:space="preserve"> · </w:t>
      </w:r>
      <w:r>
        <w:rPr>
          <w:lang w:val="zh_CN" w:bidi="zh_CN"/>
        </w:rPr>
        <w:t>LEV 20:19</w:t>
      </w:r>
      <w:r>
        <w:rPr>
          <w:lang w:val="zh_CN" w:bidi="zh_CN"/>
        </w:rPr>
        <w:t xml:space="preserve"> · </w:t>
      </w:r>
      <w:r>
        <w:rPr>
          <w:lang w:val="zh_CN" w:bidi="zh_CN"/>
        </w:rPr>
        <w:t>LEV 20:20</w:t>
      </w:r>
      <w:r>
        <w:rPr>
          <w:lang w:val="zh_CN" w:bidi="zh_CN"/>
        </w:rPr>
        <w:t xml:space="preserve"> · </w:t>
      </w:r>
      <w:r>
        <w:rPr>
          <w:lang w:val="zh_CN" w:bidi="zh_CN"/>
        </w:rPr>
        <w:t>LEV 20:21</w:t>
      </w:r>
      <w:r>
        <w:rPr>
          <w:lang w:val="zh_CN" w:bidi="zh_CN"/>
        </w:rPr>
        <w:t xml:space="preserve"> · </w:t>
      </w:r>
      <w:r>
        <w:rPr>
          <w:lang w:val="zh_CN" w:bidi="zh_CN"/>
        </w:rPr>
        <w:t>DEU 23:1</w:t>
      </w:r>
      <w:r>
        <w:rPr>
          <w:lang w:val="zh_CN" w:bidi="zh_CN"/>
        </w:rPr>
        <w:t xml:space="preserve"> · </w:t>
      </w:r>
      <w:r>
        <w:rPr>
          <w:lang w:val="zh_CN" w:bidi="zh_CN"/>
        </w:rPr>
        <w:t>DEU 27:20</w:t>
      </w:r>
      <w:r>
        <w:rPr>
          <w:lang w:val="zh_CN" w:bidi="zh_CN"/>
        </w:rPr>
        <w:t xml:space="preserve"> · </w:t>
      </w:r>
      <w:r>
        <w:rPr>
          <w:lang w:val="zh_CN" w:bidi="zh_CN"/>
        </w:rPr>
        <w:t>RUT 3:4</w:t>
      </w:r>
      <w:r>
        <w:rPr>
          <w:lang w:val="zh_CN" w:bidi="zh_CN"/>
        </w:rPr>
        <w:t xml:space="preserve"> · </w:t>
      </w:r>
      <w:r>
        <w:rPr>
          <w:lang w:val="zh_CN" w:bidi="zh_CN"/>
        </w:rPr>
        <w:t>RUT 3:7</w:t>
      </w:r>
      <w:r>
        <w:rPr>
          <w:lang w:val="zh_CN" w:bidi="zh_CN"/>
        </w:rPr>
        <w:t xml:space="preserve"> · </w:t>
      </w:r>
      <w:r>
        <w:rPr>
          <w:lang w:val="zh_CN" w:bidi="zh_CN"/>
        </w:rPr>
        <w:t>JOB 41:5</w:t>
      </w:r>
      <w:r>
        <w:rPr>
          <w:lang w:val="zh_CN" w:bidi="zh_CN"/>
        </w:rPr>
        <w:t xml:space="preserve"> · </w:t>
      </w:r>
      <w:r>
        <w:rPr>
          <w:lang w:val="zh_CN" w:bidi="zh_CN"/>
        </w:rPr>
        <w:t>ISA 22:8</w:t>
      </w:r>
      <w:r>
        <w:rPr>
          <w:lang w:val="zh_CN" w:bidi="zh_CN"/>
        </w:rPr>
        <w:t xml:space="preserve"> · </w:t>
      </w:r>
      <w:r>
        <w:rPr>
          <w:lang w:val="zh_CN" w:bidi="zh_CN"/>
        </w:rPr>
        <w:t>ISA 47:2</w:t>
      </w:r>
      <w:r>
        <w:rPr>
          <w:lang w:val="zh_CN" w:bidi="zh_CN"/>
        </w:rPr>
        <w:t xml:space="preserve"> · </w:t>
      </w:r>
      <w:r>
        <w:rPr>
          <w:lang w:val="zh_CN" w:bidi="zh_CN"/>
        </w:rPr>
        <w:t>ISA 47:2</w:t>
      </w:r>
      <w:r>
        <w:rPr>
          <w:lang w:val="zh_CN" w:bidi="zh_CN"/>
        </w:rPr>
        <w:t xml:space="preserve"> · </w:t>
      </w:r>
      <w:r>
        <w:rPr>
          <w:lang w:val="zh_CN" w:bidi="zh_CN"/>
        </w:rPr>
        <w:t>ISA 47:3</w:t>
      </w:r>
      <w:r>
        <w:rPr>
          <w:lang w:val="zh_CN" w:bidi="zh_CN"/>
        </w:rPr>
        <w:t xml:space="preserve"> · </w:t>
      </w:r>
      <w:r>
        <w:rPr>
          <w:lang w:val="zh_CN" w:bidi="zh_CN"/>
        </w:rPr>
        <w:t>JER 13:22</w:t>
      </w:r>
      <w:r>
        <w:rPr>
          <w:lang w:val="zh_CN" w:bidi="zh_CN"/>
        </w:rPr>
        <w:t xml:space="preserve"> · </w:t>
      </w:r>
      <w:r>
        <w:rPr>
          <w:lang w:val="zh_CN" w:bidi="zh_CN"/>
        </w:rPr>
        <w:t>EZK 16:36</w:t>
      </w:r>
      <w:r>
        <w:rPr>
          <w:lang w:val="zh_CN" w:bidi="zh_CN"/>
        </w:rPr>
        <w:t xml:space="preserve"> · </w:t>
      </w:r>
      <w:r>
        <w:rPr>
          <w:lang w:val="zh_CN" w:bidi="zh_CN"/>
        </w:rPr>
        <w:t>EZK 16:37</w:t>
      </w:r>
      <w:r>
        <w:rPr>
          <w:lang w:val="zh_CN" w:bidi="zh_CN"/>
        </w:rPr>
        <w:t xml:space="preserve"> · </w:t>
      </w:r>
      <w:r>
        <w:rPr>
          <w:lang w:val="zh_CN" w:bidi="zh_CN"/>
        </w:rPr>
        <w:t>EZK 22:10</w:t>
      </w:r>
      <w:r>
        <w:rPr>
          <w:lang w:val="zh_CN" w:bidi="zh_CN"/>
        </w:rPr>
        <w:t xml:space="preserve"> · </w:t>
      </w:r>
      <w:r>
        <w:rPr>
          <w:lang w:val="zh_CN" w:bidi="zh_CN"/>
        </w:rPr>
        <w:t>EZK 23:10</w:t>
      </w:r>
      <w:r>
        <w:rPr>
          <w:lang w:val="zh_CN" w:bidi="zh_CN"/>
        </w:rPr>
        <w:t xml:space="preserve"> · </w:t>
      </w:r>
      <w:r>
        <w:rPr>
          <w:lang w:val="zh_CN" w:bidi="zh_CN"/>
        </w:rPr>
        <w:t>EZK 23:18</w:t>
      </w:r>
      <w:r>
        <w:rPr>
          <w:lang w:val="zh_CN" w:bidi="zh_CN"/>
        </w:rPr>
        <w:t xml:space="preserve"> · </w:t>
      </w:r>
      <w:r>
        <w:rPr>
          <w:lang w:val="zh_CN" w:bidi="zh_CN"/>
        </w:rPr>
        <w:t>EZK 23:29</w:t>
      </w:r>
      <w:r>
        <w:rPr>
          <w:lang w:val="zh_CN" w:bidi="zh_CN"/>
        </w:rPr>
        <w:t xml:space="preserve"> · </w:t>
      </w:r>
      <w:r>
        <w:rPr>
          <w:lang w:val="zh_CN" w:bidi="zh_CN"/>
        </w:rPr>
        <w:t>NAM 2:8</w:t>
      </w:r>
      <w:r>
        <w:rPr>
          <w:lang w:val="zh_CN" w:bidi="zh_CN"/>
        </w:rPr>
        <w:t xml:space="preserve"> · </w:t>
      </w:r>
      <w:r>
        <w:rPr>
          <w:lang w:val="zh_CN" w:bidi="zh_CN"/>
        </w:rPr>
        <w:t>NAM 3:5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גִּלֹה</w:t>
      </w:r>
      <w:r>
        <w:rPr>
          <w:lang w:val="zh_CN" w:bidi="zh_CN"/>
        </w:rPr>
      </w:r>
    </w:p>
    <w:p>
      <w:pPr>
        <w:pStyle w:val="Heading1"/>
      </w:pPr>
      <w:r>
        <w:rPr>
          <w:lang w:val="zh_CN" w:bidi="zh_CN"/>
        </w:rPr>
        <w:t>גִּלֹה</w:t>
      </w:r>
    </w:p>
    <w:p>
      <w:pPr/>
      <w:r>
        <w:rPr>
          <w:lang w:val="zh_CN" w:bidi="zh_CN"/>
        </w:rPr>
      </w:r>
      <w:r>
        <w:rPr>
          <w:lang w:val="zh_CN" w:bidi="zh_CN"/>
        </w:rPr>
        <w:t>גִּלֹה</w:t>
      </w:r>
      <w:r>
        <w:rPr>
          <w:lang w:val="zh_CN" w:bidi="zh_CN"/>
        </w:rPr>
        <w:t xml:space="preserve"> (</w:t>
      </w:r>
      <w:r>
        <w:rPr>
          <w:lang w:val="zh_CN" w:bidi="zh_CN"/>
        </w:rPr>
        <w:t>H1542</w:t>
      </w:r>
      <w:r>
        <w:rPr>
          <w:lang w:val="zh_CN" w:bidi="zh_CN"/>
        </w:rPr>
        <w:t>)</w:t>
      </w:r>
    </w:p>
    <w:p>
      <w:pPr/>
      <w:r>
        <w:rPr>
          <w:lang w:val="zh_CN" w:bidi="zh_CN"/>
        </w:rPr>
      </w:r>
      <w:r>
        <w:rPr>
          <w:lang w:val="zh_CN" w:bidi="zh_CN"/>
        </w:rPr>
        <w:t xml:space="preserve">name · </w:t>
      </w:r>
      <w:r>
        <w:rPr>
          <w:lang w:val="zh_CN" w:bidi="zh_CN"/>
        </w:rPr>
        <w:t>גִּילֹנִי</w:t>
      </w:r>
    </w:p>
    <w:p>
      <w:pPr/>
      <w:r>
        <w:rPr>
          <w:lang w:val="zh_CN" w:bidi="zh_CN"/>
        </w:rPr>
      </w:r>
    </w:p>
    <w:p>
      <w:pPr/>
      <w:r>
        <w:rPr>
          <w:lang w:val="zh_CN" w:bidi="zh_CN"/>
        </w:rPr>
      </w:r>
      <w:r>
        <w:rPr>
          <w:lang w:val="zh_CN" w:bidi="zh_CN"/>
        </w:rPr>
        <w:t>基罗</w:t>
      </w:r>
      <w:r>
        <w:rPr>
          <w:lang w:val="zh_CN" w:bidi="zh_CN"/>
        </w:rPr>
        <w:t xml:space="preserve"> </w:t>
      </w:r>
      <w:r>
        <w:rPr>
          <w:lang w:val="zh_CN" w:bidi="zh_CN"/>
        </w:rPr>
        <w:t>＝城镇；◄位于</w:t>
      </w:r>
      <w:r>
        <w:rPr>
          <w:lang w:val="zh_CN" w:bidi="zh_CN"/>
        </w:rPr>
        <w:t>山区</w:t>
      </w:r>
      <w:r>
        <w:rPr>
          <w:lang w:val="zh_CN" w:bidi="zh_CN"/>
        </w:rPr>
        <w:t>；</w:t>
      </w:r>
      <w:r>
        <w:rPr>
          <w:lang w:val="zh_CN" w:bidi="zh_CN"/>
        </w:rPr>
        <w:t>犹大</w:t>
      </w:r>
      <w:r>
        <w:rPr>
          <w:lang w:val="zh_CN" w:bidi="zh_CN"/>
        </w:rPr>
        <w:t>支派的地域；►</w:t>
      </w:r>
      <w:r>
        <w:rPr>
          <w:lang w:val="zh_CN" w:bidi="zh_CN"/>
        </w:rPr>
        <w:t>大卫</w:t>
      </w:r>
      <w:r>
        <w:rPr>
          <w:lang w:val="zh_CN" w:bidi="zh_CN"/>
        </w:rPr>
        <w:t>王的谋士</w:t>
      </w:r>
      <w:r>
        <w:rPr>
          <w:lang w:val="zh_CN" w:bidi="zh_CN"/>
        </w:rPr>
        <w:t>亚希多弗</w:t>
      </w:r>
      <w:r>
        <w:rPr>
          <w:lang w:val="zh_CN" w:bidi="zh_CN"/>
        </w:rPr>
        <w:t>的家乡</w:t>
      </w:r>
    </w:p>
    <w:p>
      <w:pPr/>
      <w:r>
        <w:rPr>
          <w:lang w:val="zh_CN" w:bidi="zh_CN"/>
        </w:rPr>
      </w:r>
      <w:r>
        <w:rPr>
          <w:lang w:val="zh_CN" w:bidi="zh_CN"/>
        </w:rPr>
        <w:t>JOS 15:51</w:t>
      </w:r>
      <w:r>
        <w:rPr>
          <w:lang w:val="zh_CN" w:bidi="zh_CN"/>
        </w:rPr>
        <w:t xml:space="preserve"> · </w:t>
      </w:r>
      <w:r>
        <w:rPr>
          <w:lang w:val="zh_CN" w:bidi="zh_CN"/>
        </w:rPr>
        <w:t>2SA 15:12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גֻּלָּה</w:t>
      </w:r>
      <w:r>
        <w:rPr>
          <w:lang w:val="zh_CN" w:bidi="zh_CN"/>
        </w:rPr>
      </w:r>
    </w:p>
    <w:p>
      <w:pPr>
        <w:pStyle w:val="Heading1"/>
      </w:pPr>
      <w:r>
        <w:rPr>
          <w:lang w:val="zh_CN" w:bidi="zh_CN"/>
        </w:rPr>
        <w:t>גֻּלָּה</w:t>
      </w:r>
    </w:p>
    <w:p>
      <w:pPr/>
      <w:r>
        <w:rPr>
          <w:lang w:val="zh_CN" w:bidi="zh_CN"/>
        </w:rPr>
      </w:r>
      <w:r>
        <w:rPr>
          <w:lang w:val="zh_CN" w:bidi="zh_CN"/>
        </w:rPr>
        <w:t>גֻּלָּה</w:t>
      </w:r>
      <w:r>
        <w:rPr>
          <w:lang w:val="zh_CN" w:bidi="zh_CN"/>
        </w:rPr>
        <w:t xml:space="preserve"> (</w:t>
      </w:r>
      <w:r>
        <w:rPr>
          <w:lang w:val="zh_CN" w:bidi="zh_CN"/>
        </w:rPr>
        <w:t>H1543</w:t>
      </w:r>
      <w:r>
        <w:rPr>
          <w:lang w:val="zh_CN" w:bidi="zh_CN"/>
        </w:rPr>
        <w:t xml:space="preserve">) </w:t>
      </w:r>
      <w:hyperlink r:id="rId19">
        <w:r>
          <w:rPr>
            <w:lang w:val="zh_CN" w:bidi="zh_CN"/>
          </w:rPr>
          <w:rPr>
            <w:color w:val="0000EE"/>
            <w:u w:val="single"/>
          </w:rPr>
          <w:t>SAHD</w:t>
        </w:r>
      </w:hyperlink>
    </w:p>
    <w:p>
      <w:pPr/>
      <w:r>
        <w:rPr>
          <w:lang w:val="zh_CN" w:bidi="zh_CN"/>
        </w:rPr>
      </w:r>
      <w:r>
        <w:rPr>
          <w:lang w:val="zh_CN" w:bidi="zh_CN"/>
        </w:rPr>
        <w:t xml:space="preserve">noun f · </w:t>
      </w:r>
      <w:r>
        <w:rPr>
          <w:lang w:val="zh_CN" w:bidi="zh_CN"/>
        </w:rPr>
        <w:t>גלל</w:t>
      </w:r>
    </w:p>
    <w:p>
      <w:pPr/>
      <w:r>
        <w:rPr>
          <w:lang w:val="zh_CN" w:bidi="zh_CN"/>
        </w:rPr>
      </w:r>
    </w:p>
    <w:p>
      <w:pPr/>
      <w:r>
        <w:rPr>
          <w:lang w:val="zh_CN" w:bidi="zh_CN"/>
        </w:rPr>
      </w:r>
      <w:r>
        <w:rPr>
          <w:lang w:val="zh_CN" w:bidi="zh_CN"/>
        </w:rPr>
        <w:t>碗；罐</w:t>
      </w:r>
      <w:r>
        <w:rPr>
          <w:lang w:val="zh_CN" w:bidi="zh_CN"/>
        </w:rPr>
        <w:t xml:space="preserve"> </w:t>
      </w:r>
      <w:r>
        <w:rPr>
          <w:lang w:val="zh_CN" w:bidi="zh_CN"/>
        </w:rPr>
        <w:t>＝用来盛液体的圆而深的盘子或盆</w:t>
      </w:r>
    </w:p>
    <w:p>
      <w:pPr/>
      <w:r>
        <w:rPr>
          <w:lang w:val="zh_CN" w:bidi="zh_CN"/>
        </w:rPr>
      </w:r>
      <w:r>
        <w:rPr>
          <w:lang w:val="zh_CN" w:bidi="zh_CN"/>
        </w:rPr>
        <w:t>ECC 12:6</w:t>
      </w:r>
      <w:r>
        <w:rPr>
          <w:lang w:val="zh_CN" w:bidi="zh_CN"/>
        </w:rPr>
        <w:t xml:space="preserve"> · </w:t>
      </w:r>
      <w:r>
        <w:rPr>
          <w:lang w:val="zh_CN" w:bidi="zh_CN"/>
        </w:rPr>
        <w:t>ZEC 4:2</w:t>
      </w:r>
      <w:r>
        <w:rPr>
          <w:lang w:val="zh_CN" w:bidi="zh_CN"/>
        </w:rPr>
        <w:t xml:space="preserve"> · </w:t>
      </w:r>
      <w:r>
        <w:rPr>
          <w:lang w:val="zh_CN" w:bidi="zh_CN"/>
        </w:rPr>
        <w:t>ZEC 4:3</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גֻּלַּת כֹּתֶרֶת</w:t>
      </w:r>
    </w:p>
    <w:p>
      <w:pPr/>
      <w:r>
        <w:rPr>
          <w:lang w:val="zh_CN" w:bidi="zh_CN"/>
        </w:rPr>
      </w:r>
      <w:r>
        <w:rPr>
          <w:lang w:val="zh_CN" w:bidi="zh_CN"/>
        </w:rPr>
        <w:t>碗状柱头，如碗的柱顶</w:t>
      </w:r>
      <w:r>
        <w:rPr>
          <w:lang w:val="zh_CN" w:bidi="zh_CN"/>
        </w:rPr>
        <w:t xml:space="preserve"> </w:t>
      </w:r>
      <w:r>
        <w:rPr>
          <w:lang w:val="zh_CN" w:bidi="zh_CN"/>
        </w:rPr>
        <w:t>字面意思：柱头的碗；因此：＝位于柱子或圆柱顶部，呈碗状、明显的、通常较宽的部分</w:t>
      </w:r>
    </w:p>
    <w:p>
      <w:pPr/>
      <w:r>
        <w:rPr>
          <w:lang w:val="zh_CN" w:bidi="zh_CN"/>
        </w:rPr>
      </w:r>
      <w:r>
        <w:rPr>
          <w:lang w:val="zh_CN" w:bidi="zh_CN"/>
        </w:rPr>
        <w:t>1KI 7:41</w:t>
      </w:r>
      <w:r>
        <w:rPr>
          <w:lang w:val="zh_CN" w:bidi="zh_CN"/>
        </w:rPr>
        <w:t xml:space="preserve"> · </w:t>
      </w:r>
      <w:r>
        <w:rPr>
          <w:lang w:val="zh_CN" w:bidi="zh_CN"/>
        </w:rPr>
        <w:t>1KI 7:41</w:t>
      </w:r>
      <w:r>
        <w:rPr>
          <w:lang w:val="zh_CN" w:bidi="zh_CN"/>
        </w:rPr>
        <w:t xml:space="preserve"> · </w:t>
      </w:r>
      <w:r>
        <w:rPr>
          <w:lang w:val="zh_CN" w:bidi="zh_CN"/>
        </w:rPr>
        <w:t>1KI 7:42</w:t>
      </w:r>
      <w:r>
        <w:rPr>
          <w:lang w:val="zh_CN" w:bidi="zh_CN"/>
        </w:rPr>
        <w:t xml:space="preserve"> · </w:t>
      </w:r>
      <w:r>
        <w:rPr>
          <w:lang w:val="zh_CN" w:bidi="zh_CN"/>
        </w:rPr>
        <w:t>2CH 4:12</w:t>
      </w:r>
      <w:r>
        <w:rPr>
          <w:lang w:val="zh_CN" w:bidi="zh_CN"/>
        </w:rPr>
        <w:t xml:space="preserve"> · </w:t>
      </w:r>
      <w:r>
        <w:rPr>
          <w:lang w:val="zh_CN" w:bidi="zh_CN"/>
        </w:rPr>
        <w:t>2CH 4:12</w:t>
      </w:r>
      <w:r>
        <w:rPr>
          <w:lang w:val="zh_CN" w:bidi="zh_CN"/>
        </w:rPr>
        <w:t xml:space="preserve"> · </w:t>
      </w:r>
      <w:r>
        <w:rPr>
          <w:lang w:val="zh_CN" w:bidi="zh_CN"/>
        </w:rPr>
        <w:t>2CH 4:13</w:t>
      </w:r>
    </w:p>
    <w:p>
      <w:pPr/>
      <w:r>
        <w:rPr>
          <w:lang w:val="zh_CN" w:bidi="zh_CN"/>
        </w:rPr>
      </w:r>
    </w:p>
    <w:p>
      <w:pPr/>
      <w:r>
        <w:rPr>
          <w:lang w:val="zh_CN" w:bidi="zh_CN"/>
        </w:rPr>
      </w:r>
      <w:r>
        <w:rPr>
          <w:lang w:val="zh_CN" w:bidi="zh_CN"/>
        </w:rPr>
        <w:t>水泉</w:t>
      </w:r>
      <w:r>
        <w:rPr>
          <w:lang w:val="zh_CN" w:bidi="zh_CN"/>
        </w:rPr>
        <w:t xml:space="preserve"> </w:t>
      </w:r>
      <w:r>
        <w:rPr>
          <w:lang w:val="zh_CN" w:bidi="zh_CN"/>
        </w:rPr>
        <w:t>＝地下水源涌出的地方</w:t>
      </w:r>
    </w:p>
    <w:p>
      <w:pPr/>
      <w:r>
        <w:rPr>
          <w:lang w:val="zh_CN" w:bidi="zh_CN"/>
        </w:rPr>
      </w:r>
      <w:r>
        <w:rPr>
          <w:lang w:val="zh_CN" w:bidi="zh_CN"/>
        </w:rPr>
        <w:t>JOS 15:19</w:t>
      </w:r>
      <w:r>
        <w:rPr>
          <w:lang w:val="zh_CN" w:bidi="zh_CN"/>
        </w:rPr>
        <w:t xml:space="preserve"> · </w:t>
      </w:r>
      <w:r>
        <w:rPr>
          <w:lang w:val="zh_CN" w:bidi="zh_CN"/>
        </w:rPr>
        <w:t>JOS 15:19</w:t>
      </w:r>
      <w:r>
        <w:rPr>
          <w:lang w:val="zh_CN" w:bidi="zh_CN"/>
        </w:rPr>
        <w:t xml:space="preserve"> · </w:t>
      </w:r>
      <w:r>
        <w:rPr>
          <w:lang w:val="zh_CN" w:bidi="zh_CN"/>
        </w:rPr>
        <w:t>JOS 15:19</w:t>
      </w:r>
      <w:r>
        <w:rPr>
          <w:lang w:val="zh_CN" w:bidi="zh_CN"/>
        </w:rPr>
        <w:t xml:space="preserve"> · </w:t>
      </w:r>
      <w:r>
        <w:rPr>
          <w:lang w:val="zh_CN" w:bidi="zh_CN"/>
        </w:rPr>
        <w:t>JDG 1:15</w:t>
      </w:r>
      <w:r>
        <w:rPr>
          <w:lang w:val="zh_CN" w:bidi="zh_CN"/>
        </w:rPr>
        <w:t xml:space="preserve"> · </w:t>
      </w:r>
      <w:r>
        <w:rPr>
          <w:lang w:val="zh_CN" w:bidi="zh_CN"/>
        </w:rPr>
        <w:t>JDG 1:15</w:t>
      </w:r>
      <w:r>
        <w:rPr>
          <w:lang w:val="zh_CN" w:bidi="zh_CN"/>
        </w:rPr>
        <w:t xml:space="preserve"> · </w:t>
      </w:r>
      <w:r>
        <w:rPr>
          <w:lang w:val="zh_CN" w:bidi="zh_CN"/>
        </w:rPr>
        <w:t>JDG 1:15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גָּלוּ</w:t>
      </w:r>
      <w:r>
        <w:rPr>
          <w:lang w:val="zh_CN" w:bidi="zh_CN"/>
        </w:rPr>
      </w:r>
    </w:p>
    <w:p>
      <w:pPr>
        <w:pStyle w:val="Heading1"/>
      </w:pPr>
      <w:r>
        <w:rPr>
          <w:lang w:val="zh_CN" w:bidi="zh_CN"/>
        </w:rPr>
        <w:t>גָּלוּ</w:t>
      </w:r>
    </w:p>
    <w:p>
      <w:pPr/>
      <w:r>
        <w:rPr>
          <w:lang w:val="zh_CN" w:bidi="zh_CN"/>
        </w:rPr>
      </w:r>
      <w:r>
        <w:rPr>
          <w:lang w:val="zh_CN" w:bidi="zh_CN"/>
        </w:rPr>
        <w:t>גָּלוּ</w:t>
      </w:r>
      <w:r>
        <w:rPr>
          <w:lang w:val="zh_CN" w:bidi="zh_CN"/>
        </w:rPr>
        <w:t xml:space="preserve"> (</w:t>
      </w:r>
      <w:r>
        <w:rPr>
          <w:lang w:val="zh_CN" w:bidi="zh_CN"/>
        </w:rPr>
        <w:t>A1547</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被掳；流亡</w:t>
      </w:r>
      <w:r>
        <w:rPr>
          <w:lang w:val="zh_CN" w:bidi="zh_CN"/>
        </w:rPr>
        <w:t xml:space="preserve"> </w:t>
      </w:r>
      <w:r>
        <w:rPr>
          <w:lang w:val="zh_CN" w:bidi="zh_CN"/>
        </w:rPr>
        <w:t>＝使役行为，一群人被迫离开自己的国家，在别的地方定居一段不确定的时间</w:t>
      </w:r>
    </w:p>
    <w:p>
      <w:pPr/>
      <w:r>
        <w:rPr>
          <w:lang w:val="zh_CN" w:bidi="zh_CN"/>
        </w:rPr>
      </w:r>
      <w:r>
        <w:rPr>
          <w:lang w:val="zh_CN" w:bidi="zh_CN"/>
        </w:rPr>
        <w:t>EZR 6:16</w:t>
      </w:r>
      <w:r>
        <w:rPr>
          <w:lang w:val="zh_CN" w:bidi="zh_CN"/>
        </w:rPr>
        <w:t xml:space="preserve"> · </w:t>
      </w:r>
      <w:r>
        <w:rPr>
          <w:lang w:val="zh_CN" w:bidi="zh_CN"/>
        </w:rPr>
        <w:t>DAN 2:25</w:t>
      </w:r>
      <w:r>
        <w:rPr>
          <w:lang w:val="zh_CN" w:bidi="zh_CN"/>
        </w:rPr>
        <w:t xml:space="preserve"> · </w:t>
      </w:r>
      <w:r>
        <w:rPr>
          <w:lang w:val="zh_CN" w:bidi="zh_CN"/>
        </w:rPr>
        <w:t>DAN 5:13</w:t>
      </w:r>
      <w:r>
        <w:rPr>
          <w:lang w:val="zh_CN" w:bidi="zh_CN"/>
        </w:rPr>
        <w:t xml:space="preserve"> · </w:t>
      </w:r>
      <w:r>
        <w:rPr>
          <w:lang w:val="zh_CN" w:bidi="zh_CN"/>
        </w:rPr>
        <w:t>DAN 6:14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גִּלּוּל</w:t>
      </w:r>
      <w:r>
        <w:rPr>
          <w:lang w:val="zh_CN" w:bidi="zh_CN"/>
        </w:rPr>
      </w:r>
    </w:p>
    <w:p>
      <w:pPr>
        <w:pStyle w:val="Heading1"/>
      </w:pPr>
      <w:r>
        <w:rPr>
          <w:lang w:val="zh_CN" w:bidi="zh_CN"/>
        </w:rPr>
        <w:t>גִּלּוּל</w:t>
      </w:r>
    </w:p>
    <w:p>
      <w:pPr/>
      <w:r>
        <w:rPr>
          <w:lang w:val="zh_CN" w:bidi="zh_CN"/>
        </w:rPr>
      </w:r>
      <w:r>
        <w:rPr>
          <w:lang w:val="zh_CN" w:bidi="zh_CN"/>
        </w:rPr>
        <w:t>גִּלּוּל</w:t>
      </w:r>
      <w:r>
        <w:rPr>
          <w:lang w:val="zh_CN" w:bidi="zh_CN"/>
        </w:rPr>
        <w:t xml:space="preserve"> (</w:t>
      </w:r>
      <w:r>
        <w:rPr>
          <w:lang w:val="zh_CN" w:bidi="zh_CN"/>
        </w:rPr>
        <w:t>H1544</w:t>
      </w:r>
      <w:r>
        <w:rPr>
          <w:lang w:val="zh_CN" w:bidi="zh_CN"/>
        </w:rPr>
        <w:t xml:space="preserve">) — </w:t>
      </w:r>
      <w:r>
        <w:rPr>
          <w:lang w:val="zh_CN" w:bidi="zh_CN"/>
        </w:rPr>
        <w:t>גִּלּוּלִים</w:t>
      </w:r>
    </w:p>
    <w:p>
      <w:pPr/>
      <w:r>
        <w:rPr>
          <w:lang w:val="zh_CN" w:bidi="zh_CN"/>
        </w:rPr>
      </w:r>
      <w:r>
        <w:rPr>
          <w:lang w:val="zh_CN" w:bidi="zh_CN"/>
        </w:rPr>
        <w:t xml:space="preserve">noun m · </w:t>
      </w:r>
      <w:r>
        <w:rPr>
          <w:lang w:val="zh_CN" w:bidi="zh_CN"/>
        </w:rPr>
        <w:t>גלל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אֱלִיל</w:t>
      </w:r>
      <w:r>
        <w:rPr>
          <w:lang w:val="zh_CN" w:bidi="zh_CN"/>
        </w:rPr>
        <w:t xml:space="preserve"> · </w:t>
      </w:r>
      <w:r>
        <w:rPr>
          <w:lang w:val="zh_CN" w:bidi="zh_CN"/>
        </w:rPr>
        <w:t>חַמָּן</w:t>
      </w:r>
      <w:r>
        <w:rPr>
          <w:lang w:val="zh_CN" w:bidi="zh_CN"/>
        </w:rPr>
        <w:t xml:space="preserve"> · </w:t>
      </w:r>
      <w:r>
        <w:rPr>
          <w:lang w:val="zh_CN" w:bidi="zh_CN"/>
        </w:rPr>
        <w:t>יִדְּעֹנִי</w:t>
      </w:r>
      <w:r>
        <w:rPr>
          <w:lang w:val="zh_CN" w:bidi="zh_CN"/>
        </w:rPr>
        <w:t xml:space="preserve"> · </w:t>
      </w:r>
      <w:r>
        <w:rPr>
          <w:lang w:val="zh_CN" w:bidi="zh_CN"/>
        </w:rPr>
        <w:t>מִזְבֵּחַ</w:t>
      </w:r>
      <w:r>
        <w:rPr>
          <w:lang w:val="zh_CN" w:bidi="zh_CN"/>
        </w:rPr>
        <w:t xml:space="preserve"> · </w:t>
      </w:r>
      <w:r>
        <w:rPr>
          <w:lang w:val="zh_CN" w:bidi="zh_CN"/>
        </w:rPr>
        <w:t>עָצָב</w:t>
      </w:r>
      <w:r>
        <w:rPr>
          <w:lang w:val="zh_CN" w:bidi="zh_CN"/>
        </w:rPr>
        <w:t xml:space="preserve"> · </w:t>
      </w:r>
      <w:r>
        <w:rPr>
          <w:lang w:val="zh_CN" w:bidi="zh_CN"/>
        </w:rPr>
        <w:t>תְּרָפִים</w:t>
      </w:r>
    </w:p>
    <w:p>
      <w:pPr/>
      <w:r>
        <w:rPr>
          <w:lang w:val="zh_CN" w:bidi="zh_CN"/>
        </w:rPr>
      </w:r>
      <w:r>
        <w:rPr>
          <w:lang w:val="zh_CN" w:bidi="zh_CN"/>
        </w:rPr>
        <w:t>偶像；神像</w:t>
      </w:r>
      <w:r>
        <w:rPr>
          <w:lang w:val="zh_CN" w:bidi="zh_CN"/>
        </w:rPr>
        <w:t xml:space="preserve"> </w:t>
      </w:r>
      <w:r>
        <w:rPr>
          <w:lang w:val="zh_CN" w:bidi="zh_CN"/>
        </w:rPr>
        <w:t>＝貌似或代表一个人、动物或物件的有型物体；◄通常用石或木制成，包金或银；►是被禁止的祭拜对象</w:t>
      </w:r>
    </w:p>
    <w:p>
      <w:pPr/>
      <w:r>
        <w:rPr>
          <w:lang w:val="zh_CN" w:bidi="zh_CN"/>
        </w:rPr>
      </w:r>
      <w:r>
        <w:rPr>
          <w:lang w:val="zh_CN" w:bidi="zh_CN"/>
        </w:rPr>
        <w:t>LEV 26:30</w:t>
      </w:r>
      <w:r>
        <w:rPr>
          <w:lang w:val="zh_CN" w:bidi="zh_CN"/>
        </w:rPr>
        <w:t xml:space="preserve"> · </w:t>
      </w:r>
      <w:r>
        <w:rPr>
          <w:lang w:val="zh_CN" w:bidi="zh_CN"/>
        </w:rPr>
        <w:t>DEU 29:16</w:t>
      </w:r>
      <w:r>
        <w:rPr>
          <w:lang w:val="zh_CN" w:bidi="zh_CN"/>
        </w:rPr>
        <w:t xml:space="preserve"> · </w:t>
      </w:r>
      <w:r>
        <w:rPr>
          <w:lang w:val="zh_CN" w:bidi="zh_CN"/>
        </w:rPr>
        <w:t>1KI 15:12</w:t>
      </w:r>
      <w:r>
        <w:rPr>
          <w:lang w:val="zh_CN" w:bidi="zh_CN"/>
        </w:rPr>
        <w:t xml:space="preserve"> · </w:t>
      </w:r>
      <w:r>
        <w:rPr>
          <w:lang w:val="zh_CN" w:bidi="zh_CN"/>
        </w:rPr>
        <w:t>1KI 21:26</w:t>
      </w:r>
      <w:r>
        <w:rPr>
          <w:lang w:val="zh_CN" w:bidi="zh_CN"/>
        </w:rPr>
        <w:t xml:space="preserve"> · </w:t>
      </w:r>
      <w:r>
        <w:rPr>
          <w:lang w:val="zh_CN" w:bidi="zh_CN"/>
        </w:rPr>
        <w:t>2KI 17:12</w:t>
      </w:r>
      <w:r>
        <w:rPr>
          <w:lang w:val="zh_CN" w:bidi="zh_CN"/>
        </w:rPr>
        <w:t xml:space="preserve"> · </w:t>
      </w:r>
      <w:r>
        <w:rPr>
          <w:lang w:val="zh_CN" w:bidi="zh_CN"/>
        </w:rPr>
        <w:t>2KI 21:11</w:t>
      </w:r>
      <w:r>
        <w:rPr>
          <w:lang w:val="zh_CN" w:bidi="zh_CN"/>
        </w:rPr>
        <w:t xml:space="preserve"> · </w:t>
      </w:r>
      <w:r>
        <w:rPr>
          <w:lang w:val="zh_CN" w:bidi="zh_CN"/>
        </w:rPr>
        <w:t>2KI 21:21</w:t>
      </w:r>
      <w:r>
        <w:rPr>
          <w:lang w:val="zh_CN" w:bidi="zh_CN"/>
        </w:rPr>
        <w:t xml:space="preserve"> · </w:t>
      </w:r>
      <w:r>
        <w:rPr>
          <w:lang w:val="zh_CN" w:bidi="zh_CN"/>
        </w:rPr>
        <w:t>2KI 23:24</w:t>
      </w:r>
      <w:r>
        <w:rPr>
          <w:lang w:val="zh_CN" w:bidi="zh_CN"/>
        </w:rPr>
        <w:t xml:space="preserve"> · </w:t>
      </w:r>
      <w:r>
        <w:rPr>
          <w:lang w:val="zh_CN" w:bidi="zh_CN"/>
        </w:rPr>
        <w:t>JER 50:2</w:t>
      </w:r>
      <w:r>
        <w:rPr>
          <w:lang w:val="zh_CN" w:bidi="zh_CN"/>
        </w:rPr>
        <w:t xml:space="preserve"> · </w:t>
      </w:r>
      <w:r>
        <w:rPr>
          <w:lang w:val="zh_CN" w:bidi="zh_CN"/>
        </w:rPr>
        <w:t>EZK 6:4</w:t>
      </w:r>
      <w:r>
        <w:rPr>
          <w:lang w:val="zh_CN" w:bidi="zh_CN"/>
        </w:rPr>
        <w:t xml:space="preserve"> · </w:t>
      </w:r>
      <w:r>
        <w:rPr>
          <w:lang w:val="zh_CN" w:bidi="zh_CN"/>
        </w:rPr>
        <w:t>EZK 6:5</w:t>
      </w:r>
      <w:r>
        <w:rPr>
          <w:lang w:val="zh_CN" w:bidi="zh_CN"/>
        </w:rPr>
        <w:t xml:space="preserve"> · </w:t>
      </w:r>
      <w:r>
        <w:rPr>
          <w:lang w:val="zh_CN" w:bidi="zh_CN"/>
        </w:rPr>
        <w:t>EZK 6:6</w:t>
      </w:r>
      <w:r>
        <w:rPr>
          <w:lang w:val="zh_CN" w:bidi="zh_CN"/>
        </w:rPr>
        <w:t xml:space="preserve"> · </w:t>
      </w:r>
      <w:r>
        <w:rPr>
          <w:lang w:val="zh_CN" w:bidi="zh_CN"/>
        </w:rPr>
        <w:t>EZK 6:9</w:t>
      </w:r>
      <w:r>
        <w:rPr>
          <w:lang w:val="zh_CN" w:bidi="zh_CN"/>
        </w:rPr>
        <w:t xml:space="preserve"> · </w:t>
      </w:r>
      <w:r>
        <w:rPr>
          <w:lang w:val="zh_CN" w:bidi="zh_CN"/>
        </w:rPr>
        <w:t>EZK 6:13</w:t>
      </w:r>
      <w:r>
        <w:rPr>
          <w:lang w:val="zh_CN" w:bidi="zh_CN"/>
        </w:rPr>
        <w:t xml:space="preserve"> · </w:t>
      </w:r>
      <w:r>
        <w:rPr>
          <w:lang w:val="zh_CN" w:bidi="zh_CN"/>
        </w:rPr>
        <w:t>EZK 6:13</w:t>
      </w:r>
      <w:r>
        <w:rPr>
          <w:lang w:val="zh_CN" w:bidi="zh_CN"/>
        </w:rPr>
        <w:t xml:space="preserve"> · </w:t>
      </w:r>
      <w:r>
        <w:rPr>
          <w:lang w:val="zh_CN" w:bidi="zh_CN"/>
        </w:rPr>
        <w:t>EZK 8:10</w:t>
      </w:r>
      <w:r>
        <w:rPr>
          <w:lang w:val="zh_CN" w:bidi="zh_CN"/>
        </w:rPr>
        <w:t xml:space="preserve"> · </w:t>
      </w:r>
      <w:r>
        <w:rPr>
          <w:lang w:val="zh_CN" w:bidi="zh_CN"/>
        </w:rPr>
        <w:t>EZK 14:3</w:t>
      </w:r>
      <w:r>
        <w:rPr>
          <w:lang w:val="zh_CN" w:bidi="zh_CN"/>
        </w:rPr>
        <w:t xml:space="preserve"> · </w:t>
      </w:r>
      <w:r>
        <w:rPr>
          <w:lang w:val="zh_CN" w:bidi="zh_CN"/>
        </w:rPr>
        <w:t>EZK 14:4</w:t>
      </w:r>
      <w:r>
        <w:rPr>
          <w:lang w:val="zh_CN" w:bidi="zh_CN"/>
        </w:rPr>
        <w:t xml:space="preserve"> · </w:t>
      </w:r>
      <w:r>
        <w:rPr>
          <w:lang w:val="zh_CN" w:bidi="zh_CN"/>
        </w:rPr>
        <w:t>EZK 14:4</w:t>
      </w:r>
      <w:r>
        <w:rPr>
          <w:lang w:val="zh_CN" w:bidi="zh_CN"/>
        </w:rPr>
        <w:t xml:space="preserve"> · </w:t>
      </w:r>
      <w:r>
        <w:rPr>
          <w:lang w:val="zh_CN" w:bidi="zh_CN"/>
        </w:rPr>
        <w:t>EZK 14:5</w:t>
      </w:r>
      <w:r>
        <w:rPr>
          <w:lang w:val="zh_CN" w:bidi="zh_CN"/>
        </w:rPr>
        <w:t xml:space="preserve"> · </w:t>
      </w:r>
      <w:r>
        <w:rPr>
          <w:lang w:val="zh_CN" w:bidi="zh_CN"/>
        </w:rPr>
        <w:t>EZK 14:6</w:t>
      </w:r>
      <w:r>
        <w:rPr>
          <w:lang w:val="zh_CN" w:bidi="zh_CN"/>
        </w:rPr>
        <w:t xml:space="preserve"> · </w:t>
      </w:r>
      <w:r>
        <w:rPr>
          <w:lang w:val="zh_CN" w:bidi="zh_CN"/>
        </w:rPr>
        <w:t>EZK 14:7</w:t>
      </w:r>
      <w:r>
        <w:rPr>
          <w:lang w:val="zh_CN" w:bidi="zh_CN"/>
        </w:rPr>
        <w:t xml:space="preserve"> · </w:t>
      </w:r>
      <w:r>
        <w:rPr>
          <w:lang w:val="zh_CN" w:bidi="zh_CN"/>
        </w:rPr>
        <w:t>EZK 16:36</w:t>
      </w:r>
      <w:r>
        <w:rPr>
          <w:lang w:val="zh_CN" w:bidi="zh_CN"/>
        </w:rPr>
        <w:t xml:space="preserve"> · </w:t>
      </w:r>
      <w:r>
        <w:rPr>
          <w:lang w:val="zh_CN" w:bidi="zh_CN"/>
        </w:rPr>
        <w:t>EZK 18:6</w:t>
      </w:r>
      <w:r>
        <w:rPr>
          <w:lang w:val="zh_CN" w:bidi="zh_CN"/>
        </w:rPr>
        <w:t xml:space="preserve"> · </w:t>
      </w:r>
      <w:r>
        <w:rPr>
          <w:lang w:val="zh_CN" w:bidi="zh_CN"/>
        </w:rPr>
        <w:t>EZK 18:12</w:t>
      </w:r>
      <w:r>
        <w:rPr>
          <w:lang w:val="zh_CN" w:bidi="zh_CN"/>
        </w:rPr>
        <w:t xml:space="preserve"> · </w:t>
      </w:r>
      <w:r>
        <w:rPr>
          <w:lang w:val="zh_CN" w:bidi="zh_CN"/>
        </w:rPr>
        <w:t>EZK 18:15</w:t>
      </w:r>
      <w:r>
        <w:rPr>
          <w:lang w:val="zh_CN" w:bidi="zh_CN"/>
        </w:rPr>
        <w:t xml:space="preserve"> · </w:t>
      </w:r>
      <w:r>
        <w:rPr>
          <w:lang w:val="zh_CN" w:bidi="zh_CN"/>
        </w:rPr>
        <w:t>EZK 20:7</w:t>
      </w:r>
      <w:r>
        <w:rPr>
          <w:lang w:val="zh_CN" w:bidi="zh_CN"/>
        </w:rPr>
        <w:t xml:space="preserve"> · </w:t>
      </w:r>
      <w:r>
        <w:rPr>
          <w:lang w:val="zh_CN" w:bidi="zh_CN"/>
        </w:rPr>
        <w:t>EZK 20:8</w:t>
      </w:r>
      <w:r>
        <w:rPr>
          <w:lang w:val="zh_CN" w:bidi="zh_CN"/>
        </w:rPr>
        <w:t xml:space="preserve"> · </w:t>
      </w:r>
      <w:r>
        <w:rPr>
          <w:lang w:val="zh_CN" w:bidi="zh_CN"/>
        </w:rPr>
        <w:t>EZK 20:16</w:t>
      </w:r>
      <w:r>
        <w:rPr>
          <w:lang w:val="zh_CN" w:bidi="zh_CN"/>
        </w:rPr>
        <w:t xml:space="preserve"> · </w:t>
      </w:r>
      <w:r>
        <w:rPr>
          <w:lang w:val="zh_CN" w:bidi="zh_CN"/>
        </w:rPr>
        <w:t>EZK 20:18</w:t>
      </w:r>
      <w:r>
        <w:rPr>
          <w:lang w:val="zh_CN" w:bidi="zh_CN"/>
        </w:rPr>
        <w:t xml:space="preserve"> · </w:t>
      </w:r>
      <w:r>
        <w:rPr>
          <w:lang w:val="zh_CN" w:bidi="zh_CN"/>
        </w:rPr>
        <w:t>EZK 20:24</w:t>
      </w:r>
      <w:r>
        <w:rPr>
          <w:lang w:val="zh_CN" w:bidi="zh_CN"/>
        </w:rPr>
        <w:t xml:space="preserve"> · </w:t>
      </w:r>
      <w:r>
        <w:rPr>
          <w:lang w:val="zh_CN" w:bidi="zh_CN"/>
        </w:rPr>
        <w:t>EZK 20:31</w:t>
      </w:r>
      <w:r>
        <w:rPr>
          <w:lang w:val="zh_CN" w:bidi="zh_CN"/>
        </w:rPr>
        <w:t xml:space="preserve"> · </w:t>
      </w:r>
      <w:r>
        <w:rPr>
          <w:lang w:val="zh_CN" w:bidi="zh_CN"/>
        </w:rPr>
        <w:t>EZK 20:39</w:t>
      </w:r>
      <w:r>
        <w:rPr>
          <w:lang w:val="zh_CN" w:bidi="zh_CN"/>
        </w:rPr>
        <w:t xml:space="preserve"> · </w:t>
      </w:r>
      <w:r>
        <w:rPr>
          <w:lang w:val="zh_CN" w:bidi="zh_CN"/>
        </w:rPr>
        <w:t>EZK 20:39</w:t>
      </w:r>
      <w:r>
        <w:rPr>
          <w:lang w:val="zh_CN" w:bidi="zh_CN"/>
        </w:rPr>
        <w:t xml:space="preserve"> · </w:t>
      </w:r>
      <w:r>
        <w:rPr>
          <w:lang w:val="zh_CN" w:bidi="zh_CN"/>
        </w:rPr>
        <w:t>EZK 22:3</w:t>
      </w:r>
      <w:r>
        <w:rPr>
          <w:lang w:val="zh_CN" w:bidi="zh_CN"/>
        </w:rPr>
        <w:t xml:space="preserve"> · </w:t>
      </w:r>
      <w:r>
        <w:rPr>
          <w:lang w:val="zh_CN" w:bidi="zh_CN"/>
        </w:rPr>
        <w:t>EZK 22:4</w:t>
      </w:r>
      <w:r>
        <w:rPr>
          <w:lang w:val="zh_CN" w:bidi="zh_CN"/>
        </w:rPr>
        <w:t xml:space="preserve"> · </w:t>
      </w:r>
      <w:r>
        <w:rPr>
          <w:lang w:val="zh_CN" w:bidi="zh_CN"/>
        </w:rPr>
        <w:t>EZK 23:7</w:t>
      </w:r>
      <w:r>
        <w:rPr>
          <w:lang w:val="zh_CN" w:bidi="zh_CN"/>
        </w:rPr>
        <w:t xml:space="preserve"> · </w:t>
      </w:r>
      <w:r>
        <w:rPr>
          <w:lang w:val="zh_CN" w:bidi="zh_CN"/>
        </w:rPr>
        <w:t>EZK 23:30</w:t>
      </w:r>
      <w:r>
        <w:rPr>
          <w:lang w:val="zh_CN" w:bidi="zh_CN"/>
        </w:rPr>
        <w:t xml:space="preserve"> · </w:t>
      </w:r>
      <w:r>
        <w:rPr>
          <w:lang w:val="zh_CN" w:bidi="zh_CN"/>
        </w:rPr>
        <w:t>EZK 23:37</w:t>
      </w:r>
      <w:r>
        <w:rPr>
          <w:lang w:val="zh_CN" w:bidi="zh_CN"/>
        </w:rPr>
        <w:t xml:space="preserve"> · </w:t>
      </w:r>
      <w:r>
        <w:rPr>
          <w:lang w:val="zh_CN" w:bidi="zh_CN"/>
        </w:rPr>
        <w:t>EZK 23:39</w:t>
      </w:r>
      <w:r>
        <w:rPr>
          <w:lang w:val="zh_CN" w:bidi="zh_CN"/>
        </w:rPr>
        <w:t xml:space="preserve"> · </w:t>
      </w:r>
      <w:r>
        <w:rPr>
          <w:lang w:val="zh_CN" w:bidi="zh_CN"/>
        </w:rPr>
        <w:t>EZK 23:49</w:t>
      </w:r>
      <w:r>
        <w:rPr>
          <w:lang w:val="zh_CN" w:bidi="zh_CN"/>
        </w:rPr>
        <w:t xml:space="preserve"> · </w:t>
      </w:r>
      <w:r>
        <w:rPr>
          <w:lang w:val="zh_CN" w:bidi="zh_CN"/>
        </w:rPr>
        <w:t>EZK 30:13</w:t>
      </w:r>
      <w:r>
        <w:rPr>
          <w:lang w:val="zh_CN" w:bidi="zh_CN"/>
        </w:rPr>
        <w:t xml:space="preserve"> · </w:t>
      </w:r>
      <w:r>
        <w:rPr>
          <w:lang w:val="zh_CN" w:bidi="zh_CN"/>
        </w:rPr>
        <w:t>EZK 33:25</w:t>
      </w:r>
      <w:r>
        <w:rPr>
          <w:lang w:val="zh_CN" w:bidi="zh_CN"/>
        </w:rPr>
        <w:t xml:space="preserve"> · </w:t>
      </w:r>
      <w:r>
        <w:rPr>
          <w:lang w:val="zh_CN" w:bidi="zh_CN"/>
        </w:rPr>
        <w:t>EZK 36:18</w:t>
      </w:r>
      <w:r>
        <w:rPr>
          <w:lang w:val="zh_CN" w:bidi="zh_CN"/>
        </w:rPr>
        <w:t xml:space="preserve"> · </w:t>
      </w:r>
      <w:r>
        <w:rPr>
          <w:lang w:val="zh_CN" w:bidi="zh_CN"/>
        </w:rPr>
        <w:t>EZK 36:25</w:t>
      </w:r>
      <w:r>
        <w:rPr>
          <w:lang w:val="zh_CN" w:bidi="zh_CN"/>
        </w:rPr>
        <w:t xml:space="preserve"> · </w:t>
      </w:r>
      <w:r>
        <w:rPr>
          <w:lang w:val="zh_CN" w:bidi="zh_CN"/>
        </w:rPr>
        <w:t>EZK 37:23</w:t>
      </w:r>
      <w:r>
        <w:rPr>
          <w:lang w:val="zh_CN" w:bidi="zh_CN"/>
        </w:rPr>
        <w:t xml:space="preserve"> · </w:t>
      </w:r>
      <w:r>
        <w:rPr>
          <w:lang w:val="zh_CN" w:bidi="zh_CN"/>
        </w:rPr>
        <w:t>EZK 44:10</w:t>
      </w:r>
      <w:r>
        <w:rPr>
          <w:lang w:val="zh_CN" w:bidi="zh_CN"/>
        </w:rPr>
        <w:t xml:space="preserve"> · </w:t>
      </w:r>
      <w:r>
        <w:rPr>
          <w:lang w:val="zh_CN" w:bidi="zh_CN"/>
        </w:rPr>
        <w:t>EZK 44:12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גְּלֹום</w:t>
      </w:r>
      <w:r>
        <w:rPr>
          <w:lang w:val="zh_CN" w:bidi="zh_CN"/>
        </w:rPr>
      </w:r>
    </w:p>
    <w:p>
      <w:pPr>
        <w:pStyle w:val="Heading1"/>
      </w:pPr>
      <w:r>
        <w:rPr>
          <w:lang w:val="zh_CN" w:bidi="zh_CN"/>
        </w:rPr>
        <w:t>גְּלֹום</w:t>
      </w:r>
    </w:p>
    <w:p>
      <w:pPr/>
      <w:r>
        <w:rPr>
          <w:lang w:val="zh_CN" w:bidi="zh_CN"/>
        </w:rPr>
      </w:r>
      <w:r>
        <w:rPr>
          <w:lang w:val="zh_CN" w:bidi="zh_CN"/>
        </w:rPr>
        <w:t>גְּלֹום</w:t>
      </w:r>
      <w:r>
        <w:rPr>
          <w:lang w:val="zh_CN" w:bidi="zh_CN"/>
        </w:rPr>
        <w:t xml:space="preserve"> (</w:t>
      </w:r>
      <w:r>
        <w:rPr>
          <w:lang w:val="zh_CN" w:bidi="zh_CN"/>
        </w:rPr>
        <w:t>H1545</w:t>
      </w:r>
      <w:r>
        <w:rPr>
          <w:lang w:val="zh_CN" w:bidi="zh_CN"/>
        </w:rPr>
        <w:t>)</w:t>
      </w:r>
    </w:p>
    <w:p>
      <w:pPr/>
      <w:r>
        <w:rPr>
          <w:lang w:val="zh_CN" w:bidi="zh_CN"/>
        </w:rPr>
      </w:r>
      <w:r>
        <w:rPr>
          <w:lang w:val="zh_CN" w:bidi="zh_CN"/>
        </w:rPr>
        <w:t xml:space="preserve">noun m · </w:t>
      </w:r>
      <w:r>
        <w:rPr>
          <w:lang w:val="zh_CN" w:bidi="zh_CN"/>
        </w:rPr>
        <w:t>גלם</w:t>
      </w:r>
    </w:p>
    <w:p>
      <w:pPr/>
      <w:r>
        <w:rPr>
          <w:lang w:val="zh_CN" w:bidi="zh_CN"/>
        </w:rPr>
      </w:r>
    </w:p>
    <w:p>
      <w:pPr/>
      <w:r>
        <w:rPr>
          <w:lang w:val="zh_CN" w:bidi="zh_CN"/>
        </w:rPr>
      </w:r>
      <w:r>
        <w:rPr>
          <w:lang w:val="zh_CN" w:bidi="zh_CN"/>
        </w:rPr>
        <w:t>披风；罩袍</w:t>
      </w:r>
      <w:r>
        <w:rPr>
          <w:lang w:val="zh_CN" w:bidi="zh_CN"/>
        </w:rPr>
        <w:t xml:space="preserve"> </w:t>
      </w:r>
      <w:r>
        <w:rPr>
          <w:lang w:val="zh_CN" w:bidi="zh_CN"/>
        </w:rPr>
        <w:t>确切含义不明；很可能是：＝一件松松地从肩膀垂下来或包裹在身上的大衣或罩袍</w:t>
      </w:r>
    </w:p>
    <w:p>
      <w:pPr/>
      <w:r>
        <w:rPr>
          <w:lang w:val="zh_CN" w:bidi="zh_CN"/>
        </w:rPr>
      </w:r>
      <w:r>
        <w:rPr>
          <w:lang w:val="zh_CN" w:bidi="zh_CN"/>
        </w:rPr>
        <w:t>EZK 27:24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גָּלוּת</w:t>
      </w:r>
      <w:r>
        <w:rPr>
          <w:lang w:val="zh_CN" w:bidi="zh_CN"/>
        </w:rPr>
      </w:r>
    </w:p>
    <w:p>
      <w:pPr>
        <w:pStyle w:val="Heading1"/>
      </w:pPr>
      <w:r>
        <w:rPr>
          <w:lang w:val="zh_CN" w:bidi="zh_CN"/>
        </w:rPr>
        <w:t>גָּלוּת</w:t>
      </w:r>
    </w:p>
    <w:p>
      <w:pPr/>
      <w:r>
        <w:rPr>
          <w:lang w:val="zh_CN" w:bidi="zh_CN"/>
        </w:rPr>
      </w:r>
      <w:r>
        <w:rPr>
          <w:lang w:val="zh_CN" w:bidi="zh_CN"/>
        </w:rPr>
        <w:t>גָּלוּת</w:t>
      </w:r>
      <w:r>
        <w:rPr>
          <w:lang w:val="zh_CN" w:bidi="zh_CN"/>
        </w:rPr>
        <w:t xml:space="preserve"> (</w:t>
      </w:r>
      <w:r>
        <w:rPr>
          <w:lang w:val="zh_CN" w:bidi="zh_CN"/>
        </w:rPr>
        <w:t>H1546</w:t>
      </w:r>
      <w:r>
        <w:rPr>
          <w:lang w:val="zh_CN" w:bidi="zh_CN"/>
        </w:rPr>
        <w:t>)</w:t>
      </w:r>
    </w:p>
    <w:p>
      <w:pPr/>
      <w:r>
        <w:rPr>
          <w:lang w:val="zh_CN" w:bidi="zh_CN"/>
        </w:rPr>
      </w:r>
      <w:r>
        <w:rPr>
          <w:lang w:val="zh_CN" w:bidi="zh_CN"/>
        </w:rPr>
        <w:t xml:space="preserve">noun f · </w:t>
      </w:r>
      <w:r>
        <w:rPr>
          <w:lang w:val="zh_CN" w:bidi="zh_CN"/>
        </w:rPr>
        <w:t>גלה</w:t>
      </w:r>
    </w:p>
    <w:p>
      <w:pPr/>
      <w:r>
        <w:rPr>
          <w:lang w:val="zh_CN" w:bidi="zh_CN"/>
        </w:rPr>
      </w:r>
    </w:p>
    <w:p>
      <w:pPr/>
      <w:r>
        <w:rPr>
          <w:lang w:val="zh_CN" w:bidi="zh_CN"/>
        </w:rPr>
      </w:r>
      <w:r>
        <w:rPr>
          <w:lang w:val="zh_CN" w:bidi="zh_CN"/>
        </w:rPr>
        <w:t>被掳；流亡</w:t>
      </w:r>
      <w:r>
        <w:rPr>
          <w:lang w:val="zh_CN" w:bidi="zh_CN"/>
        </w:rPr>
        <w:t xml:space="preserve"> </w:t>
      </w:r>
      <w:r>
        <w:rPr>
          <w:lang w:val="zh_CN" w:bidi="zh_CN"/>
        </w:rPr>
        <w:t>＝使役行为，一群人被迫离开自己的国家，在别的地方定居一段不确定的时间</w:t>
      </w:r>
    </w:p>
    <w:p>
      <w:pPr/>
      <w:r>
        <w:rPr>
          <w:lang w:val="zh_CN" w:bidi="zh_CN"/>
        </w:rPr>
      </w:r>
      <w:r>
        <w:rPr>
          <w:lang w:val="zh_CN" w:bidi="zh_CN"/>
        </w:rPr>
        <w:t>2KI 25:27</w:t>
      </w:r>
      <w:r>
        <w:rPr>
          <w:lang w:val="zh_CN" w:bidi="zh_CN"/>
        </w:rPr>
        <w:t xml:space="preserve"> · </w:t>
      </w:r>
      <w:r>
        <w:rPr>
          <w:lang w:val="zh_CN" w:bidi="zh_CN"/>
        </w:rPr>
        <w:t>JER 52:31</w:t>
      </w:r>
      <w:r>
        <w:rPr>
          <w:lang w:val="zh_CN" w:bidi="zh_CN"/>
        </w:rPr>
        <w:t xml:space="preserve"> · </w:t>
      </w:r>
      <w:r>
        <w:rPr>
          <w:lang w:val="zh_CN" w:bidi="zh_CN"/>
        </w:rPr>
        <w:t>EZK 1:2</w:t>
      </w:r>
      <w:r>
        <w:rPr>
          <w:lang w:val="zh_CN" w:bidi="zh_CN"/>
        </w:rPr>
        <w:t xml:space="preserve"> · </w:t>
      </w:r>
      <w:r>
        <w:rPr>
          <w:lang w:val="zh_CN" w:bidi="zh_CN"/>
        </w:rPr>
        <w:t>EZK 33:21</w:t>
      </w:r>
      <w:r>
        <w:rPr>
          <w:lang w:val="zh_CN" w:bidi="zh_CN"/>
        </w:rPr>
        <w:t xml:space="preserve"> · </w:t>
      </w:r>
      <w:r>
        <w:rPr>
          <w:lang w:val="zh_CN" w:bidi="zh_CN"/>
        </w:rPr>
        <w:t>EZK 40:1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שְׁבִי</w:t>
      </w:r>
    </w:p>
    <w:p>
      <w:pPr/>
      <w:r>
        <w:rPr>
          <w:lang w:val="zh_CN" w:bidi="zh_CN"/>
        </w:rPr>
      </w:r>
      <w:r>
        <w:rPr>
          <w:lang w:val="zh_CN" w:bidi="zh_CN"/>
        </w:rPr>
        <w:t>被掳的人；流亡者；被放逐者</w:t>
      </w:r>
      <w:r>
        <w:rPr>
          <w:lang w:val="zh_CN" w:bidi="zh_CN"/>
        </w:rPr>
        <w:t xml:space="preserve"> </w:t>
      </w:r>
      <w:r>
        <w:rPr>
          <w:lang w:val="zh_CN" w:bidi="zh_CN"/>
        </w:rPr>
        <w:t>＝从自己的土地被强行带到另一个地方的一群人</w:t>
      </w:r>
    </w:p>
    <w:p>
      <w:pPr/>
      <w:r>
        <w:rPr>
          <w:lang w:val="zh_CN" w:bidi="zh_CN"/>
        </w:rPr>
      </w:r>
      <w:r>
        <w:rPr>
          <w:lang w:val="zh_CN" w:bidi="zh_CN"/>
        </w:rPr>
        <w:t>ISA 20:4</w:t>
      </w:r>
      <w:r>
        <w:rPr>
          <w:lang w:val="zh_CN" w:bidi="zh_CN"/>
        </w:rPr>
        <w:t xml:space="preserve"> · </w:t>
      </w:r>
      <w:r>
        <w:rPr>
          <w:lang w:val="zh_CN" w:bidi="zh_CN"/>
        </w:rPr>
        <w:t>ISA 45:13</w:t>
      </w:r>
      <w:r>
        <w:rPr>
          <w:lang w:val="zh_CN" w:bidi="zh_CN"/>
        </w:rPr>
        <w:t xml:space="preserve"> · </w:t>
      </w:r>
      <w:r>
        <w:rPr>
          <w:lang w:val="zh_CN" w:bidi="zh_CN"/>
        </w:rPr>
        <w:t>JER 24:5</w:t>
      </w:r>
      <w:r>
        <w:rPr>
          <w:lang w:val="zh_CN" w:bidi="zh_CN"/>
        </w:rPr>
        <w:t xml:space="preserve"> · </w:t>
      </w:r>
      <w:r>
        <w:rPr>
          <w:lang w:val="zh_CN" w:bidi="zh_CN"/>
        </w:rPr>
        <w:t>JER 28:4</w:t>
      </w:r>
      <w:r>
        <w:rPr>
          <w:lang w:val="zh_CN" w:bidi="zh_CN"/>
        </w:rPr>
        <w:t xml:space="preserve"> · </w:t>
      </w:r>
      <w:r>
        <w:rPr>
          <w:lang w:val="zh_CN" w:bidi="zh_CN"/>
        </w:rPr>
        <w:t>JER 29:22</w:t>
      </w:r>
      <w:r>
        <w:rPr>
          <w:lang w:val="zh_CN" w:bidi="zh_CN"/>
        </w:rPr>
        <w:t xml:space="preserve"> · </w:t>
      </w:r>
      <w:r>
        <w:rPr>
          <w:lang w:val="zh_CN" w:bidi="zh_CN"/>
        </w:rPr>
        <w:t>JER 40:1</w:t>
      </w:r>
      <w:r>
        <w:rPr>
          <w:lang w:val="zh_CN" w:bidi="zh_CN"/>
        </w:rPr>
        <w:t xml:space="preserve"> · </w:t>
      </w:r>
      <w:r>
        <w:rPr>
          <w:lang w:val="zh_CN" w:bidi="zh_CN"/>
        </w:rPr>
        <w:t>AMO 1:6</w:t>
      </w:r>
      <w:r>
        <w:rPr>
          <w:lang w:val="zh_CN" w:bidi="zh_CN"/>
        </w:rPr>
        <w:t xml:space="preserve"> · </w:t>
      </w:r>
      <w:r>
        <w:rPr>
          <w:lang w:val="zh_CN" w:bidi="zh_CN"/>
        </w:rPr>
        <w:t>AMO 1:9</w:t>
      </w:r>
      <w:r>
        <w:rPr>
          <w:lang w:val="zh_CN" w:bidi="zh_CN"/>
        </w:rPr>
        <w:t xml:space="preserve"> · </w:t>
      </w:r>
      <w:r>
        <w:rPr>
          <w:lang w:val="zh_CN" w:bidi="zh_CN"/>
        </w:rPr>
        <w:t>OBA 1:20</w:t>
      </w:r>
      <w:r>
        <w:rPr>
          <w:lang w:val="zh_CN" w:bidi="zh_CN"/>
        </w:rPr>
        <w:t xml:space="preserve"> · </w:t>
      </w:r>
      <w:r>
        <w:rPr>
          <w:lang w:val="zh_CN" w:bidi="zh_CN"/>
        </w:rPr>
        <w:t>OBA 1:20</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גלח</w:t>
      </w:r>
      <w:r>
        <w:rPr>
          <w:lang w:val="zh_CN" w:bidi="zh_CN"/>
        </w:rPr>
      </w:r>
    </w:p>
    <w:p>
      <w:pPr>
        <w:pStyle w:val="Heading1"/>
      </w:pPr>
      <w:r>
        <w:rPr>
          <w:lang w:val="zh_CN" w:bidi="zh_CN"/>
        </w:rPr>
        <w:t>גלח</w:t>
      </w:r>
    </w:p>
    <w:p>
      <w:pPr/>
      <w:r>
        <w:rPr>
          <w:lang w:val="zh_CN" w:bidi="zh_CN"/>
        </w:rPr>
      </w:r>
      <w:r>
        <w:rPr>
          <w:lang w:val="zh_CN" w:bidi="zh_CN"/>
        </w:rPr>
        <w:t>גלח</w:t>
      </w:r>
      <w:r>
        <w:rPr>
          <w:lang w:val="zh_CN" w:bidi="zh_CN"/>
        </w:rPr>
        <w:t xml:space="preserve"> (</w:t>
      </w:r>
      <w:r>
        <w:rPr>
          <w:lang w:val="zh_CN" w:bidi="zh_CN"/>
        </w:rPr>
        <w:t>H1548</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hit, verb pu'al</w:t>
      </w:r>
    </w:p>
    <w:p>
      <w:pPr/>
      <w:r>
        <w:rPr>
          <w:lang w:val="zh_CN" w:bidi="zh_CN"/>
        </w:rPr>
      </w:r>
      <w:r>
        <w:rPr>
          <w:lang w:val="zh_CN" w:bidi="zh_CN"/>
        </w:rPr>
        <w:t>剃（胡子）；剪（头发）；剃头刮脸</w:t>
      </w:r>
      <w:r>
        <w:rPr>
          <w:lang w:val="zh_CN" w:bidi="zh_CN"/>
        </w:rPr>
        <w:t xml:space="preserve"> </w:t>
      </w:r>
      <w:r>
        <w:rPr>
          <w:lang w:val="zh_CN" w:bidi="zh_CN"/>
        </w:rPr>
        <w:t>＝动作，人剃掉身体上全部或部分的毛发</w:t>
      </w:r>
    </w:p>
    <w:p>
      <w:pPr/>
      <w:r>
        <w:rPr>
          <w:lang w:val="zh_CN" w:bidi="zh_CN"/>
        </w:rPr>
      </w:r>
      <w:r>
        <w:rPr>
          <w:lang w:val="zh_CN" w:bidi="zh_CN"/>
        </w:rPr>
        <w:t>GEN 41:14</w:t>
      </w:r>
      <w:r>
        <w:rPr>
          <w:lang w:val="zh_CN" w:bidi="zh_CN"/>
        </w:rPr>
        <w:t xml:space="preserve"> · </w:t>
      </w:r>
      <w:r>
        <w:rPr>
          <w:lang w:val="zh_CN" w:bidi="zh_CN"/>
        </w:rPr>
        <w:t>LEV 13:33</w:t>
      </w:r>
      <w:r>
        <w:rPr>
          <w:lang w:val="zh_CN" w:bidi="zh_CN"/>
        </w:rPr>
        <w:t xml:space="preserve"> · </w:t>
      </w:r>
      <w:r>
        <w:rPr>
          <w:lang w:val="zh_CN" w:bidi="zh_CN"/>
        </w:rPr>
        <w:t>LEV 13:33</w:t>
      </w:r>
      <w:r>
        <w:rPr>
          <w:lang w:val="zh_CN" w:bidi="zh_CN"/>
        </w:rPr>
        <w:t xml:space="preserve"> · </w:t>
      </w:r>
      <w:r>
        <w:rPr>
          <w:lang w:val="zh_CN" w:bidi="zh_CN"/>
        </w:rPr>
        <w:t>LEV 14:8</w:t>
      </w:r>
      <w:r>
        <w:rPr>
          <w:lang w:val="zh_CN" w:bidi="zh_CN"/>
        </w:rPr>
        <w:t xml:space="preserve"> · </w:t>
      </w:r>
      <w:r>
        <w:rPr>
          <w:lang w:val="zh_CN" w:bidi="zh_CN"/>
        </w:rPr>
        <w:t>LEV 14:9</w:t>
      </w:r>
      <w:r>
        <w:rPr>
          <w:lang w:val="zh_CN" w:bidi="zh_CN"/>
        </w:rPr>
        <w:t xml:space="preserve"> · </w:t>
      </w:r>
      <w:r>
        <w:rPr>
          <w:lang w:val="zh_CN" w:bidi="zh_CN"/>
        </w:rPr>
        <w:t>LEV 14:9</w:t>
      </w:r>
      <w:r>
        <w:rPr>
          <w:lang w:val="zh_CN" w:bidi="zh_CN"/>
        </w:rPr>
        <w:t xml:space="preserve"> · </w:t>
      </w:r>
      <w:r>
        <w:rPr>
          <w:lang w:val="zh_CN" w:bidi="zh_CN"/>
        </w:rPr>
        <w:t>LEV 21:5</w:t>
      </w:r>
      <w:r>
        <w:rPr>
          <w:lang w:val="zh_CN" w:bidi="zh_CN"/>
        </w:rPr>
        <w:t xml:space="preserve"> · </w:t>
      </w:r>
      <w:r>
        <w:rPr>
          <w:lang w:val="zh_CN" w:bidi="zh_CN"/>
        </w:rPr>
        <w:t>NUM 6:9</w:t>
      </w:r>
      <w:r>
        <w:rPr>
          <w:lang w:val="zh_CN" w:bidi="zh_CN"/>
        </w:rPr>
        <w:t xml:space="preserve"> · </w:t>
      </w:r>
      <w:r>
        <w:rPr>
          <w:lang w:val="zh_CN" w:bidi="zh_CN"/>
        </w:rPr>
        <w:t>NUM 6:9</w:t>
      </w:r>
      <w:r>
        <w:rPr>
          <w:lang w:val="zh_CN" w:bidi="zh_CN"/>
        </w:rPr>
        <w:t xml:space="preserve"> · </w:t>
      </w:r>
      <w:r>
        <w:rPr>
          <w:lang w:val="zh_CN" w:bidi="zh_CN"/>
        </w:rPr>
        <w:t>NUM 6:18</w:t>
      </w:r>
      <w:r>
        <w:rPr>
          <w:lang w:val="zh_CN" w:bidi="zh_CN"/>
        </w:rPr>
        <w:t xml:space="preserve"> · </w:t>
      </w:r>
      <w:r>
        <w:rPr>
          <w:lang w:val="zh_CN" w:bidi="zh_CN"/>
        </w:rPr>
        <w:t>NUM 6:19</w:t>
      </w:r>
      <w:r>
        <w:rPr>
          <w:lang w:val="zh_CN" w:bidi="zh_CN"/>
        </w:rPr>
        <w:t xml:space="preserve"> · </w:t>
      </w:r>
      <w:r>
        <w:rPr>
          <w:lang w:val="zh_CN" w:bidi="zh_CN"/>
        </w:rPr>
        <w:t>DEU 21:12</w:t>
      </w:r>
      <w:r>
        <w:rPr>
          <w:lang w:val="zh_CN" w:bidi="zh_CN"/>
        </w:rPr>
        <w:t xml:space="preserve"> · </w:t>
      </w:r>
      <w:r>
        <w:rPr>
          <w:lang w:val="zh_CN" w:bidi="zh_CN"/>
        </w:rPr>
        <w:t>2SA 14:26</w:t>
      </w:r>
      <w:r>
        <w:rPr>
          <w:lang w:val="zh_CN" w:bidi="zh_CN"/>
        </w:rPr>
        <w:t xml:space="preserve"> · </w:t>
      </w:r>
      <w:r>
        <w:rPr>
          <w:lang w:val="zh_CN" w:bidi="zh_CN"/>
        </w:rPr>
        <w:t>2SA 14:26</w:t>
      </w:r>
      <w:r>
        <w:rPr>
          <w:lang w:val="zh_CN" w:bidi="zh_CN"/>
        </w:rPr>
        <w:t xml:space="preserve"> · </w:t>
      </w:r>
      <w:r>
        <w:rPr>
          <w:lang w:val="zh_CN" w:bidi="zh_CN"/>
        </w:rPr>
        <w:t>2SA 14:26</w:t>
      </w:r>
      <w:r>
        <w:rPr>
          <w:lang w:val="zh_CN" w:bidi="zh_CN"/>
        </w:rPr>
        <w:t xml:space="preserve"> · </w:t>
      </w:r>
      <w:r>
        <w:rPr>
          <w:lang w:val="zh_CN" w:bidi="zh_CN"/>
        </w:rPr>
        <w:t>JER 41:5</w:t>
      </w:r>
      <w:r>
        <w:rPr>
          <w:lang w:val="zh_CN" w:bidi="zh_CN"/>
        </w:rPr>
        <w:t xml:space="preserve"> · </w:t>
      </w:r>
      <w:r>
        <w:rPr>
          <w:lang w:val="zh_CN" w:bidi="zh_CN"/>
        </w:rPr>
        <w:t>EZK 44:20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pu'al</w:t>
      </w:r>
    </w:p>
    <w:p>
      <w:pPr/>
      <w:r>
        <w:rPr>
          <w:lang w:val="zh_CN" w:bidi="zh_CN"/>
        </w:rPr>
      </w:r>
      <w:r>
        <w:rPr>
          <w:lang w:val="zh_CN" w:bidi="zh_CN"/>
        </w:rPr>
        <w:t>剃（某人的）胡子；剪（某人的）头发</w:t>
      </w:r>
      <w:r>
        <w:rPr>
          <w:lang w:val="zh_CN" w:bidi="zh_CN"/>
        </w:rPr>
        <w:t xml:space="preserve"> </w:t>
      </w:r>
      <w:r>
        <w:rPr>
          <w:lang w:val="zh_CN" w:bidi="zh_CN"/>
        </w:rPr>
        <w:t>＝使役行为，人剃掉他人身体上全部或部分的毛发</w:t>
      </w:r>
    </w:p>
    <w:p>
      <w:pPr/>
      <w:r>
        <w:rPr>
          <w:lang w:val="zh_CN" w:bidi="zh_CN"/>
        </w:rPr>
      </w:r>
      <w:r>
        <w:rPr>
          <w:lang w:val="zh_CN" w:bidi="zh_CN"/>
        </w:rPr>
        <w:t>JDG 16:17</w:t>
      </w:r>
      <w:r>
        <w:rPr>
          <w:lang w:val="zh_CN" w:bidi="zh_CN"/>
        </w:rPr>
        <w:t xml:space="preserve"> · </w:t>
      </w:r>
      <w:r>
        <w:rPr>
          <w:lang w:val="zh_CN" w:bidi="zh_CN"/>
        </w:rPr>
        <w:t>JDG 16:19</w:t>
      </w:r>
      <w:r>
        <w:rPr>
          <w:lang w:val="zh_CN" w:bidi="zh_CN"/>
        </w:rPr>
        <w:t xml:space="preserve"> · </w:t>
      </w:r>
      <w:r>
        <w:rPr>
          <w:lang w:val="zh_CN" w:bidi="zh_CN"/>
        </w:rPr>
        <w:t>JDG 16:22</w:t>
      </w:r>
      <w:r>
        <w:rPr>
          <w:lang w:val="zh_CN" w:bidi="zh_CN"/>
        </w:rPr>
        <w:t xml:space="preserve"> · </w:t>
      </w:r>
      <w:r>
        <w:rPr>
          <w:lang w:val="zh_CN" w:bidi="zh_CN"/>
        </w:rPr>
        <w:t>2SA 10:4</w:t>
      </w:r>
      <w:r>
        <w:rPr>
          <w:lang w:val="zh_CN" w:bidi="zh_CN"/>
        </w:rPr>
        <w:t xml:space="preserve"> · </w:t>
      </w:r>
      <w:r>
        <w:rPr>
          <w:lang w:val="zh_CN" w:bidi="zh_CN"/>
        </w:rPr>
        <w:t>1CH 19:4</w:t>
      </w:r>
      <w:r>
        <w:rPr>
          <w:lang w:val="zh_CN" w:bidi="zh_CN"/>
        </w:rPr>
        <w:t xml:space="preserve"> · </w:t>
      </w:r>
      <w:r>
        <w:rPr>
          <w:lang w:val="zh_CN" w:bidi="zh_CN"/>
        </w:rPr>
        <w:t>ISA 7:20</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גִּלָּיֹון</w:t>
      </w:r>
      <w:r>
        <w:rPr>
          <w:lang w:val="zh_CN" w:bidi="zh_CN"/>
        </w:rPr>
      </w:r>
    </w:p>
    <w:p>
      <w:pPr>
        <w:pStyle w:val="Heading1"/>
      </w:pPr>
      <w:r>
        <w:rPr>
          <w:lang w:val="zh_CN" w:bidi="zh_CN"/>
        </w:rPr>
        <w:t>גִּלָּיֹון</w:t>
      </w:r>
    </w:p>
    <w:p>
      <w:pPr/>
      <w:r>
        <w:rPr>
          <w:lang w:val="zh_CN" w:bidi="zh_CN"/>
        </w:rPr>
      </w:r>
      <w:r>
        <w:rPr>
          <w:lang w:val="zh_CN" w:bidi="zh_CN"/>
        </w:rPr>
        <w:t>גִּלָּיֹון</w:t>
      </w:r>
      <w:r>
        <w:rPr>
          <w:lang w:val="zh_CN" w:bidi="zh_CN"/>
        </w:rPr>
        <w:t xml:space="preserve"> (</w:t>
      </w:r>
      <w:r>
        <w:rPr>
          <w:lang w:val="zh_CN" w:bidi="zh_CN"/>
        </w:rPr>
        <w:t>H1549</w:t>
      </w:r>
      <w:r>
        <w:rPr>
          <w:lang w:val="zh_CN" w:bidi="zh_CN"/>
        </w:rPr>
        <w:t xml:space="preserve">) — </w:t>
      </w:r>
      <w:r>
        <w:rPr>
          <w:lang w:val="zh_CN" w:bidi="zh_CN"/>
        </w:rPr>
        <w:t>גִּלְיֹן</w:t>
      </w:r>
      <w:r>
        <w:rPr>
          <w:lang w:val="zh_CN" w:bidi="zh_CN"/>
        </w:rPr>
        <w:t xml:space="preserve"> </w:t>
      </w:r>
      <w:hyperlink r:id="rId20">
        <w:r>
          <w:rPr>
            <w:lang w:val="zh_CN" w:bidi="zh_CN"/>
          </w:rPr>
          <w:rPr>
            <w:color w:val="0000EE"/>
            <w:u w:val="single"/>
          </w:rPr>
          <w:t>SAHD</w:t>
        </w:r>
      </w:hyperlink>
    </w:p>
    <w:p>
      <w:pPr/>
      <w:r>
        <w:rPr>
          <w:lang w:val="zh_CN" w:bidi="zh_CN"/>
        </w:rPr>
      </w:r>
      <w:r>
        <w:rPr>
          <w:lang w:val="zh_CN" w:bidi="zh_CN"/>
        </w:rPr>
        <w:t xml:space="preserve">noun m · </w:t>
      </w:r>
      <w:r>
        <w:rPr>
          <w:lang w:val="zh_CN" w:bidi="zh_CN"/>
        </w:rPr>
        <w:t>גלה</w:t>
      </w:r>
    </w:p>
    <w:p>
      <w:pPr/>
      <w:r>
        <w:rPr>
          <w:lang w:val="zh_CN" w:bidi="zh_CN"/>
        </w:rPr>
      </w:r>
    </w:p>
    <w:p>
      <w:pPr/>
      <w:r>
        <w:rPr>
          <w:lang w:val="zh_CN" w:bidi="zh_CN"/>
        </w:rPr>
      </w:r>
      <w:r>
        <w:rPr>
          <w:lang w:val="zh_CN" w:bidi="zh_CN"/>
        </w:rPr>
        <w:t>板；牌</w:t>
      </w:r>
      <w:r>
        <w:rPr>
          <w:lang w:val="zh_CN" w:bidi="zh_CN"/>
        </w:rPr>
        <w:t xml:space="preserve"> </w:t>
      </w:r>
      <w:r>
        <w:rPr>
          <w:lang w:val="zh_CN" w:bidi="zh_CN"/>
        </w:rPr>
        <w:t>＝小平板，◄很可能是木制的或金属制的，►人用尖硬的</w:t>
      </w:r>
      <w:r>
        <w:rPr>
          <w:lang w:val="zh_CN" w:bidi="zh_CN"/>
        </w:rPr>
        <w:t>笔</w:t>
      </w:r>
      <w:r>
        <w:rPr>
          <w:lang w:val="zh_CN" w:bidi="zh_CN"/>
        </w:rPr>
        <w:t>在上面划字</w:t>
      </w:r>
    </w:p>
    <w:p>
      <w:pPr/>
      <w:r>
        <w:rPr>
          <w:lang w:val="zh_CN" w:bidi="zh_CN"/>
        </w:rPr>
      </w:r>
      <w:r>
        <w:rPr>
          <w:lang w:val="zh_CN" w:bidi="zh_CN"/>
        </w:rPr>
        <w:t>ISA 8:1</w:t>
      </w:r>
    </w:p>
    <w:p>
      <w:pPr/>
      <w:r>
        <w:rPr>
          <w:lang w:val="zh_CN" w:bidi="zh_CN"/>
        </w:rPr>
      </w:r>
    </w:p>
    <w:p>
      <w:pPr/>
      <w:r>
        <w:rPr>
          <w:lang w:val="zh_CN" w:bidi="zh_CN"/>
        </w:rPr>
      </w:r>
      <w:r>
        <w:rPr>
          <w:lang w:val="zh_CN" w:bidi="zh_CN"/>
        </w:rPr>
        <w:t>镜子</w:t>
      </w:r>
      <w:r>
        <w:rPr>
          <w:lang w:val="zh_CN" w:bidi="zh_CN"/>
        </w:rPr>
        <w:t xml:space="preserve"> </w:t>
      </w:r>
      <w:r>
        <w:rPr>
          <w:lang w:val="zh_CN" w:bidi="zh_CN"/>
        </w:rPr>
        <w:t>意思不确定，可能：＝表面打磨过或光滑的小平板；◄由金属制成，►能反映出人的影像</w:t>
      </w:r>
    </w:p>
    <w:p>
      <w:pPr/>
      <w:r>
        <w:rPr>
          <w:lang w:val="zh_CN" w:bidi="zh_CN"/>
        </w:rPr>
      </w:r>
      <w:r>
        <w:rPr>
          <w:lang w:val="zh_CN" w:bidi="zh_CN"/>
        </w:rPr>
        <w:t>ISA 3:23</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גָּלִיל</w:t>
      </w:r>
      <w:r>
        <w:rPr>
          <w:lang w:val="zh_CN" w:bidi="zh_CN"/>
        </w:rPr>
      </w:r>
    </w:p>
    <w:p>
      <w:pPr>
        <w:pStyle w:val="Heading1"/>
      </w:pPr>
      <w:r>
        <w:rPr>
          <w:lang w:val="zh_CN" w:bidi="zh_CN"/>
        </w:rPr>
        <w:t>גָּלִיל</w:t>
      </w:r>
    </w:p>
    <w:p>
      <w:pPr/>
      <w:r>
        <w:rPr>
          <w:lang w:val="zh_CN" w:bidi="zh_CN"/>
        </w:rPr>
      </w:r>
      <w:r>
        <w:rPr>
          <w:lang w:val="zh_CN" w:bidi="zh_CN"/>
        </w:rPr>
        <w:t>גָּלִיל</w:t>
      </w:r>
      <w:r>
        <w:rPr>
          <w:lang w:val="zh_CN" w:bidi="zh_CN"/>
        </w:rPr>
        <w:t xml:space="preserve"> (</w:t>
      </w:r>
      <w:r>
        <w:rPr>
          <w:lang w:val="zh_CN" w:bidi="zh_CN"/>
        </w:rPr>
        <w:t>H1550</w:t>
      </w:r>
      <w:r>
        <w:rPr>
          <w:lang w:val="zh_CN" w:bidi="zh_CN"/>
        </w:rPr>
        <w:t xml:space="preserve"> · </w:t>
      </w:r>
      <w:r>
        <w:rPr>
          <w:lang w:val="zh_CN" w:bidi="zh_CN"/>
        </w:rPr>
        <w:t>H1551</w:t>
      </w:r>
      <w:r>
        <w:rPr>
          <w:lang w:val="zh_CN" w:bidi="zh_CN"/>
        </w:rPr>
        <w:t>)</w:t>
      </w:r>
    </w:p>
    <w:p>
      <w:pPr/>
      <w:r>
        <w:rPr>
          <w:lang w:val="zh_CN" w:bidi="zh_CN"/>
        </w:rPr>
      </w:r>
      <w:r>
        <w:rPr>
          <w:lang w:val="zh_CN" w:bidi="zh_CN"/>
        </w:rPr>
        <w:t xml:space="preserve">noun m · </w:t>
      </w:r>
      <w:r>
        <w:rPr>
          <w:lang w:val="zh_CN" w:bidi="zh_CN"/>
        </w:rPr>
        <w:t>גלל</w:t>
      </w:r>
    </w:p>
    <w:p>
      <w:pPr/>
      <w:r>
        <w:rPr>
          <w:lang w:val="zh_CN" w:bidi="zh_CN"/>
        </w:rPr>
      </w:r>
    </w:p>
    <w:p>
      <w:pPr/>
      <w:r>
        <w:rPr>
          <w:lang w:val="zh_CN" w:bidi="zh_CN"/>
        </w:rPr>
      </w:r>
      <w:r>
        <w:rPr>
          <w:lang w:val="zh_CN" w:bidi="zh_CN"/>
        </w:rPr>
        <w:t>环</w:t>
      </w:r>
      <w:r>
        <w:rPr>
          <w:lang w:val="zh_CN" w:bidi="zh_CN"/>
        </w:rPr>
        <w:t xml:space="preserve"> </w:t>
      </w:r>
      <w:r>
        <w:rPr>
          <w:lang w:val="zh_CN" w:bidi="zh_CN"/>
        </w:rPr>
        <w:t>意思不确定，可能：＝用贵重金属做成的圆形小环，►用来挂帐帘</w:t>
      </w:r>
    </w:p>
    <w:p>
      <w:pPr/>
      <w:r>
        <w:rPr>
          <w:lang w:val="zh_CN" w:bidi="zh_CN"/>
        </w:rPr>
      </w:r>
      <w:r>
        <w:rPr>
          <w:lang w:val="zh_CN" w:bidi="zh_CN"/>
        </w:rPr>
        <w:t>EST 1:6</w:t>
      </w:r>
    </w:p>
    <w:p>
      <w:pPr/>
      <w:r>
        <w:rPr>
          <w:lang w:val="zh_CN" w:bidi="zh_CN"/>
        </w:rPr>
      </w:r>
    </w:p>
    <w:p>
      <w:pPr/>
      <w:r>
        <w:rPr>
          <w:lang w:val="zh_CN" w:bidi="zh_CN"/>
        </w:rPr>
      </w:r>
      <w:r>
        <w:rPr>
          <w:lang w:val="zh_CN" w:bidi="zh_CN"/>
        </w:rPr>
        <w:t>棒</w:t>
      </w:r>
      <w:r>
        <w:rPr>
          <w:lang w:val="zh_CN" w:bidi="zh_CN"/>
        </w:rPr>
        <w:t xml:space="preserve"> </w:t>
      </w:r>
      <w:r>
        <w:rPr>
          <w:lang w:val="zh_CN" w:bidi="zh_CN"/>
        </w:rPr>
        <w:t>意思不确定；可能：＝又细又直的金属棒，►可能有多种用途，例如挂帐帘、作门的铰链等</w:t>
      </w:r>
    </w:p>
    <w:p>
      <w:pPr/>
      <w:r>
        <w:rPr>
          <w:lang w:val="zh_CN" w:bidi="zh_CN"/>
        </w:rPr>
      </w:r>
      <w:r>
        <w:rPr>
          <w:lang w:val="zh_CN" w:bidi="zh_CN"/>
        </w:rPr>
        <w:t>1KI 6:34</w:t>
      </w:r>
      <w:r>
        <w:rPr>
          <w:lang w:val="zh_CN" w:bidi="zh_CN"/>
        </w:rPr>
        <w:t xml:space="preserve"> · </w:t>
      </w:r>
      <w:r>
        <w:rPr>
          <w:lang w:val="zh_CN" w:bidi="zh_CN"/>
        </w:rPr>
        <w:t>1KI 6:34</w:t>
      </w:r>
      <w:r>
        <w:rPr>
          <w:lang w:val="zh_CN" w:bidi="zh_CN"/>
        </w:rPr>
        <w:t xml:space="preserve"> · </w:t>
      </w:r>
      <w:r>
        <w:rPr>
          <w:lang w:val="zh_CN" w:bidi="zh_CN"/>
        </w:rPr>
        <w:t>EST 1:6</w:t>
      </w:r>
      <w:r>
        <w:rPr>
          <w:lang w:val="zh_CN" w:bidi="zh_CN"/>
        </w:rPr>
        <w:t xml:space="preserve"> · </w:t>
      </w:r>
      <w:r>
        <w:rPr>
          <w:lang w:val="zh_CN" w:bidi="zh_CN"/>
        </w:rPr>
        <w:t>SNG 5:14</w:t>
      </w:r>
    </w:p>
    <w:p>
      <w:pPr/>
      <w:r>
        <w:rPr>
          <w:lang w:val="zh_CN" w:bidi="zh_CN"/>
        </w:rPr>
      </w:r>
    </w:p>
    <w:p>
      <w:pPr/>
      <w:r>
        <w:rPr>
          <w:lang w:val="zh_CN" w:bidi="zh_CN"/>
        </w:rPr>
      </w:r>
      <w:r>
        <w:rPr>
          <w:lang w:val="zh_CN" w:bidi="zh_CN"/>
        </w:rPr>
        <w:t>圆形的</w:t>
      </w:r>
      <w:r>
        <w:rPr>
          <w:lang w:val="zh_CN" w:bidi="zh_CN"/>
        </w:rPr>
        <w:t xml:space="preserve"> </w:t>
      </w:r>
      <w:r>
        <w:rPr>
          <w:lang w:val="zh_CN" w:bidi="zh_CN"/>
        </w:rPr>
        <w:t>＝状态，物体的形状为圆形</w:t>
      </w:r>
    </w:p>
    <w:p>
      <w:pPr/>
      <w:r>
        <w:rPr>
          <w:lang w:val="zh_CN" w:bidi="zh_CN"/>
        </w:rPr>
      </w:r>
      <w:r>
        <w:rPr>
          <w:lang w:val="zh_CN" w:bidi="zh_CN"/>
        </w:rPr>
        <w:t>1KI 6:34</w:t>
      </w:r>
      <w:r>
        <w:rPr>
          <w:lang w:val="zh_CN" w:bidi="zh_CN"/>
        </w:rPr>
        <w:t xml:space="preserve"> · </w:t>
      </w:r>
      <w:r>
        <w:rPr>
          <w:lang w:val="zh_CN" w:bidi="zh_CN"/>
        </w:rPr>
        <w:t>1KI 6:34</w:t>
      </w:r>
    </w:p>
    <w:p>
      <w:pPr/>
      <w:r>
        <w:rPr>
          <w:lang w:val="zh_CN" w:bidi="zh_CN"/>
        </w:rPr>
      </w:r>
      <w:r>
        <w:rPr>
          <w:lang w:val="zh_CN" w:bidi="zh_CN"/>
        </w:rPr>
        <w:t>name, 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גֹּויִם</w:t>
      </w:r>
    </w:p>
    <w:p>
      <w:pPr/>
      <w:r>
        <w:rPr>
          <w:lang w:val="zh_CN" w:bidi="zh_CN"/>
        </w:rPr>
      </w:r>
      <w:r>
        <w:rPr>
          <w:lang w:val="zh_CN" w:bidi="zh_CN"/>
        </w:rPr>
        <w:t>加利利，《思》加里肋亚</w:t>
      </w:r>
      <w:r>
        <w:rPr>
          <w:lang w:val="zh_CN" w:bidi="zh_CN"/>
        </w:rPr>
        <w:t xml:space="preserve"> </w:t>
      </w:r>
      <w:r>
        <w:rPr>
          <w:lang w:val="zh_CN" w:bidi="zh_CN"/>
        </w:rPr>
        <w:t>＝地区，也称为</w:t>
      </w:r>
      <w:r>
        <w:rPr>
          <w:lang w:val="zh_CN" w:bidi="zh_CN"/>
        </w:rPr>
        <w:t>外邦人居住的加利利</w:t>
      </w:r>
      <w:r>
        <w:rPr>
          <w:lang w:val="zh_CN" w:bidi="zh_CN"/>
        </w:rPr>
        <w:t>，◄位于</w:t>
      </w:r>
      <w:r>
        <w:rPr>
          <w:lang w:val="zh_CN" w:bidi="zh_CN"/>
        </w:rPr>
        <w:t>以色列</w:t>
      </w:r>
      <w:r>
        <w:rPr>
          <w:lang w:val="zh_CN" w:bidi="zh_CN"/>
        </w:rPr>
        <w:t>的最北端</w:t>
      </w:r>
    </w:p>
    <w:p>
      <w:pPr/>
      <w:r>
        <w:rPr>
          <w:lang w:val="zh_CN" w:bidi="zh_CN"/>
        </w:rPr>
      </w:r>
      <w:r>
        <w:rPr>
          <w:lang w:val="zh_CN" w:bidi="zh_CN"/>
        </w:rPr>
        <w:t>JOS 20:7</w:t>
      </w:r>
      <w:r>
        <w:rPr>
          <w:lang w:val="zh_CN" w:bidi="zh_CN"/>
        </w:rPr>
        <w:t xml:space="preserve"> · </w:t>
      </w:r>
      <w:r>
        <w:rPr>
          <w:lang w:val="zh_CN" w:bidi="zh_CN"/>
        </w:rPr>
        <w:t>JOS 21:32</w:t>
      </w:r>
      <w:r>
        <w:rPr>
          <w:lang w:val="zh_CN" w:bidi="zh_CN"/>
        </w:rPr>
        <w:t xml:space="preserve"> · </w:t>
      </w:r>
      <w:r>
        <w:rPr>
          <w:lang w:val="zh_CN" w:bidi="zh_CN"/>
        </w:rPr>
        <w:t>1KI 9:11</w:t>
      </w:r>
      <w:r>
        <w:rPr>
          <w:lang w:val="zh_CN" w:bidi="zh_CN"/>
        </w:rPr>
        <w:t xml:space="preserve"> · </w:t>
      </w:r>
      <w:r>
        <w:rPr>
          <w:lang w:val="zh_CN" w:bidi="zh_CN"/>
        </w:rPr>
        <w:t>2KI 15:29</w:t>
      </w:r>
      <w:r>
        <w:rPr>
          <w:lang w:val="zh_CN" w:bidi="zh_CN"/>
        </w:rPr>
        <w:t xml:space="preserve"> · </w:t>
      </w:r>
      <w:r>
        <w:rPr>
          <w:lang w:val="zh_CN" w:bidi="zh_CN"/>
        </w:rPr>
        <w:t>1CH 6:61</w:t>
      </w:r>
      <w:r>
        <w:rPr>
          <w:lang w:val="zh_CN" w:bidi="zh_CN"/>
        </w:rPr>
        <w:t xml:space="preserve"> · </w:t>
      </w:r>
      <w:r>
        <w:rPr>
          <w:lang w:val="zh_CN" w:bidi="zh_CN"/>
        </w:rPr>
        <w:t>ISA 8:23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גְּלִילָה</w:t>
      </w:r>
      <w:r>
        <w:rPr>
          <w:lang w:val="zh_CN" w:bidi="zh_CN"/>
        </w:rPr>
      </w:r>
    </w:p>
    <w:p>
      <w:pPr>
        <w:pStyle w:val="Heading1"/>
      </w:pPr>
      <w:r>
        <w:rPr>
          <w:lang w:val="zh_CN" w:bidi="zh_CN"/>
        </w:rPr>
        <w:t>גְּלִילָה</w:t>
      </w:r>
    </w:p>
    <w:p>
      <w:pPr/>
      <w:r>
        <w:rPr>
          <w:lang w:val="zh_CN" w:bidi="zh_CN"/>
        </w:rPr>
      </w:r>
      <w:r>
        <w:rPr>
          <w:lang w:val="zh_CN" w:bidi="zh_CN"/>
        </w:rPr>
        <w:t>גְּלִילָה</w:t>
      </w:r>
      <w:r>
        <w:rPr>
          <w:lang w:val="zh_CN" w:bidi="zh_CN"/>
        </w:rPr>
        <w:t xml:space="preserve"> (</w:t>
      </w:r>
      <w:r>
        <w:rPr>
          <w:lang w:val="zh_CN" w:bidi="zh_CN"/>
        </w:rPr>
        <w:t>H1552</w:t>
      </w:r>
      <w:r>
        <w:rPr>
          <w:lang w:val="zh_CN" w:bidi="zh_CN"/>
        </w:rPr>
        <w:t>)</w:t>
      </w:r>
    </w:p>
    <w:p>
      <w:pPr/>
      <w:r>
        <w:rPr>
          <w:lang w:val="zh_CN" w:bidi="zh_CN"/>
        </w:rPr>
      </w:r>
      <w:r>
        <w:rPr>
          <w:lang w:val="zh_CN" w:bidi="zh_CN"/>
        </w:rPr>
        <w:t xml:space="preserve">noun f · </w:t>
      </w:r>
      <w:r>
        <w:rPr>
          <w:lang w:val="zh_CN" w:bidi="zh_CN"/>
        </w:rPr>
        <w:t>גלל</w:t>
      </w:r>
    </w:p>
    <w:p>
      <w:pPr/>
      <w:r>
        <w:rPr>
          <w:lang w:val="zh_CN" w:bidi="zh_CN"/>
        </w:rPr>
      </w:r>
    </w:p>
    <w:p>
      <w:pPr/>
      <w:r>
        <w:rPr>
          <w:lang w:val="zh_CN" w:bidi="zh_CN"/>
        </w:rPr>
      </w:r>
      <w:r>
        <w:rPr>
          <w:lang w:val="zh_CN" w:bidi="zh_CN"/>
        </w:rPr>
        <w:t>地区；境；地</w:t>
      </w:r>
      <w:r>
        <w:rPr>
          <w:lang w:val="zh_CN" w:bidi="zh_CN"/>
        </w:rPr>
        <w:t xml:space="preserve"> </w:t>
      </w:r>
      <w:r>
        <w:rPr>
          <w:lang w:val="zh_CN" w:bidi="zh_CN"/>
        </w:rPr>
        <w:t>＝区域的划分</w:t>
      </w:r>
    </w:p>
    <w:p>
      <w:pPr/>
      <w:r>
        <w:rPr>
          <w:lang w:val="zh_CN" w:bidi="zh_CN"/>
        </w:rPr>
      </w:r>
      <w:r>
        <w:rPr>
          <w:lang w:val="zh_CN" w:bidi="zh_CN"/>
        </w:rPr>
        <w:t>JOS 13:2</w:t>
      </w:r>
      <w:r>
        <w:rPr>
          <w:lang w:val="zh_CN" w:bidi="zh_CN"/>
        </w:rPr>
        <w:t xml:space="preserve"> · </w:t>
      </w:r>
      <w:r>
        <w:rPr>
          <w:lang w:val="zh_CN" w:bidi="zh_CN"/>
        </w:rPr>
        <w:t>JOS 22:10</w:t>
      </w:r>
      <w:r>
        <w:rPr>
          <w:lang w:val="zh_CN" w:bidi="zh_CN"/>
        </w:rPr>
        <w:t xml:space="preserve"> · </w:t>
      </w:r>
      <w:r>
        <w:rPr>
          <w:lang w:val="zh_CN" w:bidi="zh_CN"/>
        </w:rPr>
        <w:t>JOS 22:11</w:t>
      </w:r>
      <w:r>
        <w:rPr>
          <w:lang w:val="zh_CN" w:bidi="zh_CN"/>
        </w:rPr>
        <w:t xml:space="preserve"> · </w:t>
      </w:r>
      <w:r>
        <w:rPr>
          <w:lang w:val="zh_CN" w:bidi="zh_CN"/>
        </w:rPr>
        <w:t>EZK 47:8</w:t>
      </w:r>
      <w:r>
        <w:rPr>
          <w:lang w:val="zh_CN" w:bidi="zh_CN"/>
        </w:rPr>
        <w:t xml:space="preserve"> · </w:t>
      </w:r>
      <w:r>
        <w:rPr>
          <w:lang w:val="zh_CN" w:bidi="zh_CN"/>
        </w:rPr>
        <w:t>JOL 4:4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גְּלִילֹות</w:t>
      </w:r>
      <w:r>
        <w:rPr>
          <w:lang w:val="zh_CN" w:bidi="zh_CN"/>
        </w:rPr>
      </w:r>
    </w:p>
    <w:p>
      <w:pPr>
        <w:pStyle w:val="Heading1"/>
      </w:pPr>
      <w:r>
        <w:rPr>
          <w:lang w:val="zh_CN" w:bidi="zh_CN"/>
        </w:rPr>
        <w:t>גְּלִילֹות</w:t>
      </w:r>
    </w:p>
    <w:p>
      <w:pPr/>
      <w:r>
        <w:rPr>
          <w:lang w:val="zh_CN" w:bidi="zh_CN"/>
        </w:rPr>
      </w:r>
      <w:r>
        <w:rPr>
          <w:lang w:val="zh_CN" w:bidi="zh_CN"/>
        </w:rPr>
        <w:t>גְּלִילֹות</w:t>
      </w:r>
      <w:r>
        <w:rPr>
          <w:lang w:val="zh_CN" w:bidi="zh_CN"/>
        </w:rPr>
        <w:t xml:space="preserve"> (</w:t>
      </w:r>
      <w:r>
        <w:rPr>
          <w:lang w:val="zh_CN" w:bidi="zh_CN"/>
        </w:rPr>
        <w:t>H1553</w:t>
      </w:r>
      <w:r>
        <w:rPr>
          <w:lang w:val="zh_CN" w:bidi="zh_CN"/>
        </w:rPr>
        <w:t>)</w:t>
      </w:r>
    </w:p>
    <w:p>
      <w:pPr/>
      <w:r>
        <w:rPr>
          <w:lang w:val="zh_CN" w:bidi="zh_CN"/>
        </w:rPr>
      </w:r>
      <w:r>
        <w:rPr>
          <w:lang w:val="zh_CN" w:bidi="zh_CN"/>
        </w:rPr>
        <w:t xml:space="preserve">name · </w:t>
      </w:r>
      <w:r>
        <w:rPr>
          <w:lang w:val="zh_CN" w:bidi="zh_CN"/>
        </w:rPr>
        <w:t>גלל</w:t>
      </w:r>
    </w:p>
    <w:p>
      <w:pPr/>
      <w:r>
        <w:rPr>
          <w:lang w:val="zh_CN" w:bidi="zh_CN"/>
        </w:rPr>
      </w:r>
    </w:p>
    <w:p>
      <w:pPr/>
      <w:r>
        <w:rPr>
          <w:lang w:val="zh_CN" w:bidi="zh_CN"/>
        </w:rPr>
      </w:r>
      <w:r>
        <w:rPr>
          <w:lang w:val="zh_CN" w:bidi="zh_CN"/>
        </w:rPr>
        <w:t>基利绿，《思》革里罗特</w:t>
      </w:r>
      <w:r>
        <w:rPr>
          <w:lang w:val="zh_CN" w:bidi="zh_CN"/>
        </w:rPr>
        <w:t xml:space="preserve"> </w:t>
      </w:r>
      <w:r>
        <w:rPr>
          <w:lang w:val="zh_CN" w:bidi="zh_CN"/>
        </w:rPr>
        <w:t>＝地点，又名</w:t>
      </w:r>
      <w:r>
        <w:rPr>
          <w:lang w:val="zh_CN" w:bidi="zh_CN"/>
        </w:rPr>
        <w:t>吉甲</w:t>
      </w:r>
      <w:r>
        <w:rPr>
          <w:lang w:val="zh_CN" w:bidi="zh_CN"/>
        </w:rPr>
        <w:t>；◄</w:t>
      </w:r>
      <w:r>
        <w:rPr>
          <w:lang w:val="zh_CN" w:bidi="zh_CN"/>
        </w:rPr>
        <w:t>便雅悯</w:t>
      </w:r>
      <w:r>
        <w:rPr>
          <w:lang w:val="zh_CN" w:bidi="zh_CN"/>
        </w:rPr>
        <w:t>支派的地域</w:t>
      </w:r>
    </w:p>
    <w:p>
      <w:pPr/>
      <w:r>
        <w:rPr>
          <w:lang w:val="zh_CN" w:bidi="zh_CN"/>
        </w:rPr>
      </w:r>
      <w:r>
        <w:rPr>
          <w:lang w:val="zh_CN" w:bidi="zh_CN"/>
        </w:rPr>
        <w:t>JOS 18:17</w:t>
      </w:r>
    </w:p>
    <w:p>
      <w:pPr/>
      <w:r>
        <w:rPr>
          <w:lang w:val="zh_CN" w:bidi="zh_CN"/>
        </w:rPr>
      </w:r>
    </w:p>
    <w:p>
      <w:pPr/>
      <w:r>
        <w:rPr>
          <w:lang w:val="zh_CN" w:bidi="zh_CN"/>
        </w:rPr>
      </w:r>
      <w:r>
        <w:rPr>
          <w:lang w:val="zh_CN" w:bidi="zh_CN"/>
        </w:rPr>
        <w:t>《和》迦南，《现》基利绿，《思》客纳罕</w:t>
      </w:r>
      <w:r>
        <w:rPr>
          <w:lang w:val="zh_CN" w:bidi="zh_CN"/>
        </w:rPr>
        <w:t xml:space="preserve"> </w:t>
      </w:r>
      <w:r>
        <w:rPr>
          <w:lang w:val="zh_CN" w:bidi="zh_CN"/>
        </w:rPr>
        <w:t>＝地点；◄在</w:t>
      </w:r>
      <w:r>
        <w:rPr>
          <w:lang w:val="zh_CN" w:bidi="zh_CN"/>
        </w:rPr>
        <w:t>约旦</w:t>
      </w:r>
      <w:r>
        <w:rPr>
          <w:lang w:val="zh_CN" w:bidi="zh_CN"/>
        </w:rPr>
        <w:t>河附近</w:t>
      </w:r>
    </w:p>
    <w:p>
      <w:pPr/>
      <w:r>
        <w:rPr>
          <w:lang w:val="zh_CN" w:bidi="zh_CN"/>
        </w:rPr>
      </w:r>
      <w:r>
        <w:rPr>
          <w:lang w:val="zh_CN" w:bidi="zh_CN"/>
        </w:rPr>
        <w:t>JOS 22:10</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גַּלִּים</w:t>
      </w:r>
      <w:r>
        <w:rPr>
          <w:lang w:val="zh_CN" w:bidi="zh_CN"/>
        </w:rPr>
      </w:r>
    </w:p>
    <w:p>
      <w:pPr>
        <w:pStyle w:val="Heading1"/>
      </w:pPr>
      <w:r>
        <w:rPr>
          <w:lang w:val="zh_CN" w:bidi="zh_CN"/>
        </w:rPr>
        <w:t>גַּלִּים</w:t>
      </w:r>
    </w:p>
    <w:p>
      <w:pPr/>
      <w:r>
        <w:rPr>
          <w:lang w:val="zh_CN" w:bidi="zh_CN"/>
        </w:rPr>
      </w:r>
      <w:r>
        <w:rPr>
          <w:lang w:val="zh_CN" w:bidi="zh_CN"/>
        </w:rPr>
        <w:t>גַּלִּים</w:t>
      </w:r>
      <w:r>
        <w:rPr>
          <w:lang w:val="zh_CN" w:bidi="zh_CN"/>
        </w:rPr>
        <w:t xml:space="preserve"> (</w:t>
      </w:r>
      <w:r>
        <w:rPr>
          <w:lang w:val="zh_CN" w:bidi="zh_CN"/>
        </w:rPr>
        <w:t>H1554</w:t>
      </w:r>
      <w:r>
        <w:rPr>
          <w:lang w:val="zh_CN" w:bidi="zh_CN"/>
        </w:rPr>
        <w:t>)</w:t>
      </w:r>
    </w:p>
    <w:p>
      <w:pPr/>
      <w:r>
        <w:rPr>
          <w:lang w:val="zh_CN" w:bidi="zh_CN"/>
        </w:rPr>
      </w:r>
      <w:r>
        <w:rPr>
          <w:lang w:val="zh_CN" w:bidi="zh_CN"/>
        </w:rPr>
        <w:t xml:space="preserve">name · </w:t>
      </w:r>
      <w:r>
        <w:rPr>
          <w:lang w:val="zh_CN" w:bidi="zh_CN"/>
        </w:rPr>
        <w:t>גַּל</w:t>
      </w:r>
    </w:p>
    <w:p>
      <w:pPr/>
      <w:r>
        <w:rPr>
          <w:lang w:val="zh_CN" w:bidi="zh_CN"/>
        </w:rPr>
      </w:r>
    </w:p>
    <w:p>
      <w:pPr/>
      <w:r>
        <w:rPr>
          <w:lang w:val="zh_CN" w:bidi="zh_CN"/>
        </w:rPr>
      </w:r>
      <w:r>
        <w:rPr>
          <w:lang w:val="zh_CN" w:bidi="zh_CN"/>
        </w:rPr>
        <w:t>迦琳，《思》加林</w:t>
      </w:r>
      <w:r>
        <w:rPr>
          <w:lang w:val="zh_CN" w:bidi="zh_CN"/>
        </w:rPr>
        <w:t xml:space="preserve"> </w:t>
      </w:r>
      <w:r>
        <w:rPr>
          <w:lang w:val="zh_CN" w:bidi="zh_CN"/>
        </w:rPr>
        <w:t>＝地点；◄</w:t>
      </w:r>
      <w:r>
        <w:rPr>
          <w:lang w:val="zh_CN" w:bidi="zh_CN"/>
        </w:rPr>
        <w:t>便雅悯</w:t>
      </w:r>
      <w:r>
        <w:rPr>
          <w:lang w:val="zh_CN" w:bidi="zh_CN"/>
        </w:rPr>
        <w:t>支派的地域，</w:t>
      </w:r>
      <w:r>
        <w:rPr>
          <w:lang w:val="zh_CN" w:bidi="zh_CN"/>
        </w:rPr>
        <w:t>耶路撒冷</w:t>
      </w:r>
      <w:r>
        <w:rPr>
          <w:lang w:val="zh_CN" w:bidi="zh_CN"/>
        </w:rPr>
        <w:t>以北</w:t>
      </w:r>
    </w:p>
    <w:p>
      <w:pPr/>
      <w:r>
        <w:rPr>
          <w:lang w:val="zh_CN" w:bidi="zh_CN"/>
        </w:rPr>
      </w:r>
      <w:r>
        <w:rPr>
          <w:lang w:val="zh_CN" w:bidi="zh_CN"/>
        </w:rPr>
        <w:t>1SA 25:44</w:t>
      </w:r>
      <w:r>
        <w:rPr>
          <w:lang w:val="zh_CN" w:bidi="zh_CN"/>
        </w:rPr>
        <w:t xml:space="preserve"> · </w:t>
      </w:r>
      <w:r>
        <w:rPr>
          <w:lang w:val="zh_CN" w:bidi="zh_CN"/>
        </w:rPr>
        <w:t>ISA 10:30</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גָּלְיָת</w:t>
      </w:r>
      <w:r>
        <w:rPr>
          <w:lang w:val="zh_CN" w:bidi="zh_CN"/>
        </w:rPr>
      </w:r>
    </w:p>
    <w:p>
      <w:pPr>
        <w:pStyle w:val="Heading1"/>
      </w:pPr>
      <w:r>
        <w:rPr>
          <w:lang w:val="zh_CN" w:bidi="zh_CN"/>
        </w:rPr>
        <w:t>גָּלְיָת</w:t>
      </w:r>
    </w:p>
    <w:p>
      <w:pPr/>
      <w:r>
        <w:rPr>
          <w:lang w:val="zh_CN" w:bidi="zh_CN"/>
        </w:rPr>
      </w:r>
      <w:r>
        <w:rPr>
          <w:lang w:val="zh_CN" w:bidi="zh_CN"/>
        </w:rPr>
        <w:t>גָּלְיָת</w:t>
      </w:r>
      <w:r>
        <w:rPr>
          <w:lang w:val="zh_CN" w:bidi="zh_CN"/>
        </w:rPr>
        <w:t xml:space="preserve"> (</w:t>
      </w:r>
      <w:r>
        <w:rPr>
          <w:lang w:val="zh_CN" w:bidi="zh_CN"/>
        </w:rPr>
        <w:t>H1555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歌利亚，《思》哥肋雅</w:t>
      </w:r>
      <w:r>
        <w:rPr>
          <w:lang w:val="zh_CN" w:bidi="zh_CN"/>
        </w:rPr>
        <w:t xml:space="preserve"> </w:t>
      </w:r>
      <w:r>
        <w:rPr>
          <w:lang w:val="zh_CN" w:bidi="zh_CN"/>
        </w:rPr>
        <w:t>＝巨人；◄来自</w:t>
      </w:r>
      <w:r>
        <w:rPr>
          <w:lang w:val="zh_CN" w:bidi="zh_CN"/>
        </w:rPr>
        <w:t>迦特</w:t>
      </w:r>
      <w:r>
        <w:rPr>
          <w:lang w:val="zh_CN" w:bidi="zh_CN"/>
        </w:rPr>
        <w:t>的</w:t>
      </w:r>
      <w:r>
        <w:rPr>
          <w:lang w:val="zh_CN" w:bidi="zh_CN"/>
        </w:rPr>
        <w:t>非利士人</w:t>
      </w:r>
      <w:r>
        <w:rPr>
          <w:lang w:val="zh_CN" w:bidi="zh_CN"/>
        </w:rPr>
        <w:t>；►被大卫所杀</w:t>
      </w:r>
    </w:p>
    <w:p>
      <w:pPr/>
      <w:r>
        <w:rPr>
          <w:lang w:val="zh_CN" w:bidi="zh_CN"/>
        </w:rPr>
      </w:r>
      <w:r>
        <w:rPr>
          <w:lang w:val="zh_CN" w:bidi="zh_CN"/>
        </w:rPr>
        <w:t>1SA 17:4</w:t>
      </w:r>
      <w:r>
        <w:rPr>
          <w:lang w:val="zh_CN" w:bidi="zh_CN"/>
        </w:rPr>
        <w:t xml:space="preserve"> · </w:t>
      </w:r>
      <w:r>
        <w:rPr>
          <w:lang w:val="zh_CN" w:bidi="zh_CN"/>
        </w:rPr>
        <w:t>1SA 17:23</w:t>
      </w:r>
      <w:r>
        <w:rPr>
          <w:lang w:val="zh_CN" w:bidi="zh_CN"/>
        </w:rPr>
        <w:t xml:space="preserve"> · </w:t>
      </w:r>
      <w:r>
        <w:rPr>
          <w:lang w:val="zh_CN" w:bidi="zh_CN"/>
        </w:rPr>
        <w:t>1SA 21:10</w:t>
      </w:r>
      <w:r>
        <w:rPr>
          <w:lang w:val="zh_CN" w:bidi="zh_CN"/>
        </w:rPr>
        <w:t xml:space="preserve"> · </w:t>
      </w:r>
      <w:r>
        <w:rPr>
          <w:lang w:val="zh_CN" w:bidi="zh_CN"/>
        </w:rPr>
        <w:t>1SA 22:10</w:t>
      </w:r>
      <w:r>
        <w:rPr>
          <w:lang w:val="zh_CN" w:bidi="zh_CN"/>
        </w:rPr>
        <w:t xml:space="preserve"> · </w:t>
      </w:r>
      <w:r>
        <w:rPr>
          <w:lang w:val="zh_CN" w:bidi="zh_CN"/>
        </w:rPr>
        <w:t>2SA 21:19</w:t>
      </w:r>
      <w:r>
        <w:rPr>
          <w:lang w:val="zh_CN" w:bidi="zh_CN"/>
        </w:rPr>
        <w:t xml:space="preserve"> · </w:t>
      </w:r>
      <w:r>
        <w:rPr>
          <w:lang w:val="zh_CN" w:bidi="zh_CN"/>
        </w:rPr>
        <w:t>1CH 20:5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גלל</w:t>
      </w:r>
      <w:r>
        <w:rPr>
          <w:lang w:val="zh_CN" w:bidi="zh_CN"/>
        </w:rPr>
      </w:r>
    </w:p>
    <w:p>
      <w:pPr>
        <w:pStyle w:val="Heading1"/>
      </w:pPr>
      <w:r>
        <w:rPr>
          <w:lang w:val="zh_CN" w:bidi="zh_CN"/>
        </w:rPr>
        <w:t>גלל</w:t>
      </w:r>
    </w:p>
    <w:p>
      <w:pPr/>
      <w:r>
        <w:rPr>
          <w:lang w:val="zh_CN" w:bidi="zh_CN"/>
        </w:rPr>
      </w:r>
      <w:r>
        <w:rPr>
          <w:lang w:val="zh_CN" w:bidi="zh_CN"/>
        </w:rPr>
        <w:t>גלל</w:t>
      </w:r>
      <w:r>
        <w:rPr>
          <w:lang w:val="zh_CN" w:bidi="zh_CN"/>
        </w:rPr>
        <w:t xml:space="preserve"> (</w:t>
      </w:r>
      <w:r>
        <w:rPr>
          <w:lang w:val="zh_CN" w:bidi="zh_CN"/>
        </w:rPr>
        <w:t>H1556</w:t>
      </w:r>
      <w:r>
        <w:rPr>
          <w:lang w:val="zh_CN" w:bidi="zh_CN"/>
        </w:rPr>
        <w:t>)</w:t>
      </w:r>
    </w:p>
    <w:p>
      <w:pPr/>
      <w:r>
        <w:rPr>
          <w:lang w:val="zh_CN" w:bidi="zh_CN"/>
        </w:rPr>
      </w:r>
      <w:r>
        <w:rPr>
          <w:lang w:val="zh_CN" w:bidi="zh_CN"/>
        </w:rPr>
        <w:t xml:space="preserve">verb · </w:t>
      </w:r>
      <w:r>
        <w:rPr>
          <w:lang w:val="zh_CN" w:bidi="zh_CN"/>
        </w:rPr>
        <w:t>גַּל</w:t>
      </w:r>
      <w:r>
        <w:rPr>
          <w:lang w:val="zh_CN" w:bidi="zh_CN"/>
        </w:rPr>
        <w:t xml:space="preserve"> · </w:t>
      </w:r>
      <w:r>
        <w:rPr>
          <w:lang w:val="zh_CN" w:bidi="zh_CN"/>
        </w:rPr>
        <w:t>גֵּל</w:t>
      </w:r>
      <w:r>
        <w:rPr>
          <w:lang w:val="zh_CN" w:bidi="zh_CN"/>
        </w:rPr>
        <w:t xml:space="preserve"> · </w:t>
      </w:r>
      <w:r>
        <w:rPr>
          <w:lang w:val="zh_CN" w:bidi="zh_CN"/>
        </w:rPr>
        <w:t>גַּלְגַּל</w:t>
      </w:r>
      <w:r>
        <w:rPr>
          <w:lang w:val="zh_CN" w:bidi="zh_CN"/>
        </w:rPr>
        <w:t xml:space="preserve"> · </w:t>
      </w:r>
      <w:r>
        <w:rPr>
          <w:lang w:val="zh_CN" w:bidi="zh_CN"/>
        </w:rPr>
        <w:t>גִּלְגָּל</w:t>
      </w:r>
      <w:r>
        <w:rPr>
          <w:lang w:val="zh_CN" w:bidi="zh_CN"/>
        </w:rPr>
        <w:t xml:space="preserve"> · </w:t>
      </w:r>
      <w:r>
        <w:rPr>
          <w:lang w:val="zh_CN" w:bidi="zh_CN"/>
        </w:rPr>
        <w:t>גֻּלְגֹּלֶת</w:t>
      </w:r>
      <w:r>
        <w:rPr>
          <w:lang w:val="zh_CN" w:bidi="zh_CN"/>
        </w:rPr>
        <w:t xml:space="preserve"> · </w:t>
      </w:r>
      <w:r>
        <w:rPr>
          <w:lang w:val="zh_CN" w:bidi="zh_CN"/>
        </w:rPr>
        <w:t>גֻּלָּה</w:t>
      </w:r>
      <w:r>
        <w:rPr>
          <w:lang w:val="zh_CN" w:bidi="zh_CN"/>
        </w:rPr>
        <w:t xml:space="preserve"> · </w:t>
      </w:r>
      <w:r>
        <w:rPr>
          <w:lang w:val="zh_CN" w:bidi="zh_CN"/>
        </w:rPr>
        <w:t>גִּלּוּל</w:t>
      </w:r>
      <w:r>
        <w:rPr>
          <w:lang w:val="zh_CN" w:bidi="zh_CN"/>
        </w:rPr>
        <w:t xml:space="preserve"> · </w:t>
      </w:r>
      <w:r>
        <w:rPr>
          <w:lang w:val="zh_CN" w:bidi="zh_CN"/>
        </w:rPr>
        <w:t>גָּלִיל</w:t>
      </w:r>
      <w:r>
        <w:rPr>
          <w:lang w:val="zh_CN" w:bidi="zh_CN"/>
        </w:rPr>
        <w:t xml:space="preserve"> · </w:t>
      </w:r>
      <w:r>
        <w:rPr>
          <w:lang w:val="zh_CN" w:bidi="zh_CN"/>
        </w:rPr>
        <w:t>גְּלִילָה</w:t>
      </w:r>
      <w:r>
        <w:rPr>
          <w:lang w:val="zh_CN" w:bidi="zh_CN"/>
        </w:rPr>
        <w:t xml:space="preserve"> · </w:t>
      </w:r>
      <w:r>
        <w:rPr>
          <w:lang w:val="zh_CN" w:bidi="zh_CN"/>
        </w:rPr>
        <w:t>גָּלָל</w:t>
      </w:r>
      <w:r>
        <w:rPr>
          <w:lang w:val="zh_CN" w:bidi="zh_CN"/>
        </w:rPr>
        <w:t xml:space="preserve"> · </w:t>
      </w:r>
      <w:r>
        <w:rPr>
          <w:lang w:val="zh_CN" w:bidi="zh_CN"/>
        </w:rPr>
        <w:t>מַגָּל</w:t>
      </w:r>
      <w:r>
        <w:rPr>
          <w:lang w:val="zh_CN" w:bidi="zh_CN"/>
        </w:rPr>
        <w:t xml:space="preserve"> · </w:t>
      </w:r>
      <w:r>
        <w:rPr>
          <w:lang w:val="zh_CN" w:bidi="zh_CN"/>
        </w:rPr>
        <w:t>מְגִלָּה</w:t>
      </w:r>
      <w:r>
        <w:rPr>
          <w:lang w:val="zh_CN" w:bidi="zh_CN"/>
        </w:rPr>
        <w:t xml:space="preserve"> · </w:t>
      </w:r>
      <w:r>
        <w:rPr>
          <w:lang w:val="zh_CN" w:bidi="zh_CN"/>
        </w:rPr>
        <w:t>גִּלְגָּל</w:t>
      </w:r>
      <w:r>
        <w:rPr>
          <w:lang w:val="zh_CN" w:bidi="zh_CN"/>
        </w:rPr>
        <w:t xml:space="preserve"> · </w:t>
      </w:r>
      <w:r>
        <w:rPr>
          <w:lang w:val="zh_CN" w:bidi="zh_CN"/>
        </w:rPr>
        <w:t>גָּלִיל</w:t>
      </w:r>
      <w:r>
        <w:rPr>
          <w:lang w:val="zh_CN" w:bidi="zh_CN"/>
        </w:rPr>
        <w:t xml:space="preserve"> · </w:t>
      </w:r>
      <w:r>
        <w:rPr>
          <w:lang w:val="zh_CN" w:bidi="zh_CN"/>
        </w:rPr>
        <w:t>גְּלִילֹות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w:t>
      </w:r>
    </w:p>
    <w:p>
      <w:pPr/>
      <w:r>
        <w:rPr>
          <w:lang w:val="zh_CN" w:bidi="zh_CN"/>
        </w:rPr>
      </w:r>
      <w:r>
        <w:rPr>
          <w:lang w:val="zh_CN" w:bidi="zh_CN"/>
        </w:rPr>
        <w:t>滚，滚动；移动</w:t>
      </w:r>
      <w:r>
        <w:rPr>
          <w:lang w:val="zh_CN" w:bidi="zh_CN"/>
        </w:rPr>
        <w:t xml:space="preserve"> </w:t>
      </w:r>
      <w:r>
        <w:rPr>
          <w:lang w:val="zh_CN" w:bidi="zh_CN"/>
        </w:rPr>
        <w:t>＝使役行为，人通过使一个物体翻来翻去来使其移动</w:t>
      </w:r>
    </w:p>
    <w:p>
      <w:pPr/>
      <w:r>
        <w:rPr>
          <w:lang w:val="zh_CN" w:bidi="zh_CN"/>
        </w:rPr>
      </w:r>
      <w:r>
        <w:rPr>
          <w:lang w:val="zh_CN" w:bidi="zh_CN"/>
        </w:rPr>
        <w:t>GEN 29:3</w:t>
      </w:r>
      <w:r>
        <w:rPr>
          <w:lang w:val="zh_CN" w:bidi="zh_CN"/>
        </w:rPr>
        <w:t xml:space="preserve"> · </w:t>
      </w:r>
      <w:r>
        <w:rPr>
          <w:lang w:val="zh_CN" w:bidi="zh_CN"/>
        </w:rPr>
        <w:t>GEN 29:8</w:t>
      </w:r>
      <w:r>
        <w:rPr>
          <w:lang w:val="zh_CN" w:bidi="zh_CN"/>
        </w:rPr>
        <w:t xml:space="preserve"> · </w:t>
      </w:r>
      <w:r>
        <w:rPr>
          <w:lang w:val="zh_CN" w:bidi="zh_CN"/>
        </w:rPr>
        <w:t>GEN 29:10</w:t>
      </w:r>
      <w:r>
        <w:rPr>
          <w:lang w:val="zh_CN" w:bidi="zh_CN"/>
        </w:rPr>
        <w:t xml:space="preserve"> · </w:t>
      </w:r>
      <w:r>
        <w:rPr>
          <w:lang w:val="zh_CN" w:bidi="zh_CN"/>
        </w:rPr>
        <w:t>JOS 10:18</w:t>
      </w:r>
      <w:r>
        <w:rPr>
          <w:lang w:val="zh_CN" w:bidi="zh_CN"/>
        </w:rPr>
        <w:t xml:space="preserve"> · </w:t>
      </w:r>
      <w:r>
        <w:rPr>
          <w:lang w:val="zh_CN" w:bidi="zh_CN"/>
        </w:rPr>
        <w:t>1SA 14:33</w:t>
      </w:r>
      <w:r>
        <w:rPr>
          <w:lang w:val="zh_CN" w:bidi="zh_CN"/>
        </w:rPr>
        <w:t xml:space="preserve"> · </w:t>
      </w:r>
      <w:r>
        <w:rPr>
          <w:lang w:val="zh_CN" w:bidi="zh_CN"/>
        </w:rPr>
        <w:t>PRO 26:27</w:t>
      </w:r>
      <w:r>
        <w:rPr>
          <w:lang w:val="zh_CN" w:bidi="zh_CN"/>
        </w:rPr>
        <w:t xml:space="preserve"> · </w:t>
      </w:r>
      <w:r>
        <w:rPr>
          <w:lang w:val="zh_CN" w:bidi="zh_CN"/>
        </w:rPr>
        <w:t>JER 51:25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卷起</w:t>
      </w:r>
      <w:r>
        <w:rPr>
          <w:lang w:val="zh_CN" w:bidi="zh_CN"/>
        </w:rPr>
        <w:t xml:space="preserve"> </w:t>
      </w:r>
      <w:r>
        <w:rPr>
          <w:lang w:val="zh_CN" w:bidi="zh_CN"/>
        </w:rPr>
        <w:t>＝使役行为，人把扁平的物体反复翻转，使其形成一个圆柱形</w:t>
      </w:r>
    </w:p>
    <w:p>
      <w:pPr/>
      <w:r>
        <w:rPr>
          <w:lang w:val="zh_CN" w:bidi="zh_CN"/>
        </w:rPr>
      </w:r>
      <w:r>
        <w:rPr>
          <w:lang w:val="zh_CN" w:bidi="zh_CN"/>
        </w:rPr>
        <w:t>ISA 34:4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把自己滚到……上 &gt; 制伏；控制</w:t>
      </w:r>
      <w:r>
        <w:rPr>
          <w:lang w:val="zh_CN" w:bidi="zh_CN"/>
        </w:rPr>
        <w:t xml:space="preserve"> </w:t>
      </w:r>
      <w:r>
        <w:rPr>
          <w:lang w:val="zh_CN" w:bidi="zh_CN"/>
        </w:rPr>
        <w:t>＝动作，一群人用力向前移动，想要用暴力逮捕某人</w:t>
      </w:r>
    </w:p>
    <w:p>
      <w:pPr/>
      <w:r>
        <w:rPr>
          <w:lang w:val="zh_CN" w:bidi="zh_CN"/>
        </w:rPr>
      </w:r>
      <w:r>
        <w:rPr>
          <w:lang w:val="zh_CN" w:bidi="zh_CN"/>
        </w:rPr>
        <w:t>GEN 43:18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拿走（一个状况）</w:t>
      </w:r>
      <w:r>
        <w:rPr>
          <w:lang w:val="zh_CN" w:bidi="zh_CN"/>
        </w:rPr>
        <w:t xml:space="preserve"> </w:t>
      </w:r>
      <w:r>
        <w:rPr>
          <w:lang w:val="zh_CN" w:bidi="zh_CN"/>
        </w:rPr>
        <w:t>字面意思：使（某种状况）远离（某人）；因此：＝使役行为，神明使某种状况结束</w:t>
      </w:r>
    </w:p>
    <w:p>
      <w:pPr/>
      <w:r>
        <w:rPr>
          <w:lang w:val="zh_CN" w:bidi="zh_CN"/>
        </w:rPr>
      </w:r>
      <w:r>
        <w:rPr>
          <w:lang w:val="zh_CN" w:bidi="zh_CN"/>
        </w:rPr>
        <w:t>JOS 5:9</w:t>
      </w:r>
      <w:r>
        <w:rPr>
          <w:lang w:val="zh_CN" w:bidi="zh_CN"/>
        </w:rPr>
        <w:t xml:space="preserve"> · </w:t>
      </w:r>
      <w:r>
        <w:rPr>
          <w:lang w:val="zh_CN" w:bidi="zh_CN"/>
        </w:rPr>
        <w:t>PSA 119:22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滚动</w:t>
      </w:r>
      <w:r>
        <w:rPr>
          <w:lang w:val="zh_CN" w:bidi="zh_CN"/>
        </w:rPr>
        <w:t xml:space="preserve"> </w:t>
      </w:r>
      <w:r>
        <w:rPr>
          <w:lang w:val="zh_CN" w:bidi="zh_CN"/>
        </w:rPr>
        <w:t>＝过程，物体以不可阻挡的力量移动，◄像一块石头从斜坡上滚下来</w:t>
      </w:r>
    </w:p>
    <w:p>
      <w:pPr/>
      <w:r>
        <w:rPr>
          <w:lang w:val="zh_CN" w:bidi="zh_CN"/>
        </w:rPr>
      </w:r>
      <w:r>
        <w:rPr>
          <w:lang w:val="zh_CN" w:bidi="zh_CN"/>
        </w:rPr>
        <w:t>AMO 5:24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滚动</w:t>
      </w:r>
      <w:r>
        <w:rPr>
          <w:lang w:val="zh_CN" w:bidi="zh_CN"/>
        </w:rPr>
        <w:t xml:space="preserve"> </w:t>
      </w:r>
      <w:r>
        <w:rPr>
          <w:lang w:val="zh_CN" w:bidi="zh_CN"/>
        </w:rPr>
        <w:t>＝动作，一群人以不可阻挡的力量往前移动，◄像一块石头从斜坡上滚下来，►来势汹汹</w:t>
      </w:r>
    </w:p>
    <w:p>
      <w:pPr/>
      <w:r>
        <w:rPr>
          <w:lang w:val="zh_CN" w:bidi="zh_CN"/>
        </w:rPr>
      </w:r>
      <w:r>
        <w:rPr>
          <w:lang w:val="zh_CN" w:bidi="zh_CN"/>
        </w:rPr>
        <w:t>JOB 30:14</w:t>
      </w:r>
    </w:p>
    <w:p>
      <w:pPr/>
      <w:r>
        <w:rPr>
          <w:lang w:val="zh_CN" w:bidi="zh_CN"/>
        </w:rPr>
      </w:r>
    </w:p>
    <w:p>
      <w:pPr/>
      <w:r>
        <w:rPr>
          <w:lang w:val="zh_CN" w:bidi="zh_CN"/>
        </w:rPr>
      </w:r>
      <w:r>
        <w:rPr>
          <w:lang w:val="zh_CN" w:bidi="zh_CN"/>
        </w:rPr>
        <w:t>滚 &gt; 交托</w:t>
      </w:r>
      <w:r>
        <w:rPr>
          <w:lang w:val="zh_CN" w:bidi="zh_CN"/>
        </w:rPr>
        <w:t xml:space="preserve"> </w:t>
      </w:r>
      <w:r>
        <w:rPr>
          <w:lang w:val="zh_CN" w:bidi="zh_CN"/>
        </w:rPr>
        <w:t>＝行为，人把困难的事情放在神明手中，以表示对其信任，◄就像把一块沉重的石头滚到另一个更有能力扛起它的人那里</w:t>
      </w:r>
    </w:p>
    <w:p>
      <w:pPr/>
      <w:r>
        <w:rPr>
          <w:lang w:val="zh_CN" w:bidi="zh_CN"/>
        </w:rPr>
      </w:r>
      <w:r>
        <w:rPr>
          <w:lang w:val="zh_CN" w:bidi="zh_CN"/>
        </w:rPr>
        <w:t>PSA 22:9</w:t>
      </w:r>
      <w:r>
        <w:rPr>
          <w:lang w:val="zh_CN" w:bidi="zh_CN"/>
        </w:rPr>
        <w:t xml:space="preserve"> · </w:t>
      </w:r>
      <w:r>
        <w:rPr>
          <w:lang w:val="zh_CN" w:bidi="zh_CN"/>
        </w:rPr>
        <w:t>PSA 37:5</w:t>
      </w:r>
      <w:r>
        <w:rPr>
          <w:lang w:val="zh_CN" w:bidi="zh_CN"/>
        </w:rPr>
        <w:t xml:space="preserve"> · </w:t>
      </w:r>
      <w:r>
        <w:rPr>
          <w:lang w:val="zh_CN" w:bidi="zh_CN"/>
        </w:rPr>
        <w:t>PRO 16:3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p>
    <w:p>
      <w:pPr/>
      <w:r>
        <w:rPr>
          <w:lang w:val="zh_CN" w:bidi="zh_CN"/>
        </w:rPr>
      </w:r>
      <w:r>
        <w:rPr>
          <w:lang w:val="zh_CN" w:bidi="zh_CN"/>
        </w:rPr>
        <w:t>滚 &gt; 被浸泡，被浸湿</w:t>
      </w:r>
      <w:r>
        <w:rPr>
          <w:lang w:val="zh_CN" w:bidi="zh_CN"/>
        </w:rPr>
        <w:t xml:space="preserve"> </w:t>
      </w:r>
      <w:r>
        <w:rPr>
          <w:lang w:val="zh_CN" w:bidi="zh_CN"/>
        </w:rPr>
        <w:t>＝过程，物体在一种液体或物质中转动，因此被浸湿</w:t>
      </w:r>
    </w:p>
    <w:p>
      <w:pPr/>
      <w:r>
        <w:rPr>
          <w:lang w:val="zh_CN" w:bidi="zh_CN"/>
        </w:rPr>
      </w:r>
      <w:r>
        <w:rPr>
          <w:lang w:val="zh_CN" w:bidi="zh_CN"/>
        </w:rPr>
        <w:t>ISA 9:4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滚；打滚</w:t>
      </w:r>
      <w:r>
        <w:rPr>
          <w:lang w:val="zh_CN" w:bidi="zh_CN"/>
        </w:rPr>
        <w:t xml:space="preserve"> </w:t>
      </w:r>
      <w:r>
        <w:rPr>
          <w:lang w:val="zh_CN" w:bidi="zh_CN"/>
        </w:rPr>
        <w:t>＝动作，人在一种液体或物质中翻滚，因而他们的衣服被浸湿</w:t>
      </w:r>
    </w:p>
    <w:p>
      <w:pPr/>
      <w:r>
        <w:rPr>
          <w:lang w:val="zh_CN" w:bidi="zh_CN"/>
        </w:rPr>
      </w:r>
      <w:r>
        <w:rPr>
          <w:lang w:val="zh_CN" w:bidi="zh_CN"/>
        </w:rPr>
        <w:t>2SA 20:12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גְּלָל</w:t>
      </w:r>
      <w:r>
        <w:rPr>
          <w:lang w:val="zh_CN" w:bidi="zh_CN"/>
        </w:rPr>
      </w:r>
    </w:p>
    <w:p>
      <w:pPr>
        <w:pStyle w:val="Heading1"/>
      </w:pPr>
      <w:r>
        <w:rPr>
          <w:lang w:val="zh_CN" w:bidi="zh_CN"/>
        </w:rPr>
        <w:t>גְּלָל</w:t>
      </w:r>
    </w:p>
    <w:p>
      <w:pPr/>
      <w:r>
        <w:rPr>
          <w:lang w:val="zh_CN" w:bidi="zh_CN"/>
        </w:rPr>
      </w:r>
      <w:r>
        <w:rPr>
          <w:lang w:val="zh_CN" w:bidi="zh_CN"/>
        </w:rPr>
        <w:t>גְּלָל</w:t>
      </w:r>
      <w:r>
        <w:rPr>
          <w:lang w:val="zh_CN" w:bidi="zh_CN"/>
        </w:rPr>
        <w:t xml:space="preserve"> (</w:t>
      </w:r>
      <w:r>
        <w:rPr>
          <w:lang w:val="zh_CN" w:bidi="zh_CN"/>
        </w:rPr>
        <w:t>A1560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凿成的石头；料石；粗琢方石</w:t>
      </w:r>
      <w:r>
        <w:rPr>
          <w:lang w:val="zh_CN" w:bidi="zh_CN"/>
        </w:rPr>
        <w:t xml:space="preserve"> </w:t>
      </w:r>
      <w:r>
        <w:rPr>
          <w:lang w:val="zh_CN" w:bidi="zh_CN"/>
        </w:rPr>
        <w:t>＝被切割成方形的大石块，►这样可以把石块放到另一石块上，筑成一堵墙或建筑物；≈与财富和重量关联</w:t>
      </w:r>
    </w:p>
    <w:p>
      <w:pPr/>
      <w:r>
        <w:rPr>
          <w:lang w:val="zh_CN" w:bidi="zh_CN"/>
        </w:rPr>
      </w:r>
      <w:r>
        <w:rPr>
          <w:lang w:val="zh_CN" w:bidi="zh_CN"/>
        </w:rPr>
        <w:t>EZR 5:8</w:t>
      </w:r>
      <w:r>
        <w:rPr>
          <w:lang w:val="zh_CN" w:bidi="zh_CN"/>
        </w:rPr>
        <w:t xml:space="preserve"> · </w:t>
      </w:r>
      <w:r>
        <w:rPr>
          <w:lang w:val="zh_CN" w:bidi="zh_CN"/>
        </w:rPr>
        <w:t>EZR 6:4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גָּלָל</w:t>
      </w:r>
      <w:r>
        <w:rPr>
          <w:lang w:val="zh_CN" w:bidi="zh_CN"/>
        </w:rPr>
      </w:r>
    </w:p>
    <w:p>
      <w:pPr>
        <w:pStyle w:val="Heading1"/>
      </w:pPr>
      <w:r>
        <w:rPr>
          <w:lang w:val="zh_CN" w:bidi="zh_CN"/>
        </w:rPr>
        <w:t>גָּלָל</w:t>
      </w:r>
    </w:p>
    <w:p>
      <w:pPr/>
      <w:r>
        <w:rPr>
          <w:lang w:val="zh_CN" w:bidi="zh_CN"/>
        </w:rPr>
      </w:r>
      <w:r>
        <w:rPr>
          <w:lang w:val="zh_CN" w:bidi="zh_CN"/>
        </w:rPr>
        <w:t>גָּלָל</w:t>
      </w:r>
      <w:r>
        <w:rPr>
          <w:lang w:val="zh_CN" w:bidi="zh_CN"/>
        </w:rPr>
        <w:t xml:space="preserve"> (</w:t>
      </w:r>
      <w:r>
        <w:rPr>
          <w:lang w:val="zh_CN" w:bidi="zh_CN"/>
        </w:rPr>
        <w:t>H1557</w:t>
      </w:r>
      <w:r>
        <w:rPr>
          <w:lang w:val="zh_CN" w:bidi="zh_CN"/>
        </w:rPr>
        <w:t xml:space="preserve"> · </w:t>
      </w:r>
      <w:r>
        <w:rPr>
          <w:lang w:val="zh_CN" w:bidi="zh_CN"/>
        </w:rPr>
        <w:t>H1558</w:t>
      </w:r>
      <w:r>
        <w:rPr>
          <w:lang w:val="zh_CN" w:bidi="zh_CN"/>
        </w:rPr>
        <w:t xml:space="preserve"> · </w:t>
      </w:r>
      <w:r>
        <w:rPr>
          <w:lang w:val="zh_CN" w:bidi="zh_CN"/>
        </w:rPr>
        <w:t>H1559</w:t>
      </w:r>
      <w:r>
        <w:rPr>
          <w:lang w:val="zh_CN" w:bidi="zh_CN"/>
        </w:rPr>
        <w:t>)</w:t>
      </w:r>
    </w:p>
    <w:p>
      <w:pPr/>
      <w:r>
        <w:rPr>
          <w:lang w:val="zh_CN" w:bidi="zh_CN"/>
        </w:rPr>
      </w:r>
      <w:r>
        <w:rPr>
          <w:lang w:val="zh_CN" w:bidi="zh_CN"/>
        </w:rPr>
        <w:t xml:space="preserve">noun m · </w:t>
      </w:r>
      <w:r>
        <w:rPr>
          <w:lang w:val="zh_CN" w:bidi="zh_CN"/>
        </w:rPr>
        <w:t>גֵּל</w:t>
      </w:r>
    </w:p>
    <w:p>
      <w:pPr/>
      <w:r>
        <w:rPr>
          <w:lang w:val="zh_CN" w:bidi="zh_CN"/>
        </w:rPr>
      </w:r>
    </w:p>
    <w:p>
      <w:pPr/>
      <w:r>
        <w:rPr>
          <w:lang w:val="zh_CN" w:bidi="zh_CN"/>
        </w:rPr>
      </w:r>
      <w:r>
        <w:rPr>
          <w:lang w:val="zh_CN" w:bidi="zh_CN"/>
        </w:rPr>
        <w:t>粪土；粪便</w:t>
      </w:r>
      <w:r>
        <w:rPr>
          <w:lang w:val="zh_CN" w:bidi="zh_CN"/>
        </w:rPr>
        <w:t xml:space="preserve"> </w:t>
      </w:r>
      <w:r>
        <w:rPr>
          <w:lang w:val="zh_CN" w:bidi="zh_CN"/>
        </w:rPr>
        <w:t>＝食物消化后剩下的废物，从人和动物的肠道排出</w:t>
      </w:r>
    </w:p>
    <w:p>
      <w:pPr/>
      <w:r>
        <w:rPr>
          <w:lang w:val="zh_CN" w:bidi="zh_CN"/>
        </w:rPr>
      </w:r>
      <w:r>
        <w:rPr>
          <w:lang w:val="zh_CN" w:bidi="zh_CN"/>
        </w:rPr>
        <w:t>1KI 14:10</w:t>
      </w:r>
      <w:r>
        <w:rPr>
          <w:lang w:val="zh_CN" w:bidi="zh_CN"/>
        </w:rPr>
        <w:t xml:space="preserve"> · </w:t>
      </w:r>
      <w:r>
        <w:rPr>
          <w:lang w:val="zh_CN" w:bidi="zh_CN"/>
        </w:rPr>
        <w:t>ZEP 1:17</w:t>
      </w:r>
    </w:p>
    <w:p>
      <w:pPr/>
      <w:r>
        <w:rPr>
          <w:lang w:val="zh_CN" w:bidi="zh_CN"/>
        </w:rPr>
      </w:r>
      <w:r>
        <w:rPr>
          <w:lang w:val="zh_CN" w:bidi="zh_CN"/>
        </w:rPr>
        <w:t>name</w:t>
      </w:r>
    </w:p>
    <w:p>
      <w:pPr/>
      <w:r>
        <w:rPr>
          <w:lang w:val="zh_CN" w:bidi="zh_CN"/>
        </w:rPr>
      </w:r>
    </w:p>
    <w:p>
      <w:pPr/>
      <w:r>
        <w:rPr>
          <w:lang w:val="zh_CN" w:bidi="zh_CN"/>
        </w:rPr>
      </w:r>
      <w:r>
        <w:rPr>
          <w:lang w:val="zh_CN" w:bidi="zh_CN"/>
        </w:rPr>
        <w:t>加拉，《思》加拉耳</w:t>
      </w:r>
      <w:r>
        <w:rPr>
          <w:lang w:val="zh_CN" w:bidi="zh_CN"/>
        </w:rPr>
        <w:t xml:space="preserve"> </w:t>
      </w:r>
      <w:r>
        <w:rPr>
          <w:lang w:val="zh_CN" w:bidi="zh_CN"/>
        </w:rPr>
        <w:t>＝男性；►利未人；被掳归回时期</w:t>
      </w:r>
    </w:p>
    <w:p>
      <w:pPr/>
      <w:r>
        <w:rPr>
          <w:lang w:val="zh_CN" w:bidi="zh_CN"/>
        </w:rPr>
      </w:r>
      <w:r>
        <w:rPr>
          <w:lang w:val="zh_CN" w:bidi="zh_CN"/>
        </w:rPr>
        <w:t>1CH 9:15</w:t>
      </w:r>
    </w:p>
    <w:p>
      <w:pPr/>
      <w:r>
        <w:rPr>
          <w:lang w:val="zh_CN" w:bidi="zh_CN"/>
        </w:rPr>
      </w:r>
    </w:p>
    <w:p>
      <w:pPr/>
      <w:r>
        <w:rPr>
          <w:lang w:val="zh_CN" w:bidi="zh_CN"/>
        </w:rPr>
      </w:r>
      <w:r>
        <w:rPr>
          <w:lang w:val="zh_CN" w:bidi="zh_CN"/>
        </w:rPr>
        <w:t>加拉，《思》加拉耳</w:t>
      </w:r>
      <w:r>
        <w:rPr>
          <w:lang w:val="zh_CN" w:bidi="zh_CN"/>
        </w:rPr>
        <w:t xml:space="preserve"> </w:t>
      </w:r>
      <w:r>
        <w:rPr>
          <w:lang w:val="zh_CN" w:bidi="zh_CN"/>
        </w:rPr>
        <w:t>＝男性；►利未人；</w:t>
      </w:r>
      <w:r>
        <w:rPr>
          <w:lang w:val="zh_CN" w:bidi="zh_CN"/>
        </w:rPr>
        <w:t>耶杜顿</w:t>
      </w:r>
      <w:r>
        <w:rPr>
          <w:lang w:val="zh_CN" w:bidi="zh_CN"/>
        </w:rPr>
        <w:t>的儿子；</w:t>
      </w:r>
      <w:r>
        <w:rPr>
          <w:lang w:val="zh_CN" w:bidi="zh_CN"/>
        </w:rPr>
        <w:t>示玛雅</w:t>
      </w:r>
      <w:r>
        <w:rPr>
          <w:lang w:val="zh_CN" w:bidi="zh_CN"/>
        </w:rPr>
        <w:t>的父亲</w:t>
      </w:r>
    </w:p>
    <w:p>
      <w:pPr/>
      <w:r>
        <w:rPr>
          <w:lang w:val="zh_CN" w:bidi="zh_CN"/>
        </w:rPr>
      </w:r>
      <w:r>
        <w:rPr>
          <w:lang w:val="zh_CN" w:bidi="zh_CN"/>
        </w:rPr>
        <w:t>1CH 9:16</w:t>
      </w:r>
      <w:r>
        <w:rPr>
          <w:lang w:val="zh_CN" w:bidi="zh_CN"/>
        </w:rPr>
        <w:t xml:space="preserve"> · </w:t>
      </w:r>
      <w:r>
        <w:rPr>
          <w:lang w:val="zh_CN" w:bidi="zh_CN"/>
        </w:rPr>
        <w:t>NEH 11:17</w:t>
      </w:r>
    </w:p>
    <w:p>
      <w:pPr/>
      <w:r>
        <w:rPr>
          <w:lang w:val="zh_CN" w:bidi="zh_CN"/>
        </w:rPr>
      </w:r>
      <w:r>
        <w:rPr>
          <w:lang w:val="zh_CN" w:bidi="zh_CN"/>
        </w:rPr>
        <w:t>noun m</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בִּגְלָל</w:t>
      </w:r>
    </w:p>
    <w:p>
      <w:pPr/>
      <w:r>
        <w:rPr>
          <w:lang w:val="zh_CN" w:bidi="zh_CN"/>
        </w:rPr>
      </w:r>
      <w:r>
        <w:rPr>
          <w:lang w:val="zh_CN" w:bidi="zh_CN"/>
        </w:rPr>
        <w:t>因为；为了；由于；因……的缘故</w:t>
      </w:r>
      <w:r>
        <w:rPr>
          <w:lang w:val="zh_CN" w:bidi="zh_CN"/>
        </w:rPr>
        <w:t xml:space="preserve"> </w:t>
      </w:r>
      <w:r>
        <w:rPr>
          <w:lang w:val="zh_CN" w:bidi="zh_CN"/>
        </w:rPr>
        <w:t>＝小品词，连系两个命题，其中 Y 代表 X 发生的理由或起因</w:t>
      </w:r>
    </w:p>
    <w:p>
      <w:pPr/>
      <w:r>
        <w:rPr>
          <w:lang w:val="zh_CN" w:bidi="zh_CN"/>
        </w:rPr>
      </w:r>
      <w:r>
        <w:rPr>
          <w:lang w:val="zh_CN" w:bidi="zh_CN"/>
        </w:rPr>
        <w:t>GEN 12:13</w:t>
      </w:r>
      <w:r>
        <w:rPr>
          <w:lang w:val="zh_CN" w:bidi="zh_CN"/>
        </w:rPr>
        <w:t xml:space="preserve"> · </w:t>
      </w:r>
      <w:r>
        <w:rPr>
          <w:lang w:val="zh_CN" w:bidi="zh_CN"/>
        </w:rPr>
        <w:t>GEN 30:27</w:t>
      </w:r>
      <w:r>
        <w:rPr>
          <w:lang w:val="zh_CN" w:bidi="zh_CN"/>
        </w:rPr>
        <w:t xml:space="preserve"> · </w:t>
      </w:r>
      <w:r>
        <w:rPr>
          <w:lang w:val="zh_CN" w:bidi="zh_CN"/>
        </w:rPr>
        <w:t>GEN 39:5</w:t>
      </w:r>
      <w:r>
        <w:rPr>
          <w:lang w:val="zh_CN" w:bidi="zh_CN"/>
        </w:rPr>
        <w:t xml:space="preserve"> · </w:t>
      </w:r>
      <w:r>
        <w:rPr>
          <w:lang w:val="zh_CN" w:bidi="zh_CN"/>
        </w:rPr>
        <w:t>DEU 1:37</w:t>
      </w:r>
      <w:r>
        <w:rPr>
          <w:lang w:val="zh_CN" w:bidi="zh_CN"/>
        </w:rPr>
        <w:t xml:space="preserve"> · </w:t>
      </w:r>
      <w:r>
        <w:rPr>
          <w:lang w:val="zh_CN" w:bidi="zh_CN"/>
        </w:rPr>
        <w:t>DEU 15:10</w:t>
      </w:r>
      <w:r>
        <w:rPr>
          <w:lang w:val="zh_CN" w:bidi="zh_CN"/>
        </w:rPr>
        <w:t xml:space="preserve"> · </w:t>
      </w:r>
      <w:r>
        <w:rPr>
          <w:lang w:val="zh_CN" w:bidi="zh_CN"/>
        </w:rPr>
        <w:t>DEU 18:12</w:t>
      </w:r>
      <w:r>
        <w:rPr>
          <w:lang w:val="zh_CN" w:bidi="zh_CN"/>
        </w:rPr>
        <w:t xml:space="preserve"> · </w:t>
      </w:r>
      <w:r>
        <w:rPr>
          <w:lang w:val="zh_CN" w:bidi="zh_CN"/>
        </w:rPr>
        <w:t>1KI 14:16</w:t>
      </w:r>
      <w:r>
        <w:rPr>
          <w:lang w:val="zh_CN" w:bidi="zh_CN"/>
        </w:rPr>
        <w:t xml:space="preserve"> · </w:t>
      </w:r>
      <w:r>
        <w:rPr>
          <w:lang w:val="zh_CN" w:bidi="zh_CN"/>
        </w:rPr>
        <w:t>JER 11:17</w:t>
      </w:r>
      <w:r>
        <w:rPr>
          <w:lang w:val="zh_CN" w:bidi="zh_CN"/>
        </w:rPr>
        <w:t xml:space="preserve"> · </w:t>
      </w:r>
      <w:r>
        <w:rPr>
          <w:lang w:val="zh_CN" w:bidi="zh_CN"/>
        </w:rPr>
        <w:t>JER 15:4</w:t>
      </w:r>
      <w:r>
        <w:rPr>
          <w:lang w:val="zh_CN" w:bidi="zh_CN"/>
        </w:rPr>
        <w:t xml:space="preserve"> · </w:t>
      </w:r>
      <w:r>
        <w:rPr>
          <w:lang w:val="zh_CN" w:bidi="zh_CN"/>
        </w:rPr>
        <w:t>MIC 3:12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גִּלֲלַי</w:t>
      </w:r>
      <w:r>
        <w:rPr>
          <w:lang w:val="zh_CN" w:bidi="zh_CN"/>
        </w:rPr>
      </w:r>
    </w:p>
    <w:p>
      <w:pPr>
        <w:pStyle w:val="Heading1"/>
      </w:pPr>
      <w:r>
        <w:rPr>
          <w:lang w:val="zh_CN" w:bidi="zh_CN"/>
        </w:rPr>
        <w:t>גִּלֲלַי</w:t>
      </w:r>
    </w:p>
    <w:p>
      <w:pPr/>
      <w:r>
        <w:rPr>
          <w:lang w:val="zh_CN" w:bidi="zh_CN"/>
        </w:rPr>
      </w:r>
      <w:r>
        <w:rPr>
          <w:lang w:val="zh_CN" w:bidi="zh_CN"/>
        </w:rPr>
        <w:t>גִּלֲלַי</w:t>
      </w:r>
      <w:r>
        <w:rPr>
          <w:lang w:val="zh_CN" w:bidi="zh_CN"/>
        </w:rPr>
        <w:t xml:space="preserve"> (</w:t>
      </w:r>
      <w:r>
        <w:rPr>
          <w:lang w:val="zh_CN" w:bidi="zh_CN"/>
        </w:rPr>
        <w:t>H1562</w:t>
      </w:r>
      <w:r>
        <w:rPr>
          <w:lang w:val="zh_CN" w:bidi="zh_CN"/>
        </w:rPr>
        <w:t>)</w:t>
      </w:r>
    </w:p>
    <w:p>
      <w:pPr/>
      <w:r>
        <w:rPr>
          <w:lang w:val="zh_CN" w:bidi="zh_CN"/>
        </w:rPr>
      </w:r>
      <w:r>
        <w:rPr>
          <w:lang w:val="zh_CN" w:bidi="zh_CN"/>
        </w:rPr>
        <w:t xml:space="preserve">name · </w:t>
      </w:r>
      <w:r>
        <w:rPr>
          <w:lang w:val="zh_CN" w:bidi="zh_CN"/>
        </w:rPr>
        <w:t>גלל</w:t>
      </w:r>
    </w:p>
    <w:p>
      <w:pPr/>
      <w:r>
        <w:rPr>
          <w:lang w:val="zh_CN" w:bidi="zh_CN"/>
        </w:rPr>
      </w:r>
    </w:p>
    <w:p>
      <w:pPr/>
      <w:r>
        <w:rPr>
          <w:lang w:val="zh_CN" w:bidi="zh_CN"/>
        </w:rPr>
      </w:r>
      <w:r>
        <w:rPr>
          <w:lang w:val="zh_CN" w:bidi="zh_CN"/>
        </w:rPr>
        <w:t>基拉莱，《思》基拉来</w:t>
      </w:r>
      <w:r>
        <w:rPr>
          <w:lang w:val="zh_CN" w:bidi="zh_CN"/>
        </w:rPr>
        <w:t xml:space="preserve"> </w:t>
      </w:r>
      <w:r>
        <w:rPr>
          <w:lang w:val="zh_CN" w:bidi="zh_CN"/>
        </w:rPr>
        <w:t>＝男性；►</w:t>
      </w:r>
      <w:r>
        <w:rPr>
          <w:lang w:val="zh_CN" w:bidi="zh_CN"/>
        </w:rPr>
        <w:t>祭司</w:t>
      </w:r>
      <w:r>
        <w:rPr>
          <w:lang w:val="zh_CN" w:bidi="zh_CN"/>
        </w:rPr>
        <w:t>；被掳归回时期</w:t>
      </w:r>
    </w:p>
    <w:p>
      <w:pPr/>
      <w:r>
        <w:rPr>
          <w:lang w:val="zh_CN" w:bidi="zh_CN"/>
        </w:rPr>
      </w:r>
      <w:r>
        <w:rPr>
          <w:lang w:val="zh_CN" w:bidi="zh_CN"/>
        </w:rPr>
        <w:t>NEH 12:36</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גלם</w:t>
      </w:r>
      <w:r>
        <w:rPr>
          <w:lang w:val="zh_CN" w:bidi="zh_CN"/>
        </w:rPr>
      </w:r>
    </w:p>
    <w:p>
      <w:pPr>
        <w:pStyle w:val="Heading1"/>
      </w:pPr>
      <w:r>
        <w:rPr>
          <w:lang w:val="zh_CN" w:bidi="zh_CN"/>
        </w:rPr>
        <w:t>גלם</w:t>
      </w:r>
    </w:p>
    <w:p>
      <w:pPr/>
      <w:r>
        <w:rPr>
          <w:lang w:val="zh_CN" w:bidi="zh_CN"/>
        </w:rPr>
      </w:r>
      <w:r>
        <w:rPr>
          <w:lang w:val="zh_CN" w:bidi="zh_CN"/>
        </w:rPr>
        <w:t>גלם</w:t>
      </w:r>
      <w:r>
        <w:rPr>
          <w:lang w:val="zh_CN" w:bidi="zh_CN"/>
        </w:rPr>
        <w:t xml:space="preserve"> (</w:t>
      </w:r>
      <w:r>
        <w:rPr>
          <w:lang w:val="zh_CN" w:bidi="zh_CN"/>
        </w:rPr>
        <w:t>H1563</w:t>
      </w:r>
      <w:r>
        <w:rPr>
          <w:lang w:val="zh_CN" w:bidi="zh_CN"/>
        </w:rPr>
        <w:t>)</w:t>
      </w:r>
    </w:p>
    <w:p>
      <w:pPr/>
      <w:r>
        <w:rPr>
          <w:lang w:val="zh_CN" w:bidi="zh_CN"/>
        </w:rPr>
      </w:r>
      <w:r>
        <w:rPr>
          <w:lang w:val="zh_CN" w:bidi="zh_CN"/>
        </w:rPr>
        <w:t xml:space="preserve">verb · </w:t>
      </w:r>
      <w:r>
        <w:rPr>
          <w:lang w:val="zh_CN" w:bidi="zh_CN"/>
        </w:rPr>
        <w:t>גְּלֹום</w:t>
      </w:r>
      <w:r>
        <w:rPr>
          <w:lang w:val="zh_CN" w:bidi="zh_CN"/>
        </w:rPr>
        <w:t xml:space="preserve"> · </w:t>
      </w:r>
      <w:r>
        <w:rPr>
          <w:lang w:val="zh_CN" w:bidi="zh_CN"/>
        </w:rPr>
        <w:t>גֹּלֶם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卷起</w:t>
      </w:r>
      <w:r>
        <w:rPr>
          <w:lang w:val="zh_CN" w:bidi="zh_CN"/>
        </w:rPr>
        <w:t xml:space="preserve"> </w:t>
      </w:r>
      <w:r>
        <w:rPr>
          <w:lang w:val="zh_CN" w:bidi="zh_CN"/>
        </w:rPr>
        <w:t>＝使役行为，人把扁平的物体反复翻转，使其形成圆柱形</w:t>
      </w:r>
    </w:p>
    <w:p>
      <w:pPr/>
      <w:r>
        <w:rPr>
          <w:lang w:val="zh_CN" w:bidi="zh_CN"/>
        </w:rPr>
      </w:r>
      <w:r>
        <w:rPr>
          <w:lang w:val="zh_CN" w:bidi="zh_CN"/>
        </w:rPr>
        <w:t>2KI 2:8</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גֹּלֶם</w:t>
      </w:r>
      <w:r>
        <w:rPr>
          <w:lang w:val="zh_CN" w:bidi="zh_CN"/>
        </w:rPr>
      </w:r>
    </w:p>
    <w:p>
      <w:pPr>
        <w:pStyle w:val="Heading1"/>
      </w:pPr>
      <w:r>
        <w:rPr>
          <w:lang w:val="zh_CN" w:bidi="zh_CN"/>
        </w:rPr>
        <w:t>גֹּלֶם</w:t>
      </w:r>
    </w:p>
    <w:p>
      <w:pPr/>
      <w:r>
        <w:rPr>
          <w:lang w:val="zh_CN" w:bidi="zh_CN"/>
        </w:rPr>
      </w:r>
      <w:r>
        <w:rPr>
          <w:lang w:val="zh_CN" w:bidi="zh_CN"/>
        </w:rPr>
        <w:t>גֹּלֶם</w:t>
      </w:r>
      <w:r>
        <w:rPr>
          <w:lang w:val="zh_CN" w:bidi="zh_CN"/>
        </w:rPr>
        <w:t xml:space="preserve"> (</w:t>
      </w:r>
      <w:r>
        <w:rPr>
          <w:lang w:val="zh_CN" w:bidi="zh_CN"/>
        </w:rPr>
        <w:t>H1564</w:t>
      </w:r>
      <w:r>
        <w:rPr>
          <w:lang w:val="zh_CN" w:bidi="zh_CN"/>
        </w:rPr>
        <w:t>)</w:t>
      </w:r>
    </w:p>
    <w:p>
      <w:pPr/>
      <w:r>
        <w:rPr>
          <w:lang w:val="zh_CN" w:bidi="zh_CN"/>
        </w:rPr>
      </w:r>
      <w:r>
        <w:rPr>
          <w:lang w:val="zh_CN" w:bidi="zh_CN"/>
        </w:rPr>
        <w:t xml:space="preserve">noun m · </w:t>
      </w:r>
      <w:r>
        <w:rPr>
          <w:lang w:val="zh_CN" w:bidi="zh_CN"/>
        </w:rPr>
        <w:t>גלם</w:t>
      </w:r>
    </w:p>
    <w:p>
      <w:pPr/>
      <w:r>
        <w:rPr>
          <w:lang w:val="zh_CN" w:bidi="zh_CN"/>
        </w:rPr>
      </w:r>
    </w:p>
    <w:p>
      <w:pPr/>
      <w:r>
        <w:rPr>
          <w:lang w:val="zh_CN" w:bidi="zh_CN"/>
        </w:rPr>
      </w:r>
      <w:r>
        <w:rPr>
          <w:lang w:val="zh_CN" w:bidi="zh_CN"/>
        </w:rPr>
        <w:t>胎儿；胚胎</w:t>
      </w:r>
      <w:r>
        <w:rPr>
          <w:lang w:val="zh_CN" w:bidi="zh_CN"/>
        </w:rPr>
        <w:t xml:space="preserve"> </w:t>
      </w:r>
      <w:r>
        <w:rPr>
          <w:lang w:val="zh_CN" w:bidi="zh_CN"/>
        </w:rPr>
        <w:t>确切含义不肯定；很可能：未出生的孩子，可能被描述为被卷起来、即将要展开的东西</w:t>
      </w:r>
    </w:p>
    <w:p>
      <w:pPr/>
      <w:r>
        <w:rPr>
          <w:lang w:val="zh_CN" w:bidi="zh_CN"/>
        </w:rPr>
      </w:r>
      <w:r>
        <w:rPr>
          <w:lang w:val="zh_CN" w:bidi="zh_CN"/>
        </w:rPr>
        <w:t>PSA 139:16</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גַּלְמוּד</w:t>
      </w:r>
      <w:r>
        <w:rPr>
          <w:lang w:val="zh_CN" w:bidi="zh_CN"/>
        </w:rPr>
      </w:r>
    </w:p>
    <w:p>
      <w:pPr>
        <w:pStyle w:val="Heading1"/>
      </w:pPr>
      <w:r>
        <w:rPr>
          <w:lang w:val="zh_CN" w:bidi="zh_CN"/>
        </w:rPr>
        <w:t>גַּלְמוּד</w:t>
      </w:r>
    </w:p>
    <w:p>
      <w:pPr/>
      <w:r>
        <w:rPr>
          <w:lang w:val="zh_CN" w:bidi="zh_CN"/>
        </w:rPr>
      </w:r>
      <w:r>
        <w:rPr>
          <w:lang w:val="zh_CN" w:bidi="zh_CN"/>
        </w:rPr>
        <w:t>גַּלְמוּד</w:t>
      </w:r>
      <w:r>
        <w:rPr>
          <w:lang w:val="zh_CN" w:bidi="zh_CN"/>
        </w:rPr>
        <w:t xml:space="preserve"> (</w:t>
      </w:r>
      <w:r>
        <w:rPr>
          <w:lang w:val="zh_CN" w:bidi="zh_CN"/>
        </w:rPr>
        <w:t>H1565</w:t>
      </w:r>
      <w:r>
        <w:rPr>
          <w:lang w:val="zh_CN" w:bidi="zh_CN"/>
        </w:rPr>
        <w:t>)</w:t>
      </w:r>
    </w:p>
    <w:p>
      <w:pPr/>
      <w:r>
        <w:rPr>
          <w:lang w:val="zh_CN" w:bidi="zh_CN"/>
        </w:rPr>
      </w:r>
      <w:r>
        <w:rPr>
          <w:lang w:val="zh_CN" w:bidi="zh_CN"/>
        </w:rPr>
        <w:t xml:space="preserve">adj · </w:t>
      </w:r>
      <w:r>
        <w:rPr>
          <w:lang w:val="zh_CN" w:bidi="zh_CN"/>
        </w:rPr>
        <w:t>גלל</w:t>
      </w:r>
      <w:r>
        <w:rPr>
          <w:lang w:val="zh_CN" w:bidi="zh_CN"/>
        </w:rPr>
        <w:t xml:space="preserve"> · </w:t>
      </w:r>
      <w:r>
        <w:rPr>
          <w:lang w:val="zh_CN" w:bidi="zh_CN"/>
        </w:rPr>
        <w:t>גלם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שְׁכוּלָה</w:t>
      </w:r>
    </w:p>
    <w:p>
      <w:pPr/>
      <w:r>
        <w:rPr>
          <w:lang w:val="zh_CN" w:bidi="zh_CN"/>
        </w:rPr>
      </w:r>
      <w:r>
        <w:rPr>
          <w:lang w:val="zh_CN" w:bidi="zh_CN"/>
        </w:rPr>
        <w:t>不能生育的，不育</w:t>
      </w:r>
      <w:r>
        <w:rPr>
          <w:lang w:val="zh_CN" w:bidi="zh_CN"/>
        </w:rPr>
        <w:t xml:space="preserve"> </w:t>
      </w:r>
      <w:r>
        <w:rPr>
          <w:lang w:val="zh_CN" w:bidi="zh_CN"/>
        </w:rPr>
        <w:t>＝状态，人不能怀孕</w:t>
      </w:r>
    </w:p>
    <w:p>
      <w:pPr/>
      <w:r>
        <w:rPr>
          <w:lang w:val="zh_CN" w:bidi="zh_CN"/>
        </w:rPr>
      </w:r>
      <w:r>
        <w:rPr>
          <w:lang w:val="zh_CN" w:bidi="zh_CN"/>
        </w:rPr>
        <w:t>JOB 3:7</w:t>
      </w:r>
      <w:r>
        <w:rPr>
          <w:lang w:val="zh_CN" w:bidi="zh_CN"/>
        </w:rPr>
        <w:t xml:space="preserve"> · </w:t>
      </w:r>
      <w:r>
        <w:rPr>
          <w:lang w:val="zh_CN" w:bidi="zh_CN"/>
        </w:rPr>
        <w:t>JOB 15:34</w:t>
      </w:r>
      <w:r>
        <w:rPr>
          <w:lang w:val="zh_CN" w:bidi="zh_CN"/>
        </w:rPr>
        <w:t xml:space="preserve"> · </w:t>
      </w:r>
      <w:r>
        <w:rPr>
          <w:lang w:val="zh_CN" w:bidi="zh_CN"/>
        </w:rPr>
        <w:t>JOB 30:3</w:t>
      </w:r>
      <w:r>
        <w:rPr>
          <w:lang w:val="zh_CN" w:bidi="zh_CN"/>
        </w:rPr>
        <w:t xml:space="preserve"> · </w:t>
      </w:r>
      <w:r>
        <w:rPr>
          <w:lang w:val="zh_CN" w:bidi="zh_CN"/>
        </w:rPr>
        <w:t>ISA 49:21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גלע</w:t>
      </w:r>
      <w:r>
        <w:rPr>
          <w:lang w:val="zh_CN" w:bidi="zh_CN"/>
        </w:rPr>
      </w:r>
    </w:p>
    <w:p>
      <w:pPr>
        <w:pStyle w:val="Heading1"/>
      </w:pPr>
      <w:r>
        <w:rPr>
          <w:lang w:val="zh_CN" w:bidi="zh_CN"/>
        </w:rPr>
        <w:t>גלע</w:t>
      </w:r>
    </w:p>
    <w:p>
      <w:pPr/>
      <w:r>
        <w:rPr>
          <w:lang w:val="zh_CN" w:bidi="zh_CN"/>
        </w:rPr>
      </w:r>
      <w:r>
        <w:rPr>
          <w:lang w:val="zh_CN" w:bidi="zh_CN"/>
        </w:rPr>
        <w:t>גלע</w:t>
      </w:r>
      <w:r>
        <w:rPr>
          <w:lang w:val="zh_CN" w:bidi="zh_CN"/>
        </w:rPr>
        <w:t xml:space="preserve"> (</w:t>
      </w:r>
      <w:r>
        <w:rPr>
          <w:lang w:val="zh_CN" w:bidi="zh_CN"/>
        </w:rPr>
        <w:t>H1566</w:t>
      </w:r>
      <w:r>
        <w:rPr>
          <w:lang w:val="zh_CN" w:bidi="zh_CN"/>
        </w:rPr>
        <w:t>)</w:t>
      </w:r>
    </w:p>
    <w:p>
      <w:pPr/>
      <w:r>
        <w:rPr>
          <w:lang w:val="zh_CN" w:bidi="zh_CN"/>
        </w:rPr>
      </w:r>
      <w:r>
        <w:rPr>
          <w:lang w:val="zh_CN" w:bidi="zh_CN"/>
        </w:rPr>
        <w:t>verb</w:t>
      </w:r>
    </w:p>
    <w:p>
      <w:pPr/>
      <w:r>
        <w:rPr>
          <w:lang w:val="zh_CN" w:bidi="zh_CN"/>
        </w:rPr>
      </w:r>
    </w:p>
    <w:p>
      <w:pPr/>
      <w:r>
        <w:rPr>
          <w:lang w:val="zh_CN" w:bidi="zh_CN"/>
        </w:rPr>
      </w:r>
      <w:r>
        <w:rPr>
          <w:lang w:val="zh_CN" w:bidi="zh_CN"/>
        </w:rPr>
        <w:t>勃然大怒；被激怒</w:t>
      </w:r>
      <w:r>
        <w:rPr>
          <w:lang w:val="zh_CN" w:bidi="zh_CN"/>
        </w:rPr>
        <w:t xml:space="preserve"> </w:t>
      </w:r>
      <w:r>
        <w:rPr>
          <w:lang w:val="zh_CN" w:bidi="zh_CN"/>
        </w:rPr>
        <w:t>＝意思不确定；可能：＝过程，人突然变得非常愤怒并卷入一场冲突中</w:t>
      </w:r>
    </w:p>
    <w:p>
      <w:pPr/>
      <w:r>
        <w:rPr>
          <w:lang w:val="zh_CN" w:bidi="zh_CN"/>
        </w:rPr>
      </w:r>
      <w:r>
        <w:rPr>
          <w:lang w:val="zh_CN" w:bidi="zh_CN"/>
        </w:rPr>
        <w:t>PRO 18:1</w:t>
      </w:r>
      <w:r>
        <w:rPr>
          <w:lang w:val="zh_CN" w:bidi="zh_CN"/>
        </w:rPr>
        <w:t xml:space="preserve"> · </w:t>
      </w:r>
      <w:r>
        <w:rPr>
          <w:lang w:val="zh_CN" w:bidi="zh_CN"/>
        </w:rPr>
        <w:t>PRO 20:3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爆发；突然烧起来</w:t>
      </w:r>
      <w:r>
        <w:rPr>
          <w:lang w:val="zh_CN" w:bidi="zh_CN"/>
        </w:rPr>
        <w:t xml:space="preserve"> </w:t>
      </w:r>
      <w:r>
        <w:rPr>
          <w:lang w:val="zh_CN" w:bidi="zh_CN"/>
        </w:rPr>
        <w:t>＝过程，一个事件突然发生</w:t>
      </w:r>
    </w:p>
    <w:p>
      <w:pPr/>
      <w:r>
        <w:rPr>
          <w:lang w:val="zh_CN" w:bidi="zh_CN"/>
        </w:rPr>
      </w:r>
      <w:r>
        <w:rPr>
          <w:lang w:val="zh_CN" w:bidi="zh_CN"/>
        </w:rPr>
        <w:t>PRO 17:14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גִּלְעָד</w:t>
      </w:r>
      <w:r>
        <w:rPr>
          <w:lang w:val="zh_CN" w:bidi="zh_CN"/>
        </w:rPr>
      </w:r>
    </w:p>
    <w:p>
      <w:pPr>
        <w:pStyle w:val="Heading1"/>
      </w:pPr>
      <w:r>
        <w:rPr>
          <w:lang w:val="zh_CN" w:bidi="zh_CN"/>
        </w:rPr>
        <w:t>גִּלְעָד</w:t>
      </w:r>
    </w:p>
    <w:p>
      <w:pPr/>
      <w:r>
        <w:rPr>
          <w:lang w:val="zh_CN" w:bidi="zh_CN"/>
        </w:rPr>
      </w:r>
      <w:r>
        <w:rPr>
          <w:lang w:val="zh_CN" w:bidi="zh_CN"/>
        </w:rPr>
        <w:t>גִּלְעָד</w:t>
      </w:r>
      <w:r>
        <w:rPr>
          <w:lang w:val="zh_CN" w:bidi="zh_CN"/>
        </w:rPr>
        <w:t xml:space="preserve"> (</w:t>
      </w:r>
      <w:r>
        <w:rPr>
          <w:lang w:val="zh_CN" w:bidi="zh_CN"/>
        </w:rPr>
        <w:t>H1568</w:t>
      </w:r>
      <w:r>
        <w:rPr>
          <w:lang w:val="zh_CN" w:bidi="zh_CN"/>
        </w:rPr>
        <w:t>)</w:t>
      </w:r>
    </w:p>
    <w:p>
      <w:pPr/>
      <w:r>
        <w:rPr>
          <w:lang w:val="zh_CN" w:bidi="zh_CN"/>
        </w:rPr>
      </w:r>
      <w:r>
        <w:rPr>
          <w:lang w:val="zh_CN" w:bidi="zh_CN"/>
        </w:rPr>
        <w:t xml:space="preserve">name · </w:t>
      </w:r>
      <w:r>
        <w:rPr>
          <w:lang w:val="zh_CN" w:bidi="zh_CN"/>
        </w:rPr>
        <w:t>גִּלְעָדִי</w:t>
      </w:r>
    </w:p>
    <w:p>
      <w:pPr/>
      <w:r>
        <w:rPr>
          <w:lang w:val="zh_CN" w:bidi="zh_CN"/>
        </w:rPr>
      </w:r>
    </w:p>
    <w:p>
      <w:pPr/>
      <w:r>
        <w:rPr>
          <w:lang w:val="zh_CN" w:bidi="zh_CN"/>
        </w:rPr>
      </w:r>
      <w:r>
        <w:rPr>
          <w:lang w:val="zh_CN" w:bidi="zh_CN"/>
        </w:rPr>
        <w:t>基列，《思》基肋阿得</w:t>
      </w:r>
      <w:r>
        <w:rPr>
          <w:lang w:val="zh_CN" w:bidi="zh_CN"/>
        </w:rPr>
        <w:t xml:space="preserve"> </w:t>
      </w:r>
      <w:r>
        <w:rPr>
          <w:lang w:val="zh_CN" w:bidi="zh_CN"/>
        </w:rPr>
        <w:t>＝男性；◄</w:t>
      </w:r>
      <w:r>
        <w:rPr>
          <w:lang w:val="zh_CN" w:bidi="zh_CN"/>
        </w:rPr>
        <w:t>玛吉</w:t>
      </w:r>
      <w:r>
        <w:rPr>
          <w:lang w:val="zh_CN" w:bidi="zh_CN"/>
        </w:rPr>
        <w:t>的儿子；</w:t>
      </w:r>
      <w:r>
        <w:rPr>
          <w:lang w:val="zh_CN" w:bidi="zh_CN"/>
        </w:rPr>
        <w:t>玛拿西</w:t>
      </w:r>
      <w:r>
        <w:rPr>
          <w:lang w:val="zh_CN" w:bidi="zh_CN"/>
        </w:rPr>
        <w:t>支派；►在</w:t>
      </w:r>
      <w:r>
        <w:rPr>
          <w:lang w:val="zh_CN" w:bidi="zh_CN"/>
        </w:rPr>
        <w:t>约旦河</w:t>
      </w:r>
      <w:r>
        <w:rPr>
          <w:lang w:val="zh_CN" w:bidi="zh_CN"/>
        </w:rPr>
        <w:t>东岸居住</w:t>
      </w:r>
    </w:p>
    <w:p>
      <w:pPr/>
      <w:r>
        <w:rPr>
          <w:lang w:val="zh_CN" w:bidi="zh_CN"/>
        </w:rPr>
      </w:r>
      <w:r>
        <w:rPr>
          <w:lang w:val="zh_CN" w:bidi="zh_CN"/>
        </w:rPr>
        <w:t>NUM 26:29</w:t>
      </w:r>
      <w:r>
        <w:rPr>
          <w:lang w:val="zh_CN" w:bidi="zh_CN"/>
        </w:rPr>
        <w:t xml:space="preserve"> · </w:t>
      </w:r>
      <w:r>
        <w:rPr>
          <w:lang w:val="zh_CN" w:bidi="zh_CN"/>
        </w:rPr>
        <w:t>NUM 26:29</w:t>
      </w:r>
      <w:r>
        <w:rPr>
          <w:lang w:val="zh_CN" w:bidi="zh_CN"/>
        </w:rPr>
        <w:t xml:space="preserve"> · </w:t>
      </w:r>
      <w:r>
        <w:rPr>
          <w:lang w:val="zh_CN" w:bidi="zh_CN"/>
        </w:rPr>
        <w:t>NUM 26:30</w:t>
      </w:r>
      <w:r>
        <w:rPr>
          <w:lang w:val="zh_CN" w:bidi="zh_CN"/>
        </w:rPr>
        <w:t xml:space="preserve"> · </w:t>
      </w:r>
      <w:r>
        <w:rPr>
          <w:lang w:val="zh_CN" w:bidi="zh_CN"/>
        </w:rPr>
        <w:t>NUM 27:1</w:t>
      </w:r>
      <w:r>
        <w:rPr>
          <w:lang w:val="zh_CN" w:bidi="zh_CN"/>
        </w:rPr>
        <w:t xml:space="preserve"> · </w:t>
      </w:r>
      <w:r>
        <w:rPr>
          <w:lang w:val="zh_CN" w:bidi="zh_CN"/>
        </w:rPr>
        <w:t>NUM 36:1</w:t>
      </w:r>
      <w:r>
        <w:rPr>
          <w:lang w:val="zh_CN" w:bidi="zh_CN"/>
        </w:rPr>
        <w:t xml:space="preserve"> · </w:t>
      </w:r>
      <w:r>
        <w:rPr>
          <w:lang w:val="zh_CN" w:bidi="zh_CN"/>
        </w:rPr>
        <w:t>JOS 17:3</w:t>
      </w:r>
      <w:r>
        <w:rPr>
          <w:lang w:val="zh_CN" w:bidi="zh_CN"/>
        </w:rPr>
        <w:t xml:space="preserve"> · </w:t>
      </w:r>
      <w:r>
        <w:rPr>
          <w:lang w:val="zh_CN" w:bidi="zh_CN"/>
        </w:rPr>
        <w:t>JDG 5:17</w:t>
      </w:r>
      <w:r>
        <w:rPr>
          <w:lang w:val="zh_CN" w:bidi="zh_CN"/>
        </w:rPr>
        <w:t xml:space="preserve"> · </w:t>
      </w:r>
      <w:r>
        <w:rPr>
          <w:lang w:val="zh_CN" w:bidi="zh_CN"/>
        </w:rPr>
        <w:t>1CH 2:21</w:t>
      </w:r>
      <w:r>
        <w:rPr>
          <w:lang w:val="zh_CN" w:bidi="zh_CN"/>
        </w:rPr>
        <w:t xml:space="preserve"> · </w:t>
      </w:r>
      <w:r>
        <w:rPr>
          <w:lang w:val="zh_CN" w:bidi="zh_CN"/>
        </w:rPr>
        <w:t>1CH 2:23</w:t>
      </w:r>
      <w:r>
        <w:rPr>
          <w:lang w:val="zh_CN" w:bidi="zh_CN"/>
        </w:rPr>
        <w:t xml:space="preserve"> · </w:t>
      </w:r>
      <w:r>
        <w:rPr>
          <w:lang w:val="zh_CN" w:bidi="zh_CN"/>
        </w:rPr>
        <w:t>1CH 7:14</w:t>
      </w:r>
      <w:r>
        <w:rPr>
          <w:lang w:val="zh_CN" w:bidi="zh_CN"/>
        </w:rPr>
        <w:t xml:space="preserve"> · </w:t>
      </w:r>
      <w:r>
        <w:rPr>
          <w:lang w:val="zh_CN" w:bidi="zh_CN"/>
        </w:rPr>
        <w:t>1CH 7:17</w:t>
      </w:r>
    </w:p>
    <w:p>
      <w:pPr/>
      <w:r>
        <w:rPr>
          <w:lang w:val="zh_CN" w:bidi="zh_CN"/>
        </w:rPr>
      </w:r>
    </w:p>
    <w:p>
      <w:pPr/>
      <w:r>
        <w:rPr>
          <w:lang w:val="zh_CN" w:bidi="zh_CN"/>
        </w:rPr>
      </w:r>
      <w:r>
        <w:rPr>
          <w:lang w:val="zh_CN" w:bidi="zh_CN"/>
        </w:rPr>
        <w:t>基列，《思》基肋阿得</w:t>
      </w:r>
      <w:r>
        <w:rPr>
          <w:lang w:val="zh_CN" w:bidi="zh_CN"/>
        </w:rPr>
        <w:t xml:space="preserve"> </w:t>
      </w:r>
      <w:r>
        <w:rPr>
          <w:lang w:val="zh_CN" w:bidi="zh_CN"/>
        </w:rPr>
        <w:t>＝地区，在</w:t>
      </w:r>
      <w:r>
        <w:rPr>
          <w:lang w:val="zh_CN" w:bidi="zh_CN"/>
        </w:rPr>
        <w:t>约旦</w:t>
      </w:r>
      <w:r>
        <w:rPr>
          <w:lang w:val="zh_CN" w:bidi="zh_CN"/>
        </w:rPr>
        <w:t>河东岸；◄据说是以</w:t>
      </w:r>
      <w:r>
        <w:rPr>
          <w:lang w:val="zh_CN" w:bidi="zh_CN"/>
        </w:rPr>
        <w:t>玛拿西</w:t>
      </w:r>
      <w:r>
        <w:rPr>
          <w:lang w:val="zh_CN" w:bidi="zh_CN"/>
        </w:rPr>
        <w:t>支派的</w:t>
      </w:r>
      <w:r>
        <w:rPr>
          <w:lang w:val="zh_CN" w:bidi="zh_CN"/>
        </w:rPr>
        <w:t>玛吉</w:t>
      </w:r>
      <w:r>
        <w:rPr>
          <w:lang w:val="zh_CN" w:bidi="zh_CN"/>
        </w:rPr>
        <w:t>的儿子基列命名的</w:t>
      </w:r>
    </w:p>
    <w:p>
      <w:pPr/>
      <w:r>
        <w:rPr>
          <w:lang w:val="zh_CN" w:bidi="zh_CN"/>
        </w:rPr>
      </w:r>
      <w:r>
        <w:rPr>
          <w:lang w:val="zh_CN" w:bidi="zh_CN"/>
        </w:rPr>
        <w:t>GEN 31:21</w:t>
      </w:r>
      <w:r>
        <w:rPr>
          <w:lang w:val="zh_CN" w:bidi="zh_CN"/>
        </w:rPr>
        <w:t xml:space="preserve"> · </w:t>
      </w:r>
      <w:r>
        <w:rPr>
          <w:lang w:val="zh_CN" w:bidi="zh_CN"/>
        </w:rPr>
        <w:t>GEN 31:23</w:t>
      </w:r>
      <w:r>
        <w:rPr>
          <w:lang w:val="zh_CN" w:bidi="zh_CN"/>
        </w:rPr>
        <w:t xml:space="preserve"> · </w:t>
      </w:r>
      <w:r>
        <w:rPr>
          <w:lang w:val="zh_CN" w:bidi="zh_CN"/>
        </w:rPr>
        <w:t>GEN 31:25</w:t>
      </w:r>
      <w:r>
        <w:rPr>
          <w:lang w:val="zh_CN" w:bidi="zh_CN"/>
        </w:rPr>
        <w:t xml:space="preserve"> · </w:t>
      </w:r>
      <w:r>
        <w:rPr>
          <w:lang w:val="zh_CN" w:bidi="zh_CN"/>
        </w:rPr>
        <w:t>GEN 37:25</w:t>
      </w:r>
      <w:r>
        <w:rPr>
          <w:lang w:val="zh_CN" w:bidi="zh_CN"/>
        </w:rPr>
        <w:t xml:space="preserve"> · </w:t>
      </w:r>
      <w:r>
        <w:rPr>
          <w:lang w:val="zh_CN" w:bidi="zh_CN"/>
        </w:rPr>
        <w:t>NUM 32:1</w:t>
      </w:r>
      <w:r>
        <w:rPr>
          <w:lang w:val="zh_CN" w:bidi="zh_CN"/>
        </w:rPr>
        <w:t xml:space="preserve"> · </w:t>
      </w:r>
      <w:r>
        <w:rPr>
          <w:lang w:val="zh_CN" w:bidi="zh_CN"/>
        </w:rPr>
        <w:t>NUM 32:26</w:t>
      </w:r>
      <w:r>
        <w:rPr>
          <w:lang w:val="zh_CN" w:bidi="zh_CN"/>
        </w:rPr>
        <w:t xml:space="preserve"> · </w:t>
      </w:r>
      <w:r>
        <w:rPr>
          <w:lang w:val="zh_CN" w:bidi="zh_CN"/>
        </w:rPr>
        <w:t>NUM 32:29</w:t>
      </w:r>
      <w:r>
        <w:rPr>
          <w:lang w:val="zh_CN" w:bidi="zh_CN"/>
        </w:rPr>
        <w:t xml:space="preserve"> · </w:t>
      </w:r>
      <w:r>
        <w:rPr>
          <w:lang w:val="zh_CN" w:bidi="zh_CN"/>
        </w:rPr>
        <w:t>NUM 32:39</w:t>
      </w:r>
      <w:r>
        <w:rPr>
          <w:lang w:val="zh_CN" w:bidi="zh_CN"/>
        </w:rPr>
        <w:t xml:space="preserve"> · </w:t>
      </w:r>
      <w:r>
        <w:rPr>
          <w:lang w:val="zh_CN" w:bidi="zh_CN"/>
        </w:rPr>
        <w:t>NUM 32:40</w:t>
      </w:r>
      <w:r>
        <w:rPr>
          <w:lang w:val="zh_CN" w:bidi="zh_CN"/>
        </w:rPr>
        <w:t xml:space="preserve"> · </w:t>
      </w:r>
      <w:r>
        <w:rPr>
          <w:lang w:val="zh_CN" w:bidi="zh_CN"/>
        </w:rPr>
        <w:t>DEU 2:36</w:t>
      </w:r>
      <w:r>
        <w:rPr>
          <w:lang w:val="zh_CN" w:bidi="zh_CN"/>
        </w:rPr>
        <w:t xml:space="preserve"> · </w:t>
      </w:r>
      <w:r>
        <w:rPr>
          <w:lang w:val="zh_CN" w:bidi="zh_CN"/>
        </w:rPr>
        <w:t>DEU 3:10</w:t>
      </w:r>
      <w:r>
        <w:rPr>
          <w:lang w:val="zh_CN" w:bidi="zh_CN"/>
        </w:rPr>
        <w:t xml:space="preserve"> · </w:t>
      </w:r>
      <w:r>
        <w:rPr>
          <w:lang w:val="zh_CN" w:bidi="zh_CN"/>
        </w:rPr>
        <w:t>DEU 3:12</w:t>
      </w:r>
      <w:r>
        <w:rPr>
          <w:lang w:val="zh_CN" w:bidi="zh_CN"/>
        </w:rPr>
        <w:t xml:space="preserve"> · </w:t>
      </w:r>
      <w:r>
        <w:rPr>
          <w:lang w:val="zh_CN" w:bidi="zh_CN"/>
        </w:rPr>
        <w:t>DEU 3:13</w:t>
      </w:r>
      <w:r>
        <w:rPr>
          <w:lang w:val="zh_CN" w:bidi="zh_CN"/>
        </w:rPr>
        <w:t xml:space="preserve"> · </w:t>
      </w:r>
      <w:r>
        <w:rPr>
          <w:lang w:val="zh_CN" w:bidi="zh_CN"/>
        </w:rPr>
        <w:t>DEU 3:15</w:t>
      </w:r>
      <w:r>
        <w:rPr>
          <w:lang w:val="zh_CN" w:bidi="zh_CN"/>
        </w:rPr>
        <w:t xml:space="preserve"> · </w:t>
      </w:r>
      <w:r>
        <w:rPr>
          <w:lang w:val="zh_CN" w:bidi="zh_CN"/>
        </w:rPr>
        <w:t>DEU 3:16</w:t>
      </w:r>
      <w:r>
        <w:rPr>
          <w:lang w:val="zh_CN" w:bidi="zh_CN"/>
        </w:rPr>
        <w:t xml:space="preserve"> · </w:t>
      </w:r>
      <w:r>
        <w:rPr>
          <w:lang w:val="zh_CN" w:bidi="zh_CN"/>
        </w:rPr>
        <w:t>DEU 4:43</w:t>
      </w:r>
      <w:r>
        <w:rPr>
          <w:lang w:val="zh_CN" w:bidi="zh_CN"/>
        </w:rPr>
        <w:t xml:space="preserve"> · </w:t>
      </w:r>
      <w:r>
        <w:rPr>
          <w:lang w:val="zh_CN" w:bidi="zh_CN"/>
        </w:rPr>
        <w:t>DEU 34:1</w:t>
      </w:r>
      <w:r>
        <w:rPr>
          <w:lang w:val="zh_CN" w:bidi="zh_CN"/>
        </w:rPr>
        <w:t xml:space="preserve"> · </w:t>
      </w:r>
      <w:r>
        <w:rPr>
          <w:lang w:val="zh_CN" w:bidi="zh_CN"/>
        </w:rPr>
        <w:t>JOS 12:2</w:t>
      </w:r>
      <w:r>
        <w:rPr>
          <w:lang w:val="zh_CN" w:bidi="zh_CN"/>
        </w:rPr>
        <w:t xml:space="preserve"> · </w:t>
      </w:r>
      <w:r>
        <w:rPr>
          <w:lang w:val="zh_CN" w:bidi="zh_CN"/>
        </w:rPr>
        <w:t>JOS 12:5</w:t>
      </w:r>
      <w:r>
        <w:rPr>
          <w:lang w:val="zh_CN" w:bidi="zh_CN"/>
        </w:rPr>
        <w:t xml:space="preserve"> · </w:t>
      </w:r>
      <w:r>
        <w:rPr>
          <w:lang w:val="zh_CN" w:bidi="zh_CN"/>
        </w:rPr>
        <w:t>JOS 13:11</w:t>
      </w:r>
      <w:r>
        <w:rPr>
          <w:lang w:val="zh_CN" w:bidi="zh_CN"/>
        </w:rPr>
        <w:t xml:space="preserve"> · </w:t>
      </w:r>
      <w:r>
        <w:rPr>
          <w:lang w:val="zh_CN" w:bidi="zh_CN"/>
        </w:rPr>
        <w:t>JOS 13:25</w:t>
      </w:r>
      <w:r>
        <w:rPr>
          <w:lang w:val="zh_CN" w:bidi="zh_CN"/>
        </w:rPr>
        <w:t xml:space="preserve"> · </w:t>
      </w:r>
      <w:r>
        <w:rPr>
          <w:lang w:val="zh_CN" w:bidi="zh_CN"/>
        </w:rPr>
        <w:t>JOS 13:31</w:t>
      </w:r>
      <w:r>
        <w:rPr>
          <w:lang w:val="zh_CN" w:bidi="zh_CN"/>
        </w:rPr>
        <w:t xml:space="preserve"> · </w:t>
      </w:r>
      <w:r>
        <w:rPr>
          <w:lang w:val="zh_CN" w:bidi="zh_CN"/>
        </w:rPr>
        <w:t>JOS 17:1</w:t>
      </w:r>
      <w:r>
        <w:rPr>
          <w:lang w:val="zh_CN" w:bidi="zh_CN"/>
        </w:rPr>
        <w:t xml:space="preserve"> · </w:t>
      </w:r>
      <w:r>
        <w:rPr>
          <w:lang w:val="zh_CN" w:bidi="zh_CN"/>
        </w:rPr>
        <w:t>JOS 17:1</w:t>
      </w:r>
      <w:r>
        <w:rPr>
          <w:lang w:val="zh_CN" w:bidi="zh_CN"/>
        </w:rPr>
        <w:t xml:space="preserve"> · </w:t>
      </w:r>
      <w:r>
        <w:rPr>
          <w:lang w:val="zh_CN" w:bidi="zh_CN"/>
        </w:rPr>
        <w:t>JOS 17:5</w:t>
      </w:r>
      <w:r>
        <w:rPr>
          <w:lang w:val="zh_CN" w:bidi="zh_CN"/>
        </w:rPr>
        <w:t xml:space="preserve"> · </w:t>
      </w:r>
      <w:r>
        <w:rPr>
          <w:lang w:val="zh_CN" w:bidi="zh_CN"/>
        </w:rPr>
        <w:t>JOS 17:6</w:t>
      </w:r>
      <w:r>
        <w:rPr>
          <w:lang w:val="zh_CN" w:bidi="zh_CN"/>
        </w:rPr>
        <w:t xml:space="preserve"> · </w:t>
      </w:r>
      <w:r>
        <w:rPr>
          <w:lang w:val="zh_CN" w:bidi="zh_CN"/>
        </w:rPr>
        <w:t>JOS 20:8</w:t>
      </w:r>
      <w:r>
        <w:rPr>
          <w:lang w:val="zh_CN" w:bidi="zh_CN"/>
        </w:rPr>
        <w:t xml:space="preserve"> · </w:t>
      </w:r>
      <w:r>
        <w:rPr>
          <w:lang w:val="zh_CN" w:bidi="zh_CN"/>
        </w:rPr>
        <w:t>JOS 21:38</w:t>
      </w:r>
      <w:r>
        <w:rPr>
          <w:lang w:val="zh_CN" w:bidi="zh_CN"/>
        </w:rPr>
        <w:t xml:space="preserve"> · </w:t>
      </w:r>
      <w:r>
        <w:rPr>
          <w:lang w:val="zh_CN" w:bidi="zh_CN"/>
        </w:rPr>
        <w:t>JOS 22:9</w:t>
      </w:r>
      <w:r>
        <w:rPr>
          <w:lang w:val="zh_CN" w:bidi="zh_CN"/>
        </w:rPr>
        <w:t xml:space="preserve"> · </w:t>
      </w:r>
      <w:r>
        <w:rPr>
          <w:lang w:val="zh_CN" w:bidi="zh_CN"/>
        </w:rPr>
        <w:t>JOS 22:13</w:t>
      </w:r>
      <w:r>
        <w:rPr>
          <w:lang w:val="zh_CN" w:bidi="zh_CN"/>
        </w:rPr>
        <w:t xml:space="preserve"> · </w:t>
      </w:r>
      <w:r>
        <w:rPr>
          <w:lang w:val="zh_CN" w:bidi="zh_CN"/>
        </w:rPr>
        <w:t>JOS 22:15</w:t>
      </w:r>
      <w:r>
        <w:rPr>
          <w:lang w:val="zh_CN" w:bidi="zh_CN"/>
        </w:rPr>
        <w:t xml:space="preserve"> · </w:t>
      </w:r>
      <w:r>
        <w:rPr>
          <w:lang w:val="zh_CN" w:bidi="zh_CN"/>
        </w:rPr>
        <w:t>JOS 22:32</w:t>
      </w:r>
      <w:r>
        <w:rPr>
          <w:lang w:val="zh_CN" w:bidi="zh_CN"/>
        </w:rPr>
        <w:t xml:space="preserve"> · </w:t>
      </w:r>
      <w:r>
        <w:rPr>
          <w:lang w:val="zh_CN" w:bidi="zh_CN"/>
        </w:rPr>
        <w:t>JDG 5:17</w:t>
      </w:r>
      <w:r>
        <w:rPr>
          <w:lang w:val="zh_CN" w:bidi="zh_CN"/>
        </w:rPr>
        <w:t xml:space="preserve"> · </w:t>
      </w:r>
      <w:r>
        <w:rPr>
          <w:lang w:val="zh_CN" w:bidi="zh_CN"/>
        </w:rPr>
        <w:t>JDG 7:3</w:t>
      </w:r>
      <w:r>
        <w:rPr>
          <w:lang w:val="zh_CN" w:bidi="zh_CN"/>
        </w:rPr>
        <w:t xml:space="preserve"> · </w:t>
      </w:r>
      <w:r>
        <w:rPr>
          <w:lang w:val="zh_CN" w:bidi="zh_CN"/>
        </w:rPr>
        <w:t>JDG 10:4</w:t>
      </w:r>
      <w:r>
        <w:rPr>
          <w:lang w:val="zh_CN" w:bidi="zh_CN"/>
        </w:rPr>
        <w:t xml:space="preserve"> · </w:t>
      </w:r>
      <w:r>
        <w:rPr>
          <w:lang w:val="zh_CN" w:bidi="zh_CN"/>
        </w:rPr>
        <w:t>JDG 10:8</w:t>
      </w:r>
      <w:r>
        <w:rPr>
          <w:lang w:val="zh_CN" w:bidi="zh_CN"/>
        </w:rPr>
        <w:t xml:space="preserve"> · </w:t>
      </w:r>
      <w:r>
        <w:rPr>
          <w:lang w:val="zh_CN" w:bidi="zh_CN"/>
        </w:rPr>
        <w:t>JDG 10:17</w:t>
      </w:r>
      <w:r>
        <w:rPr>
          <w:lang w:val="zh_CN" w:bidi="zh_CN"/>
        </w:rPr>
        <w:t xml:space="preserve"> · </w:t>
      </w:r>
      <w:r>
        <w:rPr>
          <w:lang w:val="zh_CN" w:bidi="zh_CN"/>
        </w:rPr>
        <w:t>JDG 10:18</w:t>
      </w:r>
      <w:r>
        <w:rPr>
          <w:lang w:val="zh_CN" w:bidi="zh_CN"/>
        </w:rPr>
        <w:t xml:space="preserve"> · </w:t>
      </w:r>
      <w:r>
        <w:rPr>
          <w:lang w:val="zh_CN" w:bidi="zh_CN"/>
        </w:rPr>
        <w:t>JDG 10:18</w:t>
      </w:r>
      <w:r>
        <w:rPr>
          <w:lang w:val="zh_CN" w:bidi="zh_CN"/>
        </w:rPr>
        <w:t xml:space="preserve"> · </w:t>
      </w:r>
      <w:r>
        <w:rPr>
          <w:lang w:val="zh_CN" w:bidi="zh_CN"/>
        </w:rPr>
        <w:t>JDG 11:5</w:t>
      </w:r>
      <w:r>
        <w:rPr>
          <w:lang w:val="zh_CN" w:bidi="zh_CN"/>
        </w:rPr>
        <w:t xml:space="preserve"> · </w:t>
      </w:r>
      <w:r>
        <w:rPr>
          <w:lang w:val="zh_CN" w:bidi="zh_CN"/>
        </w:rPr>
        <w:t>JDG 11:7</w:t>
      </w:r>
      <w:r>
        <w:rPr>
          <w:lang w:val="zh_CN" w:bidi="zh_CN"/>
        </w:rPr>
        <w:t xml:space="preserve"> · </w:t>
      </w:r>
      <w:r>
        <w:rPr>
          <w:lang w:val="zh_CN" w:bidi="zh_CN"/>
        </w:rPr>
        <w:t>JDG 11:8</w:t>
      </w:r>
      <w:r>
        <w:rPr>
          <w:lang w:val="zh_CN" w:bidi="zh_CN"/>
        </w:rPr>
        <w:t xml:space="preserve"> · </w:t>
      </w:r>
      <w:r>
        <w:rPr>
          <w:lang w:val="zh_CN" w:bidi="zh_CN"/>
        </w:rPr>
        <w:t>JDG 11:8</w:t>
      </w:r>
      <w:r>
        <w:rPr>
          <w:lang w:val="zh_CN" w:bidi="zh_CN"/>
        </w:rPr>
        <w:t xml:space="preserve"> · </w:t>
      </w:r>
      <w:r>
        <w:rPr>
          <w:lang w:val="zh_CN" w:bidi="zh_CN"/>
        </w:rPr>
        <w:t>JDG 11:9</w:t>
      </w:r>
      <w:r>
        <w:rPr>
          <w:lang w:val="zh_CN" w:bidi="zh_CN"/>
        </w:rPr>
        <w:t xml:space="preserve"> · </w:t>
      </w:r>
      <w:r>
        <w:rPr>
          <w:lang w:val="zh_CN" w:bidi="zh_CN"/>
        </w:rPr>
        <w:t>JDG 11:10</w:t>
      </w:r>
      <w:r>
        <w:rPr>
          <w:lang w:val="zh_CN" w:bidi="zh_CN"/>
        </w:rPr>
        <w:t xml:space="preserve"> · </w:t>
      </w:r>
      <w:r>
        <w:rPr>
          <w:lang w:val="zh_CN" w:bidi="zh_CN"/>
        </w:rPr>
        <w:t>JDG 11:11</w:t>
      </w:r>
      <w:r>
        <w:rPr>
          <w:lang w:val="zh_CN" w:bidi="zh_CN"/>
        </w:rPr>
        <w:t xml:space="preserve"> · </w:t>
      </w:r>
      <w:r>
        <w:rPr>
          <w:lang w:val="zh_CN" w:bidi="zh_CN"/>
        </w:rPr>
        <w:t>JDG 11:29</w:t>
      </w:r>
      <w:r>
        <w:rPr>
          <w:lang w:val="zh_CN" w:bidi="zh_CN"/>
        </w:rPr>
        <w:t xml:space="preserve"> · </w:t>
      </w:r>
      <w:r>
        <w:rPr>
          <w:lang w:val="zh_CN" w:bidi="zh_CN"/>
        </w:rPr>
        <w:t>JDG 11:29</w:t>
      </w:r>
      <w:r>
        <w:rPr>
          <w:lang w:val="zh_CN" w:bidi="zh_CN"/>
        </w:rPr>
        <w:t xml:space="preserve"> · </w:t>
      </w:r>
      <w:r>
        <w:rPr>
          <w:lang w:val="zh_CN" w:bidi="zh_CN"/>
        </w:rPr>
        <w:t>JDG 11:29</w:t>
      </w:r>
      <w:r>
        <w:rPr>
          <w:lang w:val="zh_CN" w:bidi="zh_CN"/>
        </w:rPr>
        <w:t xml:space="preserve"> · </w:t>
      </w:r>
      <w:r>
        <w:rPr>
          <w:lang w:val="zh_CN" w:bidi="zh_CN"/>
        </w:rPr>
        <w:t>JDG 12:4</w:t>
      </w:r>
      <w:r>
        <w:rPr>
          <w:lang w:val="zh_CN" w:bidi="zh_CN"/>
        </w:rPr>
        <w:t xml:space="preserve"> · </w:t>
      </w:r>
      <w:r>
        <w:rPr>
          <w:lang w:val="zh_CN" w:bidi="zh_CN"/>
        </w:rPr>
        <w:t>JDG 12:4</w:t>
      </w:r>
      <w:r>
        <w:rPr>
          <w:lang w:val="zh_CN" w:bidi="zh_CN"/>
        </w:rPr>
        <w:t xml:space="preserve"> · </w:t>
      </w:r>
      <w:r>
        <w:rPr>
          <w:lang w:val="zh_CN" w:bidi="zh_CN"/>
        </w:rPr>
        <w:t>JDG 12:4</w:t>
      </w:r>
      <w:r>
        <w:rPr>
          <w:lang w:val="zh_CN" w:bidi="zh_CN"/>
        </w:rPr>
        <w:t xml:space="preserve"> · </w:t>
      </w:r>
      <w:r>
        <w:rPr>
          <w:lang w:val="zh_CN" w:bidi="zh_CN"/>
        </w:rPr>
        <w:t>JDG 12:5</w:t>
      </w:r>
      <w:r>
        <w:rPr>
          <w:lang w:val="zh_CN" w:bidi="zh_CN"/>
        </w:rPr>
        <w:t xml:space="preserve"> · </w:t>
      </w:r>
      <w:r>
        <w:rPr>
          <w:lang w:val="zh_CN" w:bidi="zh_CN"/>
        </w:rPr>
        <w:t>JDG 12:5</w:t>
      </w:r>
      <w:r>
        <w:rPr>
          <w:lang w:val="zh_CN" w:bidi="zh_CN"/>
        </w:rPr>
        <w:t xml:space="preserve"> · </w:t>
      </w:r>
      <w:r>
        <w:rPr>
          <w:lang w:val="zh_CN" w:bidi="zh_CN"/>
        </w:rPr>
        <w:t>JDG 12:7</w:t>
      </w:r>
      <w:r>
        <w:rPr>
          <w:lang w:val="zh_CN" w:bidi="zh_CN"/>
        </w:rPr>
        <w:t xml:space="preserve"> · </w:t>
      </w:r>
      <w:r>
        <w:rPr>
          <w:lang w:val="zh_CN" w:bidi="zh_CN"/>
        </w:rPr>
        <w:t>JDG 20:1</w:t>
      </w:r>
      <w:r>
        <w:rPr>
          <w:lang w:val="zh_CN" w:bidi="zh_CN"/>
        </w:rPr>
        <w:t xml:space="preserve"> · </w:t>
      </w:r>
      <w:r>
        <w:rPr>
          <w:lang w:val="zh_CN" w:bidi="zh_CN"/>
        </w:rPr>
        <w:t>JDG 21:8</w:t>
      </w:r>
      <w:r>
        <w:rPr>
          <w:lang w:val="zh_CN" w:bidi="zh_CN"/>
        </w:rPr>
        <w:t xml:space="preserve"> · </w:t>
      </w:r>
      <w:r>
        <w:rPr>
          <w:lang w:val="zh_CN" w:bidi="zh_CN"/>
        </w:rPr>
        <w:t>JDG 21:9</w:t>
      </w:r>
      <w:r>
        <w:rPr>
          <w:lang w:val="zh_CN" w:bidi="zh_CN"/>
        </w:rPr>
        <w:t xml:space="preserve"> · </w:t>
      </w:r>
      <w:r>
        <w:rPr>
          <w:lang w:val="zh_CN" w:bidi="zh_CN"/>
        </w:rPr>
        <w:t>JDG 21:10</w:t>
      </w:r>
      <w:r>
        <w:rPr>
          <w:lang w:val="zh_CN" w:bidi="zh_CN"/>
        </w:rPr>
        <w:t xml:space="preserve"> · </w:t>
      </w:r>
      <w:r>
        <w:rPr>
          <w:lang w:val="zh_CN" w:bidi="zh_CN"/>
        </w:rPr>
        <w:t>JDG 21:12</w:t>
      </w:r>
      <w:r>
        <w:rPr>
          <w:lang w:val="zh_CN" w:bidi="zh_CN"/>
        </w:rPr>
        <w:t xml:space="preserve"> · </w:t>
      </w:r>
      <w:r>
        <w:rPr>
          <w:lang w:val="zh_CN" w:bidi="zh_CN"/>
        </w:rPr>
        <w:t>JDG 21:14</w:t>
      </w:r>
      <w:r>
        <w:rPr>
          <w:lang w:val="zh_CN" w:bidi="zh_CN"/>
        </w:rPr>
        <w:t xml:space="preserve"> · </w:t>
      </w:r>
      <w:r>
        <w:rPr>
          <w:lang w:val="zh_CN" w:bidi="zh_CN"/>
        </w:rPr>
        <w:t>1SA 11:1</w:t>
      </w:r>
      <w:r>
        <w:rPr>
          <w:lang w:val="zh_CN" w:bidi="zh_CN"/>
        </w:rPr>
        <w:t xml:space="preserve"> · </w:t>
      </w:r>
      <w:r>
        <w:rPr>
          <w:lang w:val="zh_CN" w:bidi="zh_CN"/>
        </w:rPr>
        <w:t>1SA 11:9</w:t>
      </w:r>
      <w:r>
        <w:rPr>
          <w:lang w:val="zh_CN" w:bidi="zh_CN"/>
        </w:rPr>
        <w:t xml:space="preserve"> · </w:t>
      </w:r>
      <w:r>
        <w:rPr>
          <w:lang w:val="zh_CN" w:bidi="zh_CN"/>
        </w:rPr>
        <w:t>1SA 13:7</w:t>
      </w:r>
      <w:r>
        <w:rPr>
          <w:lang w:val="zh_CN" w:bidi="zh_CN"/>
        </w:rPr>
        <w:t xml:space="preserve"> · </w:t>
      </w:r>
      <w:r>
        <w:rPr>
          <w:lang w:val="zh_CN" w:bidi="zh_CN"/>
        </w:rPr>
        <w:t>1SA 31:11</w:t>
      </w:r>
      <w:r>
        <w:rPr>
          <w:lang w:val="zh_CN" w:bidi="zh_CN"/>
        </w:rPr>
        <w:t xml:space="preserve"> · </w:t>
      </w:r>
      <w:r>
        <w:rPr>
          <w:lang w:val="zh_CN" w:bidi="zh_CN"/>
        </w:rPr>
        <w:t>2SA 2:4</w:t>
      </w:r>
      <w:r>
        <w:rPr>
          <w:lang w:val="zh_CN" w:bidi="zh_CN"/>
        </w:rPr>
        <w:t xml:space="preserve"> · </w:t>
      </w:r>
      <w:r>
        <w:rPr>
          <w:lang w:val="zh_CN" w:bidi="zh_CN"/>
        </w:rPr>
        <w:t>2SA 2:5</w:t>
      </w:r>
      <w:r>
        <w:rPr>
          <w:lang w:val="zh_CN" w:bidi="zh_CN"/>
        </w:rPr>
        <w:t xml:space="preserve"> · </w:t>
      </w:r>
      <w:r>
        <w:rPr>
          <w:lang w:val="zh_CN" w:bidi="zh_CN"/>
        </w:rPr>
        <w:t>2SA 2:9</w:t>
      </w:r>
      <w:r>
        <w:rPr>
          <w:lang w:val="zh_CN" w:bidi="zh_CN"/>
        </w:rPr>
        <w:t xml:space="preserve"> · </w:t>
      </w:r>
      <w:r>
        <w:rPr>
          <w:lang w:val="zh_CN" w:bidi="zh_CN"/>
        </w:rPr>
        <w:t>2SA 17:26</w:t>
      </w:r>
      <w:r>
        <w:rPr>
          <w:lang w:val="zh_CN" w:bidi="zh_CN"/>
        </w:rPr>
        <w:t xml:space="preserve"> · </w:t>
      </w:r>
      <w:r>
        <w:rPr>
          <w:lang w:val="zh_CN" w:bidi="zh_CN"/>
        </w:rPr>
        <w:t>2SA 21:12</w:t>
      </w:r>
      <w:r>
        <w:rPr>
          <w:lang w:val="zh_CN" w:bidi="zh_CN"/>
        </w:rPr>
        <w:t xml:space="preserve"> · </w:t>
      </w:r>
      <w:r>
        <w:rPr>
          <w:lang w:val="zh_CN" w:bidi="zh_CN"/>
        </w:rPr>
        <w:t>2SA 24:6</w:t>
      </w:r>
      <w:r>
        <w:rPr>
          <w:lang w:val="zh_CN" w:bidi="zh_CN"/>
        </w:rPr>
        <w:t xml:space="preserve"> · </w:t>
      </w:r>
      <w:r>
        <w:rPr>
          <w:lang w:val="zh_CN" w:bidi="zh_CN"/>
        </w:rPr>
        <w:t>1KI 4:13</w:t>
      </w:r>
      <w:r>
        <w:rPr>
          <w:lang w:val="zh_CN" w:bidi="zh_CN"/>
        </w:rPr>
        <w:t xml:space="preserve"> · </w:t>
      </w:r>
      <w:r>
        <w:rPr>
          <w:lang w:val="zh_CN" w:bidi="zh_CN"/>
        </w:rPr>
        <w:t>1KI 4:13</w:t>
      </w:r>
      <w:r>
        <w:rPr>
          <w:lang w:val="zh_CN" w:bidi="zh_CN"/>
        </w:rPr>
        <w:t xml:space="preserve"> · </w:t>
      </w:r>
      <w:r>
        <w:rPr>
          <w:lang w:val="zh_CN" w:bidi="zh_CN"/>
        </w:rPr>
        <w:t>1KI 4:19</w:t>
      </w:r>
      <w:r>
        <w:rPr>
          <w:lang w:val="zh_CN" w:bidi="zh_CN"/>
        </w:rPr>
        <w:t xml:space="preserve"> · </w:t>
      </w:r>
      <w:r>
        <w:rPr>
          <w:lang w:val="zh_CN" w:bidi="zh_CN"/>
        </w:rPr>
        <w:t>1KI 17:1</w:t>
      </w:r>
      <w:r>
        <w:rPr>
          <w:lang w:val="zh_CN" w:bidi="zh_CN"/>
        </w:rPr>
        <w:t xml:space="preserve"> · </w:t>
      </w:r>
      <w:r>
        <w:rPr>
          <w:lang w:val="zh_CN" w:bidi="zh_CN"/>
        </w:rPr>
        <w:t>1KI 22:3</w:t>
      </w:r>
      <w:r>
        <w:rPr>
          <w:lang w:val="zh_CN" w:bidi="zh_CN"/>
        </w:rPr>
        <w:t xml:space="preserve"> · </w:t>
      </w:r>
      <w:r>
        <w:rPr>
          <w:lang w:val="zh_CN" w:bidi="zh_CN"/>
        </w:rPr>
        <w:t>1KI 22:4</w:t>
      </w:r>
      <w:r>
        <w:rPr>
          <w:lang w:val="zh_CN" w:bidi="zh_CN"/>
        </w:rPr>
        <w:t xml:space="preserve"> · </w:t>
      </w:r>
      <w:r>
        <w:rPr>
          <w:lang w:val="zh_CN" w:bidi="zh_CN"/>
        </w:rPr>
        <w:t>1KI 22:6</w:t>
      </w:r>
      <w:r>
        <w:rPr>
          <w:lang w:val="zh_CN" w:bidi="zh_CN"/>
        </w:rPr>
        <w:t xml:space="preserve"> · </w:t>
      </w:r>
      <w:r>
        <w:rPr>
          <w:lang w:val="zh_CN" w:bidi="zh_CN"/>
        </w:rPr>
        <w:t>1KI 22:12</w:t>
      </w:r>
      <w:r>
        <w:rPr>
          <w:lang w:val="zh_CN" w:bidi="zh_CN"/>
        </w:rPr>
        <w:t xml:space="preserve"> · </w:t>
      </w:r>
      <w:r>
        <w:rPr>
          <w:lang w:val="zh_CN" w:bidi="zh_CN"/>
        </w:rPr>
        <w:t>1KI 22:15</w:t>
      </w:r>
      <w:r>
        <w:rPr>
          <w:lang w:val="zh_CN" w:bidi="zh_CN"/>
        </w:rPr>
        <w:t xml:space="preserve"> · </w:t>
      </w:r>
      <w:r>
        <w:rPr>
          <w:lang w:val="zh_CN" w:bidi="zh_CN"/>
        </w:rPr>
        <w:t>1KI 22:20</w:t>
      </w:r>
      <w:r>
        <w:rPr>
          <w:lang w:val="zh_CN" w:bidi="zh_CN"/>
        </w:rPr>
        <w:t xml:space="preserve"> · </w:t>
      </w:r>
      <w:r>
        <w:rPr>
          <w:lang w:val="zh_CN" w:bidi="zh_CN"/>
        </w:rPr>
        <w:t>1KI 22:29</w:t>
      </w:r>
      <w:r>
        <w:rPr>
          <w:lang w:val="zh_CN" w:bidi="zh_CN"/>
        </w:rPr>
        <w:t xml:space="preserve"> · </w:t>
      </w:r>
      <w:r>
        <w:rPr>
          <w:lang w:val="zh_CN" w:bidi="zh_CN"/>
        </w:rPr>
        <w:t>2KI 8:28</w:t>
      </w:r>
      <w:r>
        <w:rPr>
          <w:lang w:val="zh_CN" w:bidi="zh_CN"/>
        </w:rPr>
        <w:t xml:space="preserve"> · </w:t>
      </w:r>
      <w:r>
        <w:rPr>
          <w:lang w:val="zh_CN" w:bidi="zh_CN"/>
        </w:rPr>
        <w:t>2KI 9:1</w:t>
      </w:r>
      <w:r>
        <w:rPr>
          <w:lang w:val="zh_CN" w:bidi="zh_CN"/>
        </w:rPr>
        <w:t xml:space="preserve"> · </w:t>
      </w:r>
      <w:r>
        <w:rPr>
          <w:lang w:val="zh_CN" w:bidi="zh_CN"/>
        </w:rPr>
        <w:t>2KI 9:4</w:t>
      </w:r>
      <w:r>
        <w:rPr>
          <w:lang w:val="zh_CN" w:bidi="zh_CN"/>
        </w:rPr>
        <w:t xml:space="preserve"> · </w:t>
      </w:r>
      <w:r>
        <w:rPr>
          <w:lang w:val="zh_CN" w:bidi="zh_CN"/>
        </w:rPr>
        <w:t>2KI 9:14</w:t>
      </w:r>
      <w:r>
        <w:rPr>
          <w:lang w:val="zh_CN" w:bidi="zh_CN"/>
        </w:rPr>
        <w:t xml:space="preserve"> · </w:t>
      </w:r>
      <w:r>
        <w:rPr>
          <w:lang w:val="zh_CN" w:bidi="zh_CN"/>
        </w:rPr>
        <w:t>2KI 10:33</w:t>
      </w:r>
      <w:r>
        <w:rPr>
          <w:lang w:val="zh_CN" w:bidi="zh_CN"/>
        </w:rPr>
        <w:t xml:space="preserve"> · </w:t>
      </w:r>
      <w:r>
        <w:rPr>
          <w:lang w:val="zh_CN" w:bidi="zh_CN"/>
        </w:rPr>
        <w:t>2KI 10:33</w:t>
      </w:r>
      <w:r>
        <w:rPr>
          <w:lang w:val="zh_CN" w:bidi="zh_CN"/>
        </w:rPr>
        <w:t xml:space="preserve"> · </w:t>
      </w:r>
      <w:r>
        <w:rPr>
          <w:lang w:val="zh_CN" w:bidi="zh_CN"/>
        </w:rPr>
        <w:t>2KI 15:29</w:t>
      </w:r>
      <w:r>
        <w:rPr>
          <w:lang w:val="zh_CN" w:bidi="zh_CN"/>
        </w:rPr>
        <w:t xml:space="preserve"> · </w:t>
      </w:r>
      <w:r>
        <w:rPr>
          <w:lang w:val="zh_CN" w:bidi="zh_CN"/>
        </w:rPr>
        <w:t>1CH 2:22</w:t>
      </w:r>
      <w:r>
        <w:rPr>
          <w:lang w:val="zh_CN" w:bidi="zh_CN"/>
        </w:rPr>
        <w:t xml:space="preserve"> · </w:t>
      </w:r>
      <w:r>
        <w:rPr>
          <w:lang w:val="zh_CN" w:bidi="zh_CN"/>
        </w:rPr>
        <w:t>1CH 5:9</w:t>
      </w:r>
      <w:r>
        <w:rPr>
          <w:lang w:val="zh_CN" w:bidi="zh_CN"/>
        </w:rPr>
        <w:t xml:space="preserve"> · </w:t>
      </w:r>
      <w:r>
        <w:rPr>
          <w:lang w:val="zh_CN" w:bidi="zh_CN"/>
        </w:rPr>
        <w:t>1CH 5:10</w:t>
      </w:r>
      <w:r>
        <w:rPr>
          <w:lang w:val="zh_CN" w:bidi="zh_CN"/>
        </w:rPr>
        <w:t xml:space="preserve"> · </w:t>
      </w:r>
      <w:r>
        <w:rPr>
          <w:lang w:val="zh_CN" w:bidi="zh_CN"/>
        </w:rPr>
        <w:t>1CH 5:16</w:t>
      </w:r>
      <w:r>
        <w:rPr>
          <w:lang w:val="zh_CN" w:bidi="zh_CN"/>
        </w:rPr>
        <w:t xml:space="preserve"> · </w:t>
      </w:r>
      <w:r>
        <w:rPr>
          <w:lang w:val="zh_CN" w:bidi="zh_CN"/>
        </w:rPr>
        <w:t>1CH 6:65</w:t>
      </w:r>
      <w:r>
        <w:rPr>
          <w:lang w:val="zh_CN" w:bidi="zh_CN"/>
        </w:rPr>
        <w:t xml:space="preserve"> · </w:t>
      </w:r>
      <w:r>
        <w:rPr>
          <w:lang w:val="zh_CN" w:bidi="zh_CN"/>
        </w:rPr>
        <w:t>1CH 10:11</w:t>
      </w:r>
      <w:r>
        <w:rPr>
          <w:lang w:val="zh_CN" w:bidi="zh_CN"/>
        </w:rPr>
        <w:t xml:space="preserve"> · </w:t>
      </w:r>
      <w:r>
        <w:rPr>
          <w:lang w:val="zh_CN" w:bidi="zh_CN"/>
        </w:rPr>
        <w:t>1CH 26:31</w:t>
      </w:r>
      <w:r>
        <w:rPr>
          <w:lang w:val="zh_CN" w:bidi="zh_CN"/>
        </w:rPr>
        <w:t xml:space="preserve"> · </w:t>
      </w:r>
      <w:r>
        <w:rPr>
          <w:lang w:val="zh_CN" w:bidi="zh_CN"/>
        </w:rPr>
        <w:t>1CH 27:21</w:t>
      </w:r>
      <w:r>
        <w:rPr>
          <w:lang w:val="zh_CN" w:bidi="zh_CN"/>
        </w:rPr>
        <w:t xml:space="preserve"> · </w:t>
      </w:r>
      <w:r>
        <w:rPr>
          <w:lang w:val="zh_CN" w:bidi="zh_CN"/>
        </w:rPr>
        <w:t>2CH 18:2</w:t>
      </w:r>
      <w:r>
        <w:rPr>
          <w:lang w:val="zh_CN" w:bidi="zh_CN"/>
        </w:rPr>
        <w:t xml:space="preserve"> · </w:t>
      </w:r>
      <w:r>
        <w:rPr>
          <w:lang w:val="zh_CN" w:bidi="zh_CN"/>
        </w:rPr>
        <w:t>2CH 18:3</w:t>
      </w:r>
      <w:r>
        <w:rPr>
          <w:lang w:val="zh_CN" w:bidi="zh_CN"/>
        </w:rPr>
        <w:t xml:space="preserve"> · </w:t>
      </w:r>
      <w:r>
        <w:rPr>
          <w:lang w:val="zh_CN" w:bidi="zh_CN"/>
        </w:rPr>
        <w:t>2CH 18:5</w:t>
      </w:r>
      <w:r>
        <w:rPr>
          <w:lang w:val="zh_CN" w:bidi="zh_CN"/>
        </w:rPr>
        <w:t xml:space="preserve"> · </w:t>
      </w:r>
      <w:r>
        <w:rPr>
          <w:lang w:val="zh_CN" w:bidi="zh_CN"/>
        </w:rPr>
        <w:t>2CH 18:11</w:t>
      </w:r>
      <w:r>
        <w:rPr>
          <w:lang w:val="zh_CN" w:bidi="zh_CN"/>
        </w:rPr>
        <w:t xml:space="preserve"> · </w:t>
      </w:r>
      <w:r>
        <w:rPr>
          <w:lang w:val="zh_CN" w:bidi="zh_CN"/>
        </w:rPr>
        <w:t>2CH 18:14</w:t>
      </w:r>
      <w:r>
        <w:rPr>
          <w:lang w:val="zh_CN" w:bidi="zh_CN"/>
        </w:rPr>
        <w:t xml:space="preserve"> · </w:t>
      </w:r>
      <w:r>
        <w:rPr>
          <w:lang w:val="zh_CN" w:bidi="zh_CN"/>
        </w:rPr>
        <w:t>2CH 18:19</w:t>
      </w:r>
      <w:r>
        <w:rPr>
          <w:lang w:val="zh_CN" w:bidi="zh_CN"/>
        </w:rPr>
        <w:t xml:space="preserve"> · </w:t>
      </w:r>
      <w:r>
        <w:rPr>
          <w:lang w:val="zh_CN" w:bidi="zh_CN"/>
        </w:rPr>
        <w:t>2CH 18:28</w:t>
      </w:r>
      <w:r>
        <w:rPr>
          <w:lang w:val="zh_CN" w:bidi="zh_CN"/>
        </w:rPr>
        <w:t xml:space="preserve"> · </w:t>
      </w:r>
      <w:r>
        <w:rPr>
          <w:lang w:val="zh_CN" w:bidi="zh_CN"/>
        </w:rPr>
        <w:t>2CH 22:5</w:t>
      </w:r>
      <w:r>
        <w:rPr>
          <w:lang w:val="zh_CN" w:bidi="zh_CN"/>
        </w:rPr>
        <w:t xml:space="preserve"> · </w:t>
      </w:r>
      <w:r>
        <w:rPr>
          <w:lang w:val="zh_CN" w:bidi="zh_CN"/>
        </w:rPr>
        <w:t>PSA 60:9</w:t>
      </w:r>
      <w:r>
        <w:rPr>
          <w:lang w:val="zh_CN" w:bidi="zh_CN"/>
        </w:rPr>
        <w:t xml:space="preserve"> · </w:t>
      </w:r>
      <w:r>
        <w:rPr>
          <w:lang w:val="zh_CN" w:bidi="zh_CN"/>
        </w:rPr>
        <w:t>PSA 108:9</w:t>
      </w:r>
      <w:r>
        <w:rPr>
          <w:lang w:val="zh_CN" w:bidi="zh_CN"/>
        </w:rPr>
        <w:t xml:space="preserve"> · </w:t>
      </w:r>
      <w:r>
        <w:rPr>
          <w:lang w:val="zh_CN" w:bidi="zh_CN"/>
        </w:rPr>
        <w:t>SNG 4:1</w:t>
      </w:r>
      <w:r>
        <w:rPr>
          <w:lang w:val="zh_CN" w:bidi="zh_CN"/>
        </w:rPr>
        <w:t xml:space="preserve"> · </w:t>
      </w:r>
      <w:r>
        <w:rPr>
          <w:lang w:val="zh_CN" w:bidi="zh_CN"/>
        </w:rPr>
        <w:t>SNG 6:5</w:t>
      </w:r>
      <w:r>
        <w:rPr>
          <w:lang w:val="zh_CN" w:bidi="zh_CN"/>
        </w:rPr>
        <w:t xml:space="preserve"> · </w:t>
      </w:r>
      <w:r>
        <w:rPr>
          <w:lang w:val="zh_CN" w:bidi="zh_CN"/>
        </w:rPr>
        <w:t>JER 8:22</w:t>
      </w:r>
      <w:r>
        <w:rPr>
          <w:lang w:val="zh_CN" w:bidi="zh_CN"/>
        </w:rPr>
        <w:t xml:space="preserve"> · </w:t>
      </w:r>
      <w:r>
        <w:rPr>
          <w:lang w:val="zh_CN" w:bidi="zh_CN"/>
        </w:rPr>
        <w:t>JER 22:6</w:t>
      </w:r>
      <w:r>
        <w:rPr>
          <w:lang w:val="zh_CN" w:bidi="zh_CN"/>
        </w:rPr>
        <w:t xml:space="preserve"> · </w:t>
      </w:r>
      <w:r>
        <w:rPr>
          <w:lang w:val="zh_CN" w:bidi="zh_CN"/>
        </w:rPr>
        <w:t>JER 46:11</w:t>
      </w:r>
      <w:r>
        <w:rPr>
          <w:lang w:val="zh_CN" w:bidi="zh_CN"/>
        </w:rPr>
        <w:t xml:space="preserve"> · </w:t>
      </w:r>
      <w:r>
        <w:rPr>
          <w:lang w:val="zh_CN" w:bidi="zh_CN"/>
        </w:rPr>
        <w:t>JER 50:19</w:t>
      </w:r>
      <w:r>
        <w:rPr>
          <w:lang w:val="zh_CN" w:bidi="zh_CN"/>
        </w:rPr>
        <w:t xml:space="preserve"> · </w:t>
      </w:r>
      <w:r>
        <w:rPr>
          <w:lang w:val="zh_CN" w:bidi="zh_CN"/>
        </w:rPr>
        <w:t>EZK 47:18</w:t>
      </w:r>
      <w:r>
        <w:rPr>
          <w:lang w:val="zh_CN" w:bidi="zh_CN"/>
        </w:rPr>
        <w:t xml:space="preserve"> · </w:t>
      </w:r>
      <w:r>
        <w:rPr>
          <w:lang w:val="zh_CN" w:bidi="zh_CN"/>
        </w:rPr>
        <w:t>HOS 6:8</w:t>
      </w:r>
      <w:r>
        <w:rPr>
          <w:lang w:val="zh_CN" w:bidi="zh_CN"/>
        </w:rPr>
        <w:t xml:space="preserve"> · </w:t>
      </w:r>
      <w:r>
        <w:rPr>
          <w:lang w:val="zh_CN" w:bidi="zh_CN"/>
        </w:rPr>
        <w:t>HOS 12:12</w:t>
      </w:r>
      <w:r>
        <w:rPr>
          <w:lang w:val="zh_CN" w:bidi="zh_CN"/>
        </w:rPr>
        <w:t xml:space="preserve"> · </w:t>
      </w:r>
      <w:r>
        <w:rPr>
          <w:lang w:val="zh_CN" w:bidi="zh_CN"/>
        </w:rPr>
        <w:t>AMO 1:3</w:t>
      </w:r>
      <w:r>
        <w:rPr>
          <w:lang w:val="zh_CN" w:bidi="zh_CN"/>
        </w:rPr>
        <w:t xml:space="preserve"> · </w:t>
      </w:r>
      <w:r>
        <w:rPr>
          <w:lang w:val="zh_CN" w:bidi="zh_CN"/>
        </w:rPr>
        <w:t>AMO 1:13</w:t>
      </w:r>
      <w:r>
        <w:rPr>
          <w:lang w:val="zh_CN" w:bidi="zh_CN"/>
        </w:rPr>
        <w:t xml:space="preserve"> · </w:t>
      </w:r>
      <w:r>
        <w:rPr>
          <w:lang w:val="zh_CN" w:bidi="zh_CN"/>
        </w:rPr>
        <w:t>OBA 1:19</w:t>
      </w:r>
      <w:r>
        <w:rPr>
          <w:lang w:val="zh_CN" w:bidi="zh_CN"/>
        </w:rPr>
        <w:t xml:space="preserve"> · </w:t>
      </w:r>
      <w:r>
        <w:rPr>
          <w:lang w:val="zh_CN" w:bidi="zh_CN"/>
        </w:rPr>
        <w:t>MIC 7:14</w:t>
      </w:r>
      <w:r>
        <w:rPr>
          <w:lang w:val="zh_CN" w:bidi="zh_CN"/>
        </w:rPr>
        <w:t xml:space="preserve"> · </w:t>
      </w:r>
      <w:r>
        <w:rPr>
          <w:lang w:val="zh_CN" w:bidi="zh_CN"/>
        </w:rPr>
        <w:t>ZEC 10:10</w:t>
      </w:r>
    </w:p>
    <w:p>
      <w:pPr/>
      <w:r>
        <w:rPr>
          <w:lang w:val="zh_CN" w:bidi="zh_CN"/>
        </w:rPr>
      </w:r>
    </w:p>
    <w:p>
      <w:pPr/>
      <w:r>
        <w:rPr>
          <w:lang w:val="zh_CN" w:bidi="zh_CN"/>
        </w:rPr>
      </w:r>
      <w:r>
        <w:rPr>
          <w:lang w:val="zh_CN" w:bidi="zh_CN"/>
        </w:rPr>
        <w:t>基列，《思》基肋阿得</w:t>
      </w:r>
      <w:r>
        <w:rPr>
          <w:lang w:val="zh_CN" w:bidi="zh_CN"/>
        </w:rPr>
        <w:t xml:space="preserve"> </w:t>
      </w:r>
      <w:r>
        <w:rPr>
          <w:lang w:val="zh_CN" w:bidi="zh_CN"/>
        </w:rPr>
        <w:t>＝男性；►</w:t>
      </w:r>
      <w:r>
        <w:rPr>
          <w:lang w:val="zh_CN" w:bidi="zh_CN"/>
        </w:rPr>
        <w:t>以色列</w:t>
      </w:r>
      <w:r>
        <w:rPr>
          <w:lang w:val="zh_CN" w:bidi="zh_CN"/>
        </w:rPr>
        <w:t>的士师</w:t>
      </w:r>
      <w:r>
        <w:rPr>
          <w:lang w:val="zh_CN" w:bidi="zh_CN"/>
        </w:rPr>
        <w:t>耶弗他</w:t>
      </w:r>
      <w:r>
        <w:rPr>
          <w:lang w:val="zh_CN" w:bidi="zh_CN"/>
        </w:rPr>
        <w:t>的父亲</w:t>
      </w:r>
    </w:p>
    <w:p>
      <w:pPr/>
      <w:r>
        <w:rPr>
          <w:lang w:val="zh_CN" w:bidi="zh_CN"/>
        </w:rPr>
      </w:r>
      <w:r>
        <w:rPr>
          <w:lang w:val="zh_CN" w:bidi="zh_CN"/>
        </w:rPr>
        <w:t>JDG 11:1</w:t>
      </w:r>
      <w:r>
        <w:rPr>
          <w:lang w:val="zh_CN" w:bidi="zh_CN"/>
        </w:rPr>
        <w:t xml:space="preserve"> · </w:t>
      </w:r>
      <w:r>
        <w:rPr>
          <w:lang w:val="zh_CN" w:bidi="zh_CN"/>
        </w:rPr>
        <w:t>JDG 11:2</w:t>
      </w:r>
    </w:p>
    <w:p>
      <w:pPr/>
      <w:r>
        <w:rPr>
          <w:lang w:val="zh_CN" w:bidi="zh_CN"/>
        </w:rPr>
      </w:r>
    </w:p>
    <w:p>
      <w:pPr/>
      <w:r>
        <w:rPr>
          <w:lang w:val="zh_CN" w:bidi="zh_CN"/>
        </w:rPr>
      </w:r>
      <w:r>
        <w:rPr>
          <w:lang w:val="zh_CN" w:bidi="zh_CN"/>
        </w:rPr>
        <w:t>基列，《思》基肋阿得</w:t>
      </w:r>
      <w:r>
        <w:rPr>
          <w:lang w:val="zh_CN" w:bidi="zh_CN"/>
        </w:rPr>
        <w:t xml:space="preserve"> </w:t>
      </w:r>
      <w:r>
        <w:rPr>
          <w:lang w:val="zh_CN" w:bidi="zh_CN"/>
        </w:rPr>
        <w:t>＝男性；◄</w:t>
      </w:r>
      <w:r>
        <w:rPr>
          <w:lang w:val="zh_CN" w:bidi="zh_CN"/>
        </w:rPr>
        <w:t>米迦勒</w:t>
      </w:r>
      <w:r>
        <w:rPr>
          <w:lang w:val="zh_CN" w:bidi="zh_CN"/>
        </w:rPr>
        <w:t>的儿子；</w:t>
      </w:r>
      <w:r>
        <w:rPr>
          <w:lang w:val="zh_CN" w:bidi="zh_CN"/>
        </w:rPr>
        <w:t>迦得</w:t>
      </w:r>
      <w:r>
        <w:rPr>
          <w:lang w:val="zh_CN" w:bidi="zh_CN"/>
        </w:rPr>
        <w:t>支派</w:t>
      </w:r>
    </w:p>
    <w:p>
      <w:pPr/>
      <w:r>
        <w:rPr>
          <w:lang w:val="zh_CN" w:bidi="zh_CN"/>
        </w:rPr>
      </w:r>
      <w:r>
        <w:rPr>
          <w:lang w:val="zh_CN" w:bidi="zh_CN"/>
        </w:rPr>
        <w:t>1CH 5:14</w:t>
      </w:r>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גַּלְעֵד</w:t>
      </w:r>
      <w:r>
        <w:rPr>
          <w:lang w:val="zh_CN" w:bidi="zh_CN"/>
        </w:rPr>
      </w:r>
    </w:p>
    <w:p>
      <w:pPr>
        <w:pStyle w:val="Heading1"/>
      </w:pPr>
      <w:r>
        <w:rPr>
          <w:lang w:val="zh_CN" w:bidi="zh_CN"/>
        </w:rPr>
        <w:t>גַּלְעֵד</w:t>
      </w:r>
    </w:p>
    <w:p>
      <w:pPr/>
      <w:r>
        <w:rPr>
          <w:lang w:val="zh_CN" w:bidi="zh_CN"/>
        </w:rPr>
      </w:r>
      <w:r>
        <w:rPr>
          <w:lang w:val="zh_CN" w:bidi="zh_CN"/>
        </w:rPr>
        <w:t>גַּלְעֵד</w:t>
      </w:r>
      <w:r>
        <w:rPr>
          <w:lang w:val="zh_CN" w:bidi="zh_CN"/>
        </w:rPr>
        <w:t xml:space="preserve"> (</w:t>
      </w:r>
      <w:r>
        <w:rPr>
          <w:lang w:val="zh_CN" w:bidi="zh_CN"/>
        </w:rPr>
        <w:t>H1567</w:t>
      </w:r>
      <w:r>
        <w:rPr>
          <w:lang w:val="zh_CN" w:bidi="zh_CN"/>
        </w:rPr>
        <w:t>)</w:t>
      </w:r>
    </w:p>
    <w:p>
      <w:pPr/>
      <w:r>
        <w:rPr>
          <w:lang w:val="zh_CN" w:bidi="zh_CN"/>
        </w:rPr>
      </w:r>
      <w:r>
        <w:rPr>
          <w:lang w:val="zh_CN" w:bidi="zh_CN"/>
        </w:rPr>
        <w:t xml:space="preserve">name · </w:t>
      </w:r>
      <w:r>
        <w:rPr>
          <w:lang w:val="zh_CN" w:bidi="zh_CN"/>
        </w:rPr>
        <w:t>גַּל</w:t>
      </w:r>
      <w:r>
        <w:rPr>
          <w:lang w:val="zh_CN" w:bidi="zh_CN"/>
        </w:rPr>
        <w:t xml:space="preserve"> · </w:t>
      </w:r>
      <w:r>
        <w:rPr>
          <w:lang w:val="zh_CN" w:bidi="zh_CN"/>
        </w:rPr>
        <w:t>עֵד</w:t>
      </w:r>
    </w:p>
    <w:p>
      <w:pPr/>
      <w:r>
        <w:rPr>
          <w:lang w:val="zh_CN" w:bidi="zh_CN"/>
        </w:rPr>
      </w:r>
    </w:p>
    <w:p>
      <w:pPr/>
      <w:r>
        <w:rPr>
          <w:lang w:val="zh_CN" w:bidi="zh_CN"/>
        </w:rPr>
      </w:r>
      <w:r>
        <w:rPr>
          <w:lang w:val="zh_CN" w:bidi="zh_CN"/>
        </w:rPr>
        <w:t>迦累得，《思》基肋阿得</w:t>
      </w:r>
      <w:r>
        <w:rPr>
          <w:lang w:val="zh_CN" w:bidi="zh_CN"/>
        </w:rPr>
        <w:t xml:space="preserve"> </w:t>
      </w:r>
      <w:r>
        <w:rPr>
          <w:lang w:val="zh_CN" w:bidi="zh_CN"/>
        </w:rPr>
        <w:t>＝地点；◄在</w:t>
      </w:r>
      <w:r>
        <w:rPr>
          <w:lang w:val="zh_CN" w:bidi="zh_CN"/>
        </w:rPr>
        <w:t>约旦</w:t>
      </w:r>
      <w:r>
        <w:rPr>
          <w:lang w:val="zh_CN" w:bidi="zh_CN"/>
        </w:rPr>
        <w:t>河东岸，（可能位于</w:t>
      </w:r>
      <w:r>
        <w:rPr>
          <w:lang w:val="zh_CN" w:bidi="zh_CN"/>
        </w:rPr>
        <w:t>基列</w:t>
      </w:r>
      <w:r>
        <w:rPr>
          <w:lang w:val="zh_CN" w:bidi="zh_CN"/>
        </w:rPr>
        <w:t>），►</w:t>
      </w:r>
      <w:r>
        <w:rPr>
          <w:lang w:val="zh_CN" w:bidi="zh_CN"/>
        </w:rPr>
        <w:t>雅各</w:t>
      </w:r>
      <w:r>
        <w:rPr>
          <w:lang w:val="zh_CN" w:bidi="zh_CN"/>
        </w:rPr>
        <w:t>和</w:t>
      </w:r>
      <w:r>
        <w:rPr>
          <w:lang w:val="zh_CN" w:bidi="zh_CN"/>
        </w:rPr>
        <w:t>拉班</w:t>
      </w:r>
      <w:r>
        <w:rPr>
          <w:lang w:val="zh_CN" w:bidi="zh_CN"/>
        </w:rPr>
        <w:t>在那里堆了一堆石头来记念他们所立的约</w:t>
      </w:r>
    </w:p>
    <w:p>
      <w:pPr/>
      <w:r>
        <w:rPr>
          <w:lang w:val="zh_CN" w:bidi="zh_CN"/>
        </w:rPr>
      </w:r>
      <w:r>
        <w:rPr>
          <w:lang w:val="zh_CN" w:bidi="zh_CN"/>
        </w:rPr>
        <w:t>GEN 31:47</w:t>
      </w:r>
      <w:r>
        <w:rPr>
          <w:lang w:val="zh_CN" w:bidi="zh_CN"/>
        </w:rPr>
        <w:t xml:space="preserve"> · </w:t>
      </w:r>
      <w:r>
        <w:rPr>
          <w:lang w:val="zh_CN" w:bidi="zh_CN"/>
        </w:rPr>
        <w:t>GEN 31:48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גִּלְעָדִי</w:t>
      </w:r>
      <w:r>
        <w:rPr>
          <w:lang w:val="zh_CN" w:bidi="zh_CN"/>
        </w:rPr>
      </w:r>
    </w:p>
    <w:p>
      <w:pPr>
        <w:pStyle w:val="Heading1"/>
      </w:pPr>
      <w:r>
        <w:rPr>
          <w:lang w:val="zh_CN" w:bidi="zh_CN"/>
        </w:rPr>
        <w:t>גִּלְעָדִי</w:t>
      </w:r>
    </w:p>
    <w:p>
      <w:pPr/>
      <w:r>
        <w:rPr>
          <w:lang w:val="zh_CN" w:bidi="zh_CN"/>
        </w:rPr>
      </w:r>
      <w:r>
        <w:rPr>
          <w:lang w:val="zh_CN" w:bidi="zh_CN"/>
        </w:rPr>
        <w:t>גִּלְעָדִי</w:t>
      </w:r>
      <w:r>
        <w:rPr>
          <w:lang w:val="zh_CN" w:bidi="zh_CN"/>
        </w:rPr>
        <w:t xml:space="preserve"> (</w:t>
      </w:r>
      <w:r>
        <w:rPr>
          <w:lang w:val="zh_CN" w:bidi="zh_CN"/>
        </w:rPr>
        <w:t>H1569</w:t>
      </w:r>
      <w:r>
        <w:rPr>
          <w:lang w:val="zh_CN" w:bidi="zh_CN"/>
        </w:rPr>
        <w:t>)</w:t>
      </w:r>
    </w:p>
    <w:p>
      <w:pPr/>
      <w:r>
        <w:rPr>
          <w:lang w:val="zh_CN" w:bidi="zh_CN"/>
        </w:rPr>
      </w:r>
      <w:r>
        <w:rPr>
          <w:lang w:val="zh_CN" w:bidi="zh_CN"/>
        </w:rPr>
        <w:t xml:space="preserve">adj · </w:t>
      </w:r>
      <w:r>
        <w:rPr>
          <w:lang w:val="zh_CN" w:bidi="zh_CN"/>
        </w:rPr>
        <w:t>גִּלְעָד</w:t>
      </w:r>
    </w:p>
    <w:p>
      <w:pPr/>
      <w:r>
        <w:rPr>
          <w:lang w:val="zh_CN" w:bidi="zh_CN"/>
        </w:rPr>
      </w:r>
    </w:p>
    <w:p>
      <w:pPr/>
      <w:r>
        <w:rPr>
          <w:lang w:val="zh_CN" w:bidi="zh_CN"/>
        </w:rPr>
      </w:r>
      <w:r>
        <w:rPr>
          <w:lang w:val="zh_CN" w:bidi="zh_CN"/>
        </w:rPr>
        <w:t>基列人，基列族，《思》基肋阿得家族</w:t>
      </w:r>
      <w:r>
        <w:rPr>
          <w:lang w:val="zh_CN" w:bidi="zh_CN"/>
        </w:rPr>
        <w:t xml:space="preserve"> </w:t>
      </w:r>
      <w:r>
        <w:rPr>
          <w:lang w:val="zh_CN" w:bidi="zh_CN"/>
        </w:rPr>
        <w:t>＝</w:t>
      </w:r>
      <w:r>
        <w:rPr>
          <w:lang w:val="zh_CN" w:bidi="zh_CN"/>
        </w:rPr>
        <w:t>基列</w:t>
      </w:r>
      <w:r>
        <w:rPr>
          <w:lang w:val="zh_CN" w:bidi="zh_CN"/>
        </w:rPr>
        <w:t>地的居民或</w:t>
      </w:r>
      <w:r>
        <w:rPr>
          <w:lang w:val="zh_CN" w:bidi="zh_CN"/>
        </w:rPr>
        <w:t>基列</w:t>
      </w:r>
      <w:r>
        <w:rPr>
          <w:lang w:val="zh_CN" w:bidi="zh_CN"/>
        </w:rPr>
        <w:t>的后裔，属{玛拿西}支派，在{玛拿西}支派的地域内</w:t>
      </w:r>
    </w:p>
    <w:p>
      <w:pPr/>
      <w:r>
        <w:rPr>
          <w:lang w:val="zh_CN" w:bidi="zh_CN"/>
        </w:rPr>
      </w:r>
      <w:r>
        <w:rPr>
          <w:lang w:val="zh_CN" w:bidi="zh_CN"/>
        </w:rPr>
        <w:t>NUM 26:29</w:t>
      </w:r>
      <w:r>
        <w:rPr>
          <w:lang w:val="zh_CN" w:bidi="zh_CN"/>
        </w:rPr>
        <w:t xml:space="preserve"> · </w:t>
      </w:r>
      <w:r>
        <w:rPr>
          <w:lang w:val="zh_CN" w:bidi="zh_CN"/>
        </w:rPr>
        <w:t>JDG 10:3</w:t>
      </w:r>
      <w:r>
        <w:rPr>
          <w:lang w:val="zh_CN" w:bidi="zh_CN"/>
        </w:rPr>
        <w:t xml:space="preserve"> · </w:t>
      </w:r>
      <w:r>
        <w:rPr>
          <w:lang w:val="zh_CN" w:bidi="zh_CN"/>
        </w:rPr>
        <w:t>JDG 11:1</w:t>
      </w:r>
      <w:r>
        <w:rPr>
          <w:lang w:val="zh_CN" w:bidi="zh_CN"/>
        </w:rPr>
        <w:t xml:space="preserve"> · </w:t>
      </w:r>
      <w:r>
        <w:rPr>
          <w:lang w:val="zh_CN" w:bidi="zh_CN"/>
        </w:rPr>
        <w:t>JDG 11:40</w:t>
      </w:r>
      <w:r>
        <w:rPr>
          <w:lang w:val="zh_CN" w:bidi="zh_CN"/>
        </w:rPr>
        <w:t xml:space="preserve"> · </w:t>
      </w:r>
      <w:r>
        <w:rPr>
          <w:lang w:val="zh_CN" w:bidi="zh_CN"/>
        </w:rPr>
        <w:t>JDG 12:7</w:t>
      </w:r>
      <w:r>
        <w:rPr>
          <w:lang w:val="zh_CN" w:bidi="zh_CN"/>
        </w:rPr>
        <w:t xml:space="preserve"> · </w:t>
      </w:r>
      <w:r>
        <w:rPr>
          <w:lang w:val="zh_CN" w:bidi="zh_CN"/>
        </w:rPr>
        <w:t>2SA 17:27</w:t>
      </w:r>
      <w:r>
        <w:rPr>
          <w:lang w:val="zh_CN" w:bidi="zh_CN"/>
        </w:rPr>
        <w:t xml:space="preserve"> · </w:t>
      </w:r>
      <w:r>
        <w:rPr>
          <w:lang w:val="zh_CN" w:bidi="zh_CN"/>
        </w:rPr>
        <w:t>2SA 19:32</w:t>
      </w:r>
      <w:r>
        <w:rPr>
          <w:lang w:val="zh_CN" w:bidi="zh_CN"/>
        </w:rPr>
        <w:t xml:space="preserve"> · </w:t>
      </w:r>
      <w:r>
        <w:rPr>
          <w:lang w:val="zh_CN" w:bidi="zh_CN"/>
        </w:rPr>
        <w:t>1KI 2:7</w:t>
      </w:r>
      <w:r>
        <w:rPr>
          <w:lang w:val="zh_CN" w:bidi="zh_CN"/>
        </w:rPr>
        <w:t xml:space="preserve"> · </w:t>
      </w:r>
      <w:r>
        <w:rPr>
          <w:lang w:val="zh_CN" w:bidi="zh_CN"/>
        </w:rPr>
        <w:t>2KI 15:25</w:t>
      </w:r>
      <w:r>
        <w:rPr>
          <w:lang w:val="zh_CN" w:bidi="zh_CN"/>
        </w:rPr>
        <w:t xml:space="preserve"> · </w:t>
      </w:r>
      <w:r>
        <w:rPr>
          <w:lang w:val="zh_CN" w:bidi="zh_CN"/>
        </w:rPr>
        <w:t>EZR 2:61</w:t>
      </w:r>
      <w:r>
        <w:rPr>
          <w:lang w:val="zh_CN" w:bidi="zh_CN"/>
        </w:rPr>
        <w:t xml:space="preserve"> · </w:t>
      </w:r>
      <w:r>
        <w:rPr>
          <w:lang w:val="zh_CN" w:bidi="zh_CN"/>
        </w:rPr>
        <w:t>NEH 7:63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גלשׁ</w:t>
      </w:r>
      <w:r>
        <w:rPr>
          <w:lang w:val="zh_CN" w:bidi="zh_CN"/>
        </w:rPr>
      </w:r>
    </w:p>
    <w:p>
      <w:pPr>
        <w:pStyle w:val="Heading1"/>
      </w:pPr>
      <w:r>
        <w:rPr>
          <w:lang w:val="zh_CN" w:bidi="zh_CN"/>
        </w:rPr>
        <w:t>גלשׁ</w:t>
      </w:r>
    </w:p>
    <w:p>
      <w:pPr/>
      <w:r>
        <w:rPr>
          <w:lang w:val="zh_CN" w:bidi="zh_CN"/>
        </w:rPr>
      </w:r>
      <w:r>
        <w:rPr>
          <w:lang w:val="zh_CN" w:bidi="zh_CN"/>
        </w:rPr>
        <w:t>גלשׁ</w:t>
      </w:r>
      <w:r>
        <w:rPr>
          <w:lang w:val="zh_CN" w:bidi="zh_CN"/>
        </w:rPr>
        <w:t xml:space="preserve"> (</w:t>
      </w:r>
      <w:r>
        <w:rPr>
          <w:lang w:val="zh_CN" w:bidi="zh_CN"/>
        </w:rPr>
        <w:t>H1570</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下来；跳跃着下来；往下流泻</w:t>
      </w:r>
      <w:r>
        <w:rPr>
          <w:lang w:val="zh_CN" w:bidi="zh_CN"/>
        </w:rPr>
        <w:t xml:space="preserve"> </w:t>
      </w:r>
      <w:r>
        <w:rPr>
          <w:lang w:val="zh_CN" w:bidi="zh_CN"/>
        </w:rPr>
        <w:t>确切含义不肯定；可能：＝动作，动物从高处向下移动，从一个地方跳到另一个地方，≈产生一幅优美的图画</w:t>
      </w:r>
    </w:p>
    <w:p>
      <w:pPr/>
      <w:r>
        <w:rPr>
          <w:lang w:val="zh_CN" w:bidi="zh_CN"/>
        </w:rPr>
      </w:r>
      <w:r>
        <w:rPr>
          <w:lang w:val="zh_CN" w:bidi="zh_CN"/>
        </w:rPr>
        <w:t>SNG 4:1</w:t>
      </w:r>
      <w:r>
        <w:rPr>
          <w:lang w:val="zh_CN" w:bidi="zh_CN"/>
        </w:rPr>
        <w:t xml:space="preserve"> · </w:t>
      </w:r>
      <w:r>
        <w:rPr>
          <w:lang w:val="zh_CN" w:bidi="zh_CN"/>
        </w:rPr>
        <w:t>SNG 6:5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גַּם</w:t>
      </w:r>
      <w:r>
        <w:rPr>
          <w:lang w:val="zh_CN" w:bidi="zh_CN"/>
        </w:rPr>
      </w:r>
    </w:p>
    <w:p>
      <w:pPr>
        <w:pStyle w:val="Heading1"/>
      </w:pPr>
      <w:r>
        <w:rPr>
          <w:lang w:val="zh_CN" w:bidi="zh_CN"/>
        </w:rPr>
        <w:t>גַּם</w:t>
      </w:r>
    </w:p>
    <w:p>
      <w:pPr/>
      <w:r>
        <w:rPr>
          <w:lang w:val="zh_CN" w:bidi="zh_CN"/>
        </w:rPr>
      </w:r>
      <w:r>
        <w:rPr>
          <w:lang w:val="zh_CN" w:bidi="zh_CN"/>
        </w:rPr>
        <w:t>גַּם</w:t>
      </w:r>
      <w:r>
        <w:rPr>
          <w:lang w:val="zh_CN" w:bidi="zh_CN"/>
        </w:rPr>
        <w:t xml:space="preserve"> (</w:t>
      </w:r>
      <w:r>
        <w:rPr>
          <w:lang w:val="zh_CN" w:bidi="zh_CN"/>
        </w:rPr>
        <w:t>H1571</w:t>
      </w:r>
      <w:r>
        <w:rPr>
          <w:lang w:val="zh_CN" w:bidi="zh_CN"/>
        </w:rPr>
        <w:t>)</w:t>
      </w:r>
    </w:p>
    <w:p>
      <w:pPr/>
      <w:r>
        <w:rPr>
          <w:lang w:val="zh_CN" w:bidi="zh_CN"/>
        </w:rPr>
      </w:r>
      <w:r>
        <w:rPr>
          <w:lang w:val="zh_CN" w:bidi="zh_CN"/>
        </w:rPr>
        <w:t>adv</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אַף</w:t>
      </w:r>
    </w:p>
    <w:p>
      <w:pPr/>
      <w:r>
        <w:rPr>
          <w:lang w:val="zh_CN" w:bidi="zh_CN"/>
        </w:rPr>
      </w:r>
      <w:r>
        <w:rPr>
          <w:lang w:val="zh_CN" w:bidi="zh_CN"/>
        </w:rPr>
        <w:t>也，又；甚至；此外；而且；更糟糕的是；除了；和；既……又</w:t>
      </w:r>
      <w:r>
        <w:rPr>
          <w:lang w:val="zh_CN" w:bidi="zh_CN"/>
        </w:rPr>
        <w:t xml:space="preserve"> </w:t>
      </w:r>
      <w:r>
        <w:rPr>
          <w:lang w:val="zh_CN" w:bidi="zh_CN"/>
        </w:rPr>
        <w:t>标记，指向除了先前的信息外，还需要考虑的信息（这信息可能是明显的或是隐含的）</w:t>
      </w:r>
    </w:p>
    <w:p>
      <w:pPr/>
      <w:r>
        <w:rPr>
          <w:lang w:val="zh_CN" w:bidi="zh_CN"/>
        </w:rPr>
      </w:r>
      <w:r>
        <w:rPr>
          <w:lang w:val="zh_CN" w:bidi="zh_CN"/>
        </w:rPr>
        <w:t>GEN 3:6</w:t>
      </w:r>
      <w:r>
        <w:rPr>
          <w:lang w:val="zh_CN" w:bidi="zh_CN"/>
        </w:rPr>
        <w:t xml:space="preserve"> · </w:t>
      </w:r>
      <w:r>
        <w:rPr>
          <w:lang w:val="zh_CN" w:bidi="zh_CN"/>
        </w:rPr>
        <w:t>GEN 3:22</w:t>
      </w:r>
      <w:r>
        <w:rPr>
          <w:lang w:val="zh_CN" w:bidi="zh_CN"/>
        </w:rPr>
        <w:t xml:space="preserve"> · </w:t>
      </w:r>
      <w:r>
        <w:rPr>
          <w:lang w:val="zh_CN" w:bidi="zh_CN"/>
        </w:rPr>
        <w:t>GEN 4:4</w:t>
      </w:r>
      <w:r>
        <w:rPr>
          <w:lang w:val="zh_CN" w:bidi="zh_CN"/>
        </w:rPr>
        <w:t xml:space="preserve"> · </w:t>
      </w:r>
      <w:r>
        <w:rPr>
          <w:lang w:val="zh_CN" w:bidi="zh_CN"/>
        </w:rPr>
        <w:t>GEN 4:22</w:t>
      </w:r>
      <w:r>
        <w:rPr>
          <w:lang w:val="zh_CN" w:bidi="zh_CN"/>
        </w:rPr>
        <w:t xml:space="preserve"> · </w:t>
      </w:r>
      <w:r>
        <w:rPr>
          <w:lang w:val="zh_CN" w:bidi="zh_CN"/>
        </w:rPr>
        <w:t>GEN 4:26</w:t>
      </w:r>
      <w:r>
        <w:rPr>
          <w:lang w:val="zh_CN" w:bidi="zh_CN"/>
        </w:rPr>
        <w:t xml:space="preserve"> · </w:t>
      </w:r>
      <w:r>
        <w:rPr>
          <w:lang w:val="zh_CN" w:bidi="zh_CN"/>
        </w:rPr>
        <w:t>GEN 6:3</w:t>
      </w:r>
      <w:r>
        <w:rPr>
          <w:lang w:val="zh_CN" w:bidi="zh_CN"/>
        </w:rPr>
        <w:t xml:space="preserve"> · </w:t>
      </w:r>
      <w:r>
        <w:rPr>
          <w:lang w:val="zh_CN" w:bidi="zh_CN"/>
        </w:rPr>
        <w:t>GEN 6:4</w:t>
      </w:r>
      <w:r>
        <w:rPr>
          <w:lang w:val="zh_CN" w:bidi="zh_CN"/>
        </w:rPr>
        <w:t xml:space="preserve"> · </w:t>
      </w:r>
      <w:r>
        <w:rPr>
          <w:lang w:val="zh_CN" w:bidi="zh_CN"/>
        </w:rPr>
        <w:t>GEN 7:3</w:t>
      </w:r>
      <w:r>
        <w:rPr>
          <w:lang w:val="zh_CN" w:bidi="zh_CN"/>
        </w:rPr>
        <w:t xml:space="preserve"> · </w:t>
      </w:r>
      <w:r>
        <w:rPr>
          <w:lang w:val="zh_CN" w:bidi="zh_CN"/>
        </w:rPr>
        <w:t>GEN 10:21</w:t>
      </w:r>
      <w:r>
        <w:rPr>
          <w:lang w:val="zh_CN" w:bidi="zh_CN"/>
        </w:rPr>
        <w:t xml:space="preserve"> · </w:t>
      </w:r>
      <w:r>
        <w:rPr>
          <w:lang w:val="zh_CN" w:bidi="zh_CN"/>
        </w:rPr>
        <w:t>GEN 13:5</w:t>
      </w:r>
      <w:r>
        <w:rPr>
          <w:lang w:val="zh_CN" w:bidi="zh_CN"/>
        </w:rPr>
        <w:t xml:space="preserve"> · </w:t>
      </w:r>
      <w:r>
        <w:rPr>
          <w:lang w:val="zh_CN" w:bidi="zh_CN"/>
        </w:rPr>
        <w:t>GEN 13:16</w:t>
      </w:r>
      <w:r>
        <w:rPr>
          <w:lang w:val="zh_CN" w:bidi="zh_CN"/>
        </w:rPr>
        <w:t xml:space="preserve"> · </w:t>
      </w:r>
      <w:r>
        <w:rPr>
          <w:lang w:val="zh_CN" w:bidi="zh_CN"/>
        </w:rPr>
        <w:t>GEN 14:7</w:t>
      </w:r>
      <w:r>
        <w:rPr>
          <w:lang w:val="zh_CN" w:bidi="zh_CN"/>
        </w:rPr>
        <w:t xml:space="preserve"> · </w:t>
      </w:r>
      <w:r>
        <w:rPr>
          <w:lang w:val="zh_CN" w:bidi="zh_CN"/>
        </w:rPr>
        <w:t>GEN 14:16</w:t>
      </w:r>
      <w:r>
        <w:rPr>
          <w:lang w:val="zh_CN" w:bidi="zh_CN"/>
        </w:rPr>
        <w:t xml:space="preserve"> · </w:t>
      </w:r>
      <w:r>
        <w:rPr>
          <w:lang w:val="zh_CN" w:bidi="zh_CN"/>
        </w:rPr>
        <w:t>GEN 14:16</w:t>
      </w:r>
      <w:r>
        <w:rPr>
          <w:lang w:val="zh_CN" w:bidi="zh_CN"/>
        </w:rPr>
        <w:t xml:space="preserve"> · </w:t>
      </w:r>
      <w:r>
        <w:rPr>
          <w:lang w:val="zh_CN" w:bidi="zh_CN"/>
        </w:rPr>
        <w:t>GEN 17:16</w:t>
      </w:r>
      <w:r>
        <w:rPr>
          <w:lang w:val="zh_CN" w:bidi="zh_CN"/>
        </w:rPr>
        <w:t xml:space="preserve"> · </w:t>
      </w:r>
      <w:r>
        <w:rPr>
          <w:lang w:val="zh_CN" w:bidi="zh_CN"/>
        </w:rPr>
        <w:t>GEN 19:21</w:t>
      </w:r>
      <w:r>
        <w:rPr>
          <w:lang w:val="zh_CN" w:bidi="zh_CN"/>
        </w:rPr>
        <w:t xml:space="preserve"> · </w:t>
      </w:r>
      <w:r>
        <w:rPr>
          <w:lang w:val="zh_CN" w:bidi="zh_CN"/>
        </w:rPr>
        <w:t>GEN 19:34</w:t>
      </w:r>
      <w:r>
        <w:rPr>
          <w:lang w:val="zh_CN" w:bidi="zh_CN"/>
        </w:rPr>
        <w:t xml:space="preserve"> · </w:t>
      </w:r>
      <w:r>
        <w:rPr>
          <w:lang w:val="zh_CN" w:bidi="zh_CN"/>
        </w:rPr>
        <w:t>GEN 19:35</w:t>
      </w:r>
      <w:r>
        <w:rPr>
          <w:lang w:val="zh_CN" w:bidi="zh_CN"/>
        </w:rPr>
        <w:t xml:space="preserve"> · </w:t>
      </w:r>
      <w:r>
        <w:rPr>
          <w:lang w:val="zh_CN" w:bidi="zh_CN"/>
        </w:rPr>
        <w:t>GEN 19:38</w:t>
      </w:r>
      <w:r>
        <w:rPr>
          <w:lang w:val="zh_CN" w:bidi="zh_CN"/>
        </w:rPr>
        <w:t xml:space="preserve"> · </w:t>
      </w:r>
      <w:r>
        <w:rPr>
          <w:lang w:val="zh_CN" w:bidi="zh_CN"/>
        </w:rPr>
        <w:t>GEN 20:4</w:t>
      </w:r>
      <w:r>
        <w:rPr>
          <w:lang w:val="zh_CN" w:bidi="zh_CN"/>
        </w:rPr>
        <w:t xml:space="preserve"> · </w:t>
      </w:r>
      <w:r>
        <w:rPr>
          <w:lang w:val="zh_CN" w:bidi="zh_CN"/>
        </w:rPr>
        <w:t>GEN 20:5</w:t>
      </w:r>
      <w:r>
        <w:rPr>
          <w:lang w:val="zh_CN" w:bidi="zh_CN"/>
        </w:rPr>
        <w:t xml:space="preserve"> · </w:t>
      </w:r>
      <w:r>
        <w:rPr>
          <w:lang w:val="zh_CN" w:bidi="zh_CN"/>
        </w:rPr>
        <w:t>GEN 20:12</w:t>
      </w:r>
      <w:r>
        <w:rPr>
          <w:lang w:val="zh_CN" w:bidi="zh_CN"/>
        </w:rPr>
        <w:t xml:space="preserve"> · </w:t>
      </w:r>
      <w:r>
        <w:rPr>
          <w:lang w:val="zh_CN" w:bidi="zh_CN"/>
        </w:rPr>
        <w:t>GEN 21:13</w:t>
      </w:r>
      <w:r>
        <w:rPr>
          <w:lang w:val="zh_CN" w:bidi="zh_CN"/>
        </w:rPr>
        <w:t xml:space="preserve"> · </w:t>
      </w:r>
      <w:r>
        <w:rPr>
          <w:lang w:val="zh_CN" w:bidi="zh_CN"/>
        </w:rPr>
        <w:t>GEN 21:26</w:t>
      </w:r>
      <w:r>
        <w:rPr>
          <w:lang w:val="zh_CN" w:bidi="zh_CN"/>
        </w:rPr>
        <w:t xml:space="preserve"> · </w:t>
      </w:r>
      <w:r>
        <w:rPr>
          <w:lang w:val="zh_CN" w:bidi="zh_CN"/>
        </w:rPr>
        <w:t>GEN 21:26</w:t>
      </w:r>
      <w:r>
        <w:rPr>
          <w:lang w:val="zh_CN" w:bidi="zh_CN"/>
        </w:rPr>
        <w:t xml:space="preserve"> · </w:t>
      </w:r>
      <w:r>
        <w:rPr>
          <w:lang w:val="zh_CN" w:bidi="zh_CN"/>
        </w:rPr>
        <w:t>GEN 22:20</w:t>
      </w:r>
      <w:r>
        <w:rPr>
          <w:lang w:val="zh_CN" w:bidi="zh_CN"/>
        </w:rPr>
        <w:t xml:space="preserve"> · </w:t>
      </w:r>
      <w:r>
        <w:rPr>
          <w:lang w:val="zh_CN" w:bidi="zh_CN"/>
        </w:rPr>
        <w:t>GEN 22:24</w:t>
      </w:r>
      <w:r>
        <w:rPr>
          <w:lang w:val="zh_CN" w:bidi="zh_CN"/>
        </w:rPr>
        <w:t xml:space="preserve"> · </w:t>
      </w:r>
      <w:r>
        <w:rPr>
          <w:lang w:val="zh_CN" w:bidi="zh_CN"/>
        </w:rPr>
        <w:t>GEN 24:14</w:t>
      </w:r>
      <w:r>
        <w:rPr>
          <w:lang w:val="zh_CN" w:bidi="zh_CN"/>
        </w:rPr>
        <w:t xml:space="preserve"> · </w:t>
      </w:r>
      <w:r>
        <w:rPr>
          <w:lang w:val="zh_CN" w:bidi="zh_CN"/>
        </w:rPr>
        <w:t>GEN 24:19</w:t>
      </w:r>
      <w:r>
        <w:rPr>
          <w:lang w:val="zh_CN" w:bidi="zh_CN"/>
        </w:rPr>
        <w:t xml:space="preserve"> · </w:t>
      </w:r>
      <w:r>
        <w:rPr>
          <w:lang w:val="zh_CN" w:bidi="zh_CN"/>
        </w:rPr>
        <w:t>GEN 24:25</w:t>
      </w:r>
      <w:r>
        <w:rPr>
          <w:lang w:val="zh_CN" w:bidi="zh_CN"/>
        </w:rPr>
        <w:t xml:space="preserve"> · </w:t>
      </w:r>
      <w:r>
        <w:rPr>
          <w:lang w:val="zh_CN" w:bidi="zh_CN"/>
        </w:rPr>
        <w:t>GEN 24:25</w:t>
      </w:r>
      <w:r>
        <w:rPr>
          <w:lang w:val="zh_CN" w:bidi="zh_CN"/>
        </w:rPr>
        <w:t xml:space="preserve"> · </w:t>
      </w:r>
      <w:r>
        <w:rPr>
          <w:lang w:val="zh_CN" w:bidi="zh_CN"/>
        </w:rPr>
        <w:t>GEN 24:25</w:t>
      </w:r>
      <w:r>
        <w:rPr>
          <w:lang w:val="zh_CN" w:bidi="zh_CN"/>
        </w:rPr>
        <w:t xml:space="preserve"> · </w:t>
      </w:r>
      <w:r>
        <w:rPr>
          <w:lang w:val="zh_CN" w:bidi="zh_CN"/>
        </w:rPr>
        <w:t>GEN 24:44</w:t>
      </w:r>
      <w:r>
        <w:rPr>
          <w:lang w:val="zh_CN" w:bidi="zh_CN"/>
        </w:rPr>
        <w:t xml:space="preserve"> · </w:t>
      </w:r>
      <w:r>
        <w:rPr>
          <w:lang w:val="zh_CN" w:bidi="zh_CN"/>
        </w:rPr>
        <w:t>GEN 24:44</w:t>
      </w:r>
      <w:r>
        <w:rPr>
          <w:lang w:val="zh_CN" w:bidi="zh_CN"/>
        </w:rPr>
        <w:t xml:space="preserve"> · </w:t>
      </w:r>
      <w:r>
        <w:rPr>
          <w:lang w:val="zh_CN" w:bidi="zh_CN"/>
        </w:rPr>
        <w:t>GEN 24:46</w:t>
      </w:r>
      <w:r>
        <w:rPr>
          <w:lang w:val="zh_CN" w:bidi="zh_CN"/>
        </w:rPr>
        <w:t xml:space="preserve"> · </w:t>
      </w:r>
      <w:r>
        <w:rPr>
          <w:lang w:val="zh_CN" w:bidi="zh_CN"/>
        </w:rPr>
        <w:t>GEN 24:46</w:t>
      </w:r>
      <w:r>
        <w:rPr>
          <w:lang w:val="zh_CN" w:bidi="zh_CN"/>
        </w:rPr>
        <w:t xml:space="preserve"> · </w:t>
      </w:r>
      <w:r>
        <w:rPr>
          <w:lang w:val="zh_CN" w:bidi="zh_CN"/>
        </w:rPr>
        <w:t>GEN 26:21</w:t>
      </w:r>
      <w:r>
        <w:rPr>
          <w:lang w:val="zh_CN" w:bidi="zh_CN"/>
        </w:rPr>
        <w:t xml:space="preserve"> · </w:t>
      </w:r>
      <w:r>
        <w:rPr>
          <w:lang w:val="zh_CN" w:bidi="zh_CN"/>
        </w:rPr>
        <w:t>GEN 27:31</w:t>
      </w:r>
      <w:r>
        <w:rPr>
          <w:lang w:val="zh_CN" w:bidi="zh_CN"/>
        </w:rPr>
        <w:t xml:space="preserve"> · </w:t>
      </w:r>
      <w:r>
        <w:rPr>
          <w:lang w:val="zh_CN" w:bidi="zh_CN"/>
        </w:rPr>
        <w:t>GEN 27:34</w:t>
      </w:r>
      <w:r>
        <w:rPr>
          <w:lang w:val="zh_CN" w:bidi="zh_CN"/>
        </w:rPr>
        <w:t xml:space="preserve"> · </w:t>
      </w:r>
      <w:r>
        <w:rPr>
          <w:lang w:val="zh_CN" w:bidi="zh_CN"/>
        </w:rPr>
        <w:t>GEN 27:38</w:t>
      </w:r>
      <w:r>
        <w:rPr>
          <w:lang w:val="zh_CN" w:bidi="zh_CN"/>
        </w:rPr>
        <w:t xml:space="preserve"> · </w:t>
      </w:r>
      <w:r>
        <w:rPr>
          <w:lang w:val="zh_CN" w:bidi="zh_CN"/>
        </w:rPr>
        <w:t>GEN 27:45</w:t>
      </w:r>
      <w:r>
        <w:rPr>
          <w:lang w:val="zh_CN" w:bidi="zh_CN"/>
        </w:rPr>
        <w:t xml:space="preserve"> · </w:t>
      </w:r>
      <w:r>
        <w:rPr>
          <w:lang w:val="zh_CN" w:bidi="zh_CN"/>
        </w:rPr>
        <w:t>GEN 29:27</w:t>
      </w:r>
      <w:r>
        <w:rPr>
          <w:lang w:val="zh_CN" w:bidi="zh_CN"/>
        </w:rPr>
        <w:t xml:space="preserve"> · </w:t>
      </w:r>
      <w:r>
        <w:rPr>
          <w:lang w:val="zh_CN" w:bidi="zh_CN"/>
        </w:rPr>
        <w:t>GEN 29:30</w:t>
      </w:r>
      <w:r>
        <w:rPr>
          <w:lang w:val="zh_CN" w:bidi="zh_CN"/>
        </w:rPr>
        <w:t xml:space="preserve"> · </w:t>
      </w:r>
      <w:r>
        <w:rPr>
          <w:lang w:val="zh_CN" w:bidi="zh_CN"/>
        </w:rPr>
        <w:t>GEN 29:30</w:t>
      </w:r>
      <w:r>
        <w:rPr>
          <w:lang w:val="zh_CN" w:bidi="zh_CN"/>
        </w:rPr>
        <w:t xml:space="preserve"> · </w:t>
      </w:r>
      <w:r>
        <w:rPr>
          <w:lang w:val="zh_CN" w:bidi="zh_CN"/>
        </w:rPr>
        <w:t>GEN 29:33</w:t>
      </w:r>
      <w:r>
        <w:rPr>
          <w:lang w:val="zh_CN" w:bidi="zh_CN"/>
        </w:rPr>
        <w:t xml:space="preserve"> · </w:t>
      </w:r>
      <w:r>
        <w:rPr>
          <w:lang w:val="zh_CN" w:bidi="zh_CN"/>
        </w:rPr>
        <w:t>GEN 30:3</w:t>
      </w:r>
      <w:r>
        <w:rPr>
          <w:lang w:val="zh_CN" w:bidi="zh_CN"/>
        </w:rPr>
        <w:t xml:space="preserve"> · </w:t>
      </w:r>
      <w:r>
        <w:rPr>
          <w:lang w:val="zh_CN" w:bidi="zh_CN"/>
        </w:rPr>
        <w:t>GEN 30:6</w:t>
      </w:r>
      <w:r>
        <w:rPr>
          <w:lang w:val="zh_CN" w:bidi="zh_CN"/>
        </w:rPr>
        <w:t xml:space="preserve"> · </w:t>
      </w:r>
      <w:r>
        <w:rPr>
          <w:lang w:val="zh_CN" w:bidi="zh_CN"/>
        </w:rPr>
        <w:t>GEN 30:8</w:t>
      </w:r>
      <w:r>
        <w:rPr>
          <w:lang w:val="zh_CN" w:bidi="zh_CN"/>
        </w:rPr>
        <w:t xml:space="preserve"> · </w:t>
      </w:r>
      <w:r>
        <w:rPr>
          <w:lang w:val="zh_CN" w:bidi="zh_CN"/>
        </w:rPr>
        <w:t>GEN 30:15</w:t>
      </w:r>
      <w:r>
        <w:rPr>
          <w:lang w:val="zh_CN" w:bidi="zh_CN"/>
        </w:rPr>
        <w:t xml:space="preserve"> · </w:t>
      </w:r>
      <w:r>
        <w:rPr>
          <w:lang w:val="zh_CN" w:bidi="zh_CN"/>
        </w:rPr>
        <w:t>GEN 30:30</w:t>
      </w:r>
      <w:r>
        <w:rPr>
          <w:lang w:val="zh_CN" w:bidi="zh_CN"/>
        </w:rPr>
        <w:t xml:space="preserve"> · </w:t>
      </w:r>
      <w:r>
        <w:rPr>
          <w:lang w:val="zh_CN" w:bidi="zh_CN"/>
        </w:rPr>
        <w:t>GEN 31:15</w:t>
      </w:r>
      <w:r>
        <w:rPr>
          <w:lang w:val="zh_CN" w:bidi="zh_CN"/>
        </w:rPr>
        <w:t xml:space="preserve"> · </w:t>
      </w:r>
      <w:r>
        <w:rPr>
          <w:lang w:val="zh_CN" w:bidi="zh_CN"/>
        </w:rPr>
        <w:t>GEN 32:7</w:t>
      </w:r>
      <w:r>
        <w:rPr>
          <w:lang w:val="zh_CN" w:bidi="zh_CN"/>
        </w:rPr>
        <w:t xml:space="preserve"> · </w:t>
      </w:r>
      <w:r>
        <w:rPr>
          <w:lang w:val="zh_CN" w:bidi="zh_CN"/>
        </w:rPr>
        <w:t>GEN 32:19</w:t>
      </w:r>
      <w:r>
        <w:rPr>
          <w:lang w:val="zh_CN" w:bidi="zh_CN"/>
        </w:rPr>
        <w:t xml:space="preserve"> · </w:t>
      </w:r>
      <w:r>
        <w:rPr>
          <w:lang w:val="zh_CN" w:bidi="zh_CN"/>
        </w:rPr>
        <w:t>GEN 32:20</w:t>
      </w:r>
      <w:r>
        <w:rPr>
          <w:lang w:val="zh_CN" w:bidi="zh_CN"/>
        </w:rPr>
        <w:t xml:space="preserve"> · </w:t>
      </w:r>
      <w:r>
        <w:rPr>
          <w:lang w:val="zh_CN" w:bidi="zh_CN"/>
        </w:rPr>
        <w:t>GEN 32:20</w:t>
      </w:r>
      <w:r>
        <w:rPr>
          <w:lang w:val="zh_CN" w:bidi="zh_CN"/>
        </w:rPr>
        <w:t xml:space="preserve"> · </w:t>
      </w:r>
      <w:r>
        <w:rPr>
          <w:lang w:val="zh_CN" w:bidi="zh_CN"/>
        </w:rPr>
        <w:t>GEN 32:20</w:t>
      </w:r>
      <w:r>
        <w:rPr>
          <w:lang w:val="zh_CN" w:bidi="zh_CN"/>
        </w:rPr>
        <w:t xml:space="preserve"> · </w:t>
      </w:r>
      <w:r>
        <w:rPr>
          <w:lang w:val="zh_CN" w:bidi="zh_CN"/>
        </w:rPr>
        <w:t>GEN 32:21</w:t>
      </w:r>
      <w:r>
        <w:rPr>
          <w:lang w:val="zh_CN" w:bidi="zh_CN"/>
        </w:rPr>
        <w:t xml:space="preserve"> · </w:t>
      </w:r>
      <w:r>
        <w:rPr>
          <w:lang w:val="zh_CN" w:bidi="zh_CN"/>
        </w:rPr>
        <w:t>GEN 33:7</w:t>
      </w:r>
      <w:r>
        <w:rPr>
          <w:lang w:val="zh_CN" w:bidi="zh_CN"/>
        </w:rPr>
        <w:t xml:space="preserve"> · </w:t>
      </w:r>
      <w:r>
        <w:rPr>
          <w:lang w:val="zh_CN" w:bidi="zh_CN"/>
        </w:rPr>
        <w:t>GEN 35:17</w:t>
      </w:r>
      <w:r>
        <w:rPr>
          <w:lang w:val="zh_CN" w:bidi="zh_CN"/>
        </w:rPr>
        <w:t xml:space="preserve"> · </w:t>
      </w:r>
      <w:r>
        <w:rPr>
          <w:lang w:val="zh_CN" w:bidi="zh_CN"/>
        </w:rPr>
        <w:t>GEN 37:7</w:t>
      </w:r>
      <w:r>
        <w:rPr>
          <w:lang w:val="zh_CN" w:bidi="zh_CN"/>
        </w:rPr>
        <w:t xml:space="preserve"> · </w:t>
      </w:r>
      <w:r>
        <w:rPr>
          <w:lang w:val="zh_CN" w:bidi="zh_CN"/>
        </w:rPr>
        <w:t>GEN 38:10</w:t>
      </w:r>
      <w:r>
        <w:rPr>
          <w:lang w:val="zh_CN" w:bidi="zh_CN"/>
        </w:rPr>
        <w:t xml:space="preserve"> · </w:t>
      </w:r>
      <w:r>
        <w:rPr>
          <w:lang w:val="zh_CN" w:bidi="zh_CN"/>
        </w:rPr>
        <w:t>GEN 38:11</w:t>
      </w:r>
      <w:r>
        <w:rPr>
          <w:lang w:val="zh_CN" w:bidi="zh_CN"/>
        </w:rPr>
        <w:t xml:space="preserve"> · </w:t>
      </w:r>
      <w:r>
        <w:rPr>
          <w:lang w:val="zh_CN" w:bidi="zh_CN"/>
        </w:rPr>
        <w:t>GEN 38:22</w:t>
      </w:r>
      <w:r>
        <w:rPr>
          <w:lang w:val="zh_CN" w:bidi="zh_CN"/>
        </w:rPr>
        <w:t xml:space="preserve"> · </w:t>
      </w:r>
      <w:r>
        <w:rPr>
          <w:lang w:val="zh_CN" w:bidi="zh_CN"/>
        </w:rPr>
        <w:t>GEN 38:24</w:t>
      </w:r>
      <w:r>
        <w:rPr>
          <w:lang w:val="zh_CN" w:bidi="zh_CN"/>
        </w:rPr>
        <w:t xml:space="preserve"> · </w:t>
      </w:r>
      <w:r>
        <w:rPr>
          <w:lang w:val="zh_CN" w:bidi="zh_CN"/>
        </w:rPr>
        <w:t>GEN 40:15</w:t>
      </w:r>
      <w:r>
        <w:rPr>
          <w:lang w:val="zh_CN" w:bidi="zh_CN"/>
        </w:rPr>
        <w:t xml:space="preserve"> · </w:t>
      </w:r>
      <w:r>
        <w:rPr>
          <w:lang w:val="zh_CN" w:bidi="zh_CN"/>
        </w:rPr>
        <w:t>GEN 42:28</w:t>
      </w:r>
      <w:r>
        <w:rPr>
          <w:lang w:val="zh_CN" w:bidi="zh_CN"/>
        </w:rPr>
        <w:t xml:space="preserve"> · </w:t>
      </w:r>
      <w:r>
        <w:rPr>
          <w:lang w:val="zh_CN" w:bidi="zh_CN"/>
        </w:rPr>
        <w:t>GEN 43:8</w:t>
      </w:r>
      <w:r>
        <w:rPr>
          <w:lang w:val="zh_CN" w:bidi="zh_CN"/>
        </w:rPr>
        <w:t xml:space="preserve"> · </w:t>
      </w:r>
      <w:r>
        <w:rPr>
          <w:lang w:val="zh_CN" w:bidi="zh_CN"/>
        </w:rPr>
        <w:t>GEN 43:8</w:t>
      </w:r>
      <w:r>
        <w:rPr>
          <w:lang w:val="zh_CN" w:bidi="zh_CN"/>
        </w:rPr>
        <w:t xml:space="preserve"> · </w:t>
      </w:r>
      <w:r>
        <w:rPr>
          <w:lang w:val="zh_CN" w:bidi="zh_CN"/>
        </w:rPr>
        <w:t>GEN 43:8</w:t>
      </w:r>
      <w:r>
        <w:rPr>
          <w:lang w:val="zh_CN" w:bidi="zh_CN"/>
        </w:rPr>
        <w:t xml:space="preserve"> · </w:t>
      </w:r>
      <w:r>
        <w:rPr>
          <w:lang w:val="zh_CN" w:bidi="zh_CN"/>
        </w:rPr>
        <w:t>GEN 44:9</w:t>
      </w:r>
      <w:r>
        <w:rPr>
          <w:lang w:val="zh_CN" w:bidi="zh_CN"/>
        </w:rPr>
        <w:t xml:space="preserve"> · </w:t>
      </w:r>
      <w:r>
        <w:rPr>
          <w:lang w:val="zh_CN" w:bidi="zh_CN"/>
        </w:rPr>
        <w:t>GEN 44:16</w:t>
      </w:r>
      <w:r>
        <w:rPr>
          <w:lang w:val="zh_CN" w:bidi="zh_CN"/>
        </w:rPr>
        <w:t xml:space="preserve"> · </w:t>
      </w:r>
      <w:r>
        <w:rPr>
          <w:lang w:val="zh_CN" w:bidi="zh_CN"/>
        </w:rPr>
        <w:t>GEN 44:16</w:t>
      </w:r>
      <w:r>
        <w:rPr>
          <w:lang w:val="zh_CN" w:bidi="zh_CN"/>
        </w:rPr>
        <w:t xml:space="preserve"> · </w:t>
      </w:r>
      <w:r>
        <w:rPr>
          <w:lang w:val="zh_CN" w:bidi="zh_CN"/>
        </w:rPr>
        <w:t>GEN 44:29</w:t>
      </w:r>
      <w:r>
        <w:rPr>
          <w:lang w:val="zh_CN" w:bidi="zh_CN"/>
        </w:rPr>
        <w:t xml:space="preserve"> · </w:t>
      </w:r>
      <w:r>
        <w:rPr>
          <w:lang w:val="zh_CN" w:bidi="zh_CN"/>
        </w:rPr>
        <w:t>GEN 46:4</w:t>
      </w:r>
      <w:r>
        <w:rPr>
          <w:lang w:val="zh_CN" w:bidi="zh_CN"/>
        </w:rPr>
        <w:t xml:space="preserve"> · </w:t>
      </w:r>
      <w:r>
        <w:rPr>
          <w:lang w:val="zh_CN" w:bidi="zh_CN"/>
        </w:rPr>
        <w:t>GEN 46:34</w:t>
      </w:r>
      <w:r>
        <w:rPr>
          <w:lang w:val="zh_CN" w:bidi="zh_CN"/>
        </w:rPr>
        <w:t xml:space="preserve"> · </w:t>
      </w:r>
      <w:r>
        <w:rPr>
          <w:lang w:val="zh_CN" w:bidi="zh_CN"/>
        </w:rPr>
        <w:t>GEN 46:34</w:t>
      </w:r>
      <w:r>
        <w:rPr>
          <w:lang w:val="zh_CN" w:bidi="zh_CN"/>
        </w:rPr>
        <w:t xml:space="preserve"> · </w:t>
      </w:r>
      <w:r>
        <w:rPr>
          <w:lang w:val="zh_CN" w:bidi="zh_CN"/>
        </w:rPr>
        <w:t>GEN 47:3</w:t>
      </w:r>
      <w:r>
        <w:rPr>
          <w:lang w:val="zh_CN" w:bidi="zh_CN"/>
        </w:rPr>
        <w:t xml:space="preserve"> · </w:t>
      </w:r>
      <w:r>
        <w:rPr>
          <w:lang w:val="zh_CN" w:bidi="zh_CN"/>
        </w:rPr>
        <w:t>GEN 47:3</w:t>
      </w:r>
      <w:r>
        <w:rPr>
          <w:lang w:val="zh_CN" w:bidi="zh_CN"/>
        </w:rPr>
        <w:t xml:space="preserve"> · </w:t>
      </w:r>
      <w:r>
        <w:rPr>
          <w:lang w:val="zh_CN" w:bidi="zh_CN"/>
        </w:rPr>
        <w:t>GEN 47:19</w:t>
      </w:r>
      <w:r>
        <w:rPr>
          <w:lang w:val="zh_CN" w:bidi="zh_CN"/>
        </w:rPr>
        <w:t xml:space="preserve"> · </w:t>
      </w:r>
      <w:r>
        <w:rPr>
          <w:lang w:val="zh_CN" w:bidi="zh_CN"/>
        </w:rPr>
        <w:t>GEN 47:19</w:t>
      </w:r>
      <w:r>
        <w:rPr>
          <w:lang w:val="zh_CN" w:bidi="zh_CN"/>
        </w:rPr>
        <w:t xml:space="preserve"> · </w:t>
      </w:r>
      <w:r>
        <w:rPr>
          <w:lang w:val="zh_CN" w:bidi="zh_CN"/>
        </w:rPr>
        <w:t>GEN 48:11</w:t>
      </w:r>
      <w:r>
        <w:rPr>
          <w:lang w:val="zh_CN" w:bidi="zh_CN"/>
        </w:rPr>
        <w:t xml:space="preserve"> · </w:t>
      </w:r>
      <w:r>
        <w:rPr>
          <w:lang w:val="zh_CN" w:bidi="zh_CN"/>
        </w:rPr>
        <w:t>GEN 48:19</w:t>
      </w:r>
      <w:r>
        <w:rPr>
          <w:lang w:val="zh_CN" w:bidi="zh_CN"/>
        </w:rPr>
        <w:t xml:space="preserve"> · </w:t>
      </w:r>
      <w:r>
        <w:rPr>
          <w:lang w:val="zh_CN" w:bidi="zh_CN"/>
        </w:rPr>
        <w:t>GEN 48:19</w:t>
      </w:r>
      <w:r>
        <w:rPr>
          <w:lang w:val="zh_CN" w:bidi="zh_CN"/>
        </w:rPr>
        <w:t xml:space="preserve"> · </w:t>
      </w:r>
      <w:r>
        <w:rPr>
          <w:lang w:val="zh_CN" w:bidi="zh_CN"/>
        </w:rPr>
        <w:t>GEN 50:9</w:t>
      </w:r>
      <w:r>
        <w:rPr>
          <w:lang w:val="zh_CN" w:bidi="zh_CN"/>
        </w:rPr>
        <w:t xml:space="preserve"> · </w:t>
      </w:r>
      <w:r>
        <w:rPr>
          <w:lang w:val="zh_CN" w:bidi="zh_CN"/>
        </w:rPr>
        <w:t>GEN 50:9</w:t>
      </w:r>
      <w:r>
        <w:rPr>
          <w:lang w:val="zh_CN" w:bidi="zh_CN"/>
        </w:rPr>
        <w:t xml:space="preserve"> · </w:t>
      </w:r>
      <w:r>
        <w:rPr>
          <w:lang w:val="zh_CN" w:bidi="zh_CN"/>
        </w:rPr>
        <w:t>GEN 50:18</w:t>
      </w:r>
      <w:r>
        <w:rPr>
          <w:lang w:val="zh_CN" w:bidi="zh_CN"/>
        </w:rPr>
        <w:t xml:space="preserve"> · </w:t>
      </w:r>
      <w:r>
        <w:rPr>
          <w:lang w:val="zh_CN" w:bidi="zh_CN"/>
        </w:rPr>
        <w:t>GEN 50:23</w:t>
      </w:r>
      <w:r>
        <w:rPr>
          <w:lang w:val="zh_CN" w:bidi="zh_CN"/>
        </w:rPr>
        <w:t xml:space="preserve"> · </w:t>
      </w:r>
      <w:r>
        <w:rPr>
          <w:lang w:val="zh_CN" w:bidi="zh_CN"/>
        </w:rPr>
        <w:t>EXO 1:10</w:t>
      </w:r>
      <w:r>
        <w:rPr>
          <w:lang w:val="zh_CN" w:bidi="zh_CN"/>
        </w:rPr>
        <w:t xml:space="preserve"> · </w:t>
      </w:r>
      <w:r>
        <w:rPr>
          <w:lang w:val="zh_CN" w:bidi="zh_CN"/>
        </w:rPr>
        <w:t>EXO 2:19</w:t>
      </w:r>
      <w:r>
        <w:rPr>
          <w:lang w:val="zh_CN" w:bidi="zh_CN"/>
        </w:rPr>
        <w:t xml:space="preserve"> · </w:t>
      </w:r>
      <w:r>
        <w:rPr>
          <w:lang w:val="zh_CN" w:bidi="zh_CN"/>
        </w:rPr>
        <w:t>EXO 3:9</w:t>
      </w:r>
      <w:r>
        <w:rPr>
          <w:lang w:val="zh_CN" w:bidi="zh_CN"/>
        </w:rPr>
        <w:t xml:space="preserve"> · </w:t>
      </w:r>
      <w:r>
        <w:rPr>
          <w:lang w:val="zh_CN" w:bidi="zh_CN"/>
        </w:rPr>
        <w:t>EXO 4:9</w:t>
      </w:r>
      <w:r>
        <w:rPr>
          <w:lang w:val="zh_CN" w:bidi="zh_CN"/>
        </w:rPr>
        <w:t xml:space="preserve"> · </w:t>
      </w:r>
      <w:r>
        <w:rPr>
          <w:lang w:val="zh_CN" w:bidi="zh_CN"/>
        </w:rPr>
        <w:t>EXO 4:10</w:t>
      </w:r>
      <w:r>
        <w:rPr>
          <w:lang w:val="zh_CN" w:bidi="zh_CN"/>
        </w:rPr>
        <w:t xml:space="preserve"> · </w:t>
      </w:r>
      <w:r>
        <w:rPr>
          <w:lang w:val="zh_CN" w:bidi="zh_CN"/>
        </w:rPr>
        <w:t>EXO 4:10</w:t>
      </w:r>
      <w:r>
        <w:rPr>
          <w:lang w:val="zh_CN" w:bidi="zh_CN"/>
        </w:rPr>
        <w:t xml:space="preserve"> · </w:t>
      </w:r>
      <w:r>
        <w:rPr>
          <w:lang w:val="zh_CN" w:bidi="zh_CN"/>
        </w:rPr>
        <w:t>EXO 4:10</w:t>
      </w:r>
      <w:r>
        <w:rPr>
          <w:lang w:val="zh_CN" w:bidi="zh_CN"/>
        </w:rPr>
        <w:t xml:space="preserve"> · </w:t>
      </w:r>
      <w:r>
        <w:rPr>
          <w:lang w:val="zh_CN" w:bidi="zh_CN"/>
        </w:rPr>
        <w:t>EXO 4:14</w:t>
      </w:r>
      <w:r>
        <w:rPr>
          <w:lang w:val="zh_CN" w:bidi="zh_CN"/>
        </w:rPr>
        <w:t xml:space="preserve"> · </w:t>
      </w:r>
      <w:r>
        <w:rPr>
          <w:lang w:val="zh_CN" w:bidi="zh_CN"/>
        </w:rPr>
        <w:t>EXO 5:2</w:t>
      </w:r>
      <w:r>
        <w:rPr>
          <w:lang w:val="zh_CN" w:bidi="zh_CN"/>
        </w:rPr>
        <w:t xml:space="preserve"> · </w:t>
      </w:r>
      <w:r>
        <w:rPr>
          <w:lang w:val="zh_CN" w:bidi="zh_CN"/>
        </w:rPr>
        <w:t>EXO 5:14</w:t>
      </w:r>
      <w:r>
        <w:rPr>
          <w:lang w:val="zh_CN" w:bidi="zh_CN"/>
        </w:rPr>
        <w:t xml:space="preserve"> · </w:t>
      </w:r>
      <w:r>
        <w:rPr>
          <w:lang w:val="zh_CN" w:bidi="zh_CN"/>
        </w:rPr>
        <w:t>EXO 5:14</w:t>
      </w:r>
      <w:r>
        <w:rPr>
          <w:lang w:val="zh_CN" w:bidi="zh_CN"/>
        </w:rPr>
        <w:t xml:space="preserve"> · </w:t>
      </w:r>
      <w:r>
        <w:rPr>
          <w:lang w:val="zh_CN" w:bidi="zh_CN"/>
        </w:rPr>
        <w:t>EXO 6:4</w:t>
      </w:r>
      <w:r>
        <w:rPr>
          <w:lang w:val="zh_CN" w:bidi="zh_CN"/>
        </w:rPr>
        <w:t xml:space="preserve"> · </w:t>
      </w:r>
      <w:r>
        <w:rPr>
          <w:lang w:val="zh_CN" w:bidi="zh_CN"/>
        </w:rPr>
        <w:t>EXO 6:5</w:t>
      </w:r>
      <w:r>
        <w:rPr>
          <w:lang w:val="zh_CN" w:bidi="zh_CN"/>
        </w:rPr>
        <w:t xml:space="preserve"> · </w:t>
      </w:r>
      <w:r>
        <w:rPr>
          <w:lang w:val="zh_CN" w:bidi="zh_CN"/>
        </w:rPr>
        <w:t>EXO 7:11</w:t>
      </w:r>
      <w:r>
        <w:rPr>
          <w:lang w:val="zh_CN" w:bidi="zh_CN"/>
        </w:rPr>
        <w:t xml:space="preserve"> · </w:t>
      </w:r>
      <w:r>
        <w:rPr>
          <w:lang w:val="zh_CN" w:bidi="zh_CN"/>
        </w:rPr>
        <w:t>EXO 7:11</w:t>
      </w:r>
      <w:r>
        <w:rPr>
          <w:lang w:val="zh_CN" w:bidi="zh_CN"/>
        </w:rPr>
        <w:t xml:space="preserve"> · </w:t>
      </w:r>
      <w:r>
        <w:rPr>
          <w:lang w:val="zh_CN" w:bidi="zh_CN"/>
        </w:rPr>
        <w:t>EXO 7:23</w:t>
      </w:r>
      <w:r>
        <w:rPr>
          <w:lang w:val="zh_CN" w:bidi="zh_CN"/>
        </w:rPr>
        <w:t xml:space="preserve"> · </w:t>
      </w:r>
      <w:r>
        <w:rPr>
          <w:lang w:val="zh_CN" w:bidi="zh_CN"/>
        </w:rPr>
        <w:t>EXO 8:17</w:t>
      </w:r>
      <w:r>
        <w:rPr>
          <w:lang w:val="zh_CN" w:bidi="zh_CN"/>
        </w:rPr>
        <w:t xml:space="preserve"> · </w:t>
      </w:r>
      <w:r>
        <w:rPr>
          <w:lang w:val="zh_CN" w:bidi="zh_CN"/>
        </w:rPr>
        <w:t>EXO 8:28</w:t>
      </w:r>
      <w:r>
        <w:rPr>
          <w:lang w:val="zh_CN" w:bidi="zh_CN"/>
        </w:rPr>
        <w:t xml:space="preserve"> · </w:t>
      </w:r>
      <w:r>
        <w:rPr>
          <w:lang w:val="zh_CN" w:bidi="zh_CN"/>
        </w:rPr>
        <w:t>EXO 10:24</w:t>
      </w:r>
      <w:r>
        <w:rPr>
          <w:lang w:val="zh_CN" w:bidi="zh_CN"/>
        </w:rPr>
        <w:t xml:space="preserve"> · </w:t>
      </w:r>
      <w:r>
        <w:rPr>
          <w:lang w:val="zh_CN" w:bidi="zh_CN"/>
        </w:rPr>
        <w:t>EXO 10:25</w:t>
      </w:r>
      <w:r>
        <w:rPr>
          <w:lang w:val="zh_CN" w:bidi="zh_CN"/>
        </w:rPr>
        <w:t xml:space="preserve"> · </w:t>
      </w:r>
      <w:r>
        <w:rPr>
          <w:lang w:val="zh_CN" w:bidi="zh_CN"/>
        </w:rPr>
        <w:t>EXO 10:26</w:t>
      </w:r>
      <w:r>
        <w:rPr>
          <w:lang w:val="zh_CN" w:bidi="zh_CN"/>
        </w:rPr>
        <w:t xml:space="preserve"> · </w:t>
      </w:r>
      <w:r>
        <w:rPr>
          <w:lang w:val="zh_CN" w:bidi="zh_CN"/>
        </w:rPr>
        <w:t>EXO 11:3</w:t>
      </w:r>
      <w:r>
        <w:rPr>
          <w:lang w:val="zh_CN" w:bidi="zh_CN"/>
        </w:rPr>
        <w:t xml:space="preserve"> · </w:t>
      </w:r>
      <w:r>
        <w:rPr>
          <w:lang w:val="zh_CN" w:bidi="zh_CN"/>
        </w:rPr>
        <w:t>EXO 12:31</w:t>
      </w:r>
      <w:r>
        <w:rPr>
          <w:lang w:val="zh_CN" w:bidi="zh_CN"/>
        </w:rPr>
        <w:t xml:space="preserve"> · </w:t>
      </w:r>
      <w:r>
        <w:rPr>
          <w:lang w:val="zh_CN" w:bidi="zh_CN"/>
        </w:rPr>
        <w:t>EXO 12:31</w:t>
      </w:r>
      <w:r>
        <w:rPr>
          <w:lang w:val="zh_CN" w:bidi="zh_CN"/>
        </w:rPr>
        <w:t xml:space="preserve"> · </w:t>
      </w:r>
      <w:r>
        <w:rPr>
          <w:lang w:val="zh_CN" w:bidi="zh_CN"/>
        </w:rPr>
        <w:t>EXO 12:32</w:t>
      </w:r>
      <w:r>
        <w:rPr>
          <w:lang w:val="zh_CN" w:bidi="zh_CN"/>
        </w:rPr>
        <w:t xml:space="preserve"> · </w:t>
      </w:r>
      <w:r>
        <w:rPr>
          <w:lang w:val="zh_CN" w:bidi="zh_CN"/>
        </w:rPr>
        <w:t>EXO 12:32</w:t>
      </w:r>
      <w:r>
        <w:rPr>
          <w:lang w:val="zh_CN" w:bidi="zh_CN"/>
        </w:rPr>
        <w:t xml:space="preserve"> · </w:t>
      </w:r>
      <w:r>
        <w:rPr>
          <w:lang w:val="zh_CN" w:bidi="zh_CN"/>
        </w:rPr>
        <w:t>EXO 12:32</w:t>
      </w:r>
      <w:r>
        <w:rPr>
          <w:lang w:val="zh_CN" w:bidi="zh_CN"/>
        </w:rPr>
        <w:t xml:space="preserve"> · </w:t>
      </w:r>
      <w:r>
        <w:rPr>
          <w:lang w:val="zh_CN" w:bidi="zh_CN"/>
        </w:rPr>
        <w:t>EXO 12:38</w:t>
      </w:r>
      <w:r>
        <w:rPr>
          <w:lang w:val="zh_CN" w:bidi="zh_CN"/>
        </w:rPr>
        <w:t xml:space="preserve"> · </w:t>
      </w:r>
      <w:r>
        <w:rPr>
          <w:lang w:val="zh_CN" w:bidi="zh_CN"/>
        </w:rPr>
        <w:t>EXO 12:39</w:t>
      </w:r>
      <w:r>
        <w:rPr>
          <w:lang w:val="zh_CN" w:bidi="zh_CN"/>
        </w:rPr>
        <w:t xml:space="preserve"> · </w:t>
      </w:r>
      <w:r>
        <w:rPr>
          <w:lang w:val="zh_CN" w:bidi="zh_CN"/>
        </w:rPr>
        <w:t>EXO 18:18</w:t>
      </w:r>
      <w:r>
        <w:rPr>
          <w:lang w:val="zh_CN" w:bidi="zh_CN"/>
        </w:rPr>
        <w:t xml:space="preserve"> · </w:t>
      </w:r>
      <w:r>
        <w:rPr>
          <w:lang w:val="zh_CN" w:bidi="zh_CN"/>
        </w:rPr>
        <w:t>EXO 18:18</w:t>
      </w:r>
      <w:r>
        <w:rPr>
          <w:lang w:val="zh_CN" w:bidi="zh_CN"/>
        </w:rPr>
        <w:t xml:space="preserve"> · </w:t>
      </w:r>
      <w:r>
        <w:rPr>
          <w:lang w:val="zh_CN" w:bidi="zh_CN"/>
        </w:rPr>
        <w:t>EXO 18:23</w:t>
      </w:r>
      <w:r>
        <w:rPr>
          <w:lang w:val="zh_CN" w:bidi="zh_CN"/>
        </w:rPr>
        <w:t xml:space="preserve"> · </w:t>
      </w:r>
      <w:r>
        <w:rPr>
          <w:lang w:val="zh_CN" w:bidi="zh_CN"/>
        </w:rPr>
        <w:t>EXO 19:9</w:t>
      </w:r>
      <w:r>
        <w:rPr>
          <w:lang w:val="zh_CN" w:bidi="zh_CN"/>
        </w:rPr>
        <w:t xml:space="preserve"> · </w:t>
      </w:r>
      <w:r>
        <w:rPr>
          <w:lang w:val="zh_CN" w:bidi="zh_CN"/>
        </w:rPr>
        <w:t>EXO 19:22</w:t>
      </w:r>
      <w:r>
        <w:rPr>
          <w:lang w:val="zh_CN" w:bidi="zh_CN"/>
        </w:rPr>
        <w:t xml:space="preserve"> · </w:t>
      </w:r>
      <w:r>
        <w:rPr>
          <w:lang w:val="zh_CN" w:bidi="zh_CN"/>
        </w:rPr>
        <w:t>EXO 21:29</w:t>
      </w:r>
      <w:r>
        <w:rPr>
          <w:lang w:val="zh_CN" w:bidi="zh_CN"/>
        </w:rPr>
        <w:t xml:space="preserve"> · </w:t>
      </w:r>
      <w:r>
        <w:rPr>
          <w:lang w:val="zh_CN" w:bidi="zh_CN"/>
        </w:rPr>
        <w:t>EXO 21:35</w:t>
      </w:r>
      <w:r>
        <w:rPr>
          <w:lang w:val="zh_CN" w:bidi="zh_CN"/>
        </w:rPr>
        <w:t xml:space="preserve"> · </w:t>
      </w:r>
      <w:r>
        <w:rPr>
          <w:lang w:val="zh_CN" w:bidi="zh_CN"/>
        </w:rPr>
        <w:t>EXO 33:12</w:t>
      </w:r>
      <w:r>
        <w:rPr>
          <w:lang w:val="zh_CN" w:bidi="zh_CN"/>
        </w:rPr>
        <w:t xml:space="preserve"> · </w:t>
      </w:r>
      <w:r>
        <w:rPr>
          <w:lang w:val="zh_CN" w:bidi="zh_CN"/>
        </w:rPr>
        <w:t>EXO 33:17</w:t>
      </w:r>
      <w:r>
        <w:rPr>
          <w:lang w:val="zh_CN" w:bidi="zh_CN"/>
        </w:rPr>
        <w:t xml:space="preserve"> · </w:t>
      </w:r>
      <w:r>
        <w:rPr>
          <w:lang w:val="zh_CN" w:bidi="zh_CN"/>
        </w:rPr>
        <w:t>EXO 34:3</w:t>
      </w:r>
      <w:r>
        <w:rPr>
          <w:lang w:val="zh_CN" w:bidi="zh_CN"/>
        </w:rPr>
        <w:t xml:space="preserve"> · </w:t>
      </w:r>
      <w:r>
        <w:rPr>
          <w:lang w:val="zh_CN" w:bidi="zh_CN"/>
        </w:rPr>
        <w:t>EXO 34:3</w:t>
      </w:r>
      <w:r>
        <w:rPr>
          <w:lang w:val="zh_CN" w:bidi="zh_CN"/>
        </w:rPr>
        <w:t xml:space="preserve"> · </w:t>
      </w:r>
      <w:r>
        <w:rPr>
          <w:lang w:val="zh_CN" w:bidi="zh_CN"/>
        </w:rPr>
        <w:t>LEV 25:45</w:t>
      </w:r>
      <w:r>
        <w:rPr>
          <w:lang w:val="zh_CN" w:bidi="zh_CN"/>
        </w:rPr>
        <w:t xml:space="preserve"> · </w:t>
      </w:r>
      <w:r>
        <w:rPr>
          <w:lang w:val="zh_CN" w:bidi="zh_CN"/>
        </w:rPr>
        <w:t>LEV 26:24</w:t>
      </w:r>
      <w:r>
        <w:rPr>
          <w:lang w:val="zh_CN" w:bidi="zh_CN"/>
        </w:rPr>
        <w:t xml:space="preserve"> · </w:t>
      </w:r>
      <w:r>
        <w:rPr>
          <w:lang w:val="zh_CN" w:bidi="zh_CN"/>
        </w:rPr>
        <w:t>NUM 4:22</w:t>
      </w:r>
      <w:r>
        <w:rPr>
          <w:lang w:val="zh_CN" w:bidi="zh_CN"/>
        </w:rPr>
        <w:t xml:space="preserve"> · </w:t>
      </w:r>
      <w:r>
        <w:rPr>
          <w:lang w:val="zh_CN" w:bidi="zh_CN"/>
        </w:rPr>
        <w:t>NUM 11:4</w:t>
      </w:r>
      <w:r>
        <w:rPr>
          <w:lang w:val="zh_CN" w:bidi="zh_CN"/>
        </w:rPr>
        <w:t xml:space="preserve"> · </w:t>
      </w:r>
      <w:r>
        <w:rPr>
          <w:lang w:val="zh_CN" w:bidi="zh_CN"/>
        </w:rPr>
        <w:t>NUM 12:2</w:t>
      </w:r>
      <w:r>
        <w:rPr>
          <w:lang w:val="zh_CN" w:bidi="zh_CN"/>
        </w:rPr>
        <w:t xml:space="preserve"> · </w:t>
      </w:r>
      <w:r>
        <w:rPr>
          <w:lang w:val="zh_CN" w:bidi="zh_CN"/>
        </w:rPr>
        <w:t>NUM 13:27</w:t>
      </w:r>
      <w:r>
        <w:rPr>
          <w:lang w:val="zh_CN" w:bidi="zh_CN"/>
        </w:rPr>
        <w:t xml:space="preserve"> · </w:t>
      </w:r>
      <w:r>
        <w:rPr>
          <w:lang w:val="zh_CN" w:bidi="zh_CN"/>
        </w:rPr>
        <w:t>NUM 13:28</w:t>
      </w:r>
      <w:r>
        <w:rPr>
          <w:lang w:val="zh_CN" w:bidi="zh_CN"/>
        </w:rPr>
        <w:t xml:space="preserve"> · </w:t>
      </w:r>
      <w:r>
        <w:rPr>
          <w:lang w:val="zh_CN" w:bidi="zh_CN"/>
        </w:rPr>
        <w:t>NUM 16:10</w:t>
      </w:r>
      <w:r>
        <w:rPr>
          <w:lang w:val="zh_CN" w:bidi="zh_CN"/>
        </w:rPr>
        <w:t xml:space="preserve"> · </w:t>
      </w:r>
      <w:r>
        <w:rPr>
          <w:lang w:val="zh_CN" w:bidi="zh_CN"/>
        </w:rPr>
        <w:t>NUM 16:13</w:t>
      </w:r>
      <w:r>
        <w:rPr>
          <w:lang w:val="zh_CN" w:bidi="zh_CN"/>
        </w:rPr>
        <w:t xml:space="preserve"> · </w:t>
      </w:r>
      <w:r>
        <w:rPr>
          <w:lang w:val="zh_CN" w:bidi="zh_CN"/>
        </w:rPr>
        <w:t>NUM 18:2</w:t>
      </w:r>
      <w:r>
        <w:rPr>
          <w:lang w:val="zh_CN" w:bidi="zh_CN"/>
        </w:rPr>
        <w:t xml:space="preserve"> · </w:t>
      </w:r>
      <w:r>
        <w:rPr>
          <w:lang w:val="zh_CN" w:bidi="zh_CN"/>
        </w:rPr>
        <w:t>NUM 18:3</w:t>
      </w:r>
      <w:r>
        <w:rPr>
          <w:lang w:val="zh_CN" w:bidi="zh_CN"/>
        </w:rPr>
        <w:t xml:space="preserve"> · </w:t>
      </w:r>
      <w:r>
        <w:rPr>
          <w:lang w:val="zh_CN" w:bidi="zh_CN"/>
        </w:rPr>
        <w:t>NUM 18:3</w:t>
      </w:r>
      <w:r>
        <w:rPr>
          <w:lang w:val="zh_CN" w:bidi="zh_CN"/>
        </w:rPr>
        <w:t xml:space="preserve"> · </w:t>
      </w:r>
      <w:r>
        <w:rPr>
          <w:lang w:val="zh_CN" w:bidi="zh_CN"/>
        </w:rPr>
        <w:t>NUM 18:28</w:t>
      </w:r>
      <w:r>
        <w:rPr>
          <w:lang w:val="zh_CN" w:bidi="zh_CN"/>
        </w:rPr>
        <w:t xml:space="preserve"> · </w:t>
      </w:r>
      <w:r>
        <w:rPr>
          <w:lang w:val="zh_CN" w:bidi="zh_CN"/>
        </w:rPr>
        <w:t>NUM 22:19</w:t>
      </w:r>
      <w:r>
        <w:rPr>
          <w:lang w:val="zh_CN" w:bidi="zh_CN"/>
        </w:rPr>
        <w:t xml:space="preserve"> · </w:t>
      </w:r>
      <w:r>
        <w:rPr>
          <w:lang w:val="zh_CN" w:bidi="zh_CN"/>
        </w:rPr>
        <w:t>NUM 23:25</w:t>
      </w:r>
      <w:r>
        <w:rPr>
          <w:lang w:val="zh_CN" w:bidi="zh_CN"/>
        </w:rPr>
        <w:t xml:space="preserve"> · </w:t>
      </w:r>
      <w:r>
        <w:rPr>
          <w:lang w:val="zh_CN" w:bidi="zh_CN"/>
        </w:rPr>
        <w:t>NUM 23:25</w:t>
      </w:r>
      <w:r>
        <w:rPr>
          <w:lang w:val="zh_CN" w:bidi="zh_CN"/>
        </w:rPr>
        <w:t xml:space="preserve"> · </w:t>
      </w:r>
      <w:r>
        <w:rPr>
          <w:lang w:val="zh_CN" w:bidi="zh_CN"/>
        </w:rPr>
        <w:t>NUM 24:12</w:t>
      </w:r>
      <w:r>
        <w:rPr>
          <w:lang w:val="zh_CN" w:bidi="zh_CN"/>
        </w:rPr>
        <w:t xml:space="preserve"> · </w:t>
      </w:r>
      <w:r>
        <w:rPr>
          <w:lang w:val="zh_CN" w:bidi="zh_CN"/>
        </w:rPr>
        <w:t>NUM 24:24</w:t>
      </w:r>
      <w:r>
        <w:rPr>
          <w:lang w:val="zh_CN" w:bidi="zh_CN"/>
        </w:rPr>
        <w:t xml:space="preserve"> · </w:t>
      </w:r>
      <w:r>
        <w:rPr>
          <w:lang w:val="zh_CN" w:bidi="zh_CN"/>
        </w:rPr>
        <w:t>NUM 24:25</w:t>
      </w:r>
      <w:r>
        <w:rPr>
          <w:lang w:val="zh_CN" w:bidi="zh_CN"/>
        </w:rPr>
        <w:t xml:space="preserve"> · </w:t>
      </w:r>
      <w:r>
        <w:rPr>
          <w:lang w:val="zh_CN" w:bidi="zh_CN"/>
        </w:rPr>
        <w:t>NUM 27:13</w:t>
      </w:r>
      <w:r>
        <w:rPr>
          <w:lang w:val="zh_CN" w:bidi="zh_CN"/>
        </w:rPr>
        <w:t xml:space="preserve"> · </w:t>
      </w:r>
      <w:r>
        <w:rPr>
          <w:lang w:val="zh_CN" w:bidi="zh_CN"/>
        </w:rPr>
        <w:t>DEU 1:28</w:t>
      </w:r>
      <w:r>
        <w:rPr>
          <w:lang w:val="zh_CN" w:bidi="zh_CN"/>
        </w:rPr>
        <w:t xml:space="preserve"> · </w:t>
      </w:r>
      <w:r>
        <w:rPr>
          <w:lang w:val="zh_CN" w:bidi="zh_CN"/>
        </w:rPr>
        <w:t>DEU 1:37</w:t>
      </w:r>
      <w:r>
        <w:rPr>
          <w:lang w:val="zh_CN" w:bidi="zh_CN"/>
        </w:rPr>
        <w:t xml:space="preserve"> · </w:t>
      </w:r>
      <w:r>
        <w:rPr>
          <w:lang w:val="zh_CN" w:bidi="zh_CN"/>
        </w:rPr>
        <w:t>DEU 1:37</w:t>
      </w:r>
      <w:r>
        <w:rPr>
          <w:lang w:val="zh_CN" w:bidi="zh_CN"/>
        </w:rPr>
        <w:t xml:space="preserve"> · </w:t>
      </w:r>
      <w:r>
        <w:rPr>
          <w:lang w:val="zh_CN" w:bidi="zh_CN"/>
        </w:rPr>
        <w:t>DEU 2:6</w:t>
      </w:r>
      <w:r>
        <w:rPr>
          <w:lang w:val="zh_CN" w:bidi="zh_CN"/>
        </w:rPr>
        <w:t xml:space="preserve"> · </w:t>
      </w:r>
      <w:r>
        <w:rPr>
          <w:lang w:val="zh_CN" w:bidi="zh_CN"/>
        </w:rPr>
        <w:t>DEU 3:3</w:t>
      </w:r>
      <w:r>
        <w:rPr>
          <w:lang w:val="zh_CN" w:bidi="zh_CN"/>
        </w:rPr>
        <w:t xml:space="preserve"> · </w:t>
      </w:r>
      <w:r>
        <w:rPr>
          <w:lang w:val="zh_CN" w:bidi="zh_CN"/>
        </w:rPr>
        <w:t>DEU 3:20</w:t>
      </w:r>
      <w:r>
        <w:rPr>
          <w:lang w:val="zh_CN" w:bidi="zh_CN"/>
        </w:rPr>
        <w:t xml:space="preserve"> · </w:t>
      </w:r>
      <w:r>
        <w:rPr>
          <w:lang w:val="zh_CN" w:bidi="zh_CN"/>
        </w:rPr>
        <w:t>DEU 7:20</w:t>
      </w:r>
      <w:r>
        <w:rPr>
          <w:lang w:val="zh_CN" w:bidi="zh_CN"/>
        </w:rPr>
        <w:t xml:space="preserve"> · </w:t>
      </w:r>
      <w:r>
        <w:rPr>
          <w:lang w:val="zh_CN" w:bidi="zh_CN"/>
        </w:rPr>
        <w:t>DEU 9:19</w:t>
      </w:r>
      <w:r>
        <w:rPr>
          <w:lang w:val="zh_CN" w:bidi="zh_CN"/>
        </w:rPr>
        <w:t xml:space="preserve"> · </w:t>
      </w:r>
      <w:r>
        <w:rPr>
          <w:lang w:val="zh_CN" w:bidi="zh_CN"/>
        </w:rPr>
        <w:t>DEU 9:20</w:t>
      </w:r>
      <w:r>
        <w:rPr>
          <w:lang w:val="zh_CN" w:bidi="zh_CN"/>
        </w:rPr>
        <w:t xml:space="preserve"> · </w:t>
      </w:r>
      <w:r>
        <w:rPr>
          <w:lang w:val="zh_CN" w:bidi="zh_CN"/>
        </w:rPr>
        <w:t>DEU 10:10</w:t>
      </w:r>
      <w:r>
        <w:rPr>
          <w:lang w:val="zh_CN" w:bidi="zh_CN"/>
        </w:rPr>
        <w:t xml:space="preserve"> · </w:t>
      </w:r>
      <w:r>
        <w:rPr>
          <w:lang w:val="zh_CN" w:bidi="zh_CN"/>
        </w:rPr>
        <w:t>DEU 12:30</w:t>
      </w:r>
      <w:r>
        <w:rPr>
          <w:lang w:val="zh_CN" w:bidi="zh_CN"/>
        </w:rPr>
        <w:t xml:space="preserve"> · </w:t>
      </w:r>
      <w:r>
        <w:rPr>
          <w:lang w:val="zh_CN" w:bidi="zh_CN"/>
        </w:rPr>
        <w:t>DEU 12:31</w:t>
      </w:r>
      <w:r>
        <w:rPr>
          <w:lang w:val="zh_CN" w:bidi="zh_CN"/>
        </w:rPr>
        <w:t xml:space="preserve"> · </w:t>
      </w:r>
      <w:r>
        <w:rPr>
          <w:lang w:val="zh_CN" w:bidi="zh_CN"/>
        </w:rPr>
        <w:t>DEU 22:22</w:t>
      </w:r>
      <w:r>
        <w:rPr>
          <w:lang w:val="zh_CN" w:bidi="zh_CN"/>
        </w:rPr>
        <w:t xml:space="preserve"> · </w:t>
      </w:r>
      <w:r>
        <w:rPr>
          <w:lang w:val="zh_CN" w:bidi="zh_CN"/>
        </w:rPr>
        <w:t>DEU 23:3</w:t>
      </w:r>
      <w:r>
        <w:rPr>
          <w:lang w:val="zh_CN" w:bidi="zh_CN"/>
        </w:rPr>
        <w:t xml:space="preserve"> · </w:t>
      </w:r>
      <w:r>
        <w:rPr>
          <w:lang w:val="zh_CN" w:bidi="zh_CN"/>
        </w:rPr>
        <w:t>DEU 23:4</w:t>
      </w:r>
      <w:r>
        <w:rPr>
          <w:lang w:val="zh_CN" w:bidi="zh_CN"/>
        </w:rPr>
        <w:t xml:space="preserve"> · </w:t>
      </w:r>
      <w:r>
        <w:rPr>
          <w:lang w:val="zh_CN" w:bidi="zh_CN"/>
        </w:rPr>
        <w:t>DEU 23:19</w:t>
      </w:r>
      <w:r>
        <w:rPr>
          <w:lang w:val="zh_CN" w:bidi="zh_CN"/>
        </w:rPr>
        <w:t xml:space="preserve"> · </w:t>
      </w:r>
      <w:r>
        <w:rPr>
          <w:lang w:val="zh_CN" w:bidi="zh_CN"/>
        </w:rPr>
        <w:t>DEU 26:13</w:t>
      </w:r>
      <w:r>
        <w:rPr>
          <w:lang w:val="zh_CN" w:bidi="zh_CN"/>
        </w:rPr>
        <w:t xml:space="preserve"> · </w:t>
      </w:r>
      <w:r>
        <w:rPr>
          <w:lang w:val="zh_CN" w:bidi="zh_CN"/>
        </w:rPr>
        <w:t>DEU 28:61</w:t>
      </w:r>
      <w:r>
        <w:rPr>
          <w:lang w:val="zh_CN" w:bidi="zh_CN"/>
        </w:rPr>
        <w:t xml:space="preserve"> · </w:t>
      </w:r>
      <w:r>
        <w:rPr>
          <w:lang w:val="zh_CN" w:bidi="zh_CN"/>
        </w:rPr>
        <w:t>DEU 32:25</w:t>
      </w:r>
      <w:r>
        <w:rPr>
          <w:lang w:val="zh_CN" w:bidi="zh_CN"/>
        </w:rPr>
        <w:t xml:space="preserve"> · </w:t>
      </w:r>
      <w:r>
        <w:rPr>
          <w:lang w:val="zh_CN" w:bidi="zh_CN"/>
        </w:rPr>
        <w:t>DEU 32:25</w:t>
      </w:r>
      <w:r>
        <w:rPr>
          <w:lang w:val="zh_CN" w:bidi="zh_CN"/>
        </w:rPr>
        <w:t xml:space="preserve"> · </w:t>
      </w:r>
      <w:r>
        <w:rPr>
          <w:lang w:val="zh_CN" w:bidi="zh_CN"/>
        </w:rPr>
        <w:t>JOS 1:15</w:t>
      </w:r>
      <w:r>
        <w:rPr>
          <w:lang w:val="zh_CN" w:bidi="zh_CN"/>
        </w:rPr>
        <w:t xml:space="preserve"> · </w:t>
      </w:r>
      <w:r>
        <w:rPr>
          <w:lang w:val="zh_CN" w:bidi="zh_CN"/>
        </w:rPr>
        <w:t>JOS 2:12</w:t>
      </w:r>
      <w:r>
        <w:rPr>
          <w:lang w:val="zh_CN" w:bidi="zh_CN"/>
        </w:rPr>
        <w:t xml:space="preserve"> · </w:t>
      </w:r>
      <w:r>
        <w:rPr>
          <w:lang w:val="zh_CN" w:bidi="zh_CN"/>
        </w:rPr>
        <w:t>JOS 2:24</w:t>
      </w:r>
      <w:r>
        <w:rPr>
          <w:lang w:val="zh_CN" w:bidi="zh_CN"/>
        </w:rPr>
        <w:t xml:space="preserve"> · </w:t>
      </w:r>
      <w:r>
        <w:rPr>
          <w:lang w:val="zh_CN" w:bidi="zh_CN"/>
        </w:rPr>
        <w:t>JOS 7:11</w:t>
      </w:r>
      <w:r>
        <w:rPr>
          <w:lang w:val="zh_CN" w:bidi="zh_CN"/>
        </w:rPr>
        <w:t xml:space="preserve"> · </w:t>
      </w:r>
      <w:r>
        <w:rPr>
          <w:lang w:val="zh_CN" w:bidi="zh_CN"/>
        </w:rPr>
        <w:t>JOS 7:11</w:t>
      </w:r>
      <w:r>
        <w:rPr>
          <w:lang w:val="zh_CN" w:bidi="zh_CN"/>
        </w:rPr>
        <w:t xml:space="preserve"> · </w:t>
      </w:r>
      <w:r>
        <w:rPr>
          <w:lang w:val="zh_CN" w:bidi="zh_CN"/>
        </w:rPr>
        <w:t>JOS 7:11</w:t>
      </w:r>
      <w:r>
        <w:rPr>
          <w:lang w:val="zh_CN" w:bidi="zh_CN"/>
        </w:rPr>
        <w:t xml:space="preserve"> · </w:t>
      </w:r>
      <w:r>
        <w:rPr>
          <w:lang w:val="zh_CN" w:bidi="zh_CN"/>
        </w:rPr>
        <w:t>JOS 7:11</w:t>
      </w:r>
      <w:r>
        <w:rPr>
          <w:lang w:val="zh_CN" w:bidi="zh_CN"/>
        </w:rPr>
        <w:t xml:space="preserve"> · </w:t>
      </w:r>
      <w:r>
        <w:rPr>
          <w:lang w:val="zh_CN" w:bidi="zh_CN"/>
        </w:rPr>
        <w:t>JOS 7:11</w:t>
      </w:r>
      <w:r>
        <w:rPr>
          <w:lang w:val="zh_CN" w:bidi="zh_CN"/>
        </w:rPr>
        <w:t xml:space="preserve"> · </w:t>
      </w:r>
      <w:r>
        <w:rPr>
          <w:lang w:val="zh_CN" w:bidi="zh_CN"/>
        </w:rPr>
        <w:t>JOS 10:30</w:t>
      </w:r>
      <w:r>
        <w:rPr>
          <w:lang w:val="zh_CN" w:bidi="zh_CN"/>
        </w:rPr>
        <w:t xml:space="preserve"> · </w:t>
      </w:r>
      <w:r>
        <w:rPr>
          <w:lang w:val="zh_CN" w:bidi="zh_CN"/>
        </w:rPr>
        <w:t>JOS 22:7</w:t>
      </w:r>
      <w:r>
        <w:rPr>
          <w:lang w:val="zh_CN" w:bidi="zh_CN"/>
        </w:rPr>
        <w:t xml:space="preserve"> · </w:t>
      </w:r>
      <w:r>
        <w:rPr>
          <w:lang w:val="zh_CN" w:bidi="zh_CN"/>
        </w:rPr>
        <w:t>JOS 24:18</w:t>
      </w:r>
      <w:r>
        <w:rPr>
          <w:lang w:val="zh_CN" w:bidi="zh_CN"/>
        </w:rPr>
        <w:t xml:space="preserve"> · </w:t>
      </w:r>
      <w:r>
        <w:rPr>
          <w:lang w:val="zh_CN" w:bidi="zh_CN"/>
        </w:rPr>
        <w:t>JDG 1:3</w:t>
      </w:r>
      <w:r>
        <w:rPr>
          <w:lang w:val="zh_CN" w:bidi="zh_CN"/>
        </w:rPr>
        <w:t xml:space="preserve"> · </w:t>
      </w:r>
      <w:r>
        <w:rPr>
          <w:lang w:val="zh_CN" w:bidi="zh_CN"/>
        </w:rPr>
        <w:t>JDG 1:22</w:t>
      </w:r>
      <w:r>
        <w:rPr>
          <w:lang w:val="zh_CN" w:bidi="zh_CN"/>
        </w:rPr>
        <w:t xml:space="preserve"> · </w:t>
      </w:r>
      <w:r>
        <w:rPr>
          <w:lang w:val="zh_CN" w:bidi="zh_CN"/>
        </w:rPr>
        <w:t>JDG 2:3</w:t>
      </w:r>
      <w:r>
        <w:rPr>
          <w:lang w:val="zh_CN" w:bidi="zh_CN"/>
        </w:rPr>
        <w:t xml:space="preserve"> · </w:t>
      </w:r>
      <w:r>
        <w:rPr>
          <w:lang w:val="zh_CN" w:bidi="zh_CN"/>
        </w:rPr>
        <w:t>JDG 2:10</w:t>
      </w:r>
      <w:r>
        <w:rPr>
          <w:lang w:val="zh_CN" w:bidi="zh_CN"/>
        </w:rPr>
        <w:t xml:space="preserve"> · </w:t>
      </w:r>
      <w:r>
        <w:rPr>
          <w:lang w:val="zh_CN" w:bidi="zh_CN"/>
        </w:rPr>
        <w:t>JDG 2:10</w:t>
      </w:r>
      <w:r>
        <w:rPr>
          <w:lang w:val="zh_CN" w:bidi="zh_CN"/>
        </w:rPr>
        <w:t xml:space="preserve"> · </w:t>
      </w:r>
      <w:r>
        <w:rPr>
          <w:lang w:val="zh_CN" w:bidi="zh_CN"/>
        </w:rPr>
        <w:t>JDG 2:17</w:t>
      </w:r>
      <w:r>
        <w:rPr>
          <w:lang w:val="zh_CN" w:bidi="zh_CN"/>
        </w:rPr>
        <w:t xml:space="preserve"> · </w:t>
      </w:r>
      <w:r>
        <w:rPr>
          <w:lang w:val="zh_CN" w:bidi="zh_CN"/>
        </w:rPr>
        <w:t>JDG 3:22</w:t>
      </w:r>
      <w:r>
        <w:rPr>
          <w:lang w:val="zh_CN" w:bidi="zh_CN"/>
        </w:rPr>
        <w:t xml:space="preserve"> · </w:t>
      </w:r>
      <w:r>
        <w:rPr>
          <w:lang w:val="zh_CN" w:bidi="zh_CN"/>
        </w:rPr>
        <w:t>JDG 3:31</w:t>
      </w:r>
      <w:r>
        <w:rPr>
          <w:lang w:val="zh_CN" w:bidi="zh_CN"/>
        </w:rPr>
        <w:t xml:space="preserve"> · </w:t>
      </w:r>
      <w:r>
        <w:rPr>
          <w:lang w:val="zh_CN" w:bidi="zh_CN"/>
        </w:rPr>
        <w:t>JDG 5:4</w:t>
      </w:r>
      <w:r>
        <w:rPr>
          <w:lang w:val="zh_CN" w:bidi="zh_CN"/>
        </w:rPr>
        <w:t xml:space="preserve"> · </w:t>
      </w:r>
      <w:r>
        <w:rPr>
          <w:lang w:val="zh_CN" w:bidi="zh_CN"/>
        </w:rPr>
        <w:t>JDG 5:4</w:t>
      </w:r>
      <w:r>
        <w:rPr>
          <w:lang w:val="zh_CN" w:bidi="zh_CN"/>
        </w:rPr>
        <w:t xml:space="preserve"> · </w:t>
      </w:r>
      <w:r>
        <w:rPr>
          <w:lang w:val="zh_CN" w:bidi="zh_CN"/>
        </w:rPr>
        <w:t>JDG 6:35</w:t>
      </w:r>
      <w:r>
        <w:rPr>
          <w:lang w:val="zh_CN" w:bidi="zh_CN"/>
        </w:rPr>
        <w:t xml:space="preserve"> · </w:t>
      </w:r>
      <w:r>
        <w:rPr>
          <w:lang w:val="zh_CN" w:bidi="zh_CN"/>
        </w:rPr>
        <w:t>JDG 7:18</w:t>
      </w:r>
      <w:r>
        <w:rPr>
          <w:lang w:val="zh_CN" w:bidi="zh_CN"/>
        </w:rPr>
        <w:t xml:space="preserve"> · </w:t>
      </w:r>
      <w:r>
        <w:rPr>
          <w:lang w:val="zh_CN" w:bidi="zh_CN"/>
        </w:rPr>
        <w:t>JDG 8:9</w:t>
      </w:r>
      <w:r>
        <w:rPr>
          <w:lang w:val="zh_CN" w:bidi="zh_CN"/>
        </w:rPr>
        <w:t xml:space="preserve"> · </w:t>
      </w:r>
      <w:r>
        <w:rPr>
          <w:lang w:val="zh_CN" w:bidi="zh_CN"/>
        </w:rPr>
        <w:t>JDG 8:22</w:t>
      </w:r>
      <w:r>
        <w:rPr>
          <w:lang w:val="zh_CN" w:bidi="zh_CN"/>
        </w:rPr>
        <w:t xml:space="preserve"> · </w:t>
      </w:r>
      <w:r>
        <w:rPr>
          <w:lang w:val="zh_CN" w:bidi="zh_CN"/>
        </w:rPr>
        <w:t>JDG 8:22</w:t>
      </w:r>
      <w:r>
        <w:rPr>
          <w:lang w:val="zh_CN" w:bidi="zh_CN"/>
        </w:rPr>
        <w:t xml:space="preserve"> · </w:t>
      </w:r>
      <w:r>
        <w:rPr>
          <w:lang w:val="zh_CN" w:bidi="zh_CN"/>
        </w:rPr>
        <w:t>JDG 8:22</w:t>
      </w:r>
      <w:r>
        <w:rPr>
          <w:lang w:val="zh_CN" w:bidi="zh_CN"/>
        </w:rPr>
        <w:t xml:space="preserve"> · </w:t>
      </w:r>
      <w:r>
        <w:rPr>
          <w:lang w:val="zh_CN" w:bidi="zh_CN"/>
        </w:rPr>
        <w:t>JDG 8:31</w:t>
      </w:r>
      <w:r>
        <w:rPr>
          <w:lang w:val="zh_CN" w:bidi="zh_CN"/>
        </w:rPr>
        <w:t xml:space="preserve"> · </w:t>
      </w:r>
      <w:r>
        <w:rPr>
          <w:lang w:val="zh_CN" w:bidi="zh_CN"/>
        </w:rPr>
        <w:t>JDG 9:19</w:t>
      </w:r>
      <w:r>
        <w:rPr>
          <w:lang w:val="zh_CN" w:bidi="zh_CN"/>
        </w:rPr>
        <w:t xml:space="preserve"> · </w:t>
      </w:r>
      <w:r>
        <w:rPr>
          <w:lang w:val="zh_CN" w:bidi="zh_CN"/>
        </w:rPr>
        <w:t>JDG 9:49</w:t>
      </w:r>
      <w:r>
        <w:rPr>
          <w:lang w:val="zh_CN" w:bidi="zh_CN"/>
        </w:rPr>
        <w:t xml:space="preserve"> · </w:t>
      </w:r>
      <w:r>
        <w:rPr>
          <w:lang w:val="zh_CN" w:bidi="zh_CN"/>
        </w:rPr>
        <w:t>JDG 9:49</w:t>
      </w:r>
      <w:r>
        <w:rPr>
          <w:lang w:val="zh_CN" w:bidi="zh_CN"/>
        </w:rPr>
        <w:t xml:space="preserve"> · </w:t>
      </w:r>
      <w:r>
        <w:rPr>
          <w:lang w:val="zh_CN" w:bidi="zh_CN"/>
        </w:rPr>
        <w:t>JDG 10:9</w:t>
      </w:r>
      <w:r>
        <w:rPr>
          <w:lang w:val="zh_CN" w:bidi="zh_CN"/>
        </w:rPr>
        <w:t xml:space="preserve"> · </w:t>
      </w:r>
      <w:r>
        <w:rPr>
          <w:lang w:val="zh_CN" w:bidi="zh_CN"/>
        </w:rPr>
        <w:t>JDG 11:17</w:t>
      </w:r>
      <w:r>
        <w:rPr>
          <w:lang w:val="zh_CN" w:bidi="zh_CN"/>
        </w:rPr>
        <w:t xml:space="preserve"> · </w:t>
      </w:r>
      <w:r>
        <w:rPr>
          <w:lang w:val="zh_CN" w:bidi="zh_CN"/>
        </w:rPr>
        <w:t>JDG 17:2</w:t>
      </w:r>
      <w:r>
        <w:rPr>
          <w:lang w:val="zh_CN" w:bidi="zh_CN"/>
        </w:rPr>
        <w:t xml:space="preserve"> · </w:t>
      </w:r>
      <w:r>
        <w:rPr>
          <w:lang w:val="zh_CN" w:bidi="zh_CN"/>
        </w:rPr>
        <w:t>JDG 19:19</w:t>
      </w:r>
      <w:r>
        <w:rPr>
          <w:lang w:val="zh_CN" w:bidi="zh_CN"/>
        </w:rPr>
        <w:t xml:space="preserve"> · </w:t>
      </w:r>
      <w:r>
        <w:rPr>
          <w:lang w:val="zh_CN" w:bidi="zh_CN"/>
        </w:rPr>
        <w:t>JDG 19:19</w:t>
      </w:r>
      <w:r>
        <w:rPr>
          <w:lang w:val="zh_CN" w:bidi="zh_CN"/>
        </w:rPr>
        <w:t xml:space="preserve"> · </w:t>
      </w:r>
      <w:r>
        <w:rPr>
          <w:lang w:val="zh_CN" w:bidi="zh_CN"/>
        </w:rPr>
        <w:t>JDG 19:19</w:t>
      </w:r>
      <w:r>
        <w:rPr>
          <w:lang w:val="zh_CN" w:bidi="zh_CN"/>
        </w:rPr>
        <w:t xml:space="preserve"> · </w:t>
      </w:r>
      <w:r>
        <w:rPr>
          <w:lang w:val="zh_CN" w:bidi="zh_CN"/>
        </w:rPr>
        <w:t>JDG 20:48</w:t>
      </w:r>
      <w:r>
        <w:rPr>
          <w:lang w:val="zh_CN" w:bidi="zh_CN"/>
        </w:rPr>
        <w:t xml:space="preserve"> · </w:t>
      </w:r>
      <w:r>
        <w:rPr>
          <w:lang w:val="zh_CN" w:bidi="zh_CN"/>
        </w:rPr>
        <w:t>RUT 1:5</w:t>
      </w:r>
      <w:r>
        <w:rPr>
          <w:lang w:val="zh_CN" w:bidi="zh_CN"/>
        </w:rPr>
        <w:t xml:space="preserve"> · </w:t>
      </w:r>
      <w:r>
        <w:rPr>
          <w:lang w:val="zh_CN" w:bidi="zh_CN"/>
        </w:rPr>
        <w:t>RUT 1:12</w:t>
      </w:r>
      <w:r>
        <w:rPr>
          <w:lang w:val="zh_CN" w:bidi="zh_CN"/>
        </w:rPr>
        <w:t xml:space="preserve"> · </w:t>
      </w:r>
      <w:r>
        <w:rPr>
          <w:lang w:val="zh_CN" w:bidi="zh_CN"/>
        </w:rPr>
        <w:t>RUT 1:12</w:t>
      </w:r>
      <w:r>
        <w:rPr>
          <w:lang w:val="zh_CN" w:bidi="zh_CN"/>
        </w:rPr>
        <w:t xml:space="preserve"> · </w:t>
      </w:r>
      <w:r>
        <w:rPr>
          <w:lang w:val="zh_CN" w:bidi="zh_CN"/>
        </w:rPr>
        <w:t>RUT 2:8</w:t>
      </w:r>
      <w:r>
        <w:rPr>
          <w:lang w:val="zh_CN" w:bidi="zh_CN"/>
        </w:rPr>
        <w:t xml:space="preserve"> · </w:t>
      </w:r>
      <w:r>
        <w:rPr>
          <w:lang w:val="zh_CN" w:bidi="zh_CN"/>
        </w:rPr>
        <w:t>RUT 2:15</w:t>
      </w:r>
      <w:r>
        <w:rPr>
          <w:lang w:val="zh_CN" w:bidi="zh_CN"/>
        </w:rPr>
        <w:t xml:space="preserve"> · </w:t>
      </w:r>
      <w:r>
        <w:rPr>
          <w:lang w:val="zh_CN" w:bidi="zh_CN"/>
        </w:rPr>
        <w:t>RUT 2:16</w:t>
      </w:r>
      <w:r>
        <w:rPr>
          <w:lang w:val="zh_CN" w:bidi="zh_CN"/>
        </w:rPr>
        <w:t xml:space="preserve"> · </w:t>
      </w:r>
      <w:r>
        <w:rPr>
          <w:lang w:val="zh_CN" w:bidi="zh_CN"/>
        </w:rPr>
        <w:t>RUT 2:21</w:t>
      </w:r>
      <w:r>
        <w:rPr>
          <w:lang w:val="zh_CN" w:bidi="zh_CN"/>
        </w:rPr>
        <w:t xml:space="preserve"> · </w:t>
      </w:r>
      <w:r>
        <w:rPr>
          <w:lang w:val="zh_CN" w:bidi="zh_CN"/>
        </w:rPr>
        <w:t>RUT 3:12</w:t>
      </w:r>
      <w:r>
        <w:rPr>
          <w:lang w:val="zh_CN" w:bidi="zh_CN"/>
        </w:rPr>
        <w:t xml:space="preserve"> · </w:t>
      </w:r>
      <w:r>
        <w:rPr>
          <w:lang w:val="zh_CN" w:bidi="zh_CN"/>
        </w:rPr>
        <w:t>RUT 4:10</w:t>
      </w:r>
      <w:r>
        <w:rPr>
          <w:lang w:val="zh_CN" w:bidi="zh_CN"/>
        </w:rPr>
        <w:t xml:space="preserve"> · </w:t>
      </w:r>
      <w:r>
        <w:rPr>
          <w:lang w:val="zh_CN" w:bidi="zh_CN"/>
        </w:rPr>
        <w:t>1SA 1:6</w:t>
      </w:r>
      <w:r>
        <w:rPr>
          <w:lang w:val="zh_CN" w:bidi="zh_CN"/>
        </w:rPr>
        <w:t xml:space="preserve"> · </w:t>
      </w:r>
      <w:r>
        <w:rPr>
          <w:lang w:val="zh_CN" w:bidi="zh_CN"/>
        </w:rPr>
        <w:t>1SA 2:15</w:t>
      </w:r>
      <w:r>
        <w:rPr>
          <w:lang w:val="zh_CN" w:bidi="zh_CN"/>
        </w:rPr>
        <w:t xml:space="preserve"> · </w:t>
      </w:r>
      <w:r>
        <w:rPr>
          <w:lang w:val="zh_CN" w:bidi="zh_CN"/>
        </w:rPr>
        <w:t>1SA 2:26</w:t>
      </w:r>
      <w:r>
        <w:rPr>
          <w:lang w:val="zh_CN" w:bidi="zh_CN"/>
        </w:rPr>
        <w:t xml:space="preserve"> · </w:t>
      </w:r>
      <w:r>
        <w:rPr>
          <w:lang w:val="zh_CN" w:bidi="zh_CN"/>
        </w:rPr>
        <w:t>1SA 2:26</w:t>
      </w:r>
      <w:r>
        <w:rPr>
          <w:lang w:val="zh_CN" w:bidi="zh_CN"/>
        </w:rPr>
        <w:t xml:space="preserve"> · </w:t>
      </w:r>
      <w:r>
        <w:rPr>
          <w:lang w:val="zh_CN" w:bidi="zh_CN"/>
        </w:rPr>
        <w:t>1SA 4:17</w:t>
      </w:r>
      <w:r>
        <w:rPr>
          <w:lang w:val="zh_CN" w:bidi="zh_CN"/>
        </w:rPr>
        <w:t xml:space="preserve"> · </w:t>
      </w:r>
      <w:r>
        <w:rPr>
          <w:lang w:val="zh_CN" w:bidi="zh_CN"/>
        </w:rPr>
        <w:t>1SA 4:17</w:t>
      </w:r>
      <w:r>
        <w:rPr>
          <w:lang w:val="zh_CN" w:bidi="zh_CN"/>
        </w:rPr>
        <w:t xml:space="preserve"> · </w:t>
      </w:r>
      <w:r>
        <w:rPr>
          <w:lang w:val="zh_CN" w:bidi="zh_CN"/>
        </w:rPr>
        <w:t>1SA 8:8</w:t>
      </w:r>
      <w:r>
        <w:rPr>
          <w:lang w:val="zh_CN" w:bidi="zh_CN"/>
        </w:rPr>
        <w:t xml:space="preserve"> · </w:t>
      </w:r>
      <w:r>
        <w:rPr>
          <w:lang w:val="zh_CN" w:bidi="zh_CN"/>
        </w:rPr>
        <w:t>1SA 8:20</w:t>
      </w:r>
      <w:r>
        <w:rPr>
          <w:lang w:val="zh_CN" w:bidi="zh_CN"/>
        </w:rPr>
        <w:t xml:space="preserve"> · </w:t>
      </w:r>
      <w:r>
        <w:rPr>
          <w:lang w:val="zh_CN" w:bidi="zh_CN"/>
        </w:rPr>
        <w:t>1SA 10:11</w:t>
      </w:r>
      <w:r>
        <w:rPr>
          <w:lang w:val="zh_CN" w:bidi="zh_CN"/>
        </w:rPr>
        <w:t xml:space="preserve"> · </w:t>
      </w:r>
      <w:r>
        <w:rPr>
          <w:lang w:val="zh_CN" w:bidi="zh_CN"/>
        </w:rPr>
        <w:t>1SA 10:12</w:t>
      </w:r>
      <w:r>
        <w:rPr>
          <w:lang w:val="zh_CN" w:bidi="zh_CN"/>
        </w:rPr>
        <w:t xml:space="preserve"> · </w:t>
      </w:r>
      <w:r>
        <w:rPr>
          <w:lang w:val="zh_CN" w:bidi="zh_CN"/>
        </w:rPr>
        <w:t>1SA 10:26</w:t>
      </w:r>
      <w:r>
        <w:rPr>
          <w:lang w:val="zh_CN" w:bidi="zh_CN"/>
        </w:rPr>
        <w:t xml:space="preserve"> · </w:t>
      </w:r>
      <w:r>
        <w:rPr>
          <w:lang w:val="zh_CN" w:bidi="zh_CN"/>
        </w:rPr>
        <w:t>1SA 12:14</w:t>
      </w:r>
      <w:r>
        <w:rPr>
          <w:lang w:val="zh_CN" w:bidi="zh_CN"/>
        </w:rPr>
        <w:t xml:space="preserve"> · </w:t>
      </w:r>
      <w:r>
        <w:rPr>
          <w:lang w:val="zh_CN" w:bidi="zh_CN"/>
        </w:rPr>
        <w:t>1SA 12:14</w:t>
      </w:r>
      <w:r>
        <w:rPr>
          <w:lang w:val="zh_CN" w:bidi="zh_CN"/>
        </w:rPr>
        <w:t xml:space="preserve"> · </w:t>
      </w:r>
      <w:r>
        <w:rPr>
          <w:lang w:val="zh_CN" w:bidi="zh_CN"/>
        </w:rPr>
        <w:t>1SA 12:23</w:t>
      </w:r>
      <w:r>
        <w:rPr>
          <w:lang w:val="zh_CN" w:bidi="zh_CN"/>
        </w:rPr>
        <w:t xml:space="preserve"> · </w:t>
      </w:r>
      <w:r>
        <w:rPr>
          <w:lang w:val="zh_CN" w:bidi="zh_CN"/>
        </w:rPr>
        <w:t>1SA 12:25</w:t>
      </w:r>
      <w:r>
        <w:rPr>
          <w:lang w:val="zh_CN" w:bidi="zh_CN"/>
        </w:rPr>
        <w:t xml:space="preserve"> · </w:t>
      </w:r>
      <w:r>
        <w:rPr>
          <w:lang w:val="zh_CN" w:bidi="zh_CN"/>
        </w:rPr>
        <w:t>1SA 12:25</w:t>
      </w:r>
      <w:r>
        <w:rPr>
          <w:lang w:val="zh_CN" w:bidi="zh_CN"/>
        </w:rPr>
        <w:t xml:space="preserve"> · </w:t>
      </w:r>
      <w:r>
        <w:rPr>
          <w:lang w:val="zh_CN" w:bidi="zh_CN"/>
        </w:rPr>
        <w:t>1SA 13:4</w:t>
      </w:r>
      <w:r>
        <w:rPr>
          <w:lang w:val="zh_CN" w:bidi="zh_CN"/>
        </w:rPr>
        <w:t xml:space="preserve"> · </w:t>
      </w:r>
      <w:r>
        <w:rPr>
          <w:lang w:val="zh_CN" w:bidi="zh_CN"/>
        </w:rPr>
        <w:t>1SA 14:15</w:t>
      </w:r>
      <w:r>
        <w:rPr>
          <w:lang w:val="zh_CN" w:bidi="zh_CN"/>
        </w:rPr>
        <w:t xml:space="preserve"> · </w:t>
      </w:r>
      <w:r>
        <w:rPr>
          <w:lang w:val="zh_CN" w:bidi="zh_CN"/>
        </w:rPr>
        <w:t>1SA 14:21</w:t>
      </w:r>
      <w:r>
        <w:rPr>
          <w:lang w:val="zh_CN" w:bidi="zh_CN"/>
        </w:rPr>
        <w:t xml:space="preserve"> · </w:t>
      </w:r>
      <w:r>
        <w:rPr>
          <w:lang w:val="zh_CN" w:bidi="zh_CN"/>
        </w:rPr>
        <w:t>1SA 14:22</w:t>
      </w:r>
      <w:r>
        <w:rPr>
          <w:lang w:val="zh_CN" w:bidi="zh_CN"/>
        </w:rPr>
        <w:t xml:space="preserve"> · </w:t>
      </w:r>
      <w:r>
        <w:rPr>
          <w:lang w:val="zh_CN" w:bidi="zh_CN"/>
        </w:rPr>
        <w:t>1SA 15:29</w:t>
      </w:r>
      <w:r>
        <w:rPr>
          <w:lang w:val="zh_CN" w:bidi="zh_CN"/>
        </w:rPr>
        <w:t xml:space="preserve"> · </w:t>
      </w:r>
      <w:r>
        <w:rPr>
          <w:lang w:val="zh_CN" w:bidi="zh_CN"/>
        </w:rPr>
        <w:t>1SA 16:8</w:t>
      </w:r>
      <w:r>
        <w:rPr>
          <w:lang w:val="zh_CN" w:bidi="zh_CN"/>
        </w:rPr>
        <w:t xml:space="preserve"> · </w:t>
      </w:r>
      <w:r>
        <w:rPr>
          <w:lang w:val="zh_CN" w:bidi="zh_CN"/>
        </w:rPr>
        <w:t>1SA 16:9</w:t>
      </w:r>
      <w:r>
        <w:rPr>
          <w:lang w:val="zh_CN" w:bidi="zh_CN"/>
        </w:rPr>
        <w:t xml:space="preserve"> · </w:t>
      </w:r>
      <w:r>
        <w:rPr>
          <w:lang w:val="zh_CN" w:bidi="zh_CN"/>
        </w:rPr>
        <w:t>1SA 17:36</w:t>
      </w:r>
      <w:r>
        <w:rPr>
          <w:lang w:val="zh_CN" w:bidi="zh_CN"/>
        </w:rPr>
        <w:t xml:space="preserve"> · </w:t>
      </w:r>
      <w:r>
        <w:rPr>
          <w:lang w:val="zh_CN" w:bidi="zh_CN"/>
        </w:rPr>
        <w:t>1SA 17:36</w:t>
      </w:r>
      <w:r>
        <w:rPr>
          <w:lang w:val="zh_CN" w:bidi="zh_CN"/>
        </w:rPr>
        <w:t xml:space="preserve"> · </w:t>
      </w:r>
      <w:r>
        <w:rPr>
          <w:lang w:val="zh_CN" w:bidi="zh_CN"/>
        </w:rPr>
        <w:t>1SA 18:5</w:t>
      </w:r>
      <w:r>
        <w:rPr>
          <w:lang w:val="zh_CN" w:bidi="zh_CN"/>
        </w:rPr>
        <w:t xml:space="preserve"> · </w:t>
      </w:r>
      <w:r>
        <w:rPr>
          <w:lang w:val="zh_CN" w:bidi="zh_CN"/>
        </w:rPr>
        <w:t>1SA 19:20</w:t>
      </w:r>
      <w:r>
        <w:rPr>
          <w:lang w:val="zh_CN" w:bidi="zh_CN"/>
        </w:rPr>
        <w:t xml:space="preserve"> · </w:t>
      </w:r>
      <w:r>
        <w:rPr>
          <w:lang w:val="zh_CN" w:bidi="zh_CN"/>
        </w:rPr>
        <w:t>1SA 19:21</w:t>
      </w:r>
      <w:r>
        <w:rPr>
          <w:lang w:val="zh_CN" w:bidi="zh_CN"/>
        </w:rPr>
        <w:t xml:space="preserve"> · </w:t>
      </w:r>
      <w:r>
        <w:rPr>
          <w:lang w:val="zh_CN" w:bidi="zh_CN"/>
        </w:rPr>
        <w:t>1SA 19:21</w:t>
      </w:r>
      <w:r>
        <w:rPr>
          <w:lang w:val="zh_CN" w:bidi="zh_CN"/>
        </w:rPr>
        <w:t xml:space="preserve"> · </w:t>
      </w:r>
      <w:r>
        <w:rPr>
          <w:lang w:val="zh_CN" w:bidi="zh_CN"/>
        </w:rPr>
        <w:t>1SA 19:22</w:t>
      </w:r>
      <w:r>
        <w:rPr>
          <w:lang w:val="zh_CN" w:bidi="zh_CN"/>
        </w:rPr>
        <w:t xml:space="preserve"> · </w:t>
      </w:r>
      <w:r>
        <w:rPr>
          <w:lang w:val="zh_CN" w:bidi="zh_CN"/>
        </w:rPr>
        <w:t>1SA 19:23</w:t>
      </w:r>
      <w:r>
        <w:rPr>
          <w:lang w:val="zh_CN" w:bidi="zh_CN"/>
        </w:rPr>
        <w:t xml:space="preserve"> · </w:t>
      </w:r>
      <w:r>
        <w:rPr>
          <w:lang w:val="zh_CN" w:bidi="zh_CN"/>
        </w:rPr>
        <w:t>1SA 19:24</w:t>
      </w:r>
      <w:r>
        <w:rPr>
          <w:lang w:val="zh_CN" w:bidi="zh_CN"/>
        </w:rPr>
        <w:t xml:space="preserve"> · </w:t>
      </w:r>
      <w:r>
        <w:rPr>
          <w:lang w:val="zh_CN" w:bidi="zh_CN"/>
        </w:rPr>
        <w:t>1SA 19:24</w:t>
      </w:r>
      <w:r>
        <w:rPr>
          <w:lang w:val="zh_CN" w:bidi="zh_CN"/>
        </w:rPr>
        <w:t xml:space="preserve"> · </w:t>
      </w:r>
      <w:r>
        <w:rPr>
          <w:lang w:val="zh_CN" w:bidi="zh_CN"/>
        </w:rPr>
        <w:t>1SA 19:24</w:t>
      </w:r>
      <w:r>
        <w:rPr>
          <w:lang w:val="zh_CN" w:bidi="zh_CN"/>
        </w:rPr>
        <w:t xml:space="preserve"> · </w:t>
      </w:r>
      <w:r>
        <w:rPr>
          <w:lang w:val="zh_CN" w:bidi="zh_CN"/>
        </w:rPr>
        <w:t>1SA 20:27</w:t>
      </w:r>
      <w:r>
        <w:rPr>
          <w:lang w:val="zh_CN" w:bidi="zh_CN"/>
        </w:rPr>
        <w:t xml:space="preserve"> · </w:t>
      </w:r>
      <w:r>
        <w:rPr>
          <w:lang w:val="zh_CN" w:bidi="zh_CN"/>
        </w:rPr>
        <w:t>1SA 20:27</w:t>
      </w:r>
      <w:r>
        <w:rPr>
          <w:lang w:val="zh_CN" w:bidi="zh_CN"/>
        </w:rPr>
        <w:t xml:space="preserve"> · </w:t>
      </w:r>
      <w:r>
        <w:rPr>
          <w:lang w:val="zh_CN" w:bidi="zh_CN"/>
        </w:rPr>
        <w:t>1SA 21:9</w:t>
      </w:r>
      <w:r>
        <w:rPr>
          <w:lang w:val="zh_CN" w:bidi="zh_CN"/>
        </w:rPr>
        <w:t xml:space="preserve"> · </w:t>
      </w:r>
      <w:r>
        <w:rPr>
          <w:lang w:val="zh_CN" w:bidi="zh_CN"/>
        </w:rPr>
        <w:t>1SA 21:9</w:t>
      </w:r>
      <w:r>
        <w:rPr>
          <w:lang w:val="zh_CN" w:bidi="zh_CN"/>
        </w:rPr>
        <w:t xml:space="preserve"> · </w:t>
      </w:r>
      <w:r>
        <w:rPr>
          <w:lang w:val="zh_CN" w:bidi="zh_CN"/>
        </w:rPr>
        <w:t>1SA 22:7</w:t>
      </w:r>
      <w:r>
        <w:rPr>
          <w:lang w:val="zh_CN" w:bidi="zh_CN"/>
        </w:rPr>
        <w:t xml:space="preserve"> · </w:t>
      </w:r>
      <w:r>
        <w:rPr>
          <w:lang w:val="zh_CN" w:bidi="zh_CN"/>
        </w:rPr>
        <w:t>1SA 22:17</w:t>
      </w:r>
      <w:r>
        <w:rPr>
          <w:lang w:val="zh_CN" w:bidi="zh_CN"/>
        </w:rPr>
        <w:t xml:space="preserve"> · </w:t>
      </w:r>
      <w:r>
        <w:rPr>
          <w:lang w:val="zh_CN" w:bidi="zh_CN"/>
        </w:rPr>
        <w:t>1SA 23:17</w:t>
      </w:r>
      <w:r>
        <w:rPr>
          <w:lang w:val="zh_CN" w:bidi="zh_CN"/>
        </w:rPr>
        <w:t xml:space="preserve"> · </w:t>
      </w:r>
      <w:r>
        <w:rPr>
          <w:lang w:val="zh_CN" w:bidi="zh_CN"/>
        </w:rPr>
        <w:t>1SA 25:13</w:t>
      </w:r>
      <w:r>
        <w:rPr>
          <w:lang w:val="zh_CN" w:bidi="zh_CN"/>
        </w:rPr>
        <w:t xml:space="preserve"> · </w:t>
      </w:r>
      <w:r>
        <w:rPr>
          <w:lang w:val="zh_CN" w:bidi="zh_CN"/>
        </w:rPr>
        <w:t>1SA 25:16</w:t>
      </w:r>
      <w:r>
        <w:rPr>
          <w:lang w:val="zh_CN" w:bidi="zh_CN"/>
        </w:rPr>
        <w:t xml:space="preserve"> · </w:t>
      </w:r>
      <w:r>
        <w:rPr>
          <w:lang w:val="zh_CN" w:bidi="zh_CN"/>
        </w:rPr>
        <w:t>1SA 25:16</w:t>
      </w:r>
      <w:r>
        <w:rPr>
          <w:lang w:val="zh_CN" w:bidi="zh_CN"/>
        </w:rPr>
        <w:t xml:space="preserve"> · </w:t>
      </w:r>
      <w:r>
        <w:rPr>
          <w:lang w:val="zh_CN" w:bidi="zh_CN"/>
        </w:rPr>
        <w:t>1SA 25:43</w:t>
      </w:r>
      <w:r>
        <w:rPr>
          <w:lang w:val="zh_CN" w:bidi="zh_CN"/>
        </w:rPr>
        <w:t xml:space="preserve"> · </w:t>
      </w:r>
      <w:r>
        <w:rPr>
          <w:lang w:val="zh_CN" w:bidi="zh_CN"/>
        </w:rPr>
        <w:t>1SA 26:25</w:t>
      </w:r>
      <w:r>
        <w:rPr>
          <w:lang w:val="zh_CN" w:bidi="zh_CN"/>
        </w:rPr>
        <w:t xml:space="preserve"> · </w:t>
      </w:r>
      <w:r>
        <w:rPr>
          <w:lang w:val="zh_CN" w:bidi="zh_CN"/>
        </w:rPr>
        <w:t>1SA 26:25</w:t>
      </w:r>
      <w:r>
        <w:rPr>
          <w:lang w:val="zh_CN" w:bidi="zh_CN"/>
        </w:rPr>
        <w:t xml:space="preserve"> · </w:t>
      </w:r>
      <w:r>
        <w:rPr>
          <w:lang w:val="zh_CN" w:bidi="zh_CN"/>
        </w:rPr>
        <w:t>1SA 28:6</w:t>
      </w:r>
      <w:r>
        <w:rPr>
          <w:lang w:val="zh_CN" w:bidi="zh_CN"/>
        </w:rPr>
        <w:t xml:space="preserve"> · </w:t>
      </w:r>
      <w:r>
        <w:rPr>
          <w:lang w:val="zh_CN" w:bidi="zh_CN"/>
        </w:rPr>
        <w:t>1SA 28:6</w:t>
      </w:r>
      <w:r>
        <w:rPr>
          <w:lang w:val="zh_CN" w:bidi="zh_CN"/>
        </w:rPr>
        <w:t xml:space="preserve"> · </w:t>
      </w:r>
      <w:r>
        <w:rPr>
          <w:lang w:val="zh_CN" w:bidi="zh_CN"/>
        </w:rPr>
        <w:t>1SA 28:6</w:t>
      </w:r>
      <w:r>
        <w:rPr>
          <w:lang w:val="zh_CN" w:bidi="zh_CN"/>
        </w:rPr>
        <w:t xml:space="preserve"> · </w:t>
      </w:r>
      <w:r>
        <w:rPr>
          <w:lang w:val="zh_CN" w:bidi="zh_CN"/>
        </w:rPr>
        <w:t>1SA 28:15</w:t>
      </w:r>
      <w:r>
        <w:rPr>
          <w:lang w:val="zh_CN" w:bidi="zh_CN"/>
        </w:rPr>
        <w:t xml:space="preserve"> · </w:t>
      </w:r>
      <w:r>
        <w:rPr>
          <w:lang w:val="zh_CN" w:bidi="zh_CN"/>
        </w:rPr>
        <w:t>1SA 28:15</w:t>
      </w:r>
      <w:r>
        <w:rPr>
          <w:lang w:val="zh_CN" w:bidi="zh_CN"/>
        </w:rPr>
        <w:t xml:space="preserve"> · </w:t>
      </w:r>
      <w:r>
        <w:rPr>
          <w:lang w:val="zh_CN" w:bidi="zh_CN"/>
        </w:rPr>
        <w:t>1SA 28:19</w:t>
      </w:r>
      <w:r>
        <w:rPr>
          <w:lang w:val="zh_CN" w:bidi="zh_CN"/>
        </w:rPr>
        <w:t xml:space="preserve"> · </w:t>
      </w:r>
      <w:r>
        <w:rPr>
          <w:lang w:val="zh_CN" w:bidi="zh_CN"/>
        </w:rPr>
        <w:t>1SA 28:19</w:t>
      </w:r>
      <w:r>
        <w:rPr>
          <w:lang w:val="zh_CN" w:bidi="zh_CN"/>
        </w:rPr>
        <w:t xml:space="preserve"> · </w:t>
      </w:r>
      <w:r>
        <w:rPr>
          <w:lang w:val="zh_CN" w:bidi="zh_CN"/>
        </w:rPr>
        <w:t>1SA 28:20</w:t>
      </w:r>
      <w:r>
        <w:rPr>
          <w:lang w:val="zh_CN" w:bidi="zh_CN"/>
        </w:rPr>
        <w:t xml:space="preserve"> · </w:t>
      </w:r>
      <w:r>
        <w:rPr>
          <w:lang w:val="zh_CN" w:bidi="zh_CN"/>
        </w:rPr>
        <w:t>1SA 28:22</w:t>
      </w:r>
      <w:r>
        <w:rPr>
          <w:lang w:val="zh_CN" w:bidi="zh_CN"/>
        </w:rPr>
        <w:t xml:space="preserve"> · </w:t>
      </w:r>
      <w:r>
        <w:rPr>
          <w:lang w:val="zh_CN" w:bidi="zh_CN"/>
        </w:rPr>
        <w:t>1SA 28:23</w:t>
      </w:r>
      <w:r>
        <w:rPr>
          <w:lang w:val="zh_CN" w:bidi="zh_CN"/>
        </w:rPr>
        <w:t xml:space="preserve"> · </w:t>
      </w:r>
      <w:r>
        <w:rPr>
          <w:lang w:val="zh_CN" w:bidi="zh_CN"/>
        </w:rPr>
        <w:t>1SA 31:5</w:t>
      </w:r>
      <w:r>
        <w:rPr>
          <w:lang w:val="zh_CN" w:bidi="zh_CN"/>
        </w:rPr>
        <w:t xml:space="preserve"> · </w:t>
      </w:r>
      <w:r>
        <w:rPr>
          <w:lang w:val="zh_CN" w:bidi="zh_CN"/>
        </w:rPr>
        <w:t>1SA 31:6</w:t>
      </w:r>
      <w:r>
        <w:rPr>
          <w:lang w:val="zh_CN" w:bidi="zh_CN"/>
        </w:rPr>
        <w:t xml:space="preserve"> · </w:t>
      </w:r>
      <w:r>
        <w:rPr>
          <w:lang w:val="zh_CN" w:bidi="zh_CN"/>
        </w:rPr>
        <w:t>2SA 1:4</w:t>
      </w:r>
      <w:r>
        <w:rPr>
          <w:lang w:val="zh_CN" w:bidi="zh_CN"/>
        </w:rPr>
        <w:t xml:space="preserve"> · </w:t>
      </w:r>
      <w:r>
        <w:rPr>
          <w:lang w:val="zh_CN" w:bidi="zh_CN"/>
        </w:rPr>
        <w:t>2SA 1:4</w:t>
      </w:r>
      <w:r>
        <w:rPr>
          <w:lang w:val="zh_CN" w:bidi="zh_CN"/>
        </w:rPr>
        <w:t xml:space="preserve"> · </w:t>
      </w:r>
      <w:r>
        <w:rPr>
          <w:lang w:val="zh_CN" w:bidi="zh_CN"/>
        </w:rPr>
        <w:t>2SA 1:11</w:t>
      </w:r>
      <w:r>
        <w:rPr>
          <w:lang w:val="zh_CN" w:bidi="zh_CN"/>
        </w:rPr>
        <w:t xml:space="preserve"> · </w:t>
      </w:r>
      <w:r>
        <w:rPr>
          <w:lang w:val="zh_CN" w:bidi="zh_CN"/>
        </w:rPr>
        <w:t>2SA 2:2</w:t>
      </w:r>
      <w:r>
        <w:rPr>
          <w:lang w:val="zh_CN" w:bidi="zh_CN"/>
        </w:rPr>
        <w:t xml:space="preserve"> · </w:t>
      </w:r>
      <w:r>
        <w:rPr>
          <w:lang w:val="zh_CN" w:bidi="zh_CN"/>
        </w:rPr>
        <w:t>2SA 2:6</w:t>
      </w:r>
      <w:r>
        <w:rPr>
          <w:lang w:val="zh_CN" w:bidi="zh_CN"/>
        </w:rPr>
        <w:t xml:space="preserve"> · </w:t>
      </w:r>
      <w:r>
        <w:rPr>
          <w:lang w:val="zh_CN" w:bidi="zh_CN"/>
        </w:rPr>
        <w:t>2SA 2:7</w:t>
      </w:r>
      <w:r>
        <w:rPr>
          <w:lang w:val="zh_CN" w:bidi="zh_CN"/>
        </w:rPr>
        <w:t xml:space="preserve"> · </w:t>
      </w:r>
      <w:r>
        <w:rPr>
          <w:lang w:val="zh_CN" w:bidi="zh_CN"/>
        </w:rPr>
        <w:t>2SA 3:17</w:t>
      </w:r>
      <w:r>
        <w:rPr>
          <w:lang w:val="zh_CN" w:bidi="zh_CN"/>
        </w:rPr>
        <w:t xml:space="preserve"> · </w:t>
      </w:r>
      <w:r>
        <w:rPr>
          <w:lang w:val="zh_CN" w:bidi="zh_CN"/>
        </w:rPr>
        <w:t>2SA 3:17</w:t>
      </w:r>
      <w:r>
        <w:rPr>
          <w:lang w:val="zh_CN" w:bidi="zh_CN"/>
        </w:rPr>
        <w:t xml:space="preserve"> · </w:t>
      </w:r>
      <w:r>
        <w:rPr>
          <w:lang w:val="zh_CN" w:bidi="zh_CN"/>
        </w:rPr>
        <w:t>2SA 3:19</w:t>
      </w:r>
      <w:r>
        <w:rPr>
          <w:lang w:val="zh_CN" w:bidi="zh_CN"/>
        </w:rPr>
        <w:t xml:space="preserve"> · </w:t>
      </w:r>
      <w:r>
        <w:rPr>
          <w:lang w:val="zh_CN" w:bidi="zh_CN"/>
        </w:rPr>
        <w:t>2SA 3:19</w:t>
      </w:r>
      <w:r>
        <w:rPr>
          <w:lang w:val="zh_CN" w:bidi="zh_CN"/>
        </w:rPr>
        <w:t xml:space="preserve"> · </w:t>
      </w:r>
      <w:r>
        <w:rPr>
          <w:lang w:val="zh_CN" w:bidi="zh_CN"/>
        </w:rPr>
        <w:t>2SA 4:2</w:t>
      </w:r>
      <w:r>
        <w:rPr>
          <w:lang w:val="zh_CN" w:bidi="zh_CN"/>
        </w:rPr>
        <w:t xml:space="preserve"> · </w:t>
      </w:r>
      <w:r>
        <w:rPr>
          <w:lang w:val="zh_CN" w:bidi="zh_CN"/>
        </w:rPr>
        <w:t>2SA 5:2</w:t>
      </w:r>
      <w:r>
        <w:rPr>
          <w:lang w:val="zh_CN" w:bidi="zh_CN"/>
        </w:rPr>
        <w:t xml:space="preserve"> · </w:t>
      </w:r>
      <w:r>
        <w:rPr>
          <w:lang w:val="zh_CN" w:bidi="zh_CN"/>
        </w:rPr>
        <w:t>2SA 5:2</w:t>
      </w:r>
      <w:r>
        <w:rPr>
          <w:lang w:val="zh_CN" w:bidi="zh_CN"/>
        </w:rPr>
        <w:t xml:space="preserve"> · </w:t>
      </w:r>
      <w:r>
        <w:rPr>
          <w:lang w:val="zh_CN" w:bidi="zh_CN"/>
        </w:rPr>
        <w:t>2SA 7:19</w:t>
      </w:r>
      <w:r>
        <w:rPr>
          <w:lang w:val="zh_CN" w:bidi="zh_CN"/>
        </w:rPr>
        <w:t xml:space="preserve"> · </w:t>
      </w:r>
      <w:r>
        <w:rPr>
          <w:lang w:val="zh_CN" w:bidi="zh_CN"/>
        </w:rPr>
        <w:t>2SA 8:11</w:t>
      </w:r>
      <w:r>
        <w:rPr>
          <w:lang w:val="zh_CN" w:bidi="zh_CN"/>
        </w:rPr>
        <w:t xml:space="preserve"> · </w:t>
      </w:r>
      <w:r>
        <w:rPr>
          <w:lang w:val="zh_CN" w:bidi="zh_CN"/>
        </w:rPr>
        <w:t>2SA 11:12</w:t>
      </w:r>
      <w:r>
        <w:rPr>
          <w:lang w:val="zh_CN" w:bidi="zh_CN"/>
        </w:rPr>
        <w:t xml:space="preserve"> · </w:t>
      </w:r>
      <w:r>
        <w:rPr>
          <w:lang w:val="zh_CN" w:bidi="zh_CN"/>
        </w:rPr>
        <w:t>2SA 11:17</w:t>
      </w:r>
      <w:r>
        <w:rPr>
          <w:lang w:val="zh_CN" w:bidi="zh_CN"/>
        </w:rPr>
        <w:t xml:space="preserve"> · </w:t>
      </w:r>
      <w:r>
        <w:rPr>
          <w:lang w:val="zh_CN" w:bidi="zh_CN"/>
        </w:rPr>
        <w:t>2SA 11:21</w:t>
      </w:r>
      <w:r>
        <w:rPr>
          <w:lang w:val="zh_CN" w:bidi="zh_CN"/>
        </w:rPr>
        <w:t xml:space="preserve"> · </w:t>
      </w:r>
      <w:r>
        <w:rPr>
          <w:lang w:val="zh_CN" w:bidi="zh_CN"/>
        </w:rPr>
        <w:t>2SA 11:24</w:t>
      </w:r>
      <w:r>
        <w:rPr>
          <w:lang w:val="zh_CN" w:bidi="zh_CN"/>
        </w:rPr>
        <w:t xml:space="preserve"> · </w:t>
      </w:r>
      <w:r>
        <w:rPr>
          <w:lang w:val="zh_CN" w:bidi="zh_CN"/>
        </w:rPr>
        <w:t>2SA 12:13</w:t>
      </w:r>
      <w:r>
        <w:rPr>
          <w:lang w:val="zh_CN" w:bidi="zh_CN"/>
        </w:rPr>
        <w:t xml:space="preserve"> · </w:t>
      </w:r>
      <w:r>
        <w:rPr>
          <w:lang w:val="zh_CN" w:bidi="zh_CN"/>
        </w:rPr>
        <w:t>2SA 12:14</w:t>
      </w:r>
      <w:r>
        <w:rPr>
          <w:lang w:val="zh_CN" w:bidi="zh_CN"/>
        </w:rPr>
        <w:t xml:space="preserve"> · </w:t>
      </w:r>
      <w:r>
        <w:rPr>
          <w:lang w:val="zh_CN" w:bidi="zh_CN"/>
        </w:rPr>
        <w:t>2SA 12:27</w:t>
      </w:r>
      <w:r>
        <w:rPr>
          <w:lang w:val="zh_CN" w:bidi="zh_CN"/>
        </w:rPr>
        <w:t xml:space="preserve"> · </w:t>
      </w:r>
      <w:r>
        <w:rPr>
          <w:lang w:val="zh_CN" w:bidi="zh_CN"/>
        </w:rPr>
        <w:t>2SA 13:36</w:t>
      </w:r>
      <w:r>
        <w:rPr>
          <w:lang w:val="zh_CN" w:bidi="zh_CN"/>
        </w:rPr>
        <w:t xml:space="preserve"> · </w:t>
      </w:r>
      <w:r>
        <w:rPr>
          <w:lang w:val="zh_CN" w:bidi="zh_CN"/>
        </w:rPr>
        <w:t>2SA 14:7</w:t>
      </w:r>
      <w:r>
        <w:rPr>
          <w:lang w:val="zh_CN" w:bidi="zh_CN"/>
        </w:rPr>
        <w:t xml:space="preserve"> · </w:t>
      </w:r>
      <w:r>
        <w:rPr>
          <w:lang w:val="zh_CN" w:bidi="zh_CN"/>
        </w:rPr>
        <w:t>2SA 15:19</w:t>
      </w:r>
      <w:r>
        <w:rPr>
          <w:lang w:val="zh_CN" w:bidi="zh_CN"/>
        </w:rPr>
        <w:t xml:space="preserve"> · </w:t>
      </w:r>
      <w:r>
        <w:rPr>
          <w:lang w:val="zh_CN" w:bidi="zh_CN"/>
        </w:rPr>
        <w:t>2SA 15:19</w:t>
      </w:r>
      <w:r>
        <w:rPr>
          <w:lang w:val="zh_CN" w:bidi="zh_CN"/>
        </w:rPr>
        <w:t xml:space="preserve"> · </w:t>
      </w:r>
      <w:r>
        <w:rPr>
          <w:lang w:val="zh_CN" w:bidi="zh_CN"/>
        </w:rPr>
        <w:t>2SA 15:24</w:t>
      </w:r>
      <w:r>
        <w:rPr>
          <w:lang w:val="zh_CN" w:bidi="zh_CN"/>
        </w:rPr>
        <w:t xml:space="preserve"> · </w:t>
      </w:r>
      <w:r>
        <w:rPr>
          <w:lang w:val="zh_CN" w:bidi="zh_CN"/>
        </w:rPr>
        <w:t>2SA 16:23</w:t>
      </w:r>
      <w:r>
        <w:rPr>
          <w:lang w:val="zh_CN" w:bidi="zh_CN"/>
        </w:rPr>
        <w:t xml:space="preserve"> · </w:t>
      </w:r>
      <w:r>
        <w:rPr>
          <w:lang w:val="zh_CN" w:bidi="zh_CN"/>
        </w:rPr>
        <w:t>2SA 16:23</w:t>
      </w:r>
      <w:r>
        <w:rPr>
          <w:lang w:val="zh_CN" w:bidi="zh_CN"/>
        </w:rPr>
        <w:t xml:space="preserve"> · </w:t>
      </w:r>
      <w:r>
        <w:rPr>
          <w:lang w:val="zh_CN" w:bidi="zh_CN"/>
        </w:rPr>
        <w:t>2SA 17:5</w:t>
      </w:r>
      <w:r>
        <w:rPr>
          <w:lang w:val="zh_CN" w:bidi="zh_CN"/>
        </w:rPr>
        <w:t xml:space="preserve"> · </w:t>
      </w:r>
      <w:r>
        <w:rPr>
          <w:lang w:val="zh_CN" w:bidi="zh_CN"/>
        </w:rPr>
        <w:t>2SA 17:5</w:t>
      </w:r>
      <w:r>
        <w:rPr>
          <w:lang w:val="zh_CN" w:bidi="zh_CN"/>
        </w:rPr>
        <w:t xml:space="preserve"> · </w:t>
      </w:r>
      <w:r>
        <w:rPr>
          <w:lang w:val="zh_CN" w:bidi="zh_CN"/>
        </w:rPr>
        <w:t>2SA 17:10</w:t>
      </w:r>
      <w:r>
        <w:rPr>
          <w:lang w:val="zh_CN" w:bidi="zh_CN"/>
        </w:rPr>
        <w:t xml:space="preserve"> · </w:t>
      </w:r>
      <w:r>
        <w:rPr>
          <w:lang w:val="zh_CN" w:bidi="zh_CN"/>
        </w:rPr>
        <w:t>2SA 17:12</w:t>
      </w:r>
      <w:r>
        <w:rPr>
          <w:lang w:val="zh_CN" w:bidi="zh_CN"/>
        </w:rPr>
        <w:t xml:space="preserve"> · </w:t>
      </w:r>
      <w:r>
        <w:rPr>
          <w:lang w:val="zh_CN" w:bidi="zh_CN"/>
        </w:rPr>
        <w:t>2SA 17:13</w:t>
      </w:r>
      <w:r>
        <w:rPr>
          <w:lang w:val="zh_CN" w:bidi="zh_CN"/>
        </w:rPr>
        <w:t xml:space="preserve"> · </w:t>
      </w:r>
      <w:r>
        <w:rPr>
          <w:lang w:val="zh_CN" w:bidi="zh_CN"/>
        </w:rPr>
        <w:t>2SA 18:2</w:t>
      </w:r>
      <w:r>
        <w:rPr>
          <w:lang w:val="zh_CN" w:bidi="zh_CN"/>
        </w:rPr>
        <w:t xml:space="preserve"> · </w:t>
      </w:r>
      <w:r>
        <w:rPr>
          <w:lang w:val="zh_CN" w:bidi="zh_CN"/>
        </w:rPr>
        <w:t>2SA 18:22</w:t>
      </w:r>
      <w:r>
        <w:rPr>
          <w:lang w:val="zh_CN" w:bidi="zh_CN"/>
        </w:rPr>
        <w:t xml:space="preserve"> · </w:t>
      </w:r>
      <w:r>
        <w:rPr>
          <w:lang w:val="zh_CN" w:bidi="zh_CN"/>
        </w:rPr>
        <w:t>2SA 18:26</w:t>
      </w:r>
      <w:r>
        <w:rPr>
          <w:lang w:val="zh_CN" w:bidi="zh_CN"/>
        </w:rPr>
        <w:t xml:space="preserve"> · </w:t>
      </w:r>
      <w:r>
        <w:rPr>
          <w:lang w:val="zh_CN" w:bidi="zh_CN"/>
        </w:rPr>
        <w:t>2SA 19:31</w:t>
      </w:r>
      <w:r>
        <w:rPr>
          <w:lang w:val="zh_CN" w:bidi="zh_CN"/>
        </w:rPr>
        <w:t xml:space="preserve"> · </w:t>
      </w:r>
      <w:r>
        <w:rPr>
          <w:lang w:val="zh_CN" w:bidi="zh_CN"/>
        </w:rPr>
        <w:t>2SA 19:41</w:t>
      </w:r>
      <w:r>
        <w:rPr>
          <w:lang w:val="zh_CN" w:bidi="zh_CN"/>
        </w:rPr>
        <w:t xml:space="preserve"> · </w:t>
      </w:r>
      <w:r>
        <w:rPr>
          <w:lang w:val="zh_CN" w:bidi="zh_CN"/>
        </w:rPr>
        <w:t>2SA 19:44</w:t>
      </w:r>
      <w:r>
        <w:rPr>
          <w:lang w:val="zh_CN" w:bidi="zh_CN"/>
        </w:rPr>
        <w:t xml:space="preserve"> · </w:t>
      </w:r>
      <w:r>
        <w:rPr>
          <w:lang w:val="zh_CN" w:bidi="zh_CN"/>
        </w:rPr>
        <w:t>2SA 20:26</w:t>
      </w:r>
      <w:r>
        <w:rPr>
          <w:lang w:val="zh_CN" w:bidi="zh_CN"/>
        </w:rPr>
        <w:t xml:space="preserve"> · </w:t>
      </w:r>
      <w:r>
        <w:rPr>
          <w:lang w:val="zh_CN" w:bidi="zh_CN"/>
        </w:rPr>
        <w:t>2SA 21:20</w:t>
      </w:r>
      <w:r>
        <w:rPr>
          <w:lang w:val="zh_CN" w:bidi="zh_CN"/>
        </w:rPr>
        <w:t xml:space="preserve"> · </w:t>
      </w:r>
      <w:r>
        <w:rPr>
          <w:lang w:val="zh_CN" w:bidi="zh_CN"/>
        </w:rPr>
        <w:t>1KI 1:6</w:t>
      </w:r>
      <w:r>
        <w:rPr>
          <w:lang w:val="zh_CN" w:bidi="zh_CN"/>
        </w:rPr>
        <w:t xml:space="preserve"> · </w:t>
      </w:r>
      <w:r>
        <w:rPr>
          <w:lang w:val="zh_CN" w:bidi="zh_CN"/>
        </w:rPr>
        <w:t>1KI 1:46</w:t>
      </w:r>
      <w:r>
        <w:rPr>
          <w:lang w:val="zh_CN" w:bidi="zh_CN"/>
        </w:rPr>
        <w:t xml:space="preserve"> · </w:t>
      </w:r>
      <w:r>
        <w:rPr>
          <w:lang w:val="zh_CN" w:bidi="zh_CN"/>
        </w:rPr>
        <w:t>1KI 1:47</w:t>
      </w:r>
      <w:r>
        <w:rPr>
          <w:lang w:val="zh_CN" w:bidi="zh_CN"/>
        </w:rPr>
        <w:t xml:space="preserve"> · </w:t>
      </w:r>
      <w:r>
        <w:rPr>
          <w:lang w:val="zh_CN" w:bidi="zh_CN"/>
        </w:rPr>
        <w:t>1KI 1:48</w:t>
      </w:r>
      <w:r>
        <w:rPr>
          <w:lang w:val="zh_CN" w:bidi="zh_CN"/>
        </w:rPr>
        <w:t xml:space="preserve"> · </w:t>
      </w:r>
      <w:r>
        <w:rPr>
          <w:lang w:val="zh_CN" w:bidi="zh_CN"/>
        </w:rPr>
        <w:t>1KI 2:5</w:t>
      </w:r>
      <w:r>
        <w:rPr>
          <w:lang w:val="zh_CN" w:bidi="zh_CN"/>
        </w:rPr>
        <w:t xml:space="preserve"> · </w:t>
      </w:r>
      <w:r>
        <w:rPr>
          <w:lang w:val="zh_CN" w:bidi="zh_CN"/>
        </w:rPr>
        <w:t>1KI 3:13</w:t>
      </w:r>
      <w:r>
        <w:rPr>
          <w:lang w:val="zh_CN" w:bidi="zh_CN"/>
        </w:rPr>
        <w:t xml:space="preserve"> · </w:t>
      </w:r>
      <w:r>
        <w:rPr>
          <w:lang w:val="zh_CN" w:bidi="zh_CN"/>
        </w:rPr>
        <w:t>1KI 3:13</w:t>
      </w:r>
      <w:r>
        <w:rPr>
          <w:lang w:val="zh_CN" w:bidi="zh_CN"/>
        </w:rPr>
        <w:t xml:space="preserve"> · </w:t>
      </w:r>
      <w:r>
        <w:rPr>
          <w:lang w:val="zh_CN" w:bidi="zh_CN"/>
        </w:rPr>
        <w:t>1KI 3:13</w:t>
      </w:r>
      <w:r>
        <w:rPr>
          <w:lang w:val="zh_CN" w:bidi="zh_CN"/>
        </w:rPr>
        <w:t xml:space="preserve"> · </w:t>
      </w:r>
      <w:r>
        <w:rPr>
          <w:lang w:val="zh_CN" w:bidi="zh_CN"/>
        </w:rPr>
        <w:t>1KI 3:18</w:t>
      </w:r>
      <w:r>
        <w:rPr>
          <w:lang w:val="zh_CN" w:bidi="zh_CN"/>
        </w:rPr>
        <w:t xml:space="preserve"> · </w:t>
      </w:r>
      <w:r>
        <w:rPr>
          <w:lang w:val="zh_CN" w:bidi="zh_CN"/>
        </w:rPr>
        <w:t>1KI 3:26</w:t>
      </w:r>
      <w:r>
        <w:rPr>
          <w:lang w:val="zh_CN" w:bidi="zh_CN"/>
        </w:rPr>
        <w:t xml:space="preserve"> · </w:t>
      </w:r>
      <w:r>
        <w:rPr>
          <w:lang w:val="zh_CN" w:bidi="zh_CN"/>
        </w:rPr>
        <w:t>1KI 3:26</w:t>
      </w:r>
      <w:r>
        <w:rPr>
          <w:lang w:val="zh_CN" w:bidi="zh_CN"/>
        </w:rPr>
        <w:t xml:space="preserve"> · </w:t>
      </w:r>
      <w:r>
        <w:rPr>
          <w:lang w:val="zh_CN" w:bidi="zh_CN"/>
        </w:rPr>
        <w:t>1KI 4:15</w:t>
      </w:r>
      <w:r>
        <w:rPr>
          <w:lang w:val="zh_CN" w:bidi="zh_CN"/>
        </w:rPr>
        <w:t xml:space="preserve"> · </w:t>
      </w:r>
      <w:r>
        <w:rPr>
          <w:lang w:val="zh_CN" w:bidi="zh_CN"/>
        </w:rPr>
        <w:t>1KI 7:20</w:t>
      </w:r>
      <w:r>
        <w:rPr>
          <w:lang w:val="zh_CN" w:bidi="zh_CN"/>
        </w:rPr>
        <w:t xml:space="preserve"> · </w:t>
      </w:r>
      <w:r>
        <w:rPr>
          <w:lang w:val="zh_CN" w:bidi="zh_CN"/>
        </w:rPr>
        <w:t>1KI 7:31</w:t>
      </w:r>
      <w:r>
        <w:rPr>
          <w:lang w:val="zh_CN" w:bidi="zh_CN"/>
        </w:rPr>
        <w:t xml:space="preserve"> · </w:t>
      </w:r>
      <w:r>
        <w:rPr>
          <w:lang w:val="zh_CN" w:bidi="zh_CN"/>
        </w:rPr>
        <w:t>1KI 8:41</w:t>
      </w:r>
      <w:r>
        <w:rPr>
          <w:lang w:val="zh_CN" w:bidi="zh_CN"/>
        </w:rPr>
        <w:t xml:space="preserve"> · </w:t>
      </w:r>
      <w:r>
        <w:rPr>
          <w:lang w:val="zh_CN" w:bidi="zh_CN"/>
        </w:rPr>
        <w:t>1KI 10:11</w:t>
      </w:r>
      <w:r>
        <w:rPr>
          <w:lang w:val="zh_CN" w:bidi="zh_CN"/>
        </w:rPr>
        <w:t xml:space="preserve"> · </w:t>
      </w:r>
      <w:r>
        <w:rPr>
          <w:lang w:val="zh_CN" w:bidi="zh_CN"/>
        </w:rPr>
        <w:t>1KI 13:18</w:t>
      </w:r>
      <w:r>
        <w:rPr>
          <w:lang w:val="zh_CN" w:bidi="zh_CN"/>
        </w:rPr>
        <w:t xml:space="preserve"> · </w:t>
      </w:r>
      <w:r>
        <w:rPr>
          <w:lang w:val="zh_CN" w:bidi="zh_CN"/>
        </w:rPr>
        <w:t>1KI 14:14</w:t>
      </w:r>
      <w:r>
        <w:rPr>
          <w:lang w:val="zh_CN" w:bidi="zh_CN"/>
        </w:rPr>
        <w:t xml:space="preserve"> · </w:t>
      </w:r>
      <w:r>
        <w:rPr>
          <w:lang w:val="zh_CN" w:bidi="zh_CN"/>
        </w:rPr>
        <w:t>1KI 14:23</w:t>
      </w:r>
      <w:r>
        <w:rPr>
          <w:lang w:val="zh_CN" w:bidi="zh_CN"/>
        </w:rPr>
        <w:t xml:space="preserve"> · </w:t>
      </w:r>
      <w:r>
        <w:rPr>
          <w:lang w:val="zh_CN" w:bidi="zh_CN"/>
        </w:rPr>
        <w:t>1KI 14:24</w:t>
      </w:r>
      <w:r>
        <w:rPr>
          <w:lang w:val="zh_CN" w:bidi="zh_CN"/>
        </w:rPr>
        <w:t xml:space="preserve"> · </w:t>
      </w:r>
      <w:r>
        <w:rPr>
          <w:lang w:val="zh_CN" w:bidi="zh_CN"/>
        </w:rPr>
        <w:t>1KI 15:13</w:t>
      </w:r>
      <w:r>
        <w:rPr>
          <w:lang w:val="zh_CN" w:bidi="zh_CN"/>
        </w:rPr>
        <w:t xml:space="preserve"> · </w:t>
      </w:r>
      <w:r>
        <w:rPr>
          <w:lang w:val="zh_CN" w:bidi="zh_CN"/>
        </w:rPr>
        <w:t>1KI 16:7</w:t>
      </w:r>
      <w:r>
        <w:rPr>
          <w:lang w:val="zh_CN" w:bidi="zh_CN"/>
        </w:rPr>
        <w:t xml:space="preserve"> · </w:t>
      </w:r>
      <w:r>
        <w:rPr>
          <w:lang w:val="zh_CN" w:bidi="zh_CN"/>
        </w:rPr>
        <w:t>1KI 16:16</w:t>
      </w:r>
      <w:r>
        <w:rPr>
          <w:lang w:val="zh_CN" w:bidi="zh_CN"/>
        </w:rPr>
        <w:t xml:space="preserve"> · </w:t>
      </w:r>
      <w:r>
        <w:rPr>
          <w:lang w:val="zh_CN" w:bidi="zh_CN"/>
        </w:rPr>
        <w:t>1KI 17:20</w:t>
      </w:r>
      <w:r>
        <w:rPr>
          <w:lang w:val="zh_CN" w:bidi="zh_CN"/>
        </w:rPr>
        <w:t xml:space="preserve"> · </w:t>
      </w:r>
      <w:r>
        <w:rPr>
          <w:lang w:val="zh_CN" w:bidi="zh_CN"/>
        </w:rPr>
        <w:t>1KI 18:35</w:t>
      </w:r>
      <w:r>
        <w:rPr>
          <w:lang w:val="zh_CN" w:bidi="zh_CN"/>
        </w:rPr>
        <w:t xml:space="preserve"> · </w:t>
      </w:r>
      <w:r>
        <w:rPr>
          <w:lang w:val="zh_CN" w:bidi="zh_CN"/>
        </w:rPr>
        <w:t>1KI 21:19</w:t>
      </w:r>
      <w:r>
        <w:rPr>
          <w:lang w:val="zh_CN" w:bidi="zh_CN"/>
        </w:rPr>
        <w:t xml:space="preserve"> · </w:t>
      </w:r>
      <w:r>
        <w:rPr>
          <w:lang w:val="zh_CN" w:bidi="zh_CN"/>
        </w:rPr>
        <w:t>1KI 21:19</w:t>
      </w:r>
      <w:r>
        <w:rPr>
          <w:lang w:val="zh_CN" w:bidi="zh_CN"/>
        </w:rPr>
        <w:t xml:space="preserve"> · </w:t>
      </w:r>
      <w:r>
        <w:rPr>
          <w:lang w:val="zh_CN" w:bidi="zh_CN"/>
        </w:rPr>
        <w:t>1KI 21:23</w:t>
      </w:r>
      <w:r>
        <w:rPr>
          <w:lang w:val="zh_CN" w:bidi="zh_CN"/>
        </w:rPr>
        <w:t xml:space="preserve"> · </w:t>
      </w:r>
      <w:r>
        <w:rPr>
          <w:lang w:val="zh_CN" w:bidi="zh_CN"/>
        </w:rPr>
        <w:t>1KI 22:22</w:t>
      </w:r>
      <w:r>
        <w:rPr>
          <w:lang w:val="zh_CN" w:bidi="zh_CN"/>
        </w:rPr>
        <w:t xml:space="preserve"> · </w:t>
      </w:r>
      <w:r>
        <w:rPr>
          <w:lang w:val="zh_CN" w:bidi="zh_CN"/>
        </w:rPr>
        <w:t>2KI 2:3</w:t>
      </w:r>
      <w:r>
        <w:rPr>
          <w:lang w:val="zh_CN" w:bidi="zh_CN"/>
        </w:rPr>
        <w:t xml:space="preserve"> · </w:t>
      </w:r>
      <w:r>
        <w:rPr>
          <w:lang w:val="zh_CN" w:bidi="zh_CN"/>
        </w:rPr>
        <w:t>2KI 2:5</w:t>
      </w:r>
      <w:r>
        <w:rPr>
          <w:lang w:val="zh_CN" w:bidi="zh_CN"/>
        </w:rPr>
        <w:t xml:space="preserve"> · </w:t>
      </w:r>
      <w:r>
        <w:rPr>
          <w:lang w:val="zh_CN" w:bidi="zh_CN"/>
        </w:rPr>
        <w:t>2KI 8:1</w:t>
      </w:r>
      <w:r>
        <w:rPr>
          <w:lang w:val="zh_CN" w:bidi="zh_CN"/>
        </w:rPr>
        <w:t xml:space="preserve"> · </w:t>
      </w:r>
      <w:r>
        <w:rPr>
          <w:lang w:val="zh_CN" w:bidi="zh_CN"/>
        </w:rPr>
        <w:t>2KI 9:27</w:t>
      </w:r>
      <w:r>
        <w:rPr>
          <w:lang w:val="zh_CN" w:bidi="zh_CN"/>
        </w:rPr>
        <w:t xml:space="preserve"> · </w:t>
      </w:r>
      <w:r>
        <w:rPr>
          <w:lang w:val="zh_CN" w:bidi="zh_CN"/>
        </w:rPr>
        <w:t>2KI 13:6</w:t>
      </w:r>
      <w:r>
        <w:rPr>
          <w:lang w:val="zh_CN" w:bidi="zh_CN"/>
        </w:rPr>
        <w:t xml:space="preserve"> · </w:t>
      </w:r>
      <w:r>
        <w:rPr>
          <w:lang w:val="zh_CN" w:bidi="zh_CN"/>
        </w:rPr>
        <w:t>2KI 16:3</w:t>
      </w:r>
      <w:r>
        <w:rPr>
          <w:lang w:val="zh_CN" w:bidi="zh_CN"/>
        </w:rPr>
        <w:t xml:space="preserve"> · </w:t>
      </w:r>
      <w:r>
        <w:rPr>
          <w:lang w:val="zh_CN" w:bidi="zh_CN"/>
        </w:rPr>
        <w:t>2KI 17:19</w:t>
      </w:r>
      <w:r>
        <w:rPr>
          <w:lang w:val="zh_CN" w:bidi="zh_CN"/>
        </w:rPr>
        <w:t xml:space="preserve"> · </w:t>
      </w:r>
      <w:r>
        <w:rPr>
          <w:lang w:val="zh_CN" w:bidi="zh_CN"/>
        </w:rPr>
        <w:t>2KI 17:41</w:t>
      </w:r>
      <w:r>
        <w:rPr>
          <w:lang w:val="zh_CN" w:bidi="zh_CN"/>
        </w:rPr>
        <w:t xml:space="preserve"> · </w:t>
      </w:r>
      <w:r>
        <w:rPr>
          <w:lang w:val="zh_CN" w:bidi="zh_CN"/>
        </w:rPr>
        <w:t>2KI 21:11</w:t>
      </w:r>
      <w:r>
        <w:rPr>
          <w:lang w:val="zh_CN" w:bidi="zh_CN"/>
        </w:rPr>
        <w:t xml:space="preserve"> · </w:t>
      </w:r>
      <w:r>
        <w:rPr>
          <w:lang w:val="zh_CN" w:bidi="zh_CN"/>
        </w:rPr>
        <w:t>2KI 21:16</w:t>
      </w:r>
      <w:r>
        <w:rPr>
          <w:lang w:val="zh_CN" w:bidi="zh_CN"/>
        </w:rPr>
        <w:t xml:space="preserve"> · </w:t>
      </w:r>
      <w:r>
        <w:rPr>
          <w:lang w:val="zh_CN" w:bidi="zh_CN"/>
        </w:rPr>
        <w:t>2KI 22:19</w:t>
      </w:r>
      <w:r>
        <w:rPr>
          <w:lang w:val="zh_CN" w:bidi="zh_CN"/>
        </w:rPr>
        <w:t xml:space="preserve"> · </w:t>
      </w:r>
      <w:r>
        <w:rPr>
          <w:lang w:val="zh_CN" w:bidi="zh_CN"/>
        </w:rPr>
        <w:t>2KI 23:15</w:t>
      </w:r>
      <w:r>
        <w:rPr>
          <w:lang w:val="zh_CN" w:bidi="zh_CN"/>
        </w:rPr>
        <w:t xml:space="preserve"> · </w:t>
      </w:r>
      <w:r>
        <w:rPr>
          <w:lang w:val="zh_CN" w:bidi="zh_CN"/>
        </w:rPr>
        <w:t>2KI 23:15</w:t>
      </w:r>
      <w:r>
        <w:rPr>
          <w:lang w:val="zh_CN" w:bidi="zh_CN"/>
        </w:rPr>
        <w:t xml:space="preserve"> · </w:t>
      </w:r>
      <w:r>
        <w:rPr>
          <w:lang w:val="zh_CN" w:bidi="zh_CN"/>
        </w:rPr>
        <w:t>2KI 23:19</w:t>
      </w:r>
      <w:r>
        <w:rPr>
          <w:lang w:val="zh_CN" w:bidi="zh_CN"/>
        </w:rPr>
        <w:t xml:space="preserve"> · </w:t>
      </w:r>
      <w:r>
        <w:rPr>
          <w:lang w:val="zh_CN" w:bidi="zh_CN"/>
        </w:rPr>
        <w:t>2KI 23:24</w:t>
      </w:r>
      <w:r>
        <w:rPr>
          <w:lang w:val="zh_CN" w:bidi="zh_CN"/>
        </w:rPr>
        <w:t xml:space="preserve"> · </w:t>
      </w:r>
      <w:r>
        <w:rPr>
          <w:lang w:val="zh_CN" w:bidi="zh_CN"/>
        </w:rPr>
        <w:t>2KI 23:27</w:t>
      </w:r>
      <w:r>
        <w:rPr>
          <w:lang w:val="zh_CN" w:bidi="zh_CN"/>
        </w:rPr>
        <w:t xml:space="preserve"> · </w:t>
      </w:r>
      <w:r>
        <w:rPr>
          <w:lang w:val="zh_CN" w:bidi="zh_CN"/>
        </w:rPr>
        <w:t>2KI 24:4</w:t>
      </w:r>
      <w:r>
        <w:rPr>
          <w:lang w:val="zh_CN" w:bidi="zh_CN"/>
        </w:rPr>
        <w:t xml:space="preserve"> · </w:t>
      </w:r>
      <w:r>
        <w:rPr>
          <w:lang w:val="zh_CN" w:bidi="zh_CN"/>
        </w:rPr>
        <w:t>1CH 10:5</w:t>
      </w:r>
      <w:r>
        <w:rPr>
          <w:lang w:val="zh_CN" w:bidi="zh_CN"/>
        </w:rPr>
        <w:t xml:space="preserve"> · </w:t>
      </w:r>
      <w:r>
        <w:rPr>
          <w:lang w:val="zh_CN" w:bidi="zh_CN"/>
        </w:rPr>
        <w:t>1CH 10:13</w:t>
      </w:r>
      <w:r>
        <w:rPr>
          <w:lang w:val="zh_CN" w:bidi="zh_CN"/>
        </w:rPr>
        <w:t xml:space="preserve"> · </w:t>
      </w:r>
      <w:r>
        <w:rPr>
          <w:lang w:val="zh_CN" w:bidi="zh_CN"/>
        </w:rPr>
        <w:t>1CH 11:2</w:t>
      </w:r>
      <w:r>
        <w:rPr>
          <w:lang w:val="zh_CN" w:bidi="zh_CN"/>
        </w:rPr>
        <w:t xml:space="preserve"> · </w:t>
      </w:r>
      <w:r>
        <w:rPr>
          <w:lang w:val="zh_CN" w:bidi="zh_CN"/>
        </w:rPr>
        <w:t>1CH 11:2</w:t>
      </w:r>
      <w:r>
        <w:rPr>
          <w:lang w:val="zh_CN" w:bidi="zh_CN"/>
        </w:rPr>
        <w:t xml:space="preserve"> · </w:t>
      </w:r>
      <w:r>
        <w:rPr>
          <w:lang w:val="zh_CN" w:bidi="zh_CN"/>
        </w:rPr>
        <w:t>1CH 11:2</w:t>
      </w:r>
      <w:r>
        <w:rPr>
          <w:lang w:val="zh_CN" w:bidi="zh_CN"/>
        </w:rPr>
        <w:t xml:space="preserve"> · </w:t>
      </w:r>
      <w:r>
        <w:rPr>
          <w:lang w:val="zh_CN" w:bidi="zh_CN"/>
        </w:rPr>
        <w:t>1CH 12:39</w:t>
      </w:r>
      <w:r>
        <w:rPr>
          <w:lang w:val="zh_CN" w:bidi="zh_CN"/>
        </w:rPr>
        <w:t xml:space="preserve"> · </w:t>
      </w:r>
      <w:r>
        <w:rPr>
          <w:lang w:val="zh_CN" w:bidi="zh_CN"/>
        </w:rPr>
        <w:t>1CH 12:41</w:t>
      </w:r>
      <w:r>
        <w:rPr>
          <w:lang w:val="zh_CN" w:bidi="zh_CN"/>
        </w:rPr>
        <w:t xml:space="preserve"> · </w:t>
      </w:r>
      <w:r>
        <w:rPr>
          <w:lang w:val="zh_CN" w:bidi="zh_CN"/>
        </w:rPr>
        <w:t>1CH 18:11</w:t>
      </w:r>
      <w:r>
        <w:rPr>
          <w:lang w:val="zh_CN" w:bidi="zh_CN"/>
        </w:rPr>
        <w:t xml:space="preserve"> · </w:t>
      </w:r>
      <w:r>
        <w:rPr>
          <w:lang w:val="zh_CN" w:bidi="zh_CN"/>
        </w:rPr>
        <w:t>1CH 19:15</w:t>
      </w:r>
      <w:r>
        <w:rPr>
          <w:lang w:val="zh_CN" w:bidi="zh_CN"/>
        </w:rPr>
        <w:t xml:space="preserve"> · </w:t>
      </w:r>
      <w:r>
        <w:rPr>
          <w:lang w:val="zh_CN" w:bidi="zh_CN"/>
        </w:rPr>
        <w:t>1CH 20:6</w:t>
      </w:r>
      <w:r>
        <w:rPr>
          <w:lang w:val="zh_CN" w:bidi="zh_CN"/>
        </w:rPr>
        <w:t xml:space="preserve"> · </w:t>
      </w:r>
      <w:r>
        <w:rPr>
          <w:lang w:val="zh_CN" w:bidi="zh_CN"/>
        </w:rPr>
        <w:t>1CH 24:31</w:t>
      </w:r>
      <w:r>
        <w:rPr>
          <w:lang w:val="zh_CN" w:bidi="zh_CN"/>
        </w:rPr>
        <w:t xml:space="preserve"> · </w:t>
      </w:r>
      <w:r>
        <w:rPr>
          <w:lang w:val="zh_CN" w:bidi="zh_CN"/>
        </w:rPr>
        <w:t>1CH 29:9</w:t>
      </w:r>
      <w:r>
        <w:rPr>
          <w:lang w:val="zh_CN" w:bidi="zh_CN"/>
        </w:rPr>
        <w:t xml:space="preserve"> · </w:t>
      </w:r>
      <w:r>
        <w:rPr>
          <w:lang w:val="zh_CN" w:bidi="zh_CN"/>
        </w:rPr>
        <w:t>1CH 29:24</w:t>
      </w:r>
      <w:r>
        <w:rPr>
          <w:lang w:val="zh_CN" w:bidi="zh_CN"/>
        </w:rPr>
        <w:t xml:space="preserve"> · </w:t>
      </w:r>
      <w:r>
        <w:rPr>
          <w:lang w:val="zh_CN" w:bidi="zh_CN"/>
        </w:rPr>
        <w:t>2CH 1:11</w:t>
      </w:r>
      <w:r>
        <w:rPr>
          <w:lang w:val="zh_CN" w:bidi="zh_CN"/>
        </w:rPr>
        <w:t xml:space="preserve"> · </w:t>
      </w:r>
      <w:r>
        <w:rPr>
          <w:lang w:val="zh_CN" w:bidi="zh_CN"/>
        </w:rPr>
        <w:t>2CH 6:32</w:t>
      </w:r>
      <w:r>
        <w:rPr>
          <w:lang w:val="zh_CN" w:bidi="zh_CN"/>
        </w:rPr>
        <w:t xml:space="preserve"> · </w:t>
      </w:r>
      <w:r>
        <w:rPr>
          <w:lang w:val="zh_CN" w:bidi="zh_CN"/>
        </w:rPr>
        <w:t>2CH 9:10</w:t>
      </w:r>
      <w:r>
        <w:rPr>
          <w:lang w:val="zh_CN" w:bidi="zh_CN"/>
        </w:rPr>
        <w:t xml:space="preserve"> · </w:t>
      </w:r>
      <w:r>
        <w:rPr>
          <w:lang w:val="zh_CN" w:bidi="zh_CN"/>
        </w:rPr>
        <w:t>2CH 12:12</w:t>
      </w:r>
      <w:r>
        <w:rPr>
          <w:lang w:val="zh_CN" w:bidi="zh_CN"/>
        </w:rPr>
        <w:t xml:space="preserve"> · </w:t>
      </w:r>
      <w:r>
        <w:rPr>
          <w:lang w:val="zh_CN" w:bidi="zh_CN"/>
        </w:rPr>
        <w:t>2CH 14:14</w:t>
      </w:r>
      <w:r>
        <w:rPr>
          <w:lang w:val="zh_CN" w:bidi="zh_CN"/>
        </w:rPr>
        <w:t xml:space="preserve"> · </w:t>
      </w:r>
      <w:r>
        <w:rPr>
          <w:lang w:val="zh_CN" w:bidi="zh_CN"/>
        </w:rPr>
        <w:t>2CH 15:16</w:t>
      </w:r>
      <w:r>
        <w:rPr>
          <w:lang w:val="zh_CN" w:bidi="zh_CN"/>
        </w:rPr>
        <w:t xml:space="preserve"> · </w:t>
      </w:r>
      <w:r>
        <w:rPr>
          <w:lang w:val="zh_CN" w:bidi="zh_CN"/>
        </w:rPr>
        <w:t>2CH 16:12</w:t>
      </w:r>
      <w:r>
        <w:rPr>
          <w:lang w:val="zh_CN" w:bidi="zh_CN"/>
        </w:rPr>
        <w:t xml:space="preserve"> · </w:t>
      </w:r>
      <w:r>
        <w:rPr>
          <w:lang w:val="zh_CN" w:bidi="zh_CN"/>
        </w:rPr>
        <w:t>2CH 17:11</w:t>
      </w:r>
      <w:r>
        <w:rPr>
          <w:lang w:val="zh_CN" w:bidi="zh_CN"/>
        </w:rPr>
        <w:t xml:space="preserve"> · </w:t>
      </w:r>
      <w:r>
        <w:rPr>
          <w:lang w:val="zh_CN" w:bidi="zh_CN"/>
        </w:rPr>
        <w:t>2CH 18:21</w:t>
      </w:r>
      <w:r>
        <w:rPr>
          <w:lang w:val="zh_CN" w:bidi="zh_CN"/>
        </w:rPr>
        <w:t xml:space="preserve"> · </w:t>
      </w:r>
      <w:r>
        <w:rPr>
          <w:lang w:val="zh_CN" w:bidi="zh_CN"/>
        </w:rPr>
        <w:t>2CH 19:8</w:t>
      </w:r>
      <w:r>
        <w:rPr>
          <w:lang w:val="zh_CN" w:bidi="zh_CN"/>
        </w:rPr>
        <w:t xml:space="preserve"> · </w:t>
      </w:r>
      <w:r>
        <w:rPr>
          <w:lang w:val="zh_CN" w:bidi="zh_CN"/>
        </w:rPr>
        <w:t>2CH 20:13</w:t>
      </w:r>
      <w:r>
        <w:rPr>
          <w:lang w:val="zh_CN" w:bidi="zh_CN"/>
        </w:rPr>
        <w:t xml:space="preserve"> · </w:t>
      </w:r>
      <w:r>
        <w:rPr>
          <w:lang w:val="zh_CN" w:bidi="zh_CN"/>
        </w:rPr>
        <w:t>2CH 21:4</w:t>
      </w:r>
      <w:r>
        <w:rPr>
          <w:lang w:val="zh_CN" w:bidi="zh_CN"/>
        </w:rPr>
        <w:t xml:space="preserve"> · </w:t>
      </w:r>
      <w:r>
        <w:rPr>
          <w:lang w:val="zh_CN" w:bidi="zh_CN"/>
        </w:rPr>
        <w:t>2CH 21:11</w:t>
      </w:r>
      <w:r>
        <w:rPr>
          <w:lang w:val="zh_CN" w:bidi="zh_CN"/>
        </w:rPr>
        <w:t xml:space="preserve"> · </w:t>
      </w:r>
      <w:r>
        <w:rPr>
          <w:lang w:val="zh_CN" w:bidi="zh_CN"/>
        </w:rPr>
        <w:t>2CH 21:13</w:t>
      </w:r>
      <w:r>
        <w:rPr>
          <w:lang w:val="zh_CN" w:bidi="zh_CN"/>
        </w:rPr>
        <w:t xml:space="preserve"> · </w:t>
      </w:r>
      <w:r>
        <w:rPr>
          <w:lang w:val="zh_CN" w:bidi="zh_CN"/>
        </w:rPr>
        <w:t>2CH 21:17</w:t>
      </w:r>
      <w:r>
        <w:rPr>
          <w:lang w:val="zh_CN" w:bidi="zh_CN"/>
        </w:rPr>
        <w:t xml:space="preserve"> · </w:t>
      </w:r>
      <w:r>
        <w:rPr>
          <w:lang w:val="zh_CN" w:bidi="zh_CN"/>
        </w:rPr>
        <w:t>2CH 22:3</w:t>
      </w:r>
      <w:r>
        <w:rPr>
          <w:lang w:val="zh_CN" w:bidi="zh_CN"/>
        </w:rPr>
        <w:t xml:space="preserve"> · </w:t>
      </w:r>
      <w:r>
        <w:rPr>
          <w:lang w:val="zh_CN" w:bidi="zh_CN"/>
        </w:rPr>
        <w:t>2CH 22:5</w:t>
      </w:r>
      <w:r>
        <w:rPr>
          <w:lang w:val="zh_CN" w:bidi="zh_CN"/>
        </w:rPr>
        <w:t xml:space="preserve"> · </w:t>
      </w:r>
      <w:r>
        <w:rPr>
          <w:lang w:val="zh_CN" w:bidi="zh_CN"/>
        </w:rPr>
        <w:t>2CH 24:7</w:t>
      </w:r>
      <w:r>
        <w:rPr>
          <w:lang w:val="zh_CN" w:bidi="zh_CN"/>
        </w:rPr>
        <w:t xml:space="preserve"> · </w:t>
      </w:r>
      <w:r>
        <w:rPr>
          <w:lang w:val="zh_CN" w:bidi="zh_CN"/>
        </w:rPr>
        <w:t>2CH 24:12</w:t>
      </w:r>
      <w:r>
        <w:rPr>
          <w:lang w:val="zh_CN" w:bidi="zh_CN"/>
        </w:rPr>
        <w:t xml:space="preserve"> · </w:t>
      </w:r>
      <w:r>
        <w:rPr>
          <w:lang w:val="zh_CN" w:bidi="zh_CN"/>
        </w:rPr>
        <w:t>2CH 26:20</w:t>
      </w:r>
      <w:r>
        <w:rPr>
          <w:lang w:val="zh_CN" w:bidi="zh_CN"/>
        </w:rPr>
        <w:t xml:space="preserve"> · </w:t>
      </w:r>
      <w:r>
        <w:rPr>
          <w:lang w:val="zh_CN" w:bidi="zh_CN"/>
        </w:rPr>
        <w:t>2CH 28:2</w:t>
      </w:r>
      <w:r>
        <w:rPr>
          <w:lang w:val="zh_CN" w:bidi="zh_CN"/>
        </w:rPr>
        <w:t xml:space="preserve"> · </w:t>
      </w:r>
      <w:r>
        <w:rPr>
          <w:lang w:val="zh_CN" w:bidi="zh_CN"/>
        </w:rPr>
        <w:t>2CH 28:5</w:t>
      </w:r>
      <w:r>
        <w:rPr>
          <w:lang w:val="zh_CN" w:bidi="zh_CN"/>
        </w:rPr>
        <w:t xml:space="preserve"> · </w:t>
      </w:r>
      <w:r>
        <w:rPr>
          <w:lang w:val="zh_CN" w:bidi="zh_CN"/>
        </w:rPr>
        <w:t>2CH 28:8</w:t>
      </w:r>
      <w:r>
        <w:rPr>
          <w:lang w:val="zh_CN" w:bidi="zh_CN"/>
        </w:rPr>
        <w:t xml:space="preserve"> · </w:t>
      </w:r>
      <w:r>
        <w:rPr>
          <w:lang w:val="zh_CN" w:bidi="zh_CN"/>
        </w:rPr>
        <w:t>2CH 29:7</w:t>
      </w:r>
      <w:r>
        <w:rPr>
          <w:lang w:val="zh_CN" w:bidi="zh_CN"/>
        </w:rPr>
        <w:t xml:space="preserve"> · </w:t>
      </w:r>
      <w:r>
        <w:rPr>
          <w:lang w:val="zh_CN" w:bidi="zh_CN"/>
        </w:rPr>
        <w:t>2CH 29:35</w:t>
      </w:r>
      <w:r>
        <w:rPr>
          <w:lang w:val="zh_CN" w:bidi="zh_CN"/>
        </w:rPr>
        <w:t xml:space="preserve"> · </w:t>
      </w:r>
      <w:r>
        <w:rPr>
          <w:lang w:val="zh_CN" w:bidi="zh_CN"/>
        </w:rPr>
        <w:t>2CH 30:1</w:t>
      </w:r>
      <w:r>
        <w:rPr>
          <w:lang w:val="zh_CN" w:bidi="zh_CN"/>
        </w:rPr>
        <w:t xml:space="preserve"> · </w:t>
      </w:r>
      <w:r>
        <w:rPr>
          <w:lang w:val="zh_CN" w:bidi="zh_CN"/>
        </w:rPr>
        <w:t>2CH 30:12</w:t>
      </w:r>
      <w:r>
        <w:rPr>
          <w:lang w:val="zh_CN" w:bidi="zh_CN"/>
        </w:rPr>
        <w:t xml:space="preserve"> · </w:t>
      </w:r>
      <w:r>
        <w:rPr>
          <w:lang w:val="zh_CN" w:bidi="zh_CN"/>
        </w:rPr>
        <w:t>2CH 31:6</w:t>
      </w:r>
      <w:r>
        <w:rPr>
          <w:lang w:val="zh_CN" w:bidi="zh_CN"/>
        </w:rPr>
        <w:t xml:space="preserve"> · </w:t>
      </w:r>
      <w:r>
        <w:rPr>
          <w:lang w:val="zh_CN" w:bidi="zh_CN"/>
        </w:rPr>
        <w:t>2CH 34:27</w:t>
      </w:r>
      <w:r>
        <w:rPr>
          <w:lang w:val="zh_CN" w:bidi="zh_CN"/>
        </w:rPr>
        <w:t xml:space="preserve"> · </w:t>
      </w:r>
      <w:r>
        <w:rPr>
          <w:lang w:val="zh_CN" w:bidi="zh_CN"/>
        </w:rPr>
        <w:t>2CH 36:13</w:t>
      </w:r>
      <w:r>
        <w:rPr>
          <w:lang w:val="zh_CN" w:bidi="zh_CN"/>
        </w:rPr>
        <w:t xml:space="preserve"> · </w:t>
      </w:r>
      <w:r>
        <w:rPr>
          <w:lang w:val="zh_CN" w:bidi="zh_CN"/>
        </w:rPr>
        <w:t>2CH 36:14</w:t>
      </w:r>
      <w:r>
        <w:rPr>
          <w:lang w:val="zh_CN" w:bidi="zh_CN"/>
        </w:rPr>
        <w:t xml:space="preserve"> · </w:t>
      </w:r>
      <w:r>
        <w:rPr>
          <w:lang w:val="zh_CN" w:bidi="zh_CN"/>
        </w:rPr>
        <w:t>2CH 36:22</w:t>
      </w:r>
      <w:r>
        <w:rPr>
          <w:lang w:val="zh_CN" w:bidi="zh_CN"/>
        </w:rPr>
        <w:t xml:space="preserve"> · </w:t>
      </w:r>
      <w:r>
        <w:rPr>
          <w:lang w:val="zh_CN" w:bidi="zh_CN"/>
        </w:rPr>
        <w:t>EZR 1:1</w:t>
      </w:r>
      <w:r>
        <w:rPr>
          <w:lang w:val="zh_CN" w:bidi="zh_CN"/>
        </w:rPr>
        <w:t xml:space="preserve"> · </w:t>
      </w:r>
      <w:r>
        <w:rPr>
          <w:lang w:val="zh_CN" w:bidi="zh_CN"/>
        </w:rPr>
        <w:t>NEH 4:16</w:t>
      </w:r>
      <w:r>
        <w:rPr>
          <w:lang w:val="zh_CN" w:bidi="zh_CN"/>
        </w:rPr>
        <w:t xml:space="preserve"> · </w:t>
      </w:r>
      <w:r>
        <w:rPr>
          <w:lang w:val="zh_CN" w:bidi="zh_CN"/>
        </w:rPr>
        <w:t>NEH 5:8</w:t>
      </w:r>
      <w:r>
        <w:rPr>
          <w:lang w:val="zh_CN" w:bidi="zh_CN"/>
        </w:rPr>
        <w:t xml:space="preserve"> · </w:t>
      </w:r>
      <w:r>
        <w:rPr>
          <w:lang w:val="zh_CN" w:bidi="zh_CN"/>
        </w:rPr>
        <w:t>NEH 5:10</w:t>
      </w:r>
      <w:r>
        <w:rPr>
          <w:lang w:val="zh_CN" w:bidi="zh_CN"/>
        </w:rPr>
        <w:t xml:space="preserve"> · </w:t>
      </w:r>
      <w:r>
        <w:rPr>
          <w:lang w:val="zh_CN" w:bidi="zh_CN"/>
        </w:rPr>
        <w:t>NEH 5:13</w:t>
      </w:r>
      <w:r>
        <w:rPr>
          <w:lang w:val="zh_CN" w:bidi="zh_CN"/>
        </w:rPr>
        <w:t xml:space="preserve"> · </w:t>
      </w:r>
      <w:r>
        <w:rPr>
          <w:lang w:val="zh_CN" w:bidi="zh_CN"/>
        </w:rPr>
        <w:t>NEH 5:14</w:t>
      </w:r>
      <w:r>
        <w:rPr>
          <w:lang w:val="zh_CN" w:bidi="zh_CN"/>
        </w:rPr>
        <w:t xml:space="preserve"> · </w:t>
      </w:r>
      <w:r>
        <w:rPr>
          <w:lang w:val="zh_CN" w:bidi="zh_CN"/>
        </w:rPr>
        <w:t>NEH 5:15</w:t>
      </w:r>
      <w:r>
        <w:rPr>
          <w:lang w:val="zh_CN" w:bidi="zh_CN"/>
        </w:rPr>
        <w:t xml:space="preserve"> · </w:t>
      </w:r>
      <w:r>
        <w:rPr>
          <w:lang w:val="zh_CN" w:bidi="zh_CN"/>
        </w:rPr>
        <w:t>NEH 5:16</w:t>
      </w:r>
      <w:r>
        <w:rPr>
          <w:lang w:val="zh_CN" w:bidi="zh_CN"/>
        </w:rPr>
        <w:t xml:space="preserve"> · </w:t>
      </w:r>
      <w:r>
        <w:rPr>
          <w:lang w:val="zh_CN" w:bidi="zh_CN"/>
        </w:rPr>
        <w:t>NEH 6:7</w:t>
      </w:r>
      <w:r>
        <w:rPr>
          <w:lang w:val="zh_CN" w:bidi="zh_CN"/>
        </w:rPr>
        <w:t xml:space="preserve"> · </w:t>
      </w:r>
      <w:r>
        <w:rPr>
          <w:lang w:val="zh_CN" w:bidi="zh_CN"/>
        </w:rPr>
        <w:t>NEH 6:14</w:t>
      </w:r>
      <w:r>
        <w:rPr>
          <w:lang w:val="zh_CN" w:bidi="zh_CN"/>
        </w:rPr>
        <w:t xml:space="preserve"> · </w:t>
      </w:r>
      <w:r>
        <w:rPr>
          <w:lang w:val="zh_CN" w:bidi="zh_CN"/>
        </w:rPr>
        <w:t>NEH 6:17</w:t>
      </w:r>
      <w:r>
        <w:rPr>
          <w:lang w:val="zh_CN" w:bidi="zh_CN"/>
        </w:rPr>
        <w:t xml:space="preserve"> · </w:t>
      </w:r>
      <w:r>
        <w:rPr>
          <w:lang w:val="zh_CN" w:bidi="zh_CN"/>
        </w:rPr>
        <w:t>NEH 6:19</w:t>
      </w:r>
      <w:r>
        <w:rPr>
          <w:lang w:val="zh_CN" w:bidi="zh_CN"/>
        </w:rPr>
        <w:t xml:space="preserve"> · </w:t>
      </w:r>
      <w:r>
        <w:rPr>
          <w:lang w:val="zh_CN" w:bidi="zh_CN"/>
        </w:rPr>
        <w:t>NEH 12:43</w:t>
      </w:r>
      <w:r>
        <w:rPr>
          <w:lang w:val="zh_CN" w:bidi="zh_CN"/>
        </w:rPr>
        <w:t xml:space="preserve"> · </w:t>
      </w:r>
      <w:r>
        <w:rPr>
          <w:lang w:val="zh_CN" w:bidi="zh_CN"/>
        </w:rPr>
        <w:t>NEH 13:22</w:t>
      </w:r>
      <w:r>
        <w:rPr>
          <w:lang w:val="zh_CN" w:bidi="zh_CN"/>
        </w:rPr>
        <w:t xml:space="preserve"> · </w:t>
      </w:r>
      <w:r>
        <w:rPr>
          <w:lang w:val="zh_CN" w:bidi="zh_CN"/>
        </w:rPr>
        <w:t>NEH 13:23</w:t>
      </w:r>
      <w:r>
        <w:rPr>
          <w:lang w:val="zh_CN" w:bidi="zh_CN"/>
        </w:rPr>
        <w:t xml:space="preserve"> · </w:t>
      </w:r>
      <w:r>
        <w:rPr>
          <w:lang w:val="zh_CN" w:bidi="zh_CN"/>
        </w:rPr>
        <w:t>NEH 13:26</w:t>
      </w:r>
      <w:r>
        <w:rPr>
          <w:lang w:val="zh_CN" w:bidi="zh_CN"/>
        </w:rPr>
        <w:t xml:space="preserve"> · </w:t>
      </w:r>
      <w:r>
        <w:rPr>
          <w:lang w:val="zh_CN" w:bidi="zh_CN"/>
        </w:rPr>
        <w:t>EST 1:9</w:t>
      </w:r>
      <w:r>
        <w:rPr>
          <w:lang w:val="zh_CN" w:bidi="zh_CN"/>
        </w:rPr>
        <w:t xml:space="preserve"> · </w:t>
      </w:r>
      <w:r>
        <w:rPr>
          <w:lang w:val="zh_CN" w:bidi="zh_CN"/>
        </w:rPr>
        <w:t>EST 4:16</w:t>
      </w:r>
      <w:r>
        <w:rPr>
          <w:lang w:val="zh_CN" w:bidi="zh_CN"/>
        </w:rPr>
        <w:t xml:space="preserve"> · </w:t>
      </w:r>
      <w:r>
        <w:rPr>
          <w:lang w:val="zh_CN" w:bidi="zh_CN"/>
        </w:rPr>
        <w:t>EST 5:12</w:t>
      </w:r>
      <w:r>
        <w:rPr>
          <w:lang w:val="zh_CN" w:bidi="zh_CN"/>
        </w:rPr>
        <w:t xml:space="preserve"> · </w:t>
      </w:r>
      <w:r>
        <w:rPr>
          <w:lang w:val="zh_CN" w:bidi="zh_CN"/>
        </w:rPr>
        <w:t>EST 7:2</w:t>
      </w:r>
      <w:r>
        <w:rPr>
          <w:lang w:val="zh_CN" w:bidi="zh_CN"/>
        </w:rPr>
        <w:t xml:space="preserve"> · </w:t>
      </w:r>
      <w:r>
        <w:rPr>
          <w:lang w:val="zh_CN" w:bidi="zh_CN"/>
        </w:rPr>
        <w:t>EST 7:8</w:t>
      </w:r>
      <w:r>
        <w:rPr>
          <w:lang w:val="zh_CN" w:bidi="zh_CN"/>
        </w:rPr>
        <w:t xml:space="preserve"> · </w:t>
      </w:r>
      <w:r>
        <w:rPr>
          <w:lang w:val="zh_CN" w:bidi="zh_CN"/>
        </w:rPr>
        <w:t>EST 7:9</w:t>
      </w:r>
      <w:r>
        <w:rPr>
          <w:lang w:val="zh_CN" w:bidi="zh_CN"/>
        </w:rPr>
        <w:t xml:space="preserve"> · </w:t>
      </w:r>
      <w:r>
        <w:rPr>
          <w:lang w:val="zh_CN" w:bidi="zh_CN"/>
        </w:rPr>
        <w:t>EST 9:13</w:t>
      </w:r>
      <w:r>
        <w:rPr>
          <w:lang w:val="zh_CN" w:bidi="zh_CN"/>
        </w:rPr>
        <w:t xml:space="preserve"> · </w:t>
      </w:r>
      <w:r>
        <w:rPr>
          <w:lang w:val="zh_CN" w:bidi="zh_CN"/>
        </w:rPr>
        <w:t>EST 9:15</w:t>
      </w:r>
      <w:r>
        <w:rPr>
          <w:lang w:val="zh_CN" w:bidi="zh_CN"/>
        </w:rPr>
        <w:t xml:space="preserve"> · </w:t>
      </w:r>
      <w:r>
        <w:rPr>
          <w:lang w:val="zh_CN" w:bidi="zh_CN"/>
        </w:rPr>
        <w:t>JOB 1:6</w:t>
      </w:r>
      <w:r>
        <w:rPr>
          <w:lang w:val="zh_CN" w:bidi="zh_CN"/>
        </w:rPr>
        <w:t xml:space="preserve"> · </w:t>
      </w:r>
      <w:r>
        <w:rPr>
          <w:lang w:val="zh_CN" w:bidi="zh_CN"/>
        </w:rPr>
        <w:t>JOB 2:1</w:t>
      </w:r>
      <w:r>
        <w:rPr>
          <w:lang w:val="zh_CN" w:bidi="zh_CN"/>
        </w:rPr>
        <w:t xml:space="preserve"> · </w:t>
      </w:r>
      <w:r>
        <w:rPr>
          <w:lang w:val="zh_CN" w:bidi="zh_CN"/>
        </w:rPr>
        <w:t>JOB 7:11</w:t>
      </w:r>
      <w:r>
        <w:rPr>
          <w:lang w:val="zh_CN" w:bidi="zh_CN"/>
        </w:rPr>
        <w:t xml:space="preserve"> · </w:t>
      </w:r>
      <w:r>
        <w:rPr>
          <w:lang w:val="zh_CN" w:bidi="zh_CN"/>
        </w:rPr>
        <w:t>JOB 12:3</w:t>
      </w:r>
      <w:r>
        <w:rPr>
          <w:lang w:val="zh_CN" w:bidi="zh_CN"/>
        </w:rPr>
        <w:t xml:space="preserve"> · </w:t>
      </w:r>
      <w:r>
        <w:rPr>
          <w:lang w:val="zh_CN" w:bidi="zh_CN"/>
        </w:rPr>
        <w:t>JOB 13:2</w:t>
      </w:r>
      <w:r>
        <w:rPr>
          <w:lang w:val="zh_CN" w:bidi="zh_CN"/>
        </w:rPr>
        <w:t xml:space="preserve"> · </w:t>
      </w:r>
      <w:r>
        <w:rPr>
          <w:lang w:val="zh_CN" w:bidi="zh_CN"/>
        </w:rPr>
        <w:t>JOB 13:16</w:t>
      </w:r>
      <w:r>
        <w:rPr>
          <w:lang w:val="zh_CN" w:bidi="zh_CN"/>
        </w:rPr>
        <w:t xml:space="preserve"> · </w:t>
      </w:r>
      <w:r>
        <w:rPr>
          <w:lang w:val="zh_CN" w:bidi="zh_CN"/>
        </w:rPr>
        <w:t>JOB 15:10</w:t>
      </w:r>
      <w:r>
        <w:rPr>
          <w:lang w:val="zh_CN" w:bidi="zh_CN"/>
        </w:rPr>
        <w:t xml:space="preserve"> · </w:t>
      </w:r>
      <w:r>
        <w:rPr>
          <w:lang w:val="zh_CN" w:bidi="zh_CN"/>
        </w:rPr>
        <w:t>JOB 15:10</w:t>
      </w:r>
      <w:r>
        <w:rPr>
          <w:lang w:val="zh_CN" w:bidi="zh_CN"/>
        </w:rPr>
        <w:t xml:space="preserve"> · </w:t>
      </w:r>
      <w:r>
        <w:rPr>
          <w:lang w:val="zh_CN" w:bidi="zh_CN"/>
        </w:rPr>
        <w:t>JOB 16:4</w:t>
      </w:r>
      <w:r>
        <w:rPr>
          <w:lang w:val="zh_CN" w:bidi="zh_CN"/>
        </w:rPr>
        <w:t xml:space="preserve"> · </w:t>
      </w:r>
      <w:r>
        <w:rPr>
          <w:lang w:val="zh_CN" w:bidi="zh_CN"/>
        </w:rPr>
        <w:t>JOB 16:19</w:t>
      </w:r>
      <w:r>
        <w:rPr>
          <w:lang w:val="zh_CN" w:bidi="zh_CN"/>
        </w:rPr>
        <w:t xml:space="preserve"> · </w:t>
      </w:r>
      <w:r>
        <w:rPr>
          <w:lang w:val="zh_CN" w:bidi="zh_CN"/>
        </w:rPr>
        <w:t>JOB 19:18</w:t>
      </w:r>
      <w:r>
        <w:rPr>
          <w:lang w:val="zh_CN" w:bidi="zh_CN"/>
        </w:rPr>
        <w:t xml:space="preserve"> · </w:t>
      </w:r>
      <w:r>
        <w:rPr>
          <w:lang w:val="zh_CN" w:bidi="zh_CN"/>
        </w:rPr>
        <w:t>JOB 21:7</w:t>
      </w:r>
      <w:r>
        <w:rPr>
          <w:lang w:val="zh_CN" w:bidi="zh_CN"/>
        </w:rPr>
        <w:t xml:space="preserve"> · </w:t>
      </w:r>
      <w:r>
        <w:rPr>
          <w:lang w:val="zh_CN" w:bidi="zh_CN"/>
        </w:rPr>
        <w:t>JOB 23:2</w:t>
      </w:r>
      <w:r>
        <w:rPr>
          <w:lang w:val="zh_CN" w:bidi="zh_CN"/>
        </w:rPr>
        <w:t xml:space="preserve"> · </w:t>
      </w:r>
      <w:r>
        <w:rPr>
          <w:lang w:val="zh_CN" w:bidi="zh_CN"/>
        </w:rPr>
        <w:t>JOB 24:19</w:t>
      </w:r>
      <w:r>
        <w:rPr>
          <w:lang w:val="zh_CN" w:bidi="zh_CN"/>
        </w:rPr>
        <w:t xml:space="preserve"> · </w:t>
      </w:r>
      <w:r>
        <w:rPr>
          <w:lang w:val="zh_CN" w:bidi="zh_CN"/>
        </w:rPr>
        <w:t>JOB 28:27</w:t>
      </w:r>
      <w:r>
        <w:rPr>
          <w:lang w:val="zh_CN" w:bidi="zh_CN"/>
        </w:rPr>
        <w:t xml:space="preserve"> · </w:t>
      </w:r>
      <w:r>
        <w:rPr>
          <w:lang w:val="zh_CN" w:bidi="zh_CN"/>
        </w:rPr>
        <w:t>JOB 30:2</w:t>
      </w:r>
      <w:r>
        <w:rPr>
          <w:lang w:val="zh_CN" w:bidi="zh_CN"/>
        </w:rPr>
        <w:t xml:space="preserve"> · </w:t>
      </w:r>
      <w:r>
        <w:rPr>
          <w:lang w:val="zh_CN" w:bidi="zh_CN"/>
        </w:rPr>
        <w:t>JOB 30:8</w:t>
      </w:r>
      <w:r>
        <w:rPr>
          <w:lang w:val="zh_CN" w:bidi="zh_CN"/>
        </w:rPr>
        <w:t xml:space="preserve"> · </w:t>
      </w:r>
      <w:r>
        <w:rPr>
          <w:lang w:val="zh_CN" w:bidi="zh_CN"/>
        </w:rPr>
        <w:t>JOB 31:28</w:t>
      </w:r>
      <w:r>
        <w:rPr>
          <w:lang w:val="zh_CN" w:bidi="zh_CN"/>
        </w:rPr>
        <w:t xml:space="preserve"> · </w:t>
      </w:r>
      <w:r>
        <w:rPr>
          <w:lang w:val="zh_CN" w:bidi="zh_CN"/>
        </w:rPr>
        <w:t>JOB 33:6</w:t>
      </w:r>
      <w:r>
        <w:rPr>
          <w:lang w:val="zh_CN" w:bidi="zh_CN"/>
        </w:rPr>
        <w:t xml:space="preserve"> · </w:t>
      </w:r>
      <w:r>
        <w:rPr>
          <w:lang w:val="zh_CN" w:bidi="zh_CN"/>
        </w:rPr>
        <w:t>JOB 40:14</w:t>
      </w:r>
      <w:r>
        <w:rPr>
          <w:lang w:val="zh_CN" w:bidi="zh_CN"/>
        </w:rPr>
        <w:t xml:space="preserve"> · </w:t>
      </w:r>
      <w:r>
        <w:rPr>
          <w:lang w:val="zh_CN" w:bidi="zh_CN"/>
        </w:rPr>
        <w:t>JOB 41:1</w:t>
      </w:r>
      <w:r>
        <w:rPr>
          <w:lang w:val="zh_CN" w:bidi="zh_CN"/>
        </w:rPr>
        <w:t xml:space="preserve"> · </w:t>
      </w:r>
      <w:r>
        <w:rPr>
          <w:lang w:val="zh_CN" w:bidi="zh_CN"/>
        </w:rPr>
        <w:t>PSA 8:8</w:t>
      </w:r>
      <w:r>
        <w:rPr>
          <w:lang w:val="zh_CN" w:bidi="zh_CN"/>
        </w:rPr>
        <w:t xml:space="preserve"> · </w:t>
      </w:r>
      <w:r>
        <w:rPr>
          <w:lang w:val="zh_CN" w:bidi="zh_CN"/>
        </w:rPr>
        <w:t>PSA 14:3</w:t>
      </w:r>
      <w:r>
        <w:rPr>
          <w:lang w:val="zh_CN" w:bidi="zh_CN"/>
        </w:rPr>
        <w:t xml:space="preserve"> · </w:t>
      </w:r>
      <w:r>
        <w:rPr>
          <w:lang w:val="zh_CN" w:bidi="zh_CN"/>
        </w:rPr>
        <w:t>PSA 19:12</w:t>
      </w:r>
      <w:r>
        <w:rPr>
          <w:lang w:val="zh_CN" w:bidi="zh_CN"/>
        </w:rPr>
        <w:t xml:space="preserve"> · </w:t>
      </w:r>
      <w:r>
        <w:rPr>
          <w:lang w:val="zh_CN" w:bidi="zh_CN"/>
        </w:rPr>
        <w:t>PSA 19:14</w:t>
      </w:r>
      <w:r>
        <w:rPr>
          <w:lang w:val="zh_CN" w:bidi="zh_CN"/>
        </w:rPr>
        <w:t xml:space="preserve"> · </w:t>
      </w:r>
      <w:r>
        <w:rPr>
          <w:lang w:val="zh_CN" w:bidi="zh_CN"/>
        </w:rPr>
        <w:t>PSA 23:4</w:t>
      </w:r>
      <w:r>
        <w:rPr>
          <w:lang w:val="zh_CN" w:bidi="zh_CN"/>
        </w:rPr>
        <w:t xml:space="preserve"> · </w:t>
      </w:r>
      <w:r>
        <w:rPr>
          <w:lang w:val="zh_CN" w:bidi="zh_CN"/>
        </w:rPr>
        <w:t>PSA 25:3</w:t>
      </w:r>
      <w:r>
        <w:rPr>
          <w:lang w:val="zh_CN" w:bidi="zh_CN"/>
        </w:rPr>
        <w:t xml:space="preserve"> · </w:t>
      </w:r>
      <w:r>
        <w:rPr>
          <w:lang w:val="zh_CN" w:bidi="zh_CN"/>
        </w:rPr>
        <w:t>PSA 37:25</w:t>
      </w:r>
      <w:r>
        <w:rPr>
          <w:lang w:val="zh_CN" w:bidi="zh_CN"/>
        </w:rPr>
        <w:t xml:space="preserve"> · </w:t>
      </w:r>
      <w:r>
        <w:rPr>
          <w:lang w:val="zh_CN" w:bidi="zh_CN"/>
        </w:rPr>
        <w:t>PSA 38:11</w:t>
      </w:r>
      <w:r>
        <w:rPr>
          <w:lang w:val="zh_CN" w:bidi="zh_CN"/>
        </w:rPr>
        <w:t xml:space="preserve"> · </w:t>
      </w:r>
      <w:r>
        <w:rPr>
          <w:lang w:val="zh_CN" w:bidi="zh_CN"/>
        </w:rPr>
        <w:t>PSA 41:10</w:t>
      </w:r>
      <w:r>
        <w:rPr>
          <w:lang w:val="zh_CN" w:bidi="zh_CN"/>
        </w:rPr>
        <w:t xml:space="preserve"> · </w:t>
      </w:r>
      <w:r>
        <w:rPr>
          <w:lang w:val="zh_CN" w:bidi="zh_CN"/>
        </w:rPr>
        <w:t>PSA 49:3</w:t>
      </w:r>
      <w:r>
        <w:rPr>
          <w:lang w:val="zh_CN" w:bidi="zh_CN"/>
        </w:rPr>
        <w:t xml:space="preserve"> · </w:t>
      </w:r>
      <w:r>
        <w:rPr>
          <w:lang w:val="zh_CN" w:bidi="zh_CN"/>
        </w:rPr>
        <w:t>PSA 49:3</w:t>
      </w:r>
      <w:r>
        <w:rPr>
          <w:lang w:val="zh_CN" w:bidi="zh_CN"/>
        </w:rPr>
        <w:t xml:space="preserve"> · </w:t>
      </w:r>
      <w:r>
        <w:rPr>
          <w:lang w:val="zh_CN" w:bidi="zh_CN"/>
        </w:rPr>
        <w:t>PSA 53:4</w:t>
      </w:r>
      <w:r>
        <w:rPr>
          <w:lang w:val="zh_CN" w:bidi="zh_CN"/>
        </w:rPr>
        <w:t xml:space="preserve"> · </w:t>
      </w:r>
      <w:r>
        <w:rPr>
          <w:lang w:val="zh_CN" w:bidi="zh_CN"/>
        </w:rPr>
        <w:t>PSA 71:18</w:t>
      </w:r>
      <w:r>
        <w:rPr>
          <w:lang w:val="zh_CN" w:bidi="zh_CN"/>
        </w:rPr>
        <w:t xml:space="preserve"> · </w:t>
      </w:r>
      <w:r>
        <w:rPr>
          <w:lang w:val="zh_CN" w:bidi="zh_CN"/>
        </w:rPr>
        <w:t>PSA 71:24</w:t>
      </w:r>
      <w:r>
        <w:rPr>
          <w:lang w:val="zh_CN" w:bidi="zh_CN"/>
        </w:rPr>
        <w:t xml:space="preserve"> · </w:t>
      </w:r>
      <w:r>
        <w:rPr>
          <w:lang w:val="zh_CN" w:bidi="zh_CN"/>
        </w:rPr>
        <w:t>PSA 78:20</w:t>
      </w:r>
      <w:r>
        <w:rPr>
          <w:lang w:val="zh_CN" w:bidi="zh_CN"/>
        </w:rPr>
        <w:t xml:space="preserve"> · </w:t>
      </w:r>
      <w:r>
        <w:rPr>
          <w:lang w:val="zh_CN" w:bidi="zh_CN"/>
        </w:rPr>
        <w:t>PSA 78:21</w:t>
      </w:r>
      <w:r>
        <w:rPr>
          <w:lang w:val="zh_CN" w:bidi="zh_CN"/>
        </w:rPr>
        <w:t xml:space="preserve"> · </w:t>
      </w:r>
      <w:r>
        <w:rPr>
          <w:lang w:val="zh_CN" w:bidi="zh_CN"/>
        </w:rPr>
        <w:t>PSA 83:9</w:t>
      </w:r>
      <w:r>
        <w:rPr>
          <w:lang w:val="zh_CN" w:bidi="zh_CN"/>
        </w:rPr>
        <w:t xml:space="preserve"> · </w:t>
      </w:r>
      <w:r>
        <w:rPr>
          <w:lang w:val="zh_CN" w:bidi="zh_CN"/>
        </w:rPr>
        <w:t>PSA 84:3</w:t>
      </w:r>
      <w:r>
        <w:rPr>
          <w:lang w:val="zh_CN" w:bidi="zh_CN"/>
        </w:rPr>
        <w:t xml:space="preserve"> · </w:t>
      </w:r>
      <w:r>
        <w:rPr>
          <w:lang w:val="zh_CN" w:bidi="zh_CN"/>
        </w:rPr>
        <w:t>PSA 84:4</w:t>
      </w:r>
      <w:r>
        <w:rPr>
          <w:lang w:val="zh_CN" w:bidi="zh_CN"/>
        </w:rPr>
        <w:t xml:space="preserve"> · </w:t>
      </w:r>
      <w:r>
        <w:rPr>
          <w:lang w:val="zh_CN" w:bidi="zh_CN"/>
        </w:rPr>
        <w:t>PSA 84:7</w:t>
      </w:r>
      <w:r>
        <w:rPr>
          <w:lang w:val="zh_CN" w:bidi="zh_CN"/>
        </w:rPr>
        <w:t xml:space="preserve"> · </w:t>
      </w:r>
      <w:r>
        <w:rPr>
          <w:lang w:val="zh_CN" w:bidi="zh_CN"/>
        </w:rPr>
        <w:t>PSA 85:13</w:t>
      </w:r>
      <w:r>
        <w:rPr>
          <w:lang w:val="zh_CN" w:bidi="zh_CN"/>
        </w:rPr>
        <w:t xml:space="preserve"> · </w:t>
      </w:r>
      <w:r>
        <w:rPr>
          <w:lang w:val="zh_CN" w:bidi="zh_CN"/>
        </w:rPr>
        <w:t>PSA 95:9</w:t>
      </w:r>
      <w:r>
        <w:rPr>
          <w:lang w:val="zh_CN" w:bidi="zh_CN"/>
        </w:rPr>
        <w:t xml:space="preserve"> · </w:t>
      </w:r>
      <w:r>
        <w:rPr>
          <w:lang w:val="zh_CN" w:bidi="zh_CN"/>
        </w:rPr>
        <w:t>PSA 107:5</w:t>
      </w:r>
      <w:r>
        <w:rPr>
          <w:lang w:val="zh_CN" w:bidi="zh_CN"/>
        </w:rPr>
        <w:t xml:space="preserve"> · </w:t>
      </w:r>
      <w:r>
        <w:rPr>
          <w:lang w:val="zh_CN" w:bidi="zh_CN"/>
        </w:rPr>
        <w:t>PSA 119:23</w:t>
      </w:r>
      <w:r>
        <w:rPr>
          <w:lang w:val="zh_CN" w:bidi="zh_CN"/>
        </w:rPr>
        <w:t xml:space="preserve"> · </w:t>
      </w:r>
      <w:r>
        <w:rPr>
          <w:lang w:val="zh_CN" w:bidi="zh_CN"/>
        </w:rPr>
        <w:t>PSA 132:12</w:t>
      </w:r>
      <w:r>
        <w:rPr>
          <w:lang w:val="zh_CN" w:bidi="zh_CN"/>
        </w:rPr>
        <w:t xml:space="preserve"> · </w:t>
      </w:r>
      <w:r>
        <w:rPr>
          <w:lang w:val="zh_CN" w:bidi="zh_CN"/>
        </w:rPr>
        <w:t>PSA 137:1</w:t>
      </w:r>
      <w:r>
        <w:rPr>
          <w:lang w:val="zh_CN" w:bidi="zh_CN"/>
        </w:rPr>
        <w:t xml:space="preserve"> · </w:t>
      </w:r>
      <w:r>
        <w:rPr>
          <w:lang w:val="zh_CN" w:bidi="zh_CN"/>
        </w:rPr>
        <w:t>PSA 139:10</w:t>
      </w:r>
      <w:r>
        <w:rPr>
          <w:lang w:val="zh_CN" w:bidi="zh_CN"/>
        </w:rPr>
        <w:t xml:space="preserve"> · </w:t>
      </w:r>
      <w:r>
        <w:rPr>
          <w:lang w:val="zh_CN" w:bidi="zh_CN"/>
        </w:rPr>
        <w:t>PSA 139:12</w:t>
      </w:r>
      <w:r>
        <w:rPr>
          <w:lang w:val="zh_CN" w:bidi="zh_CN"/>
        </w:rPr>
        <w:t xml:space="preserve"> · </w:t>
      </w:r>
      <w:r>
        <w:rPr>
          <w:lang w:val="zh_CN" w:bidi="zh_CN"/>
        </w:rPr>
        <w:t>PSA 148:12</w:t>
      </w:r>
      <w:r>
        <w:rPr>
          <w:lang w:val="zh_CN" w:bidi="zh_CN"/>
        </w:rPr>
        <w:t xml:space="preserve"> · </w:t>
      </w:r>
      <w:r>
        <w:rPr>
          <w:lang w:val="zh_CN" w:bidi="zh_CN"/>
        </w:rPr>
        <w:t>PRO 11:25</w:t>
      </w:r>
      <w:r>
        <w:rPr>
          <w:lang w:val="zh_CN" w:bidi="zh_CN"/>
        </w:rPr>
        <w:t xml:space="preserve"> · </w:t>
      </w:r>
      <w:r>
        <w:rPr>
          <w:lang w:val="zh_CN" w:bidi="zh_CN"/>
        </w:rPr>
        <w:t>PRO 14:13</w:t>
      </w:r>
      <w:r>
        <w:rPr>
          <w:lang w:val="zh_CN" w:bidi="zh_CN"/>
        </w:rPr>
        <w:t xml:space="preserve"> · </w:t>
      </w:r>
      <w:r>
        <w:rPr>
          <w:lang w:val="zh_CN" w:bidi="zh_CN"/>
        </w:rPr>
        <w:t>PRO 14:20</w:t>
      </w:r>
      <w:r>
        <w:rPr>
          <w:lang w:val="zh_CN" w:bidi="zh_CN"/>
        </w:rPr>
        <w:t xml:space="preserve"> · </w:t>
      </w:r>
      <w:r>
        <w:rPr>
          <w:lang w:val="zh_CN" w:bidi="zh_CN"/>
        </w:rPr>
        <w:t>PRO 16:4</w:t>
      </w:r>
      <w:r>
        <w:rPr>
          <w:lang w:val="zh_CN" w:bidi="zh_CN"/>
        </w:rPr>
        <w:t xml:space="preserve"> · </w:t>
      </w:r>
      <w:r>
        <w:rPr>
          <w:lang w:val="zh_CN" w:bidi="zh_CN"/>
        </w:rPr>
        <w:t>PRO 16:7</w:t>
      </w:r>
      <w:r>
        <w:rPr>
          <w:lang w:val="zh_CN" w:bidi="zh_CN"/>
        </w:rPr>
        <w:t xml:space="preserve"> · </w:t>
      </w:r>
      <w:r>
        <w:rPr>
          <w:lang w:val="zh_CN" w:bidi="zh_CN"/>
        </w:rPr>
        <w:t>PRO 17:15</w:t>
      </w:r>
      <w:r>
        <w:rPr>
          <w:lang w:val="zh_CN" w:bidi="zh_CN"/>
        </w:rPr>
        <w:t xml:space="preserve"> · </w:t>
      </w:r>
      <w:r>
        <w:rPr>
          <w:lang w:val="zh_CN" w:bidi="zh_CN"/>
        </w:rPr>
        <w:t>PRO 17:26</w:t>
      </w:r>
      <w:r>
        <w:rPr>
          <w:lang w:val="zh_CN" w:bidi="zh_CN"/>
        </w:rPr>
        <w:t xml:space="preserve"> · </w:t>
      </w:r>
      <w:r>
        <w:rPr>
          <w:lang w:val="zh_CN" w:bidi="zh_CN"/>
        </w:rPr>
        <w:t>PRO 17:28</w:t>
      </w:r>
      <w:r>
        <w:rPr>
          <w:lang w:val="zh_CN" w:bidi="zh_CN"/>
        </w:rPr>
        <w:t xml:space="preserve"> · </w:t>
      </w:r>
      <w:r>
        <w:rPr>
          <w:lang w:val="zh_CN" w:bidi="zh_CN"/>
        </w:rPr>
        <w:t>PRO 18:3</w:t>
      </w:r>
      <w:r>
        <w:rPr>
          <w:lang w:val="zh_CN" w:bidi="zh_CN"/>
        </w:rPr>
        <w:t xml:space="preserve"> · </w:t>
      </w:r>
      <w:r>
        <w:rPr>
          <w:lang w:val="zh_CN" w:bidi="zh_CN"/>
        </w:rPr>
        <w:t>PRO 18:9</w:t>
      </w:r>
      <w:r>
        <w:rPr>
          <w:lang w:val="zh_CN" w:bidi="zh_CN"/>
        </w:rPr>
        <w:t xml:space="preserve"> · </w:t>
      </w:r>
      <w:r>
        <w:rPr>
          <w:lang w:val="zh_CN" w:bidi="zh_CN"/>
        </w:rPr>
        <w:t>PRO 19:2</w:t>
      </w:r>
      <w:r>
        <w:rPr>
          <w:lang w:val="zh_CN" w:bidi="zh_CN"/>
        </w:rPr>
        <w:t xml:space="preserve"> · </w:t>
      </w:r>
      <w:r>
        <w:rPr>
          <w:lang w:val="zh_CN" w:bidi="zh_CN"/>
        </w:rPr>
        <w:t>PRO 19:24</w:t>
      </w:r>
      <w:r>
        <w:rPr>
          <w:lang w:val="zh_CN" w:bidi="zh_CN"/>
        </w:rPr>
        <w:t xml:space="preserve"> · </w:t>
      </w:r>
      <w:r>
        <w:rPr>
          <w:lang w:val="zh_CN" w:bidi="zh_CN"/>
        </w:rPr>
        <w:t>PRO 20:10</w:t>
      </w:r>
      <w:r>
        <w:rPr>
          <w:lang w:val="zh_CN" w:bidi="zh_CN"/>
        </w:rPr>
        <w:t xml:space="preserve"> · </w:t>
      </w:r>
      <w:r>
        <w:rPr>
          <w:lang w:val="zh_CN" w:bidi="zh_CN"/>
        </w:rPr>
        <w:t>PRO 20:11</w:t>
      </w:r>
      <w:r>
        <w:rPr>
          <w:lang w:val="zh_CN" w:bidi="zh_CN"/>
        </w:rPr>
        <w:t xml:space="preserve"> · </w:t>
      </w:r>
      <w:r>
        <w:rPr>
          <w:lang w:val="zh_CN" w:bidi="zh_CN"/>
        </w:rPr>
        <w:t>PRO 20:12</w:t>
      </w:r>
      <w:r>
        <w:rPr>
          <w:lang w:val="zh_CN" w:bidi="zh_CN"/>
        </w:rPr>
        <w:t xml:space="preserve"> · </w:t>
      </w:r>
      <w:r>
        <w:rPr>
          <w:lang w:val="zh_CN" w:bidi="zh_CN"/>
        </w:rPr>
        <w:t>PRO 21:13</w:t>
      </w:r>
      <w:r>
        <w:rPr>
          <w:lang w:val="zh_CN" w:bidi="zh_CN"/>
        </w:rPr>
        <w:t xml:space="preserve"> · </w:t>
      </w:r>
      <w:r>
        <w:rPr>
          <w:lang w:val="zh_CN" w:bidi="zh_CN"/>
        </w:rPr>
        <w:t>PRO 22:6</w:t>
      </w:r>
      <w:r>
        <w:rPr>
          <w:lang w:val="zh_CN" w:bidi="zh_CN"/>
        </w:rPr>
        <w:t xml:space="preserve"> · </w:t>
      </w:r>
      <w:r>
        <w:rPr>
          <w:lang w:val="zh_CN" w:bidi="zh_CN"/>
        </w:rPr>
        <w:t>PRO 23:15</w:t>
      </w:r>
      <w:r>
        <w:rPr>
          <w:lang w:val="zh_CN" w:bidi="zh_CN"/>
        </w:rPr>
        <w:t xml:space="preserve"> · </w:t>
      </w:r>
      <w:r>
        <w:rPr>
          <w:lang w:val="zh_CN" w:bidi="zh_CN"/>
        </w:rPr>
        <w:t>PRO 24:23</w:t>
      </w:r>
      <w:r>
        <w:rPr>
          <w:lang w:val="zh_CN" w:bidi="zh_CN"/>
        </w:rPr>
        <w:t xml:space="preserve"> · </w:t>
      </w:r>
      <w:r>
        <w:rPr>
          <w:lang w:val="zh_CN" w:bidi="zh_CN"/>
        </w:rPr>
        <w:t>PRO 25:1</w:t>
      </w:r>
      <w:r>
        <w:rPr>
          <w:lang w:val="zh_CN" w:bidi="zh_CN"/>
        </w:rPr>
        <w:t xml:space="preserve"> · </w:t>
      </w:r>
      <w:r>
        <w:rPr>
          <w:lang w:val="zh_CN" w:bidi="zh_CN"/>
        </w:rPr>
        <w:t>PRO 26:4</w:t>
      </w:r>
      <w:r>
        <w:rPr>
          <w:lang w:val="zh_CN" w:bidi="zh_CN"/>
        </w:rPr>
        <w:t xml:space="preserve"> · </w:t>
      </w:r>
      <w:r>
        <w:rPr>
          <w:lang w:val="zh_CN" w:bidi="zh_CN"/>
        </w:rPr>
        <w:t>PRO 28:9</w:t>
      </w:r>
      <w:r>
        <w:rPr>
          <w:lang w:val="zh_CN" w:bidi="zh_CN"/>
        </w:rPr>
        <w:t xml:space="preserve"> · </w:t>
      </w:r>
      <w:r>
        <w:rPr>
          <w:lang w:val="zh_CN" w:bidi="zh_CN"/>
        </w:rPr>
        <w:t>ECC 1:11</w:t>
      </w:r>
      <w:r>
        <w:rPr>
          <w:lang w:val="zh_CN" w:bidi="zh_CN"/>
        </w:rPr>
        <w:t xml:space="preserve"> · </w:t>
      </w:r>
      <w:r>
        <w:rPr>
          <w:lang w:val="zh_CN" w:bidi="zh_CN"/>
        </w:rPr>
        <w:t>ECC 1:17</w:t>
      </w:r>
      <w:r>
        <w:rPr>
          <w:lang w:val="zh_CN" w:bidi="zh_CN"/>
        </w:rPr>
        <w:t xml:space="preserve"> · </w:t>
      </w:r>
      <w:r>
        <w:rPr>
          <w:lang w:val="zh_CN" w:bidi="zh_CN"/>
        </w:rPr>
        <w:t>ECC 2:1</w:t>
      </w:r>
      <w:r>
        <w:rPr>
          <w:lang w:val="zh_CN" w:bidi="zh_CN"/>
        </w:rPr>
        <w:t xml:space="preserve"> · </w:t>
      </w:r>
      <w:r>
        <w:rPr>
          <w:lang w:val="zh_CN" w:bidi="zh_CN"/>
        </w:rPr>
        <w:t>ECC 2:7</w:t>
      </w:r>
      <w:r>
        <w:rPr>
          <w:lang w:val="zh_CN" w:bidi="zh_CN"/>
        </w:rPr>
        <w:t xml:space="preserve"> · </w:t>
      </w:r>
      <w:r>
        <w:rPr>
          <w:lang w:val="zh_CN" w:bidi="zh_CN"/>
        </w:rPr>
        <w:t>ECC 2:8</w:t>
      </w:r>
      <w:r>
        <w:rPr>
          <w:lang w:val="zh_CN" w:bidi="zh_CN"/>
        </w:rPr>
        <w:t xml:space="preserve"> · </w:t>
      </w:r>
      <w:r>
        <w:rPr>
          <w:lang w:val="zh_CN" w:bidi="zh_CN"/>
        </w:rPr>
        <w:t>ECC 2:14</w:t>
      </w:r>
      <w:r>
        <w:rPr>
          <w:lang w:val="zh_CN" w:bidi="zh_CN"/>
        </w:rPr>
        <w:t xml:space="preserve"> · </w:t>
      </w:r>
      <w:r>
        <w:rPr>
          <w:lang w:val="zh_CN" w:bidi="zh_CN"/>
        </w:rPr>
        <w:t>ECC 2:15</w:t>
      </w:r>
      <w:r>
        <w:rPr>
          <w:lang w:val="zh_CN" w:bidi="zh_CN"/>
        </w:rPr>
        <w:t xml:space="preserve"> · </w:t>
      </w:r>
      <w:r>
        <w:rPr>
          <w:lang w:val="zh_CN" w:bidi="zh_CN"/>
        </w:rPr>
        <w:t>ECC 2:15</w:t>
      </w:r>
      <w:r>
        <w:rPr>
          <w:lang w:val="zh_CN" w:bidi="zh_CN"/>
        </w:rPr>
        <w:t xml:space="preserve"> · </w:t>
      </w:r>
      <w:r>
        <w:rPr>
          <w:lang w:val="zh_CN" w:bidi="zh_CN"/>
        </w:rPr>
        <w:t>ECC 2:19</w:t>
      </w:r>
      <w:r>
        <w:rPr>
          <w:lang w:val="zh_CN" w:bidi="zh_CN"/>
        </w:rPr>
        <w:t xml:space="preserve"> · </w:t>
      </w:r>
      <w:r>
        <w:rPr>
          <w:lang w:val="zh_CN" w:bidi="zh_CN"/>
        </w:rPr>
        <w:t>ECC 2:21</w:t>
      </w:r>
      <w:r>
        <w:rPr>
          <w:lang w:val="zh_CN" w:bidi="zh_CN"/>
        </w:rPr>
        <w:t xml:space="preserve"> · </w:t>
      </w:r>
      <w:r>
        <w:rPr>
          <w:lang w:val="zh_CN" w:bidi="zh_CN"/>
        </w:rPr>
        <w:t>ECC 2:23</w:t>
      </w:r>
      <w:r>
        <w:rPr>
          <w:lang w:val="zh_CN" w:bidi="zh_CN"/>
        </w:rPr>
        <w:t xml:space="preserve"> · </w:t>
      </w:r>
      <w:r>
        <w:rPr>
          <w:lang w:val="zh_CN" w:bidi="zh_CN"/>
        </w:rPr>
        <w:t>ECC 2:23</w:t>
      </w:r>
      <w:r>
        <w:rPr>
          <w:lang w:val="zh_CN" w:bidi="zh_CN"/>
        </w:rPr>
        <w:t xml:space="preserve"> · </w:t>
      </w:r>
      <w:r>
        <w:rPr>
          <w:lang w:val="zh_CN" w:bidi="zh_CN"/>
        </w:rPr>
        <w:t>ECC 2:24</w:t>
      </w:r>
      <w:r>
        <w:rPr>
          <w:lang w:val="zh_CN" w:bidi="zh_CN"/>
        </w:rPr>
        <w:t xml:space="preserve"> · </w:t>
      </w:r>
      <w:r>
        <w:rPr>
          <w:lang w:val="zh_CN" w:bidi="zh_CN"/>
        </w:rPr>
        <w:t>ECC 2:26</w:t>
      </w:r>
      <w:r>
        <w:rPr>
          <w:lang w:val="zh_CN" w:bidi="zh_CN"/>
        </w:rPr>
        <w:t xml:space="preserve"> · </w:t>
      </w:r>
      <w:r>
        <w:rPr>
          <w:lang w:val="zh_CN" w:bidi="zh_CN"/>
        </w:rPr>
        <w:t>ECC 3:11</w:t>
      </w:r>
      <w:r>
        <w:rPr>
          <w:lang w:val="zh_CN" w:bidi="zh_CN"/>
        </w:rPr>
        <w:t xml:space="preserve"> · </w:t>
      </w:r>
      <w:r>
        <w:rPr>
          <w:lang w:val="zh_CN" w:bidi="zh_CN"/>
        </w:rPr>
        <w:t>ECC 3:13</w:t>
      </w:r>
      <w:r>
        <w:rPr>
          <w:lang w:val="zh_CN" w:bidi="zh_CN"/>
        </w:rPr>
        <w:t xml:space="preserve"> · </w:t>
      </w:r>
      <w:r>
        <w:rPr>
          <w:lang w:val="zh_CN" w:bidi="zh_CN"/>
        </w:rPr>
        <w:t>ECC 4:4</w:t>
      </w:r>
      <w:r>
        <w:rPr>
          <w:lang w:val="zh_CN" w:bidi="zh_CN"/>
        </w:rPr>
        <w:t xml:space="preserve"> · </w:t>
      </w:r>
      <w:r>
        <w:rPr>
          <w:lang w:val="zh_CN" w:bidi="zh_CN"/>
        </w:rPr>
        <w:t>ECC 4:8</w:t>
      </w:r>
      <w:r>
        <w:rPr>
          <w:lang w:val="zh_CN" w:bidi="zh_CN"/>
        </w:rPr>
        <w:t xml:space="preserve"> · </w:t>
      </w:r>
      <w:r>
        <w:rPr>
          <w:lang w:val="zh_CN" w:bidi="zh_CN"/>
        </w:rPr>
        <w:t>ECC 4:8</w:t>
      </w:r>
      <w:r>
        <w:rPr>
          <w:lang w:val="zh_CN" w:bidi="zh_CN"/>
        </w:rPr>
        <w:t xml:space="preserve"> · </w:t>
      </w:r>
      <w:r>
        <w:rPr>
          <w:lang w:val="zh_CN" w:bidi="zh_CN"/>
        </w:rPr>
        <w:t>ECC 4:8</w:t>
      </w:r>
      <w:r>
        <w:rPr>
          <w:lang w:val="zh_CN" w:bidi="zh_CN"/>
        </w:rPr>
        <w:t xml:space="preserve"> · </w:t>
      </w:r>
      <w:r>
        <w:rPr>
          <w:lang w:val="zh_CN" w:bidi="zh_CN"/>
        </w:rPr>
        <w:t>ECC 4:11</w:t>
      </w:r>
      <w:r>
        <w:rPr>
          <w:lang w:val="zh_CN" w:bidi="zh_CN"/>
        </w:rPr>
        <w:t xml:space="preserve"> · </w:t>
      </w:r>
      <w:r>
        <w:rPr>
          <w:lang w:val="zh_CN" w:bidi="zh_CN"/>
        </w:rPr>
        <w:t>ECC 4:14</w:t>
      </w:r>
      <w:r>
        <w:rPr>
          <w:lang w:val="zh_CN" w:bidi="zh_CN"/>
        </w:rPr>
        <w:t xml:space="preserve"> · </w:t>
      </w:r>
      <w:r>
        <w:rPr>
          <w:lang w:val="zh_CN" w:bidi="zh_CN"/>
        </w:rPr>
        <w:t>ECC 4:16</w:t>
      </w:r>
      <w:r>
        <w:rPr>
          <w:lang w:val="zh_CN" w:bidi="zh_CN"/>
        </w:rPr>
        <w:t xml:space="preserve"> · </w:t>
      </w:r>
      <w:r>
        <w:rPr>
          <w:lang w:val="zh_CN" w:bidi="zh_CN"/>
        </w:rPr>
        <w:t>ECC 4:16</w:t>
      </w:r>
      <w:r>
        <w:rPr>
          <w:lang w:val="zh_CN" w:bidi="zh_CN"/>
        </w:rPr>
        <w:t xml:space="preserve"> · </w:t>
      </w:r>
      <w:r>
        <w:rPr>
          <w:lang w:val="zh_CN" w:bidi="zh_CN"/>
        </w:rPr>
        <w:t>ECC 5:9</w:t>
      </w:r>
      <w:r>
        <w:rPr>
          <w:lang w:val="zh_CN" w:bidi="zh_CN"/>
        </w:rPr>
        <w:t xml:space="preserve"> · </w:t>
      </w:r>
      <w:r>
        <w:rPr>
          <w:lang w:val="zh_CN" w:bidi="zh_CN"/>
        </w:rPr>
        <w:t>ECC 5:15</w:t>
      </w:r>
      <w:r>
        <w:rPr>
          <w:lang w:val="zh_CN" w:bidi="zh_CN"/>
        </w:rPr>
        <w:t xml:space="preserve"> · </w:t>
      </w:r>
      <w:r>
        <w:rPr>
          <w:lang w:val="zh_CN" w:bidi="zh_CN"/>
        </w:rPr>
        <w:t>ECC 5:16</w:t>
      </w:r>
      <w:r>
        <w:rPr>
          <w:lang w:val="zh_CN" w:bidi="zh_CN"/>
        </w:rPr>
        <w:t xml:space="preserve"> · </w:t>
      </w:r>
      <w:r>
        <w:rPr>
          <w:lang w:val="zh_CN" w:bidi="zh_CN"/>
        </w:rPr>
        <w:t>ECC 5:18</w:t>
      </w:r>
      <w:r>
        <w:rPr>
          <w:lang w:val="zh_CN" w:bidi="zh_CN"/>
        </w:rPr>
        <w:t xml:space="preserve"> · </w:t>
      </w:r>
      <w:r>
        <w:rPr>
          <w:lang w:val="zh_CN" w:bidi="zh_CN"/>
        </w:rPr>
        <w:t>ECC 6:3</w:t>
      </w:r>
      <w:r>
        <w:rPr>
          <w:lang w:val="zh_CN" w:bidi="zh_CN"/>
        </w:rPr>
        <w:t xml:space="preserve"> · </w:t>
      </w:r>
      <w:r>
        <w:rPr>
          <w:lang w:val="zh_CN" w:bidi="zh_CN"/>
        </w:rPr>
        <w:t>ECC 6:5</w:t>
      </w:r>
      <w:r>
        <w:rPr>
          <w:lang w:val="zh_CN" w:bidi="zh_CN"/>
        </w:rPr>
        <w:t xml:space="preserve"> · </w:t>
      </w:r>
      <w:r>
        <w:rPr>
          <w:lang w:val="zh_CN" w:bidi="zh_CN"/>
        </w:rPr>
        <w:t>ECC 6:7</w:t>
      </w:r>
      <w:r>
        <w:rPr>
          <w:lang w:val="zh_CN" w:bidi="zh_CN"/>
        </w:rPr>
        <w:t xml:space="preserve"> · </w:t>
      </w:r>
      <w:r>
        <w:rPr>
          <w:lang w:val="zh_CN" w:bidi="zh_CN"/>
        </w:rPr>
        <w:t>ECC 6:9</w:t>
      </w:r>
      <w:r>
        <w:rPr>
          <w:lang w:val="zh_CN" w:bidi="zh_CN"/>
        </w:rPr>
        <w:t xml:space="preserve"> · </w:t>
      </w:r>
      <w:r>
        <w:rPr>
          <w:lang w:val="zh_CN" w:bidi="zh_CN"/>
        </w:rPr>
        <w:t>ECC 7:6</w:t>
      </w:r>
      <w:r>
        <w:rPr>
          <w:lang w:val="zh_CN" w:bidi="zh_CN"/>
        </w:rPr>
        <w:t xml:space="preserve"> · </w:t>
      </w:r>
      <w:r>
        <w:rPr>
          <w:lang w:val="zh_CN" w:bidi="zh_CN"/>
        </w:rPr>
        <w:t>ECC 7:14</w:t>
      </w:r>
      <w:r>
        <w:rPr>
          <w:lang w:val="zh_CN" w:bidi="zh_CN"/>
        </w:rPr>
        <w:t xml:space="preserve"> · </w:t>
      </w:r>
      <w:r>
        <w:rPr>
          <w:lang w:val="zh_CN" w:bidi="zh_CN"/>
        </w:rPr>
        <w:t>ECC 7:18</w:t>
      </w:r>
      <w:r>
        <w:rPr>
          <w:lang w:val="zh_CN" w:bidi="zh_CN"/>
        </w:rPr>
        <w:t xml:space="preserve"> · </w:t>
      </w:r>
      <w:r>
        <w:rPr>
          <w:lang w:val="zh_CN" w:bidi="zh_CN"/>
        </w:rPr>
        <w:t>ECC 7:21</w:t>
      </w:r>
      <w:r>
        <w:rPr>
          <w:lang w:val="zh_CN" w:bidi="zh_CN"/>
        </w:rPr>
        <w:t xml:space="preserve"> · </w:t>
      </w:r>
      <w:r>
        <w:rPr>
          <w:lang w:val="zh_CN" w:bidi="zh_CN"/>
        </w:rPr>
        <w:t>ECC 7:22</w:t>
      </w:r>
      <w:r>
        <w:rPr>
          <w:lang w:val="zh_CN" w:bidi="zh_CN"/>
        </w:rPr>
        <w:t xml:space="preserve"> · </w:t>
      </w:r>
      <w:r>
        <w:rPr>
          <w:lang w:val="zh_CN" w:bidi="zh_CN"/>
        </w:rPr>
        <w:t>ECC 7:22</w:t>
      </w:r>
      <w:r>
        <w:rPr>
          <w:lang w:val="zh_CN" w:bidi="zh_CN"/>
        </w:rPr>
        <w:t xml:space="preserve"> · </w:t>
      </w:r>
      <w:r>
        <w:rPr>
          <w:lang w:val="zh_CN" w:bidi="zh_CN"/>
        </w:rPr>
        <w:t>ECC 8:10</w:t>
      </w:r>
      <w:r>
        <w:rPr>
          <w:lang w:val="zh_CN" w:bidi="zh_CN"/>
        </w:rPr>
        <w:t xml:space="preserve"> · </w:t>
      </w:r>
      <w:r>
        <w:rPr>
          <w:lang w:val="zh_CN" w:bidi="zh_CN"/>
        </w:rPr>
        <w:t>ECC 8:12</w:t>
      </w:r>
      <w:r>
        <w:rPr>
          <w:lang w:val="zh_CN" w:bidi="zh_CN"/>
        </w:rPr>
        <w:t xml:space="preserve"> · </w:t>
      </w:r>
      <w:r>
        <w:rPr>
          <w:lang w:val="zh_CN" w:bidi="zh_CN"/>
        </w:rPr>
        <w:t>ECC 8:14</w:t>
      </w:r>
      <w:r>
        <w:rPr>
          <w:lang w:val="zh_CN" w:bidi="zh_CN"/>
        </w:rPr>
        <w:t xml:space="preserve"> · </w:t>
      </w:r>
      <w:r>
        <w:rPr>
          <w:lang w:val="zh_CN" w:bidi="zh_CN"/>
        </w:rPr>
        <w:t>ECC 8:16</w:t>
      </w:r>
      <w:r>
        <w:rPr>
          <w:lang w:val="zh_CN" w:bidi="zh_CN"/>
        </w:rPr>
        <w:t xml:space="preserve"> · </w:t>
      </w:r>
      <w:r>
        <w:rPr>
          <w:lang w:val="zh_CN" w:bidi="zh_CN"/>
        </w:rPr>
        <w:t>ECC 8:17</w:t>
      </w:r>
      <w:r>
        <w:rPr>
          <w:lang w:val="zh_CN" w:bidi="zh_CN"/>
        </w:rPr>
        <w:t xml:space="preserve"> · </w:t>
      </w:r>
      <w:r>
        <w:rPr>
          <w:lang w:val="zh_CN" w:bidi="zh_CN"/>
        </w:rPr>
        <w:t>ECC 9:1</w:t>
      </w:r>
      <w:r>
        <w:rPr>
          <w:lang w:val="zh_CN" w:bidi="zh_CN"/>
        </w:rPr>
        <w:t xml:space="preserve"> · </w:t>
      </w:r>
      <w:r>
        <w:rPr>
          <w:lang w:val="zh_CN" w:bidi="zh_CN"/>
        </w:rPr>
        <w:t>ECC 9:1</w:t>
      </w:r>
      <w:r>
        <w:rPr>
          <w:lang w:val="zh_CN" w:bidi="zh_CN"/>
        </w:rPr>
        <w:t xml:space="preserve"> · </w:t>
      </w:r>
      <w:r>
        <w:rPr>
          <w:lang w:val="zh_CN" w:bidi="zh_CN"/>
        </w:rPr>
        <w:t>ECC 9:3</w:t>
      </w:r>
      <w:r>
        <w:rPr>
          <w:lang w:val="zh_CN" w:bidi="zh_CN"/>
        </w:rPr>
        <w:t xml:space="preserve"> · </w:t>
      </w:r>
      <w:r>
        <w:rPr>
          <w:lang w:val="zh_CN" w:bidi="zh_CN"/>
        </w:rPr>
        <w:t>ECC 9:6</w:t>
      </w:r>
      <w:r>
        <w:rPr>
          <w:lang w:val="zh_CN" w:bidi="zh_CN"/>
        </w:rPr>
        <w:t xml:space="preserve"> · </w:t>
      </w:r>
      <w:r>
        <w:rPr>
          <w:lang w:val="zh_CN" w:bidi="zh_CN"/>
        </w:rPr>
        <w:t>ECC 9:6</w:t>
      </w:r>
      <w:r>
        <w:rPr>
          <w:lang w:val="zh_CN" w:bidi="zh_CN"/>
        </w:rPr>
        <w:t xml:space="preserve"> · </w:t>
      </w:r>
      <w:r>
        <w:rPr>
          <w:lang w:val="zh_CN" w:bidi="zh_CN"/>
        </w:rPr>
        <w:t>ECC 9:6</w:t>
      </w:r>
      <w:r>
        <w:rPr>
          <w:lang w:val="zh_CN" w:bidi="zh_CN"/>
        </w:rPr>
        <w:t xml:space="preserve"> · </w:t>
      </w:r>
      <w:r>
        <w:rPr>
          <w:lang w:val="zh_CN" w:bidi="zh_CN"/>
        </w:rPr>
        <w:t>ECC 9:11</w:t>
      </w:r>
      <w:r>
        <w:rPr>
          <w:lang w:val="zh_CN" w:bidi="zh_CN"/>
        </w:rPr>
        <w:t xml:space="preserve"> · </w:t>
      </w:r>
      <w:r>
        <w:rPr>
          <w:lang w:val="zh_CN" w:bidi="zh_CN"/>
        </w:rPr>
        <w:t>ECC 9:11</w:t>
      </w:r>
      <w:r>
        <w:rPr>
          <w:lang w:val="zh_CN" w:bidi="zh_CN"/>
        </w:rPr>
        <w:t xml:space="preserve"> · </w:t>
      </w:r>
      <w:r>
        <w:rPr>
          <w:lang w:val="zh_CN" w:bidi="zh_CN"/>
        </w:rPr>
        <w:t>ECC 9:11</w:t>
      </w:r>
      <w:r>
        <w:rPr>
          <w:lang w:val="zh_CN" w:bidi="zh_CN"/>
        </w:rPr>
        <w:t xml:space="preserve"> · </w:t>
      </w:r>
      <w:r>
        <w:rPr>
          <w:lang w:val="zh_CN" w:bidi="zh_CN"/>
        </w:rPr>
        <w:t>ECC 9:12</w:t>
      </w:r>
      <w:r>
        <w:rPr>
          <w:lang w:val="zh_CN" w:bidi="zh_CN"/>
        </w:rPr>
        <w:t xml:space="preserve"> · </w:t>
      </w:r>
      <w:r>
        <w:rPr>
          <w:lang w:val="zh_CN" w:bidi="zh_CN"/>
        </w:rPr>
        <w:t>ECC 9:13</w:t>
      </w:r>
      <w:r>
        <w:rPr>
          <w:lang w:val="zh_CN" w:bidi="zh_CN"/>
        </w:rPr>
        <w:t xml:space="preserve"> · </w:t>
      </w:r>
      <w:r>
        <w:rPr>
          <w:lang w:val="zh_CN" w:bidi="zh_CN"/>
        </w:rPr>
        <w:t>ECC 10:3</w:t>
      </w:r>
      <w:r>
        <w:rPr>
          <w:lang w:val="zh_CN" w:bidi="zh_CN"/>
        </w:rPr>
        <w:t xml:space="preserve"> · </w:t>
      </w:r>
      <w:r>
        <w:rPr>
          <w:lang w:val="zh_CN" w:bidi="zh_CN"/>
        </w:rPr>
        <w:t>ECC 10:20</w:t>
      </w:r>
      <w:r>
        <w:rPr>
          <w:lang w:val="zh_CN" w:bidi="zh_CN"/>
        </w:rPr>
        <w:t xml:space="preserve"> · </w:t>
      </w:r>
      <w:r>
        <w:rPr>
          <w:lang w:val="zh_CN" w:bidi="zh_CN"/>
        </w:rPr>
        <w:t>ECC 11:2</w:t>
      </w:r>
      <w:r>
        <w:rPr>
          <w:lang w:val="zh_CN" w:bidi="zh_CN"/>
        </w:rPr>
        <w:t xml:space="preserve"> · </w:t>
      </w:r>
      <w:r>
        <w:rPr>
          <w:lang w:val="zh_CN" w:bidi="zh_CN"/>
        </w:rPr>
        <w:t>ECC 12:5</w:t>
      </w:r>
      <w:r>
        <w:rPr>
          <w:lang w:val="zh_CN" w:bidi="zh_CN"/>
        </w:rPr>
        <w:t xml:space="preserve"> · </w:t>
      </w:r>
      <w:r>
        <w:rPr>
          <w:lang w:val="zh_CN" w:bidi="zh_CN"/>
        </w:rPr>
        <w:t>SNG 7:14</w:t>
      </w:r>
      <w:r>
        <w:rPr>
          <w:lang w:val="zh_CN" w:bidi="zh_CN"/>
        </w:rPr>
        <w:t xml:space="preserve"> · </w:t>
      </w:r>
      <w:r>
        <w:rPr>
          <w:lang w:val="zh_CN" w:bidi="zh_CN"/>
        </w:rPr>
        <w:t>SNG 8:1</w:t>
      </w:r>
      <w:r>
        <w:rPr>
          <w:lang w:val="zh_CN" w:bidi="zh_CN"/>
        </w:rPr>
        <w:t xml:space="preserve"> · </w:t>
      </w:r>
      <w:r>
        <w:rPr>
          <w:lang w:val="zh_CN" w:bidi="zh_CN"/>
        </w:rPr>
        <w:t>ISA 1:15</w:t>
      </w:r>
      <w:r>
        <w:rPr>
          <w:lang w:val="zh_CN" w:bidi="zh_CN"/>
        </w:rPr>
        <w:t xml:space="preserve"> · </w:t>
      </w:r>
      <w:r>
        <w:rPr>
          <w:lang w:val="zh_CN" w:bidi="zh_CN"/>
        </w:rPr>
        <w:t>ISA 5:2</w:t>
      </w:r>
      <w:r>
        <w:rPr>
          <w:lang w:val="zh_CN" w:bidi="zh_CN"/>
        </w:rPr>
        <w:t xml:space="preserve"> · </w:t>
      </w:r>
      <w:r>
        <w:rPr>
          <w:lang w:val="zh_CN" w:bidi="zh_CN"/>
        </w:rPr>
        <w:t>ISA 7:13</w:t>
      </w:r>
      <w:r>
        <w:rPr>
          <w:lang w:val="zh_CN" w:bidi="zh_CN"/>
        </w:rPr>
        <w:t xml:space="preserve"> · </w:t>
      </w:r>
      <w:r>
        <w:rPr>
          <w:lang w:val="zh_CN" w:bidi="zh_CN"/>
        </w:rPr>
        <w:t>ISA 7:20</w:t>
      </w:r>
      <w:r>
        <w:rPr>
          <w:lang w:val="zh_CN" w:bidi="zh_CN"/>
        </w:rPr>
        <w:t xml:space="preserve"> · </w:t>
      </w:r>
      <w:r>
        <w:rPr>
          <w:lang w:val="zh_CN" w:bidi="zh_CN"/>
        </w:rPr>
        <w:t>ISA 14:8</w:t>
      </w:r>
      <w:r>
        <w:rPr>
          <w:lang w:val="zh_CN" w:bidi="zh_CN"/>
        </w:rPr>
        <w:t xml:space="preserve"> · </w:t>
      </w:r>
      <w:r>
        <w:rPr>
          <w:lang w:val="zh_CN" w:bidi="zh_CN"/>
        </w:rPr>
        <w:t>ISA 14:10</w:t>
      </w:r>
      <w:r>
        <w:rPr>
          <w:lang w:val="zh_CN" w:bidi="zh_CN"/>
        </w:rPr>
        <w:t xml:space="preserve"> · </w:t>
      </w:r>
      <w:r>
        <w:rPr>
          <w:lang w:val="zh_CN" w:bidi="zh_CN"/>
        </w:rPr>
        <w:t>ISA 21:12</w:t>
      </w:r>
      <w:r>
        <w:rPr>
          <w:lang w:val="zh_CN" w:bidi="zh_CN"/>
        </w:rPr>
        <w:t xml:space="preserve"> · </w:t>
      </w:r>
      <w:r>
        <w:rPr>
          <w:lang w:val="zh_CN" w:bidi="zh_CN"/>
        </w:rPr>
        <w:t>ISA 23:12</w:t>
      </w:r>
      <w:r>
        <w:rPr>
          <w:lang w:val="zh_CN" w:bidi="zh_CN"/>
        </w:rPr>
        <w:t xml:space="preserve"> · </w:t>
      </w:r>
      <w:r>
        <w:rPr>
          <w:lang w:val="zh_CN" w:bidi="zh_CN"/>
        </w:rPr>
        <w:t>ISA 26:12</w:t>
      </w:r>
      <w:r>
        <w:rPr>
          <w:lang w:val="zh_CN" w:bidi="zh_CN"/>
        </w:rPr>
        <w:t xml:space="preserve"> · </w:t>
      </w:r>
      <w:r>
        <w:rPr>
          <w:lang w:val="zh_CN" w:bidi="zh_CN"/>
        </w:rPr>
        <w:t>ISA 28:7</w:t>
      </w:r>
      <w:r>
        <w:rPr>
          <w:lang w:val="zh_CN" w:bidi="zh_CN"/>
        </w:rPr>
        <w:t xml:space="preserve"> · </w:t>
      </w:r>
      <w:r>
        <w:rPr>
          <w:lang w:val="zh_CN" w:bidi="zh_CN"/>
        </w:rPr>
        <w:t>ISA 28:29</w:t>
      </w:r>
      <w:r>
        <w:rPr>
          <w:lang w:val="zh_CN" w:bidi="zh_CN"/>
        </w:rPr>
        <w:t xml:space="preserve"> · </w:t>
      </w:r>
      <w:r>
        <w:rPr>
          <w:lang w:val="zh_CN" w:bidi="zh_CN"/>
        </w:rPr>
        <w:t>ISA 30:5</w:t>
      </w:r>
      <w:r>
        <w:rPr>
          <w:lang w:val="zh_CN" w:bidi="zh_CN"/>
        </w:rPr>
        <w:t xml:space="preserve"> · </w:t>
      </w:r>
      <w:r>
        <w:rPr>
          <w:lang w:val="zh_CN" w:bidi="zh_CN"/>
        </w:rPr>
        <w:t>ISA 30:33</w:t>
      </w:r>
      <w:r>
        <w:rPr>
          <w:lang w:val="zh_CN" w:bidi="zh_CN"/>
        </w:rPr>
        <w:t xml:space="preserve"> · </w:t>
      </w:r>
      <w:r>
        <w:rPr>
          <w:lang w:val="zh_CN" w:bidi="zh_CN"/>
        </w:rPr>
        <w:t>ISA 31:2</w:t>
      </w:r>
      <w:r>
        <w:rPr>
          <w:lang w:val="zh_CN" w:bidi="zh_CN"/>
        </w:rPr>
        <w:t xml:space="preserve"> · </w:t>
      </w:r>
      <w:r>
        <w:rPr>
          <w:lang w:val="zh_CN" w:bidi="zh_CN"/>
        </w:rPr>
        <w:t>ISA 40:24</w:t>
      </w:r>
      <w:r>
        <w:rPr>
          <w:lang w:val="zh_CN" w:bidi="zh_CN"/>
        </w:rPr>
        <w:t xml:space="preserve"> · </w:t>
      </w:r>
      <w:r>
        <w:rPr>
          <w:lang w:val="zh_CN" w:bidi="zh_CN"/>
        </w:rPr>
        <w:t>ISA 44:12</w:t>
      </w:r>
      <w:r>
        <w:rPr>
          <w:lang w:val="zh_CN" w:bidi="zh_CN"/>
        </w:rPr>
        <w:t xml:space="preserve"> · </w:t>
      </w:r>
      <w:r>
        <w:rPr>
          <w:lang w:val="zh_CN" w:bidi="zh_CN"/>
        </w:rPr>
        <w:t>ISA 45:16</w:t>
      </w:r>
      <w:r>
        <w:rPr>
          <w:lang w:val="zh_CN" w:bidi="zh_CN"/>
        </w:rPr>
        <w:t xml:space="preserve"> · </w:t>
      </w:r>
      <w:r>
        <w:rPr>
          <w:lang w:val="zh_CN" w:bidi="zh_CN"/>
        </w:rPr>
        <w:t>ISA 47:3</w:t>
      </w:r>
      <w:r>
        <w:rPr>
          <w:lang w:val="zh_CN" w:bidi="zh_CN"/>
        </w:rPr>
        <w:t xml:space="preserve"> · </w:t>
      </w:r>
      <w:r>
        <w:rPr>
          <w:lang w:val="zh_CN" w:bidi="zh_CN"/>
        </w:rPr>
        <w:t>ISA 48:8</w:t>
      </w:r>
      <w:r>
        <w:rPr>
          <w:lang w:val="zh_CN" w:bidi="zh_CN"/>
        </w:rPr>
        <w:t xml:space="preserve"> · </w:t>
      </w:r>
      <w:r>
        <w:rPr>
          <w:lang w:val="zh_CN" w:bidi="zh_CN"/>
        </w:rPr>
        <w:t>ISA 48:8</w:t>
      </w:r>
      <w:r>
        <w:rPr>
          <w:lang w:val="zh_CN" w:bidi="zh_CN"/>
        </w:rPr>
        <w:t xml:space="preserve"> · </w:t>
      </w:r>
      <w:r>
        <w:rPr>
          <w:lang w:val="zh_CN" w:bidi="zh_CN"/>
        </w:rPr>
        <w:t>ISA 48:8</w:t>
      </w:r>
      <w:r>
        <w:rPr>
          <w:lang w:val="zh_CN" w:bidi="zh_CN"/>
        </w:rPr>
        <w:t xml:space="preserve"> · </w:t>
      </w:r>
      <w:r>
        <w:rPr>
          <w:lang w:val="zh_CN" w:bidi="zh_CN"/>
        </w:rPr>
        <w:t>ISA 49:15</w:t>
      </w:r>
      <w:r>
        <w:rPr>
          <w:lang w:val="zh_CN" w:bidi="zh_CN"/>
        </w:rPr>
        <w:t xml:space="preserve"> · </w:t>
      </w:r>
      <w:r>
        <w:rPr>
          <w:lang w:val="zh_CN" w:bidi="zh_CN"/>
        </w:rPr>
        <w:t>ISA 49:25</w:t>
      </w:r>
      <w:r>
        <w:rPr>
          <w:lang w:val="zh_CN" w:bidi="zh_CN"/>
        </w:rPr>
        <w:t xml:space="preserve"> · </w:t>
      </w:r>
      <w:r>
        <w:rPr>
          <w:lang w:val="zh_CN" w:bidi="zh_CN"/>
        </w:rPr>
        <w:t>ISA 57:6</w:t>
      </w:r>
      <w:r>
        <w:rPr>
          <w:lang w:val="zh_CN" w:bidi="zh_CN"/>
        </w:rPr>
        <w:t xml:space="preserve"> · </w:t>
      </w:r>
      <w:r>
        <w:rPr>
          <w:lang w:val="zh_CN" w:bidi="zh_CN"/>
        </w:rPr>
        <w:t>ISA 57:7</w:t>
      </w:r>
      <w:r>
        <w:rPr>
          <w:lang w:val="zh_CN" w:bidi="zh_CN"/>
        </w:rPr>
        <w:t xml:space="preserve"> · </w:t>
      </w:r>
      <w:r>
        <w:rPr>
          <w:lang w:val="zh_CN" w:bidi="zh_CN"/>
        </w:rPr>
        <w:t>ISA 66:3</w:t>
      </w:r>
      <w:r>
        <w:rPr>
          <w:lang w:val="zh_CN" w:bidi="zh_CN"/>
        </w:rPr>
        <w:t xml:space="preserve"> · </w:t>
      </w:r>
      <w:r>
        <w:rPr>
          <w:lang w:val="zh_CN" w:bidi="zh_CN"/>
        </w:rPr>
        <w:t>ISA 66:4</w:t>
      </w:r>
      <w:r>
        <w:rPr>
          <w:lang w:val="zh_CN" w:bidi="zh_CN"/>
        </w:rPr>
        <w:t xml:space="preserve"> · </w:t>
      </w:r>
      <w:r>
        <w:rPr>
          <w:lang w:val="zh_CN" w:bidi="zh_CN"/>
        </w:rPr>
        <w:t>ISA 66:8</w:t>
      </w:r>
      <w:r>
        <w:rPr>
          <w:lang w:val="zh_CN" w:bidi="zh_CN"/>
        </w:rPr>
        <w:t xml:space="preserve"> · </w:t>
      </w:r>
      <w:r>
        <w:rPr>
          <w:lang w:val="zh_CN" w:bidi="zh_CN"/>
        </w:rPr>
        <w:t>ISA 66:21</w:t>
      </w:r>
      <w:r>
        <w:rPr>
          <w:lang w:val="zh_CN" w:bidi="zh_CN"/>
        </w:rPr>
        <w:t xml:space="preserve"> · </w:t>
      </w:r>
      <w:r>
        <w:rPr>
          <w:lang w:val="zh_CN" w:bidi="zh_CN"/>
        </w:rPr>
        <w:t>JER 2:16</w:t>
      </w:r>
      <w:r>
        <w:rPr>
          <w:lang w:val="zh_CN" w:bidi="zh_CN"/>
        </w:rPr>
        <w:t xml:space="preserve"> · </w:t>
      </w:r>
      <w:r>
        <w:rPr>
          <w:lang w:val="zh_CN" w:bidi="zh_CN"/>
        </w:rPr>
        <w:t>JER 2:33</w:t>
      </w:r>
      <w:r>
        <w:rPr>
          <w:lang w:val="zh_CN" w:bidi="zh_CN"/>
        </w:rPr>
        <w:t xml:space="preserve"> · </w:t>
      </w:r>
      <w:r>
        <w:rPr>
          <w:lang w:val="zh_CN" w:bidi="zh_CN"/>
        </w:rPr>
        <w:t>JER 2:34</w:t>
      </w:r>
      <w:r>
        <w:rPr>
          <w:lang w:val="zh_CN" w:bidi="zh_CN"/>
        </w:rPr>
        <w:t xml:space="preserve"> · </w:t>
      </w:r>
      <w:r>
        <w:rPr>
          <w:lang w:val="zh_CN" w:bidi="zh_CN"/>
        </w:rPr>
        <w:t>JER 2:36</w:t>
      </w:r>
      <w:r>
        <w:rPr>
          <w:lang w:val="zh_CN" w:bidi="zh_CN"/>
        </w:rPr>
        <w:t xml:space="preserve"> · </w:t>
      </w:r>
      <w:r>
        <w:rPr>
          <w:lang w:val="zh_CN" w:bidi="zh_CN"/>
        </w:rPr>
        <w:t>JER 2:37</w:t>
      </w:r>
      <w:r>
        <w:rPr>
          <w:lang w:val="zh_CN" w:bidi="zh_CN"/>
        </w:rPr>
        <w:t xml:space="preserve"> · </w:t>
      </w:r>
      <w:r>
        <w:rPr>
          <w:lang w:val="zh_CN" w:bidi="zh_CN"/>
        </w:rPr>
        <w:t>JER 3:8</w:t>
      </w:r>
      <w:r>
        <w:rPr>
          <w:lang w:val="zh_CN" w:bidi="zh_CN"/>
        </w:rPr>
        <w:t xml:space="preserve"> · </w:t>
      </w:r>
      <w:r>
        <w:rPr>
          <w:lang w:val="zh_CN" w:bidi="zh_CN"/>
        </w:rPr>
        <w:t>JER 3:10</w:t>
      </w:r>
      <w:r>
        <w:rPr>
          <w:lang w:val="zh_CN" w:bidi="zh_CN"/>
        </w:rPr>
        <w:t xml:space="preserve"> · </w:t>
      </w:r>
      <w:r>
        <w:rPr>
          <w:lang w:val="zh_CN" w:bidi="zh_CN"/>
        </w:rPr>
        <w:t>JER 4:12</w:t>
      </w:r>
      <w:r>
        <w:rPr>
          <w:lang w:val="zh_CN" w:bidi="zh_CN"/>
        </w:rPr>
        <w:t xml:space="preserve"> · </w:t>
      </w:r>
      <w:r>
        <w:rPr>
          <w:lang w:val="zh_CN" w:bidi="zh_CN"/>
        </w:rPr>
        <w:t>JER 5:18</w:t>
      </w:r>
      <w:r>
        <w:rPr>
          <w:lang w:val="zh_CN" w:bidi="zh_CN"/>
        </w:rPr>
        <w:t xml:space="preserve"> · </w:t>
      </w:r>
      <w:r>
        <w:rPr>
          <w:lang w:val="zh_CN" w:bidi="zh_CN"/>
        </w:rPr>
        <w:t>JER 5:28</w:t>
      </w:r>
      <w:r>
        <w:rPr>
          <w:lang w:val="zh_CN" w:bidi="zh_CN"/>
        </w:rPr>
        <w:t xml:space="preserve"> · </w:t>
      </w:r>
      <w:r>
        <w:rPr>
          <w:lang w:val="zh_CN" w:bidi="zh_CN"/>
        </w:rPr>
        <w:t>JER 6:11</w:t>
      </w:r>
      <w:r>
        <w:rPr>
          <w:lang w:val="zh_CN" w:bidi="zh_CN"/>
        </w:rPr>
        <w:t xml:space="preserve"> · </w:t>
      </w:r>
      <w:r>
        <w:rPr>
          <w:lang w:val="zh_CN" w:bidi="zh_CN"/>
        </w:rPr>
        <w:t>JER 6:15</w:t>
      </w:r>
      <w:r>
        <w:rPr>
          <w:lang w:val="zh_CN" w:bidi="zh_CN"/>
        </w:rPr>
        <w:t xml:space="preserve"> · </w:t>
      </w:r>
      <w:r>
        <w:rPr>
          <w:lang w:val="zh_CN" w:bidi="zh_CN"/>
        </w:rPr>
        <w:t>JER 6:15</w:t>
      </w:r>
      <w:r>
        <w:rPr>
          <w:lang w:val="zh_CN" w:bidi="zh_CN"/>
        </w:rPr>
        <w:t xml:space="preserve"> · </w:t>
      </w:r>
      <w:r>
        <w:rPr>
          <w:lang w:val="zh_CN" w:bidi="zh_CN"/>
        </w:rPr>
        <w:t>JER 8:7</w:t>
      </w:r>
      <w:r>
        <w:rPr>
          <w:lang w:val="zh_CN" w:bidi="zh_CN"/>
        </w:rPr>
        <w:t xml:space="preserve"> · </w:t>
      </w:r>
      <w:r>
        <w:rPr>
          <w:lang w:val="zh_CN" w:bidi="zh_CN"/>
        </w:rPr>
        <w:t>JER 8:12</w:t>
      </w:r>
      <w:r>
        <w:rPr>
          <w:lang w:val="zh_CN" w:bidi="zh_CN"/>
        </w:rPr>
        <w:t xml:space="preserve"> · </w:t>
      </w:r>
      <w:r>
        <w:rPr>
          <w:lang w:val="zh_CN" w:bidi="zh_CN"/>
        </w:rPr>
        <w:t>JER 10:5</w:t>
      </w:r>
      <w:r>
        <w:rPr>
          <w:lang w:val="zh_CN" w:bidi="zh_CN"/>
        </w:rPr>
        <w:t xml:space="preserve"> · </w:t>
      </w:r>
      <w:r>
        <w:rPr>
          <w:lang w:val="zh_CN" w:bidi="zh_CN"/>
        </w:rPr>
        <w:t>JER 12:2</w:t>
      </w:r>
      <w:r>
        <w:rPr>
          <w:lang w:val="zh_CN" w:bidi="zh_CN"/>
        </w:rPr>
        <w:t xml:space="preserve"> · </w:t>
      </w:r>
      <w:r>
        <w:rPr>
          <w:lang w:val="zh_CN" w:bidi="zh_CN"/>
        </w:rPr>
        <w:t>JER 12:2</w:t>
      </w:r>
      <w:r>
        <w:rPr>
          <w:lang w:val="zh_CN" w:bidi="zh_CN"/>
        </w:rPr>
        <w:t xml:space="preserve"> · </w:t>
      </w:r>
      <w:r>
        <w:rPr>
          <w:lang w:val="zh_CN" w:bidi="zh_CN"/>
        </w:rPr>
        <w:t>JER 12:6</w:t>
      </w:r>
      <w:r>
        <w:rPr>
          <w:lang w:val="zh_CN" w:bidi="zh_CN"/>
        </w:rPr>
        <w:t xml:space="preserve"> · </w:t>
      </w:r>
      <w:r>
        <w:rPr>
          <w:lang w:val="zh_CN" w:bidi="zh_CN"/>
        </w:rPr>
        <w:t>JER 12:6</w:t>
      </w:r>
      <w:r>
        <w:rPr>
          <w:lang w:val="zh_CN" w:bidi="zh_CN"/>
        </w:rPr>
        <w:t xml:space="preserve"> · </w:t>
      </w:r>
      <w:r>
        <w:rPr>
          <w:lang w:val="zh_CN" w:bidi="zh_CN"/>
        </w:rPr>
        <w:t>JER 12:6</w:t>
      </w:r>
      <w:r>
        <w:rPr>
          <w:lang w:val="zh_CN" w:bidi="zh_CN"/>
        </w:rPr>
        <w:t xml:space="preserve"> · </w:t>
      </w:r>
      <w:r>
        <w:rPr>
          <w:lang w:val="zh_CN" w:bidi="zh_CN"/>
        </w:rPr>
        <w:t>JER 13:23</w:t>
      </w:r>
      <w:r>
        <w:rPr>
          <w:lang w:val="zh_CN" w:bidi="zh_CN"/>
        </w:rPr>
        <w:t xml:space="preserve"> · </w:t>
      </w:r>
      <w:r>
        <w:rPr>
          <w:lang w:val="zh_CN" w:bidi="zh_CN"/>
        </w:rPr>
        <w:t>JER 14:5</w:t>
      </w:r>
      <w:r>
        <w:rPr>
          <w:lang w:val="zh_CN" w:bidi="zh_CN"/>
        </w:rPr>
        <w:t xml:space="preserve"> · </w:t>
      </w:r>
      <w:r>
        <w:rPr>
          <w:lang w:val="zh_CN" w:bidi="zh_CN"/>
        </w:rPr>
        <w:t>JER 14:18</w:t>
      </w:r>
      <w:r>
        <w:rPr>
          <w:lang w:val="zh_CN" w:bidi="zh_CN"/>
        </w:rPr>
        <w:t xml:space="preserve"> · </w:t>
      </w:r>
      <w:r>
        <w:rPr>
          <w:lang w:val="zh_CN" w:bidi="zh_CN"/>
        </w:rPr>
        <w:t>JER 14:18</w:t>
      </w:r>
      <w:r>
        <w:rPr>
          <w:lang w:val="zh_CN" w:bidi="zh_CN"/>
        </w:rPr>
        <w:t xml:space="preserve"> · </w:t>
      </w:r>
      <w:r>
        <w:rPr>
          <w:lang w:val="zh_CN" w:bidi="zh_CN"/>
        </w:rPr>
        <w:t>JER 23:11</w:t>
      </w:r>
      <w:r>
        <w:rPr>
          <w:lang w:val="zh_CN" w:bidi="zh_CN"/>
        </w:rPr>
        <w:t xml:space="preserve"> · </w:t>
      </w:r>
      <w:r>
        <w:rPr>
          <w:lang w:val="zh_CN" w:bidi="zh_CN"/>
        </w:rPr>
        <w:t>JER 23:11</w:t>
      </w:r>
      <w:r>
        <w:rPr>
          <w:lang w:val="zh_CN" w:bidi="zh_CN"/>
        </w:rPr>
        <w:t xml:space="preserve"> · </w:t>
      </w:r>
      <w:r>
        <w:rPr>
          <w:lang w:val="zh_CN" w:bidi="zh_CN"/>
        </w:rPr>
        <w:t>JER 23:11</w:t>
      </w:r>
      <w:r>
        <w:rPr>
          <w:lang w:val="zh_CN" w:bidi="zh_CN"/>
        </w:rPr>
        <w:t xml:space="preserve"> · </w:t>
      </w:r>
      <w:r>
        <w:rPr>
          <w:lang w:val="zh_CN" w:bidi="zh_CN"/>
        </w:rPr>
        <w:t>JER 25:14</w:t>
      </w:r>
      <w:r>
        <w:rPr>
          <w:lang w:val="zh_CN" w:bidi="zh_CN"/>
        </w:rPr>
        <w:t xml:space="preserve"> · </w:t>
      </w:r>
      <w:r>
        <w:rPr>
          <w:lang w:val="zh_CN" w:bidi="zh_CN"/>
        </w:rPr>
        <w:t>JER 26:20</w:t>
      </w:r>
      <w:r>
        <w:rPr>
          <w:lang w:val="zh_CN" w:bidi="zh_CN"/>
        </w:rPr>
        <w:t xml:space="preserve"> · </w:t>
      </w:r>
      <w:r>
        <w:rPr>
          <w:lang w:val="zh_CN" w:bidi="zh_CN"/>
        </w:rPr>
        <w:t>JER 27:6</w:t>
      </w:r>
      <w:r>
        <w:rPr>
          <w:lang w:val="zh_CN" w:bidi="zh_CN"/>
        </w:rPr>
        <w:t xml:space="preserve"> · </w:t>
      </w:r>
      <w:r>
        <w:rPr>
          <w:lang w:val="zh_CN" w:bidi="zh_CN"/>
        </w:rPr>
        <w:t>JER 27:7</w:t>
      </w:r>
      <w:r>
        <w:rPr>
          <w:lang w:val="zh_CN" w:bidi="zh_CN"/>
        </w:rPr>
        <w:t xml:space="preserve"> · </w:t>
      </w:r>
      <w:r>
        <w:rPr>
          <w:lang w:val="zh_CN" w:bidi="zh_CN"/>
        </w:rPr>
        <w:t>JER 28:14</w:t>
      </w:r>
      <w:r>
        <w:rPr>
          <w:lang w:val="zh_CN" w:bidi="zh_CN"/>
        </w:rPr>
        <w:t xml:space="preserve"> · </w:t>
      </w:r>
      <w:r>
        <w:rPr>
          <w:lang w:val="zh_CN" w:bidi="zh_CN"/>
        </w:rPr>
        <w:t>JER 31:19</w:t>
      </w:r>
      <w:r>
        <w:rPr>
          <w:lang w:val="zh_CN" w:bidi="zh_CN"/>
        </w:rPr>
        <w:t xml:space="preserve"> · </w:t>
      </w:r>
      <w:r>
        <w:rPr>
          <w:lang w:val="zh_CN" w:bidi="zh_CN"/>
        </w:rPr>
        <w:t>JER 31:36</w:t>
      </w:r>
      <w:r>
        <w:rPr>
          <w:lang w:val="zh_CN" w:bidi="zh_CN"/>
        </w:rPr>
        <w:t xml:space="preserve"> · </w:t>
      </w:r>
      <w:r>
        <w:rPr>
          <w:lang w:val="zh_CN" w:bidi="zh_CN"/>
        </w:rPr>
        <w:t>JER 31:37</w:t>
      </w:r>
      <w:r>
        <w:rPr>
          <w:lang w:val="zh_CN" w:bidi="zh_CN"/>
        </w:rPr>
        <w:t xml:space="preserve"> · </w:t>
      </w:r>
      <w:r>
        <w:rPr>
          <w:lang w:val="zh_CN" w:bidi="zh_CN"/>
        </w:rPr>
        <w:t>JER 33:21</w:t>
      </w:r>
      <w:r>
        <w:rPr>
          <w:lang w:val="zh_CN" w:bidi="zh_CN"/>
        </w:rPr>
        <w:t xml:space="preserve"> · </w:t>
      </w:r>
      <w:r>
        <w:rPr>
          <w:lang w:val="zh_CN" w:bidi="zh_CN"/>
        </w:rPr>
        <w:t>JER 33:26</w:t>
      </w:r>
      <w:r>
        <w:rPr>
          <w:lang w:val="zh_CN" w:bidi="zh_CN"/>
        </w:rPr>
        <w:t xml:space="preserve"> · </w:t>
      </w:r>
      <w:r>
        <w:rPr>
          <w:lang w:val="zh_CN" w:bidi="zh_CN"/>
        </w:rPr>
        <w:t>JER 36:6</w:t>
      </w:r>
      <w:r>
        <w:rPr>
          <w:lang w:val="zh_CN" w:bidi="zh_CN"/>
        </w:rPr>
        <w:t xml:space="preserve"> · </w:t>
      </w:r>
      <w:r>
        <w:rPr>
          <w:lang w:val="zh_CN" w:bidi="zh_CN"/>
        </w:rPr>
        <w:t>JER 36:25</w:t>
      </w:r>
      <w:r>
        <w:rPr>
          <w:lang w:val="zh_CN" w:bidi="zh_CN"/>
        </w:rPr>
        <w:t xml:space="preserve"> · </w:t>
      </w:r>
      <w:r>
        <w:rPr>
          <w:lang w:val="zh_CN" w:bidi="zh_CN"/>
        </w:rPr>
        <w:t>JER 40:11</w:t>
      </w:r>
      <w:r>
        <w:rPr>
          <w:lang w:val="zh_CN" w:bidi="zh_CN"/>
        </w:rPr>
        <w:t xml:space="preserve"> · </w:t>
      </w:r>
      <w:r>
        <w:rPr>
          <w:lang w:val="zh_CN" w:bidi="zh_CN"/>
        </w:rPr>
        <w:t>JER 46:16</w:t>
      </w:r>
      <w:r>
        <w:rPr>
          <w:lang w:val="zh_CN" w:bidi="zh_CN"/>
        </w:rPr>
        <w:t xml:space="preserve"> · </w:t>
      </w:r>
      <w:r>
        <w:rPr>
          <w:lang w:val="zh_CN" w:bidi="zh_CN"/>
        </w:rPr>
        <w:t>JER 46:21</w:t>
      </w:r>
      <w:r>
        <w:rPr>
          <w:lang w:val="zh_CN" w:bidi="zh_CN"/>
        </w:rPr>
        <w:t xml:space="preserve"> · </w:t>
      </w:r>
      <w:r>
        <w:rPr>
          <w:lang w:val="zh_CN" w:bidi="zh_CN"/>
        </w:rPr>
        <w:t>JER 46:21</w:t>
      </w:r>
      <w:r>
        <w:rPr>
          <w:lang w:val="zh_CN" w:bidi="zh_CN"/>
        </w:rPr>
        <w:t xml:space="preserve"> · </w:t>
      </w:r>
      <w:r>
        <w:rPr>
          <w:lang w:val="zh_CN" w:bidi="zh_CN"/>
        </w:rPr>
        <w:t>JER 48:2</w:t>
      </w:r>
      <w:r>
        <w:rPr>
          <w:lang w:val="zh_CN" w:bidi="zh_CN"/>
        </w:rPr>
        <w:t xml:space="preserve"> · </w:t>
      </w:r>
      <w:r>
        <w:rPr>
          <w:lang w:val="zh_CN" w:bidi="zh_CN"/>
        </w:rPr>
        <w:t>JER 48:7</w:t>
      </w:r>
      <w:r>
        <w:rPr>
          <w:lang w:val="zh_CN" w:bidi="zh_CN"/>
        </w:rPr>
        <w:t xml:space="preserve"> · </w:t>
      </w:r>
      <w:r>
        <w:rPr>
          <w:lang w:val="zh_CN" w:bidi="zh_CN"/>
        </w:rPr>
        <w:t>JER 48:26</w:t>
      </w:r>
      <w:r>
        <w:rPr>
          <w:lang w:val="zh_CN" w:bidi="zh_CN"/>
        </w:rPr>
        <w:t xml:space="preserve"> · </w:t>
      </w:r>
      <w:r>
        <w:rPr>
          <w:lang w:val="zh_CN" w:bidi="zh_CN"/>
        </w:rPr>
        <w:t>JER 48:34</w:t>
      </w:r>
      <w:r>
        <w:rPr>
          <w:lang w:val="zh_CN" w:bidi="zh_CN"/>
        </w:rPr>
        <w:t xml:space="preserve"> · </w:t>
      </w:r>
      <w:r>
        <w:rPr>
          <w:lang w:val="zh_CN" w:bidi="zh_CN"/>
        </w:rPr>
        <w:t>JER 50:24</w:t>
      </w:r>
      <w:r>
        <w:rPr>
          <w:lang w:val="zh_CN" w:bidi="zh_CN"/>
        </w:rPr>
        <w:t xml:space="preserve"> · </w:t>
      </w:r>
      <w:r>
        <w:rPr>
          <w:lang w:val="zh_CN" w:bidi="zh_CN"/>
        </w:rPr>
        <w:t>JER 50:24</w:t>
      </w:r>
      <w:r>
        <w:rPr>
          <w:lang w:val="zh_CN" w:bidi="zh_CN"/>
        </w:rPr>
        <w:t xml:space="preserve"> · </w:t>
      </w:r>
      <w:r>
        <w:rPr>
          <w:lang w:val="zh_CN" w:bidi="zh_CN"/>
        </w:rPr>
        <w:t>JER 51:12</w:t>
      </w:r>
      <w:r>
        <w:rPr>
          <w:lang w:val="zh_CN" w:bidi="zh_CN"/>
        </w:rPr>
        <w:t xml:space="preserve"> · </w:t>
      </w:r>
      <w:r>
        <w:rPr>
          <w:lang w:val="zh_CN" w:bidi="zh_CN"/>
        </w:rPr>
        <w:t>JER 51:12</w:t>
      </w:r>
      <w:r>
        <w:rPr>
          <w:lang w:val="zh_CN" w:bidi="zh_CN"/>
        </w:rPr>
        <w:t xml:space="preserve"> · </w:t>
      </w:r>
      <w:r>
        <w:rPr>
          <w:lang w:val="zh_CN" w:bidi="zh_CN"/>
        </w:rPr>
        <w:t>JER 51:44</w:t>
      </w:r>
      <w:r>
        <w:rPr>
          <w:lang w:val="zh_CN" w:bidi="zh_CN"/>
        </w:rPr>
        <w:t xml:space="preserve"> · </w:t>
      </w:r>
      <w:r>
        <w:rPr>
          <w:lang w:val="zh_CN" w:bidi="zh_CN"/>
        </w:rPr>
        <w:t>JER 51:49</w:t>
      </w:r>
      <w:r>
        <w:rPr>
          <w:lang w:val="zh_CN" w:bidi="zh_CN"/>
        </w:rPr>
        <w:t xml:space="preserve"> · </w:t>
      </w:r>
      <w:r>
        <w:rPr>
          <w:lang w:val="zh_CN" w:bidi="zh_CN"/>
        </w:rPr>
        <w:t>JER 51:49</w:t>
      </w:r>
      <w:r>
        <w:rPr>
          <w:lang w:val="zh_CN" w:bidi="zh_CN"/>
        </w:rPr>
        <w:t xml:space="preserve"> · </w:t>
      </w:r>
      <w:r>
        <w:rPr>
          <w:lang w:val="zh_CN" w:bidi="zh_CN"/>
        </w:rPr>
        <w:t>JER 52:10</w:t>
      </w:r>
      <w:r>
        <w:rPr>
          <w:lang w:val="zh_CN" w:bidi="zh_CN"/>
        </w:rPr>
        <w:t xml:space="preserve"> · </w:t>
      </w:r>
      <w:r>
        <w:rPr>
          <w:lang w:val="zh_CN" w:bidi="zh_CN"/>
        </w:rPr>
        <w:t>LAM 1:8</w:t>
      </w:r>
      <w:r>
        <w:rPr>
          <w:lang w:val="zh_CN" w:bidi="zh_CN"/>
        </w:rPr>
        <w:t xml:space="preserve"> · </w:t>
      </w:r>
      <w:r>
        <w:rPr>
          <w:lang w:val="zh_CN" w:bidi="zh_CN"/>
        </w:rPr>
        <w:t>LAM 2:9</w:t>
      </w:r>
      <w:r>
        <w:rPr>
          <w:lang w:val="zh_CN" w:bidi="zh_CN"/>
        </w:rPr>
        <w:t xml:space="preserve"> · </w:t>
      </w:r>
      <w:r>
        <w:rPr>
          <w:lang w:val="zh_CN" w:bidi="zh_CN"/>
        </w:rPr>
        <w:t>LAM 3:8</w:t>
      </w:r>
      <w:r>
        <w:rPr>
          <w:lang w:val="zh_CN" w:bidi="zh_CN"/>
        </w:rPr>
        <w:t xml:space="preserve"> · </w:t>
      </w:r>
      <w:r>
        <w:rPr>
          <w:lang w:val="zh_CN" w:bidi="zh_CN"/>
        </w:rPr>
        <w:t>LAM 4:3</w:t>
      </w:r>
      <w:r>
        <w:rPr>
          <w:lang w:val="zh_CN" w:bidi="zh_CN"/>
        </w:rPr>
        <w:t xml:space="preserve"> · </w:t>
      </w:r>
      <w:r>
        <w:rPr>
          <w:lang w:val="zh_CN" w:bidi="zh_CN"/>
        </w:rPr>
        <w:t>LAM 4:15</w:t>
      </w:r>
      <w:r>
        <w:rPr>
          <w:lang w:val="zh_CN" w:bidi="zh_CN"/>
        </w:rPr>
        <w:t xml:space="preserve"> · </w:t>
      </w:r>
      <w:r>
        <w:rPr>
          <w:lang w:val="zh_CN" w:bidi="zh_CN"/>
        </w:rPr>
        <w:t>LAM 4:21</w:t>
      </w:r>
      <w:r>
        <w:rPr>
          <w:lang w:val="zh_CN" w:bidi="zh_CN"/>
        </w:rPr>
        <w:t xml:space="preserve"> · </w:t>
      </w:r>
      <w:r>
        <w:rPr>
          <w:lang w:val="zh_CN" w:bidi="zh_CN"/>
        </w:rPr>
        <w:t>EZK 5:11</w:t>
      </w:r>
      <w:r>
        <w:rPr>
          <w:lang w:val="zh_CN" w:bidi="zh_CN"/>
        </w:rPr>
        <w:t xml:space="preserve"> · </w:t>
      </w:r>
      <w:r>
        <w:rPr>
          <w:lang w:val="zh_CN" w:bidi="zh_CN"/>
        </w:rPr>
        <w:t>EZK 5:11</w:t>
      </w:r>
      <w:r>
        <w:rPr>
          <w:lang w:val="zh_CN" w:bidi="zh_CN"/>
        </w:rPr>
        <w:t xml:space="preserve"> · </w:t>
      </w:r>
      <w:r>
        <w:rPr>
          <w:lang w:val="zh_CN" w:bidi="zh_CN"/>
        </w:rPr>
        <w:t>EZK 10:16</w:t>
      </w:r>
      <w:r>
        <w:rPr>
          <w:lang w:val="zh_CN" w:bidi="zh_CN"/>
        </w:rPr>
        <w:t xml:space="preserve"> · </w:t>
      </w:r>
      <w:r>
        <w:rPr>
          <w:lang w:val="zh_CN" w:bidi="zh_CN"/>
        </w:rPr>
        <w:t>EZK 16:28</w:t>
      </w:r>
      <w:r>
        <w:rPr>
          <w:lang w:val="zh_CN" w:bidi="zh_CN"/>
        </w:rPr>
        <w:t xml:space="preserve"> · </w:t>
      </w:r>
      <w:r>
        <w:rPr>
          <w:lang w:val="zh_CN" w:bidi="zh_CN"/>
        </w:rPr>
        <w:t>EZK 16:29</w:t>
      </w:r>
      <w:r>
        <w:rPr>
          <w:lang w:val="zh_CN" w:bidi="zh_CN"/>
        </w:rPr>
        <w:t xml:space="preserve"> · </w:t>
      </w:r>
      <w:r>
        <w:rPr>
          <w:lang w:val="zh_CN" w:bidi="zh_CN"/>
        </w:rPr>
        <w:t>EZK 16:41</w:t>
      </w:r>
      <w:r>
        <w:rPr>
          <w:lang w:val="zh_CN" w:bidi="zh_CN"/>
        </w:rPr>
        <w:t xml:space="preserve"> · </w:t>
      </w:r>
      <w:r>
        <w:rPr>
          <w:lang w:val="zh_CN" w:bidi="zh_CN"/>
        </w:rPr>
        <w:t>EZK 18:11</w:t>
      </w:r>
      <w:r>
        <w:rPr>
          <w:lang w:val="zh_CN" w:bidi="zh_CN"/>
        </w:rPr>
        <w:t xml:space="preserve"> · </w:t>
      </w:r>
      <w:r>
        <w:rPr>
          <w:lang w:val="zh_CN" w:bidi="zh_CN"/>
        </w:rPr>
        <w:t>EZK 20:12</w:t>
      </w:r>
      <w:r>
        <w:rPr>
          <w:lang w:val="zh_CN" w:bidi="zh_CN"/>
        </w:rPr>
        <w:t xml:space="preserve"> · </w:t>
      </w:r>
      <w:r>
        <w:rPr>
          <w:lang w:val="zh_CN" w:bidi="zh_CN"/>
        </w:rPr>
        <w:t>EZK 20:15</w:t>
      </w:r>
      <w:r>
        <w:rPr>
          <w:lang w:val="zh_CN" w:bidi="zh_CN"/>
        </w:rPr>
        <w:t xml:space="preserve"> · </w:t>
      </w:r>
      <w:r>
        <w:rPr>
          <w:lang w:val="zh_CN" w:bidi="zh_CN"/>
        </w:rPr>
        <w:t>EZK 20:23</w:t>
      </w:r>
      <w:r>
        <w:rPr>
          <w:lang w:val="zh_CN" w:bidi="zh_CN"/>
        </w:rPr>
        <w:t xml:space="preserve"> · </w:t>
      </w:r>
      <w:r>
        <w:rPr>
          <w:lang w:val="zh_CN" w:bidi="zh_CN"/>
        </w:rPr>
        <w:t>EZK 20:25</w:t>
      </w:r>
      <w:r>
        <w:rPr>
          <w:lang w:val="zh_CN" w:bidi="zh_CN"/>
        </w:rPr>
        <w:t xml:space="preserve"> · </w:t>
      </w:r>
      <w:r>
        <w:rPr>
          <w:lang w:val="zh_CN" w:bidi="zh_CN"/>
        </w:rPr>
        <w:t>EZK 21:14</w:t>
      </w:r>
      <w:r>
        <w:rPr>
          <w:lang w:val="zh_CN" w:bidi="zh_CN"/>
        </w:rPr>
        <w:t xml:space="preserve"> · </w:t>
      </w:r>
      <w:r>
        <w:rPr>
          <w:lang w:val="zh_CN" w:bidi="zh_CN"/>
        </w:rPr>
        <w:t>EZK 21:18</w:t>
      </w:r>
      <w:r>
        <w:rPr>
          <w:lang w:val="zh_CN" w:bidi="zh_CN"/>
        </w:rPr>
        <w:t xml:space="preserve"> · </w:t>
      </w:r>
      <w:r>
        <w:rPr>
          <w:lang w:val="zh_CN" w:bidi="zh_CN"/>
        </w:rPr>
        <w:t>EZK 21:22</w:t>
      </w:r>
      <w:r>
        <w:rPr>
          <w:lang w:val="zh_CN" w:bidi="zh_CN"/>
        </w:rPr>
        <w:t xml:space="preserve"> · </w:t>
      </w:r>
      <w:r>
        <w:rPr>
          <w:lang w:val="zh_CN" w:bidi="zh_CN"/>
        </w:rPr>
        <w:t>EZK 21:32</w:t>
      </w:r>
      <w:r>
        <w:rPr>
          <w:lang w:val="zh_CN" w:bidi="zh_CN"/>
        </w:rPr>
        <w:t xml:space="preserve"> · </w:t>
      </w:r>
      <w:r>
        <w:rPr>
          <w:lang w:val="zh_CN" w:bidi="zh_CN"/>
        </w:rPr>
        <w:t>EZK 23:37</w:t>
      </w:r>
      <w:r>
        <w:rPr>
          <w:lang w:val="zh_CN" w:bidi="zh_CN"/>
        </w:rPr>
        <w:t xml:space="preserve"> · </w:t>
      </w:r>
      <w:r>
        <w:rPr>
          <w:lang w:val="zh_CN" w:bidi="zh_CN"/>
        </w:rPr>
        <w:t>EZK 24:3</w:t>
      </w:r>
      <w:r>
        <w:rPr>
          <w:lang w:val="zh_CN" w:bidi="zh_CN"/>
        </w:rPr>
        <w:t xml:space="preserve"> · </w:t>
      </w:r>
      <w:r>
        <w:rPr>
          <w:lang w:val="zh_CN" w:bidi="zh_CN"/>
        </w:rPr>
        <w:t>EZK 24:5</w:t>
      </w:r>
      <w:r>
        <w:rPr>
          <w:lang w:val="zh_CN" w:bidi="zh_CN"/>
        </w:rPr>
        <w:t xml:space="preserve"> · </w:t>
      </w:r>
      <w:r>
        <w:rPr>
          <w:lang w:val="zh_CN" w:bidi="zh_CN"/>
        </w:rPr>
        <w:t>EZK 24:5</w:t>
      </w:r>
      <w:r>
        <w:rPr>
          <w:lang w:val="zh_CN" w:bidi="zh_CN"/>
        </w:rPr>
        <w:t xml:space="preserve"> · </w:t>
      </w:r>
      <w:r>
        <w:rPr>
          <w:lang w:val="zh_CN" w:bidi="zh_CN"/>
        </w:rPr>
        <w:t>EZK 24:9</w:t>
      </w:r>
      <w:r>
        <w:rPr>
          <w:lang w:val="zh_CN" w:bidi="zh_CN"/>
        </w:rPr>
        <w:t xml:space="preserve"> · </w:t>
      </w:r>
      <w:r>
        <w:rPr>
          <w:lang w:val="zh_CN" w:bidi="zh_CN"/>
        </w:rPr>
        <w:t>EZK 31:17</w:t>
      </w:r>
      <w:r>
        <w:rPr>
          <w:lang w:val="zh_CN" w:bidi="zh_CN"/>
        </w:rPr>
        <w:t xml:space="preserve"> · </w:t>
      </w:r>
      <w:r>
        <w:rPr>
          <w:lang w:val="zh_CN" w:bidi="zh_CN"/>
        </w:rPr>
        <w:t>EZK 39:16</w:t>
      </w:r>
      <w:r>
        <w:rPr>
          <w:lang w:val="zh_CN" w:bidi="zh_CN"/>
        </w:rPr>
        <w:t xml:space="preserve"> · </w:t>
      </w:r>
      <w:r>
        <w:rPr>
          <w:lang w:val="zh_CN" w:bidi="zh_CN"/>
        </w:rPr>
        <w:t>DAN 11:8</w:t>
      </w:r>
      <w:r>
        <w:rPr>
          <w:lang w:val="zh_CN" w:bidi="zh_CN"/>
        </w:rPr>
        <w:t xml:space="preserve"> · </w:t>
      </w:r>
      <w:r>
        <w:rPr>
          <w:lang w:val="zh_CN" w:bidi="zh_CN"/>
        </w:rPr>
        <w:t>DAN 11:22</w:t>
      </w:r>
      <w:r>
        <w:rPr>
          <w:lang w:val="zh_CN" w:bidi="zh_CN"/>
        </w:rPr>
        <w:t xml:space="preserve"> · </w:t>
      </w:r>
      <w:r>
        <w:rPr>
          <w:lang w:val="zh_CN" w:bidi="zh_CN"/>
        </w:rPr>
        <w:t>HOS 3:3</w:t>
      </w:r>
      <w:r>
        <w:rPr>
          <w:lang w:val="zh_CN" w:bidi="zh_CN"/>
        </w:rPr>
        <w:t xml:space="preserve"> · </w:t>
      </w:r>
      <w:r>
        <w:rPr>
          <w:lang w:val="zh_CN" w:bidi="zh_CN"/>
        </w:rPr>
        <w:t>HOS 4:3</w:t>
      </w:r>
      <w:r>
        <w:rPr>
          <w:lang w:val="zh_CN" w:bidi="zh_CN"/>
        </w:rPr>
        <w:t xml:space="preserve"> · </w:t>
      </w:r>
      <w:r>
        <w:rPr>
          <w:lang w:val="zh_CN" w:bidi="zh_CN"/>
        </w:rPr>
        <w:t>HOS 4:5</w:t>
      </w:r>
      <w:r>
        <w:rPr>
          <w:lang w:val="zh_CN" w:bidi="zh_CN"/>
        </w:rPr>
        <w:t xml:space="preserve"> · </w:t>
      </w:r>
      <w:r>
        <w:rPr>
          <w:lang w:val="zh_CN" w:bidi="zh_CN"/>
        </w:rPr>
        <w:t>HOS 4:6</w:t>
      </w:r>
      <w:r>
        <w:rPr>
          <w:lang w:val="zh_CN" w:bidi="zh_CN"/>
        </w:rPr>
        <w:t xml:space="preserve"> · </w:t>
      </w:r>
      <w:r>
        <w:rPr>
          <w:lang w:val="zh_CN" w:bidi="zh_CN"/>
        </w:rPr>
        <w:t>HOS 5:5</w:t>
      </w:r>
      <w:r>
        <w:rPr>
          <w:lang w:val="zh_CN" w:bidi="zh_CN"/>
        </w:rPr>
        <w:t xml:space="preserve"> · </w:t>
      </w:r>
      <w:r>
        <w:rPr>
          <w:lang w:val="zh_CN" w:bidi="zh_CN"/>
        </w:rPr>
        <w:t>HOS 6:11</w:t>
      </w:r>
      <w:r>
        <w:rPr>
          <w:lang w:val="zh_CN" w:bidi="zh_CN"/>
        </w:rPr>
        <w:t xml:space="preserve"> · </w:t>
      </w:r>
      <w:r>
        <w:rPr>
          <w:lang w:val="zh_CN" w:bidi="zh_CN"/>
        </w:rPr>
        <w:t>HOS 7:9</w:t>
      </w:r>
      <w:r>
        <w:rPr>
          <w:lang w:val="zh_CN" w:bidi="zh_CN"/>
        </w:rPr>
        <w:t xml:space="preserve"> · </w:t>
      </w:r>
      <w:r>
        <w:rPr>
          <w:lang w:val="zh_CN" w:bidi="zh_CN"/>
        </w:rPr>
        <w:t>HOS 8:10</w:t>
      </w:r>
      <w:r>
        <w:rPr>
          <w:lang w:val="zh_CN" w:bidi="zh_CN"/>
        </w:rPr>
        <w:t xml:space="preserve"> · </w:t>
      </w:r>
      <w:r>
        <w:rPr>
          <w:lang w:val="zh_CN" w:bidi="zh_CN"/>
        </w:rPr>
        <w:t>HOS 9:16</w:t>
      </w:r>
      <w:r>
        <w:rPr>
          <w:lang w:val="zh_CN" w:bidi="zh_CN"/>
        </w:rPr>
        <w:t xml:space="preserve"> · </w:t>
      </w:r>
      <w:r>
        <w:rPr>
          <w:lang w:val="zh_CN" w:bidi="zh_CN"/>
        </w:rPr>
        <w:t>HOS 10:6</w:t>
      </w:r>
      <w:r>
        <w:rPr>
          <w:lang w:val="zh_CN" w:bidi="zh_CN"/>
        </w:rPr>
        <w:t xml:space="preserve"> · </w:t>
      </w:r>
      <w:r>
        <w:rPr>
          <w:lang w:val="zh_CN" w:bidi="zh_CN"/>
        </w:rPr>
        <w:t>HOS 12:12</w:t>
      </w:r>
      <w:r>
        <w:rPr>
          <w:lang w:val="zh_CN" w:bidi="zh_CN"/>
        </w:rPr>
        <w:t xml:space="preserve"> · </w:t>
      </w:r>
      <w:r>
        <w:rPr>
          <w:lang w:val="zh_CN" w:bidi="zh_CN"/>
        </w:rPr>
        <w:t>JOL 1:12</w:t>
      </w:r>
      <w:r>
        <w:rPr>
          <w:lang w:val="zh_CN" w:bidi="zh_CN"/>
        </w:rPr>
        <w:t xml:space="preserve"> · </w:t>
      </w:r>
      <w:r>
        <w:rPr>
          <w:lang w:val="zh_CN" w:bidi="zh_CN"/>
        </w:rPr>
        <w:t>JOL 1:18</w:t>
      </w:r>
      <w:r>
        <w:rPr>
          <w:lang w:val="zh_CN" w:bidi="zh_CN"/>
        </w:rPr>
        <w:t xml:space="preserve"> · </w:t>
      </w:r>
      <w:r>
        <w:rPr>
          <w:lang w:val="zh_CN" w:bidi="zh_CN"/>
        </w:rPr>
        <w:t>JOL 1:20</w:t>
      </w:r>
      <w:r>
        <w:rPr>
          <w:lang w:val="zh_CN" w:bidi="zh_CN"/>
        </w:rPr>
        <w:t xml:space="preserve"> · </w:t>
      </w:r>
      <w:r>
        <w:rPr>
          <w:lang w:val="zh_CN" w:bidi="zh_CN"/>
        </w:rPr>
        <w:t>JOL 2:3</w:t>
      </w:r>
      <w:r>
        <w:rPr>
          <w:lang w:val="zh_CN" w:bidi="zh_CN"/>
        </w:rPr>
        <w:t xml:space="preserve"> · </w:t>
      </w:r>
      <w:r>
        <w:rPr>
          <w:lang w:val="zh_CN" w:bidi="zh_CN"/>
        </w:rPr>
        <w:t>JOL 2:12</w:t>
      </w:r>
      <w:r>
        <w:rPr>
          <w:lang w:val="zh_CN" w:bidi="zh_CN"/>
        </w:rPr>
        <w:t xml:space="preserve"> · </w:t>
      </w:r>
      <w:r>
        <w:rPr>
          <w:lang w:val="zh_CN" w:bidi="zh_CN"/>
        </w:rPr>
        <w:t>JOL 3:2</w:t>
      </w:r>
      <w:r>
        <w:rPr>
          <w:lang w:val="zh_CN" w:bidi="zh_CN"/>
        </w:rPr>
        <w:t xml:space="preserve"> · </w:t>
      </w:r>
      <w:r>
        <w:rPr>
          <w:lang w:val="zh_CN" w:bidi="zh_CN"/>
        </w:rPr>
        <w:t>JOL 4:4</w:t>
      </w:r>
      <w:r>
        <w:rPr>
          <w:lang w:val="zh_CN" w:bidi="zh_CN"/>
        </w:rPr>
        <w:t xml:space="preserve"> · </w:t>
      </w:r>
      <w:r>
        <w:rPr>
          <w:lang w:val="zh_CN" w:bidi="zh_CN"/>
        </w:rPr>
        <w:t>AMO 7:6</w:t>
      </w:r>
      <w:r>
        <w:rPr>
          <w:lang w:val="zh_CN" w:bidi="zh_CN"/>
        </w:rPr>
        <w:t xml:space="preserve"> · </w:t>
      </w:r>
      <w:r>
        <w:rPr>
          <w:lang w:val="zh_CN" w:bidi="zh_CN"/>
        </w:rPr>
        <w:t>OBA 1:11</w:t>
      </w:r>
      <w:r>
        <w:rPr>
          <w:lang w:val="zh_CN" w:bidi="zh_CN"/>
        </w:rPr>
        <w:t xml:space="preserve"> · </w:t>
      </w:r>
      <w:r>
        <w:rPr>
          <w:lang w:val="zh_CN" w:bidi="zh_CN"/>
        </w:rPr>
        <w:t>OBA 1:13</w:t>
      </w:r>
      <w:r>
        <w:rPr>
          <w:lang w:val="zh_CN" w:bidi="zh_CN"/>
        </w:rPr>
        <w:t xml:space="preserve"> · </w:t>
      </w:r>
      <w:r>
        <w:rPr>
          <w:lang w:val="zh_CN" w:bidi="zh_CN"/>
        </w:rPr>
        <w:t>NAM 3:10</w:t>
      </w:r>
      <w:r>
        <w:rPr>
          <w:lang w:val="zh_CN" w:bidi="zh_CN"/>
        </w:rPr>
        <w:t xml:space="preserve"> · </w:t>
      </w:r>
      <w:r>
        <w:rPr>
          <w:lang w:val="zh_CN" w:bidi="zh_CN"/>
        </w:rPr>
        <w:t>NAM 3:11</w:t>
      </w:r>
      <w:r>
        <w:rPr>
          <w:lang w:val="zh_CN" w:bidi="zh_CN"/>
        </w:rPr>
        <w:t xml:space="preserve"> · </w:t>
      </w:r>
      <w:r>
        <w:rPr>
          <w:lang w:val="zh_CN" w:bidi="zh_CN"/>
        </w:rPr>
        <w:t>NAM 3:11</w:t>
      </w:r>
      <w:r>
        <w:rPr>
          <w:lang w:val="zh_CN" w:bidi="zh_CN"/>
        </w:rPr>
        <w:t xml:space="preserve"> · </w:t>
      </w:r>
      <w:r>
        <w:rPr>
          <w:lang w:val="zh_CN" w:bidi="zh_CN"/>
        </w:rPr>
        <w:t>HAB 2:16</w:t>
      </w:r>
      <w:r>
        <w:rPr>
          <w:lang w:val="zh_CN" w:bidi="zh_CN"/>
        </w:rPr>
        <w:t xml:space="preserve"> · </w:t>
      </w:r>
      <w:r>
        <w:rPr>
          <w:lang w:val="zh_CN" w:bidi="zh_CN"/>
        </w:rPr>
        <w:t>ZEP 1:18</w:t>
      </w:r>
      <w:r>
        <w:rPr>
          <w:lang w:val="zh_CN" w:bidi="zh_CN"/>
        </w:rPr>
        <w:t xml:space="preserve"> · </w:t>
      </w:r>
      <w:r>
        <w:rPr>
          <w:lang w:val="zh_CN" w:bidi="zh_CN"/>
        </w:rPr>
        <w:t>ZEP 1:18</w:t>
      </w:r>
      <w:r>
        <w:rPr>
          <w:lang w:val="zh_CN" w:bidi="zh_CN"/>
        </w:rPr>
        <w:t xml:space="preserve"> · </w:t>
      </w:r>
      <w:r>
        <w:rPr>
          <w:lang w:val="zh_CN" w:bidi="zh_CN"/>
        </w:rPr>
        <w:t>ZEP 2:12</w:t>
      </w:r>
      <w:r>
        <w:rPr>
          <w:lang w:val="zh_CN" w:bidi="zh_CN"/>
        </w:rPr>
        <w:t xml:space="preserve"> · </w:t>
      </w:r>
      <w:r>
        <w:rPr>
          <w:lang w:val="zh_CN" w:bidi="zh_CN"/>
        </w:rPr>
        <w:t>ZEP 2:14</w:t>
      </w:r>
      <w:r>
        <w:rPr>
          <w:lang w:val="zh_CN" w:bidi="zh_CN"/>
        </w:rPr>
        <w:t xml:space="preserve"> · </w:t>
      </w:r>
      <w:r>
        <w:rPr>
          <w:lang w:val="zh_CN" w:bidi="zh_CN"/>
        </w:rPr>
        <w:t>ZEP 2:14</w:t>
      </w:r>
      <w:r>
        <w:rPr>
          <w:lang w:val="zh_CN" w:bidi="zh_CN"/>
        </w:rPr>
        <w:t xml:space="preserve"> · </w:t>
      </w:r>
      <w:r>
        <w:rPr>
          <w:lang w:val="zh_CN" w:bidi="zh_CN"/>
        </w:rPr>
        <w:t>ZEC 3:7</w:t>
      </w:r>
      <w:r>
        <w:rPr>
          <w:lang w:val="zh_CN" w:bidi="zh_CN"/>
        </w:rPr>
        <w:t xml:space="preserve"> · </w:t>
      </w:r>
      <w:r>
        <w:rPr>
          <w:lang w:val="zh_CN" w:bidi="zh_CN"/>
        </w:rPr>
        <w:t>ZEC 3:7</w:t>
      </w:r>
      <w:r>
        <w:rPr>
          <w:lang w:val="zh_CN" w:bidi="zh_CN"/>
        </w:rPr>
        <w:t xml:space="preserve"> · </w:t>
      </w:r>
      <w:r>
        <w:rPr>
          <w:lang w:val="zh_CN" w:bidi="zh_CN"/>
        </w:rPr>
        <w:t>ZEC 8:6</w:t>
      </w:r>
      <w:r>
        <w:rPr>
          <w:lang w:val="zh_CN" w:bidi="zh_CN"/>
        </w:rPr>
        <w:t xml:space="preserve"> · </w:t>
      </w:r>
      <w:r>
        <w:rPr>
          <w:lang w:val="zh_CN" w:bidi="zh_CN"/>
        </w:rPr>
        <w:t>ZEC 8:21</w:t>
      </w:r>
      <w:r>
        <w:rPr>
          <w:lang w:val="zh_CN" w:bidi="zh_CN"/>
        </w:rPr>
        <w:t xml:space="preserve"> · </w:t>
      </w:r>
      <w:r>
        <w:rPr>
          <w:lang w:val="zh_CN" w:bidi="zh_CN"/>
        </w:rPr>
        <w:t>ZEC 9:2</w:t>
      </w:r>
      <w:r>
        <w:rPr>
          <w:lang w:val="zh_CN" w:bidi="zh_CN"/>
        </w:rPr>
        <w:t xml:space="preserve"> · </w:t>
      </w:r>
      <w:r>
        <w:rPr>
          <w:lang w:val="zh_CN" w:bidi="zh_CN"/>
        </w:rPr>
        <w:t>ZEC 9:7</w:t>
      </w:r>
      <w:r>
        <w:rPr>
          <w:lang w:val="zh_CN" w:bidi="zh_CN"/>
        </w:rPr>
        <w:t xml:space="preserve"> · </w:t>
      </w:r>
      <w:r>
        <w:rPr>
          <w:lang w:val="zh_CN" w:bidi="zh_CN"/>
        </w:rPr>
        <w:t>ZEC 9:11</w:t>
      </w:r>
      <w:r>
        <w:rPr>
          <w:lang w:val="zh_CN" w:bidi="zh_CN"/>
        </w:rPr>
        <w:t xml:space="preserve"> · </w:t>
      </w:r>
      <w:r>
        <w:rPr>
          <w:lang w:val="zh_CN" w:bidi="zh_CN"/>
        </w:rPr>
        <w:t>ZEC 9:12</w:t>
      </w:r>
      <w:r>
        <w:rPr>
          <w:lang w:val="zh_CN" w:bidi="zh_CN"/>
        </w:rPr>
        <w:t xml:space="preserve"> · </w:t>
      </w:r>
      <w:r>
        <w:rPr>
          <w:lang w:val="zh_CN" w:bidi="zh_CN"/>
        </w:rPr>
        <w:t>ZEC 11:8</w:t>
      </w:r>
      <w:r>
        <w:rPr>
          <w:lang w:val="zh_CN" w:bidi="zh_CN"/>
        </w:rPr>
        <w:t xml:space="preserve"> · </w:t>
      </w:r>
      <w:r>
        <w:rPr>
          <w:lang w:val="zh_CN" w:bidi="zh_CN"/>
        </w:rPr>
        <w:t>ZEC 12:2</w:t>
      </w:r>
      <w:r>
        <w:rPr>
          <w:lang w:val="zh_CN" w:bidi="zh_CN"/>
        </w:rPr>
        <w:t xml:space="preserve"> · </w:t>
      </w:r>
      <w:r>
        <w:rPr>
          <w:lang w:val="zh_CN" w:bidi="zh_CN"/>
        </w:rPr>
        <w:t>ZEC 13:2</w:t>
      </w:r>
      <w:r>
        <w:rPr>
          <w:lang w:val="zh_CN" w:bidi="zh_CN"/>
        </w:rPr>
        <w:t xml:space="preserve"> · </w:t>
      </w:r>
      <w:r>
        <w:rPr>
          <w:lang w:val="zh_CN" w:bidi="zh_CN"/>
        </w:rPr>
        <w:t>ZEC 14:14</w:t>
      </w:r>
      <w:r>
        <w:rPr>
          <w:lang w:val="zh_CN" w:bidi="zh_CN"/>
        </w:rPr>
        <w:t xml:space="preserve"> · </w:t>
      </w:r>
      <w:r>
        <w:rPr>
          <w:lang w:val="zh_CN" w:bidi="zh_CN"/>
        </w:rPr>
        <w:t>MAL 3:15</w:t>
      </w:r>
      <w:r>
        <w:rPr>
          <w:lang w:val="zh_CN" w:bidi="zh_CN"/>
        </w:rPr>
        <w:t xml:space="preserve"> · </w:t>
      </w:r>
      <w:r>
        <w:rPr>
          <w:lang w:val="zh_CN" w:bidi="zh_CN"/>
        </w:rPr>
        <w:t>MAL 3:15</w:t>
      </w:r>
    </w:p>
    <w:p>
      <w:pPr/>
      <w:r>
        <w:rPr>
          <w:lang w:val="zh_CN" w:bidi="zh_CN"/>
        </w:rPr>
      </w:r>
    </w:p>
    <w:p>
      <w:pPr/>
      <w:r>
        <w:rPr>
          <w:lang w:val="zh_CN" w:bidi="zh_CN"/>
        </w:rPr>
      </w:r>
      <w:r>
        <w:rPr>
          <w:lang w:val="zh_CN" w:bidi="zh_CN"/>
        </w:rPr>
        <w:t>的确；实在；是的；真的；真的吗？</w:t>
      </w:r>
      <w:r>
        <w:rPr>
          <w:lang w:val="zh_CN" w:bidi="zh_CN"/>
        </w:rPr>
        <w:t xml:space="preserve"> </w:t>
      </w:r>
      <w:r>
        <w:rPr>
          <w:lang w:val="zh_CN" w:bidi="zh_CN"/>
        </w:rPr>
        <w:t>标记，表示说话者确认陈述的真实性；在某些情况下，陈述的真实性是被承认的</w:t>
      </w:r>
    </w:p>
    <w:p>
      <w:pPr/>
      <w:r>
        <w:rPr>
          <w:lang w:val="zh_CN" w:bidi="zh_CN"/>
        </w:rPr>
      </w:r>
      <w:r>
        <w:rPr>
          <w:lang w:val="zh_CN" w:bidi="zh_CN"/>
        </w:rPr>
        <w:t>GEN 16:13</w:t>
      </w:r>
      <w:r>
        <w:rPr>
          <w:lang w:val="zh_CN" w:bidi="zh_CN"/>
        </w:rPr>
        <w:t xml:space="preserve"> · </w:t>
      </w:r>
      <w:r>
        <w:rPr>
          <w:lang w:val="zh_CN" w:bidi="zh_CN"/>
        </w:rPr>
        <w:t>GEN 20:6</w:t>
      </w:r>
      <w:r>
        <w:rPr>
          <w:lang w:val="zh_CN" w:bidi="zh_CN"/>
        </w:rPr>
        <w:t xml:space="preserve"> · </w:t>
      </w:r>
      <w:r>
        <w:rPr>
          <w:lang w:val="zh_CN" w:bidi="zh_CN"/>
        </w:rPr>
        <w:t>GEN 27:33</w:t>
      </w:r>
      <w:r>
        <w:rPr>
          <w:lang w:val="zh_CN" w:bidi="zh_CN"/>
        </w:rPr>
        <w:t xml:space="preserve"> · </w:t>
      </w:r>
      <w:r>
        <w:rPr>
          <w:lang w:val="zh_CN" w:bidi="zh_CN"/>
        </w:rPr>
        <w:t>GEN 44:10</w:t>
      </w:r>
      <w:r>
        <w:rPr>
          <w:lang w:val="zh_CN" w:bidi="zh_CN"/>
        </w:rPr>
        <w:t xml:space="preserve"> · </w:t>
      </w:r>
      <w:r>
        <w:rPr>
          <w:lang w:val="zh_CN" w:bidi="zh_CN"/>
        </w:rPr>
        <w:t>NUM 22:33</w:t>
      </w:r>
      <w:r>
        <w:rPr>
          <w:lang w:val="zh_CN" w:bidi="zh_CN"/>
        </w:rPr>
        <w:t xml:space="preserve"> · </w:t>
      </w:r>
      <w:r>
        <w:rPr>
          <w:lang w:val="zh_CN" w:bidi="zh_CN"/>
        </w:rPr>
        <w:t>DEU 2:15</w:t>
      </w:r>
      <w:r>
        <w:rPr>
          <w:lang w:val="zh_CN" w:bidi="zh_CN"/>
        </w:rPr>
        <w:t xml:space="preserve"> · </w:t>
      </w:r>
      <w:r>
        <w:rPr>
          <w:lang w:val="zh_CN" w:bidi="zh_CN"/>
        </w:rPr>
        <w:t>1SA 24:12</w:t>
      </w:r>
      <w:r>
        <w:rPr>
          <w:lang w:val="zh_CN" w:bidi="zh_CN"/>
        </w:rPr>
        <w:t xml:space="preserve"> · </w:t>
      </w:r>
      <w:r>
        <w:rPr>
          <w:lang w:val="zh_CN" w:bidi="zh_CN"/>
        </w:rPr>
        <w:t>2SA 17:16</w:t>
      </w:r>
      <w:r>
        <w:rPr>
          <w:lang w:val="zh_CN" w:bidi="zh_CN"/>
        </w:rPr>
        <w:t xml:space="preserve"> · </w:t>
      </w:r>
      <w:r>
        <w:rPr>
          <w:lang w:val="zh_CN" w:bidi="zh_CN"/>
        </w:rPr>
        <w:t>2CH 20:4</w:t>
      </w:r>
      <w:r>
        <w:rPr>
          <w:lang w:val="zh_CN" w:bidi="zh_CN"/>
        </w:rPr>
        <w:t xml:space="preserve"> · </w:t>
      </w:r>
      <w:r>
        <w:rPr>
          <w:lang w:val="zh_CN" w:bidi="zh_CN"/>
        </w:rPr>
        <w:t>NEH 3:35</w:t>
      </w:r>
      <w:r>
        <w:rPr>
          <w:lang w:val="zh_CN" w:bidi="zh_CN"/>
        </w:rPr>
        <w:t xml:space="preserve"> · </w:t>
      </w:r>
      <w:r>
        <w:rPr>
          <w:lang w:val="zh_CN" w:bidi="zh_CN"/>
        </w:rPr>
        <w:t>JOB 2:10</w:t>
      </w:r>
      <w:r>
        <w:rPr>
          <w:lang w:val="zh_CN" w:bidi="zh_CN"/>
        </w:rPr>
        <w:t xml:space="preserve"> · </w:t>
      </w:r>
      <w:r>
        <w:rPr>
          <w:lang w:val="zh_CN" w:bidi="zh_CN"/>
        </w:rPr>
        <w:t>JOB 18:5</w:t>
      </w:r>
      <w:r>
        <w:rPr>
          <w:lang w:val="zh_CN" w:bidi="zh_CN"/>
        </w:rPr>
        <w:t xml:space="preserve"> · </w:t>
      </w:r>
      <w:r>
        <w:rPr>
          <w:lang w:val="zh_CN" w:bidi="zh_CN"/>
        </w:rPr>
        <w:t>PSA 118:11</w:t>
      </w:r>
      <w:r>
        <w:rPr>
          <w:lang w:val="zh_CN" w:bidi="zh_CN"/>
        </w:rPr>
        <w:t xml:space="preserve"> · </w:t>
      </w:r>
      <w:r>
        <w:rPr>
          <w:lang w:val="zh_CN" w:bidi="zh_CN"/>
        </w:rPr>
        <w:t>PSA 119:24</w:t>
      </w:r>
      <w:r>
        <w:rPr>
          <w:lang w:val="zh_CN" w:bidi="zh_CN"/>
        </w:rPr>
        <w:t xml:space="preserve"> · </w:t>
      </w:r>
      <w:r>
        <w:rPr>
          <w:lang w:val="zh_CN" w:bidi="zh_CN"/>
        </w:rPr>
        <w:t>PSA 133:1</w:t>
      </w:r>
      <w:r>
        <w:rPr>
          <w:lang w:val="zh_CN" w:bidi="zh_CN"/>
        </w:rPr>
        <w:t xml:space="preserve"> · </w:t>
      </w:r>
      <w:r>
        <w:rPr>
          <w:lang w:val="zh_CN" w:bidi="zh_CN"/>
        </w:rPr>
        <w:t>ISA 13:3</w:t>
      </w:r>
      <w:r>
        <w:rPr>
          <w:lang w:val="zh_CN" w:bidi="zh_CN"/>
        </w:rPr>
        <w:t xml:space="preserve"> · </w:t>
      </w:r>
      <w:r>
        <w:rPr>
          <w:lang w:val="zh_CN" w:bidi="zh_CN"/>
        </w:rPr>
        <w:t>ISA 43:13</w:t>
      </w:r>
      <w:r>
        <w:rPr>
          <w:lang w:val="zh_CN" w:bidi="zh_CN"/>
        </w:rPr>
        <w:t xml:space="preserve"> · </w:t>
      </w:r>
      <w:r>
        <w:rPr>
          <w:lang w:val="zh_CN" w:bidi="zh_CN"/>
        </w:rPr>
        <w:t>JER 7:11</w:t>
      </w:r>
      <w:r>
        <w:rPr>
          <w:lang w:val="zh_CN" w:bidi="zh_CN"/>
        </w:rPr>
        <w:t xml:space="preserve"> · </w:t>
      </w:r>
      <w:r>
        <w:rPr>
          <w:lang w:val="zh_CN" w:bidi="zh_CN"/>
        </w:rPr>
        <w:t>HOS 9:12</w:t>
      </w:r>
      <w:r>
        <w:rPr>
          <w:lang w:val="zh_CN" w:bidi="zh_CN"/>
        </w:rPr>
        <w:t xml:space="preserve"> · </w:t>
      </w:r>
      <w:r>
        <w:rPr>
          <w:lang w:val="zh_CN" w:bidi="zh_CN"/>
        </w:rPr>
        <w:t>MAL 1:10</w:t>
      </w:r>
      <w:r>
        <w:rPr>
          <w:lang w:val="zh_CN" w:bidi="zh_CN"/>
        </w:rPr>
        <w:t xml:space="preserve"> · </w:t>
      </w:r>
      <w:r>
        <w:rPr>
          <w:lang w:val="zh_CN" w:bidi="zh_CN"/>
        </w:rPr>
        <w:t>MAL 2:2</w:t>
      </w:r>
    </w:p>
    <w:p>
      <w:pPr/>
      <w:r>
        <w:rPr>
          <w:lang w:val="zh_CN" w:bidi="zh_CN"/>
        </w:rPr>
      </w:r>
    </w:p>
    <w:p>
      <w:pPr/>
      <w:r>
        <w:rPr>
          <w:lang w:val="zh_CN" w:bidi="zh_CN"/>
        </w:rPr>
      </w:r>
      <w:r>
        <w:rPr>
          <w:lang w:val="zh_CN" w:bidi="zh_CN"/>
        </w:rPr>
        <w:t>但是，却；虽然如此，虽然这样</w:t>
      </w:r>
      <w:r>
        <w:rPr>
          <w:lang w:val="zh_CN" w:bidi="zh_CN"/>
        </w:rPr>
        <w:t xml:space="preserve"> </w:t>
      </w:r>
      <w:r>
        <w:rPr>
          <w:lang w:val="zh_CN" w:bidi="zh_CN"/>
        </w:rPr>
        <w:t>标记，指出接下来的信息是之前所陈述信息的意想不到的结果</w:t>
      </w:r>
    </w:p>
    <w:p>
      <w:pPr/>
      <w:r>
        <w:rPr>
          <w:lang w:val="zh_CN" w:bidi="zh_CN"/>
        </w:rPr>
      </w:r>
      <w:r>
        <w:rPr>
          <w:lang w:val="zh_CN" w:bidi="zh_CN"/>
        </w:rPr>
        <w:t>LEV 26:44</w:t>
      </w:r>
      <w:r>
        <w:rPr>
          <w:lang w:val="zh_CN" w:bidi="zh_CN"/>
        </w:rPr>
        <w:t xml:space="preserve"> · </w:t>
      </w:r>
      <w:r>
        <w:rPr>
          <w:lang w:val="zh_CN" w:bidi="zh_CN"/>
        </w:rPr>
        <w:t>NEH 6:1</w:t>
      </w:r>
      <w:r>
        <w:rPr>
          <w:lang w:val="zh_CN" w:bidi="zh_CN"/>
        </w:rPr>
        <w:t xml:space="preserve"> · </w:t>
      </w:r>
      <w:r>
        <w:rPr>
          <w:lang w:val="zh_CN" w:bidi="zh_CN"/>
        </w:rPr>
        <w:t>PSA 129:2</w:t>
      </w:r>
      <w:r>
        <w:rPr>
          <w:lang w:val="zh_CN" w:bidi="zh_CN"/>
        </w:rPr>
        <w:t xml:space="preserve"> · </w:t>
      </w:r>
      <w:r>
        <w:rPr>
          <w:lang w:val="zh_CN" w:bidi="zh_CN"/>
        </w:rPr>
        <w:t>NAM 3:10</w:t>
      </w:r>
    </w:p>
    <w:p>
      <w:pPr/>
      <w:r>
        <w:rPr>
          <w:lang w:val="zh_CN" w:bidi="zh_CN"/>
        </w:rPr>
      </w:r>
    </w:p>
    <w:p>
      <w:pPr/>
      <w:r>
        <w:rPr>
          <w:lang w:val="zh_CN" w:bidi="zh_CN"/>
        </w:rPr>
      </w:r>
      <w:r>
        <w:rPr>
          <w:lang w:val="zh_CN" w:bidi="zh_CN"/>
        </w:rPr>
        <w:t>所以；因此；于是</w:t>
      </w:r>
      <w:r>
        <w:rPr>
          <w:lang w:val="zh_CN" w:bidi="zh_CN"/>
        </w:rPr>
        <w:t xml:space="preserve"> </w:t>
      </w:r>
      <w:r>
        <w:rPr>
          <w:lang w:val="zh_CN" w:bidi="zh_CN"/>
        </w:rPr>
        <w:t>＝标记，指出接下来的信息代表了之前陈述的信息的逻辑结果</w:t>
      </w:r>
    </w:p>
    <w:p>
      <w:pPr/>
      <w:r>
        <w:rPr>
          <w:lang w:val="zh_CN" w:bidi="zh_CN"/>
        </w:rPr>
      </w:r>
      <w:r>
        <w:rPr>
          <w:lang w:val="zh_CN" w:bidi="zh_CN"/>
        </w:rPr>
        <w:t>GEN 15:14</w:t>
      </w:r>
      <w:r>
        <w:rPr>
          <w:lang w:val="zh_CN" w:bidi="zh_CN"/>
        </w:rPr>
        <w:t xml:space="preserve"> · </w:t>
      </w:r>
      <w:r>
        <w:rPr>
          <w:lang w:val="zh_CN" w:bidi="zh_CN"/>
        </w:rPr>
        <w:t>GEN 20:6</w:t>
      </w:r>
      <w:r>
        <w:rPr>
          <w:lang w:val="zh_CN" w:bidi="zh_CN"/>
        </w:rPr>
        <w:t xml:space="preserve"> · </w:t>
      </w:r>
      <w:r>
        <w:rPr>
          <w:lang w:val="zh_CN" w:bidi="zh_CN"/>
        </w:rPr>
        <w:t>GEN 42:22</w:t>
      </w:r>
      <w:r>
        <w:rPr>
          <w:lang w:val="zh_CN" w:bidi="zh_CN"/>
        </w:rPr>
        <w:t xml:space="preserve"> · </w:t>
      </w:r>
      <w:r>
        <w:rPr>
          <w:lang w:val="zh_CN" w:bidi="zh_CN"/>
        </w:rPr>
        <w:t>JOS 9:4</w:t>
      </w:r>
      <w:r>
        <w:rPr>
          <w:lang w:val="zh_CN" w:bidi="zh_CN"/>
        </w:rPr>
        <w:t xml:space="preserve"> · </w:t>
      </w:r>
      <w:r>
        <w:rPr>
          <w:lang w:val="zh_CN" w:bidi="zh_CN"/>
        </w:rPr>
        <w:t>JDG 2:21</w:t>
      </w:r>
      <w:r>
        <w:rPr>
          <w:lang w:val="zh_CN" w:bidi="zh_CN"/>
        </w:rPr>
        <w:t xml:space="preserve"> · </w:t>
      </w:r>
      <w:r>
        <w:rPr>
          <w:lang w:val="zh_CN" w:bidi="zh_CN"/>
        </w:rPr>
        <w:t>1SA 1:28</w:t>
      </w:r>
      <w:r>
        <w:rPr>
          <w:lang w:val="zh_CN" w:bidi="zh_CN"/>
        </w:rPr>
        <w:t xml:space="preserve"> · </w:t>
      </w:r>
      <w:r>
        <w:rPr>
          <w:lang w:val="zh_CN" w:bidi="zh_CN"/>
        </w:rPr>
        <w:t>1SA 12:16</w:t>
      </w:r>
      <w:r>
        <w:rPr>
          <w:lang w:val="zh_CN" w:bidi="zh_CN"/>
        </w:rPr>
        <w:t xml:space="preserve"> · </w:t>
      </w:r>
      <w:r>
        <w:rPr>
          <w:lang w:val="zh_CN" w:bidi="zh_CN"/>
        </w:rPr>
        <w:t>1CH 23:26</w:t>
      </w:r>
      <w:r>
        <w:rPr>
          <w:lang w:val="zh_CN" w:bidi="zh_CN"/>
        </w:rPr>
        <w:t xml:space="preserve"> · </w:t>
      </w:r>
      <w:r>
        <w:rPr>
          <w:lang w:val="zh_CN" w:bidi="zh_CN"/>
        </w:rPr>
        <w:t>PSA 52:7</w:t>
      </w:r>
      <w:r>
        <w:rPr>
          <w:lang w:val="zh_CN" w:bidi="zh_CN"/>
        </w:rPr>
        <w:t xml:space="preserve"> · </w:t>
      </w:r>
      <w:r>
        <w:rPr>
          <w:lang w:val="zh_CN" w:bidi="zh_CN"/>
        </w:rPr>
        <w:t>PSA 71:22</w:t>
      </w:r>
      <w:r>
        <w:rPr>
          <w:lang w:val="zh_CN" w:bidi="zh_CN"/>
        </w:rPr>
        <w:t xml:space="preserve"> · </w:t>
      </w:r>
      <w:r>
        <w:rPr>
          <w:lang w:val="zh_CN" w:bidi="zh_CN"/>
        </w:rPr>
        <w:t>PRO 1:26</w:t>
      </w:r>
      <w:r>
        <w:rPr>
          <w:lang w:val="zh_CN" w:bidi="zh_CN"/>
        </w:rPr>
        <w:t xml:space="preserve"> · </w:t>
      </w:r>
      <w:r>
        <w:rPr>
          <w:lang w:val="zh_CN" w:bidi="zh_CN"/>
        </w:rPr>
        <w:t>JER 13:26</w:t>
      </w:r>
      <w:r>
        <w:rPr>
          <w:lang w:val="zh_CN" w:bidi="zh_CN"/>
        </w:rPr>
        <w:t xml:space="preserve"> · </w:t>
      </w:r>
      <w:r>
        <w:rPr>
          <w:lang w:val="zh_CN" w:bidi="zh_CN"/>
        </w:rPr>
        <w:t>EZK 5:8</w:t>
      </w:r>
      <w:r>
        <w:rPr>
          <w:lang w:val="zh_CN" w:bidi="zh_CN"/>
        </w:rPr>
        <w:t xml:space="preserve"> · </w:t>
      </w:r>
      <w:r>
        <w:rPr>
          <w:lang w:val="zh_CN" w:bidi="zh_CN"/>
        </w:rPr>
        <w:t>EZK 8:18</w:t>
      </w:r>
      <w:r>
        <w:rPr>
          <w:lang w:val="zh_CN" w:bidi="zh_CN"/>
        </w:rPr>
        <w:t xml:space="preserve"> · </w:t>
      </w:r>
      <w:r>
        <w:rPr>
          <w:lang w:val="zh_CN" w:bidi="zh_CN"/>
        </w:rPr>
        <w:t>EZK 9:10</w:t>
      </w:r>
      <w:r>
        <w:rPr>
          <w:lang w:val="zh_CN" w:bidi="zh_CN"/>
        </w:rPr>
        <w:t xml:space="preserve"> · </w:t>
      </w:r>
      <w:r>
        <w:rPr>
          <w:lang w:val="zh_CN" w:bidi="zh_CN"/>
        </w:rPr>
        <w:t>EZK 16:43</w:t>
      </w:r>
      <w:r>
        <w:rPr>
          <w:lang w:val="zh_CN" w:bidi="zh_CN"/>
        </w:rPr>
        <w:t xml:space="preserve"> · </w:t>
      </w:r>
      <w:r>
        <w:rPr>
          <w:lang w:val="zh_CN" w:bidi="zh_CN"/>
        </w:rPr>
        <w:t>EZK 16:52</w:t>
      </w:r>
      <w:r>
        <w:rPr>
          <w:lang w:val="zh_CN" w:bidi="zh_CN"/>
        </w:rPr>
        <w:t xml:space="preserve"> · </w:t>
      </w:r>
      <w:r>
        <w:rPr>
          <w:lang w:val="zh_CN" w:bidi="zh_CN"/>
        </w:rPr>
        <w:t>EZK 16:52</w:t>
      </w:r>
      <w:r>
        <w:rPr>
          <w:lang w:val="zh_CN" w:bidi="zh_CN"/>
        </w:rPr>
        <w:t xml:space="preserve"> · </w:t>
      </w:r>
      <w:r>
        <w:rPr>
          <w:lang w:val="zh_CN" w:bidi="zh_CN"/>
        </w:rPr>
        <w:t>EZK 23:35</w:t>
      </w:r>
      <w:r>
        <w:rPr>
          <w:lang w:val="zh_CN" w:bidi="zh_CN"/>
        </w:rPr>
        <w:t xml:space="preserve"> · </w:t>
      </w:r>
      <w:r>
        <w:rPr>
          <w:lang w:val="zh_CN" w:bidi="zh_CN"/>
        </w:rPr>
        <w:t>AMO 4:6</w:t>
      </w:r>
      <w:r>
        <w:rPr>
          <w:lang w:val="zh_CN" w:bidi="zh_CN"/>
        </w:rPr>
        <w:t xml:space="preserve"> · </w:t>
      </w:r>
      <w:r>
        <w:rPr>
          <w:lang w:val="zh_CN" w:bidi="zh_CN"/>
        </w:rPr>
        <w:t>AMO 4:7</w:t>
      </w:r>
      <w:r>
        <w:rPr>
          <w:lang w:val="zh_CN" w:bidi="zh_CN"/>
        </w:rPr>
        <w:t xml:space="preserve"> · </w:t>
      </w:r>
      <w:r>
        <w:rPr>
          <w:lang w:val="zh_CN" w:bidi="zh_CN"/>
        </w:rPr>
        <w:t>MIC 6:13</w:t>
      </w:r>
      <w:r>
        <w:rPr>
          <w:lang w:val="zh_CN" w:bidi="zh_CN"/>
        </w:rPr>
        <w:t xml:space="preserve"> · </w:t>
      </w:r>
      <w:r>
        <w:rPr>
          <w:lang w:val="zh_CN" w:bidi="zh_CN"/>
        </w:rPr>
        <w:t>MAL 2:9</w:t>
      </w:r>
    </w:p>
    <w:p>
      <w:pPr/>
      <w:r>
        <w:rPr>
          <w:lang w:val="zh_CN" w:bidi="zh_CN"/>
        </w:rPr>
      </w:r>
      <w:r>
        <w:rPr>
          <w:lang w:val="zh_CN" w:bidi="zh_CN"/>
        </w:rPr>
        <w:t>Christo H.J. van der Merwe</w:t>
      </w:r>
      <w:r>
        <w:rPr>
          <w:lang w:val="zh_CN" w:bidi="zh_CN"/>
        </w:rPr>
      </w:r>
      <w:r>
        <w:rPr>
          <w:lang w:val="zh_CN" w:bidi="zh_CN"/>
        </w:rPr>
      </w:r>
    </w:p>
    <w:p>
      <w:pPr/>
      <w:r>
        <w:rPr>
          <w:lang w:val="zh_CN" w:bidi="zh_CN"/>
        </w:rPr>
      </w:r>
    </w:p>
    <w:p>
      <w:pPr>
        <w:pStyle w:val="Heading2"/>
      </w:pPr>
      <w:r>
        <w:rPr>
          <w:lang w:val="zh_CN" w:bidi="zh_CN"/>
        </w:rPr>
        <w:t>גמא</w:t>
      </w:r>
      <w:r>
        <w:rPr>
          <w:lang w:val="zh_CN" w:bidi="zh_CN"/>
        </w:rPr>
      </w:r>
    </w:p>
    <w:p>
      <w:pPr>
        <w:pStyle w:val="Heading1"/>
      </w:pPr>
      <w:r>
        <w:rPr>
          <w:lang w:val="zh_CN" w:bidi="zh_CN"/>
        </w:rPr>
        <w:t>גמא</w:t>
      </w:r>
    </w:p>
    <w:p>
      <w:pPr/>
      <w:r>
        <w:rPr>
          <w:lang w:val="zh_CN" w:bidi="zh_CN"/>
        </w:rPr>
      </w:r>
      <w:r>
        <w:rPr>
          <w:lang w:val="zh_CN" w:bidi="zh_CN"/>
        </w:rPr>
        <w:t>גמא</w:t>
      </w:r>
      <w:r>
        <w:rPr>
          <w:lang w:val="zh_CN" w:bidi="zh_CN"/>
        </w:rPr>
        <w:t xml:space="preserve"> (</w:t>
      </w:r>
      <w:r>
        <w:rPr>
          <w:lang w:val="zh_CN" w:bidi="zh_CN"/>
        </w:rPr>
        <w:t>H1572</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吞下</w:t>
      </w:r>
      <w:r>
        <w:rPr>
          <w:lang w:val="zh_CN" w:bidi="zh_CN"/>
        </w:rPr>
        <w:t xml:space="preserve"> </w:t>
      </w:r>
      <w:r>
        <w:rPr>
          <w:lang w:val="zh_CN" w:bidi="zh_CN"/>
        </w:rPr>
        <w:t>＝动作，人通过吃喝而消耗一些东西</w:t>
      </w:r>
    </w:p>
    <w:p>
      <w:pPr/>
      <w:r>
        <w:rPr>
          <w:lang w:val="zh_CN" w:bidi="zh_CN"/>
        </w:rPr>
      </w:r>
      <w:r>
        <w:rPr>
          <w:lang w:val="zh_CN" w:bidi="zh_CN"/>
        </w:rPr>
        <w:t>JOB 39:24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给……喝</w:t>
      </w:r>
      <w:r>
        <w:rPr>
          <w:lang w:val="zh_CN" w:bidi="zh_CN"/>
        </w:rPr>
        <w:t xml:space="preserve"> </w:t>
      </w:r>
      <w:r>
        <w:rPr>
          <w:lang w:val="zh_CN" w:bidi="zh_CN"/>
        </w:rPr>
        <w:t>＝动作，人使另一个人通过吃喝来消耗东西</w:t>
      </w:r>
    </w:p>
    <w:p>
      <w:pPr/>
      <w:r>
        <w:rPr>
          <w:lang w:val="zh_CN" w:bidi="zh_CN"/>
        </w:rPr>
      </w:r>
      <w:r>
        <w:rPr>
          <w:lang w:val="zh_CN" w:bidi="zh_CN"/>
        </w:rPr>
        <w:t>GEN 24:17</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גֹּמֶא</w:t>
      </w:r>
      <w:r>
        <w:rPr>
          <w:lang w:val="zh_CN" w:bidi="zh_CN"/>
        </w:rPr>
      </w:r>
    </w:p>
    <w:p>
      <w:pPr>
        <w:pStyle w:val="Heading1"/>
      </w:pPr>
      <w:r>
        <w:rPr>
          <w:lang w:val="zh_CN" w:bidi="zh_CN"/>
        </w:rPr>
        <w:t>גֹּמֶא</w:t>
      </w:r>
    </w:p>
    <w:p>
      <w:pPr/>
      <w:r>
        <w:rPr>
          <w:lang w:val="zh_CN" w:bidi="zh_CN"/>
        </w:rPr>
      </w:r>
      <w:r>
        <w:rPr>
          <w:lang w:val="zh_CN" w:bidi="zh_CN"/>
        </w:rPr>
        <w:t>גֹּמֶא</w:t>
      </w:r>
      <w:r>
        <w:rPr>
          <w:lang w:val="zh_CN" w:bidi="zh_CN"/>
        </w:rPr>
        <w:t xml:space="preserve"> (</w:t>
      </w:r>
      <w:r>
        <w:rPr>
          <w:lang w:val="zh_CN" w:bidi="zh_CN"/>
        </w:rPr>
        <w:t>H1573</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אָחוּ</w:t>
      </w:r>
      <w:r>
        <w:rPr>
          <w:lang w:val="zh_CN" w:bidi="zh_CN"/>
        </w:rPr>
        <w:t xml:space="preserve"> · </w:t>
      </w:r>
      <w:r>
        <w:rPr>
          <w:lang w:val="zh_CN" w:bidi="zh_CN"/>
        </w:rPr>
        <w:t>קָנֶה</w:t>
      </w:r>
    </w:p>
    <w:p>
      <w:pPr/>
      <w:r>
        <w:rPr>
          <w:lang w:val="zh_CN" w:bidi="zh_CN"/>
        </w:rPr>
      </w:r>
      <w:r>
        <w:rPr>
          <w:lang w:val="zh_CN" w:bidi="zh_CN"/>
        </w:rPr>
        <w:t>蒲草；芦苇，芦荻</w:t>
      </w:r>
      <w:r>
        <w:rPr>
          <w:lang w:val="zh_CN" w:bidi="zh_CN"/>
        </w:rPr>
        <w:t xml:space="preserve"> </w:t>
      </w:r>
      <w:r>
        <w:rPr>
          <w:lang w:val="zh_CN" w:bidi="zh_CN"/>
        </w:rPr>
        <w:t>＝一种高的茅草，有光滑的三角形茎，从主茎的顶端长出许多下垂、簇生的花柄；◄拉丁语学名：Cyperus papyrus，见于</w:t>
      </w:r>
      <w:r>
        <w:rPr>
          <w:lang w:val="zh_CN" w:bidi="zh_CN"/>
        </w:rPr>
        <w:t>尼罗河</w:t>
      </w:r>
      <w:r>
        <w:rPr>
          <w:lang w:val="zh_CN" w:bidi="zh_CN"/>
        </w:rPr>
        <w:t>流域；►在古代近东有许多不同的用途，例如做书写材料、船只、垫子、家具、绳子、凉鞋等等</w:t>
      </w:r>
    </w:p>
    <w:p>
      <w:pPr/>
      <w:r>
        <w:rPr>
          <w:lang w:val="zh_CN" w:bidi="zh_CN"/>
        </w:rPr>
      </w:r>
      <w:r>
        <w:rPr>
          <w:lang w:val="zh_CN" w:bidi="zh_CN"/>
        </w:rPr>
        <w:t>EXO 2:3</w:t>
      </w:r>
      <w:r>
        <w:rPr>
          <w:lang w:val="zh_CN" w:bidi="zh_CN"/>
        </w:rPr>
        <w:t xml:space="preserve"> · </w:t>
      </w:r>
      <w:r>
        <w:rPr>
          <w:lang w:val="zh_CN" w:bidi="zh_CN"/>
        </w:rPr>
        <w:t>JOB 8:11</w:t>
      </w:r>
      <w:r>
        <w:rPr>
          <w:lang w:val="zh_CN" w:bidi="zh_CN"/>
        </w:rPr>
        <w:t xml:space="preserve"> · </w:t>
      </w:r>
      <w:r>
        <w:rPr>
          <w:lang w:val="zh_CN" w:bidi="zh_CN"/>
        </w:rPr>
        <w:t>ISA 18:2</w:t>
      </w:r>
      <w:r>
        <w:rPr>
          <w:lang w:val="zh_CN" w:bidi="zh_CN"/>
        </w:rPr>
        <w:t xml:space="preserve"> · </w:t>
      </w:r>
      <w:r>
        <w:rPr>
          <w:lang w:val="zh_CN" w:bidi="zh_CN"/>
        </w:rPr>
        <w:t>ISA 35:7</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גֹּמֶד</w:t>
      </w:r>
      <w:r>
        <w:rPr>
          <w:lang w:val="zh_CN" w:bidi="zh_CN"/>
        </w:rPr>
      </w:r>
    </w:p>
    <w:p>
      <w:pPr>
        <w:pStyle w:val="Heading1"/>
      </w:pPr>
      <w:r>
        <w:rPr>
          <w:lang w:val="zh_CN" w:bidi="zh_CN"/>
        </w:rPr>
        <w:t>גֹּמֶד</w:t>
      </w:r>
    </w:p>
    <w:p>
      <w:pPr/>
      <w:r>
        <w:rPr>
          <w:lang w:val="zh_CN" w:bidi="zh_CN"/>
        </w:rPr>
      </w:r>
      <w:r>
        <w:rPr>
          <w:lang w:val="zh_CN" w:bidi="zh_CN"/>
        </w:rPr>
        <w:t>גֹּמֶד</w:t>
      </w:r>
      <w:r>
        <w:rPr>
          <w:lang w:val="zh_CN" w:bidi="zh_CN"/>
        </w:rPr>
        <w:t xml:space="preserve"> (</w:t>
      </w:r>
      <w:r>
        <w:rPr>
          <w:lang w:val="zh_CN" w:bidi="zh_CN"/>
        </w:rPr>
        <w:t>H1574</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短肘；半公尺</w:t>
      </w:r>
      <w:r>
        <w:rPr>
          <w:lang w:val="zh_CN" w:bidi="zh_CN"/>
        </w:rPr>
        <w:t xml:space="preserve"> </w:t>
      </w:r>
      <w:r>
        <w:rPr>
          <w:lang w:val="zh_CN" w:bidi="zh_CN"/>
        </w:rPr>
        <w:t>意思不确定；很可能：＝长度单位，大概比一肘短</w:t>
      </w:r>
    </w:p>
    <w:p>
      <w:pPr/>
      <w:r>
        <w:rPr>
          <w:lang w:val="zh_CN" w:bidi="zh_CN"/>
        </w:rPr>
      </w:r>
      <w:r>
        <w:rPr>
          <w:lang w:val="zh_CN" w:bidi="zh_CN"/>
        </w:rPr>
        <w:t>JDG 3:16</w:t>
      </w:r>
    </w:p>
    <w:p>
      <w:pPr/>
      <w:r>
        <w:rPr>
          <w:lang w:val="zh_CN" w:bidi="zh_CN"/>
        </w:rPr>
      </w:r>
      <w:r>
        <w:rPr>
          <w:lang w:val="zh_CN" w:bidi="zh_CN"/>
        </w:rPr>
        <w:t>Matthew P. Anstey; Enio R. Mueller</w:t>
      </w:r>
      <w:r>
        <w:rPr>
          <w:lang w:val="zh_CN" w:bidi="zh_CN"/>
        </w:rPr>
      </w:r>
      <w:r>
        <w:rPr>
          <w:lang w:val="zh_CN" w:bidi="zh_CN"/>
        </w:rPr>
      </w:r>
    </w:p>
    <w:p>
      <w:pPr/>
      <w:r>
        <w:rPr>
          <w:lang w:val="zh_CN" w:bidi="zh_CN"/>
        </w:rPr>
      </w:r>
    </w:p>
    <w:p>
      <w:pPr>
        <w:pStyle w:val="Heading2"/>
      </w:pPr>
      <w:r>
        <w:rPr>
          <w:lang w:val="zh_CN" w:bidi="zh_CN"/>
        </w:rPr>
        <w:t>גַּמָּדִים</w:t>
      </w:r>
      <w:r>
        <w:rPr>
          <w:lang w:val="zh_CN" w:bidi="zh_CN"/>
        </w:rPr>
      </w:r>
    </w:p>
    <w:p>
      <w:pPr>
        <w:pStyle w:val="Heading1"/>
      </w:pPr>
      <w:r>
        <w:rPr>
          <w:lang w:val="zh_CN" w:bidi="zh_CN"/>
        </w:rPr>
        <w:t>גַּמָּדִים</w:t>
      </w:r>
    </w:p>
    <w:p>
      <w:pPr/>
      <w:r>
        <w:rPr>
          <w:lang w:val="zh_CN" w:bidi="zh_CN"/>
        </w:rPr>
      </w:r>
      <w:r>
        <w:rPr>
          <w:lang w:val="zh_CN" w:bidi="zh_CN"/>
        </w:rPr>
        <w:t>גַּמָּדִים</w:t>
      </w:r>
      <w:r>
        <w:rPr>
          <w:lang w:val="zh_CN" w:bidi="zh_CN"/>
        </w:rPr>
        <w:t xml:space="preserve"> (</w:t>
      </w:r>
      <w:r>
        <w:rPr>
          <w:lang w:val="zh_CN" w:bidi="zh_CN"/>
        </w:rPr>
        <w:t>H1575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《和》未译出，《现》迦玛底（人），《思》加玛得人</w:t>
      </w:r>
      <w:r>
        <w:rPr>
          <w:lang w:val="zh_CN" w:bidi="zh_CN"/>
        </w:rPr>
        <w:t xml:space="preserve"> </w:t>
      </w:r>
      <w:r>
        <w:rPr>
          <w:lang w:val="zh_CN" w:bidi="zh_CN"/>
        </w:rPr>
        <w:t>＝名为迦玛底的城镇的居民，迦玛底可能就是《阿玛尔纳文献》（El-Amarna letters）提及、位于西顿东北偏东的城镇库米迪（Kumidi）</w:t>
      </w:r>
    </w:p>
    <w:p>
      <w:pPr/>
      <w:r>
        <w:rPr>
          <w:lang w:val="zh_CN" w:bidi="zh_CN"/>
        </w:rPr>
      </w:r>
      <w:r>
        <w:rPr>
          <w:lang w:val="zh_CN" w:bidi="zh_CN"/>
        </w:rPr>
        <w:t>EZK 27:11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גְּמוּל</w:t>
      </w:r>
      <w:r>
        <w:rPr>
          <w:lang w:val="zh_CN" w:bidi="zh_CN"/>
        </w:rPr>
      </w:r>
    </w:p>
    <w:p>
      <w:pPr>
        <w:pStyle w:val="Heading1"/>
      </w:pPr>
      <w:r>
        <w:rPr>
          <w:lang w:val="zh_CN" w:bidi="zh_CN"/>
        </w:rPr>
        <w:t>גְּמוּל</w:t>
      </w:r>
    </w:p>
    <w:p>
      <w:pPr/>
      <w:r>
        <w:rPr>
          <w:lang w:val="zh_CN" w:bidi="zh_CN"/>
        </w:rPr>
      </w:r>
      <w:r>
        <w:rPr>
          <w:lang w:val="zh_CN" w:bidi="zh_CN"/>
        </w:rPr>
        <w:t>גְּמוּל</w:t>
      </w:r>
      <w:r>
        <w:rPr>
          <w:lang w:val="zh_CN" w:bidi="zh_CN"/>
        </w:rPr>
        <w:t xml:space="preserve"> (</w:t>
      </w:r>
      <w:r>
        <w:rPr>
          <w:lang w:val="zh_CN" w:bidi="zh_CN"/>
        </w:rPr>
        <w:t>H1576</w:t>
      </w:r>
      <w:r>
        <w:rPr>
          <w:lang w:val="zh_CN" w:bidi="zh_CN"/>
        </w:rPr>
        <w:t>)</w:t>
      </w:r>
    </w:p>
    <w:p>
      <w:pPr/>
      <w:r>
        <w:rPr>
          <w:lang w:val="zh_CN" w:bidi="zh_CN"/>
        </w:rPr>
      </w:r>
      <w:r>
        <w:rPr>
          <w:lang w:val="zh_CN" w:bidi="zh_CN"/>
        </w:rPr>
        <w:t xml:space="preserve">noun m · </w:t>
      </w:r>
      <w:r>
        <w:rPr>
          <w:lang w:val="zh_CN" w:bidi="zh_CN"/>
        </w:rPr>
        <w:t>גמל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מַעֲלָל</w:t>
      </w:r>
      <w:r>
        <w:rPr>
          <w:lang w:val="zh_CN" w:bidi="zh_CN"/>
        </w:rPr>
        <w:t xml:space="preserve"> · </w:t>
      </w:r>
      <w:r>
        <w:rPr>
          <w:lang w:val="zh_CN" w:bidi="zh_CN"/>
        </w:rPr>
        <w:t>מַעֲשֶׂה</w:t>
      </w:r>
      <w:r>
        <w:rPr>
          <w:lang w:val="zh_CN" w:bidi="zh_CN"/>
        </w:rPr>
        <w:t xml:space="preserve"> · </w:t>
      </w:r>
      <w:r>
        <w:rPr>
          <w:lang w:val="zh_CN" w:bidi="zh_CN"/>
        </w:rPr>
        <w:t>פֹּעַל</w:t>
      </w:r>
      <w:r>
        <w:rPr>
          <w:lang w:val="zh_CN" w:bidi="zh_CN"/>
        </w:rPr>
        <w:t xml:space="preserve"> · </w:t>
      </w:r>
      <w:r>
        <w:rPr>
          <w:lang w:val="zh_CN" w:bidi="zh_CN"/>
        </w:rPr>
        <w:t>פְּרִי</w:t>
      </w:r>
    </w:p>
    <w:p>
      <w:pPr/>
      <w:r>
        <w:rPr>
          <w:lang w:val="zh_CN" w:bidi="zh_CN"/>
        </w:rPr>
      </w:r>
      <w:r>
        <w:rPr>
          <w:lang w:val="zh_CN" w:bidi="zh_CN"/>
        </w:rPr>
        <w:t>所做的；行为</w:t>
      </w:r>
      <w:r>
        <w:rPr>
          <w:lang w:val="zh_CN" w:bidi="zh_CN"/>
        </w:rPr>
        <w:t xml:space="preserve"> </w:t>
      </w:r>
      <w:r>
        <w:rPr>
          <w:lang w:val="zh_CN" w:bidi="zh_CN"/>
        </w:rPr>
        <w:t>＝行为，人对待他人或神明的方式是有后果的，可以带来报应或奖赏</w:t>
      </w:r>
    </w:p>
    <w:p>
      <w:pPr/>
      <w:r>
        <w:rPr>
          <w:lang w:val="zh_CN" w:bidi="zh_CN"/>
        </w:rPr>
      </w:r>
      <w:r>
        <w:rPr>
          <w:lang w:val="zh_CN" w:bidi="zh_CN"/>
        </w:rPr>
        <w:t>JDG 9:16</w:t>
      </w:r>
      <w:r>
        <w:rPr>
          <w:lang w:val="zh_CN" w:bidi="zh_CN"/>
        </w:rPr>
        <w:t xml:space="preserve"> · </w:t>
      </w:r>
      <w:r>
        <w:rPr>
          <w:lang w:val="zh_CN" w:bidi="zh_CN"/>
        </w:rPr>
        <w:t>2CH 32:25</w:t>
      </w:r>
      <w:r>
        <w:rPr>
          <w:lang w:val="zh_CN" w:bidi="zh_CN"/>
        </w:rPr>
        <w:t xml:space="preserve"> · </w:t>
      </w:r>
      <w:r>
        <w:rPr>
          <w:lang w:val="zh_CN" w:bidi="zh_CN"/>
        </w:rPr>
        <w:t>PSA 103:2</w:t>
      </w:r>
      <w:r>
        <w:rPr>
          <w:lang w:val="zh_CN" w:bidi="zh_CN"/>
        </w:rPr>
        <w:t xml:space="preserve"> · </w:t>
      </w:r>
      <w:r>
        <w:rPr>
          <w:lang w:val="zh_CN" w:bidi="zh_CN"/>
        </w:rPr>
        <w:t>PSA 137:8</w:t>
      </w:r>
      <w:r>
        <w:rPr>
          <w:lang w:val="zh_CN" w:bidi="zh_CN"/>
        </w:rPr>
        <w:t xml:space="preserve"> · </w:t>
      </w:r>
      <w:r>
        <w:rPr>
          <w:lang w:val="zh_CN" w:bidi="zh_CN"/>
        </w:rPr>
        <w:t>PRO 12:14</w:t>
      </w:r>
      <w:r>
        <w:rPr>
          <w:lang w:val="zh_CN" w:bidi="zh_CN"/>
        </w:rPr>
        <w:t xml:space="preserve"> · </w:t>
      </w:r>
      <w:r>
        <w:rPr>
          <w:lang w:val="zh_CN" w:bidi="zh_CN"/>
        </w:rPr>
        <w:t>PRO 19:17</w:t>
      </w:r>
      <w:r>
        <w:rPr>
          <w:lang w:val="zh_CN" w:bidi="zh_CN"/>
        </w:rPr>
        <w:t xml:space="preserve"> · </w:t>
      </w:r>
      <w:r>
        <w:rPr>
          <w:lang w:val="zh_CN" w:bidi="zh_CN"/>
        </w:rPr>
        <w:t>ISA 3:11</w:t>
      </w:r>
      <w:r>
        <w:rPr>
          <w:lang w:val="zh_CN" w:bidi="zh_CN"/>
        </w:rPr>
        <w:t xml:space="preserve"> · </w:t>
      </w:r>
      <w:r>
        <w:rPr>
          <w:lang w:val="zh_CN" w:bidi="zh_CN"/>
        </w:rPr>
        <w:t>JOL 4:4</w:t>
      </w:r>
      <w:r>
        <w:rPr>
          <w:lang w:val="zh_CN" w:bidi="zh_CN"/>
        </w:rPr>
        <w:t xml:space="preserve"> · </w:t>
      </w:r>
      <w:r>
        <w:rPr>
          <w:lang w:val="zh_CN" w:bidi="zh_CN"/>
        </w:rPr>
        <w:t>JOL 4:7</w:t>
      </w:r>
      <w:r>
        <w:rPr>
          <w:lang w:val="zh_CN" w:bidi="zh_CN"/>
        </w:rPr>
        <w:t xml:space="preserve"> · </w:t>
      </w:r>
      <w:r>
        <w:rPr>
          <w:lang w:val="zh_CN" w:bidi="zh_CN"/>
        </w:rPr>
        <w:t>OBA 1:15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חֵמָה</w:t>
      </w:r>
      <w:r>
        <w:rPr>
          <w:lang w:val="zh_CN" w:bidi="zh_CN"/>
        </w:rPr>
        <w:t xml:space="preserve"> · </w:t>
      </w:r>
      <w:r>
        <w:rPr>
          <w:lang w:val="zh_CN" w:bidi="zh_CN"/>
        </w:rPr>
        <w:t>נָקָם</w:t>
      </w:r>
      <w:r>
        <w:rPr>
          <w:lang w:val="zh_CN" w:bidi="zh_CN"/>
        </w:rPr>
        <w:t xml:space="preserve"> · </w:t>
      </w:r>
      <w:r>
        <w:rPr>
          <w:lang w:val="zh_CN" w:bidi="zh_CN"/>
        </w:rPr>
        <w:t>נְקָמָה</w:t>
      </w:r>
    </w:p>
    <w:p>
      <w:pPr/>
      <w:r>
        <w:rPr>
          <w:lang w:val="zh_CN" w:bidi="zh_CN"/>
        </w:rPr>
      </w:r>
      <w:r>
        <w:rPr>
          <w:lang w:val="zh_CN" w:bidi="zh_CN"/>
        </w:rPr>
        <w:t>报应；报复</w:t>
      </w:r>
      <w:r>
        <w:rPr>
          <w:lang w:val="zh_CN" w:bidi="zh_CN"/>
        </w:rPr>
        <w:t xml:space="preserve"> </w:t>
      </w:r>
      <w:r>
        <w:rPr>
          <w:lang w:val="zh_CN" w:bidi="zh_CN"/>
        </w:rPr>
        <w:t>＝行为，人或神明根据其他人或神明的行为对待他们，这可以是惩罚或奖赏</w:t>
      </w:r>
    </w:p>
    <w:p>
      <w:pPr/>
      <w:r>
        <w:rPr>
          <w:lang w:val="zh_CN" w:bidi="zh_CN"/>
        </w:rPr>
      </w:r>
      <w:r>
        <w:rPr>
          <w:lang w:val="zh_CN" w:bidi="zh_CN"/>
        </w:rPr>
        <w:t>PSA 28:4</w:t>
      </w:r>
      <w:r>
        <w:rPr>
          <w:lang w:val="zh_CN" w:bidi="zh_CN"/>
        </w:rPr>
        <w:t xml:space="preserve"> · </w:t>
      </w:r>
      <w:r>
        <w:rPr>
          <w:lang w:val="zh_CN" w:bidi="zh_CN"/>
        </w:rPr>
        <w:t>PSA 94:2</w:t>
      </w:r>
      <w:r>
        <w:rPr>
          <w:lang w:val="zh_CN" w:bidi="zh_CN"/>
        </w:rPr>
        <w:t xml:space="preserve"> · </w:t>
      </w:r>
      <w:r>
        <w:rPr>
          <w:lang w:val="zh_CN" w:bidi="zh_CN"/>
        </w:rPr>
        <w:t>ISA 35:4</w:t>
      </w:r>
      <w:r>
        <w:rPr>
          <w:lang w:val="zh_CN" w:bidi="zh_CN"/>
        </w:rPr>
        <w:t xml:space="preserve"> · </w:t>
      </w:r>
      <w:r>
        <w:rPr>
          <w:lang w:val="zh_CN" w:bidi="zh_CN"/>
        </w:rPr>
        <w:t>ISA 59:18</w:t>
      </w:r>
      <w:r>
        <w:rPr>
          <w:lang w:val="zh_CN" w:bidi="zh_CN"/>
        </w:rPr>
        <w:t xml:space="preserve"> · </w:t>
      </w:r>
      <w:r>
        <w:rPr>
          <w:lang w:val="zh_CN" w:bidi="zh_CN"/>
        </w:rPr>
        <w:t>ISA 59:18</w:t>
      </w:r>
      <w:r>
        <w:rPr>
          <w:lang w:val="zh_CN" w:bidi="zh_CN"/>
        </w:rPr>
        <w:t xml:space="preserve"> · </w:t>
      </w:r>
      <w:r>
        <w:rPr>
          <w:lang w:val="zh_CN" w:bidi="zh_CN"/>
        </w:rPr>
        <w:t>ISA 66:6</w:t>
      </w:r>
      <w:r>
        <w:rPr>
          <w:lang w:val="zh_CN" w:bidi="zh_CN"/>
        </w:rPr>
        <w:t xml:space="preserve"> · </w:t>
      </w:r>
      <w:r>
        <w:rPr>
          <w:lang w:val="zh_CN" w:bidi="zh_CN"/>
        </w:rPr>
        <w:t>JER 51:6</w:t>
      </w:r>
      <w:r>
        <w:rPr>
          <w:lang w:val="zh_CN" w:bidi="zh_CN"/>
        </w:rPr>
        <w:t xml:space="preserve"> · </w:t>
      </w:r>
      <w:r>
        <w:rPr>
          <w:lang w:val="zh_CN" w:bidi="zh_CN"/>
        </w:rPr>
        <w:t>LAM 3:64</w:t>
      </w:r>
      <w:r>
        <w:rPr>
          <w:lang w:val="zh_CN" w:bidi="zh_CN"/>
        </w:rPr>
        <w:t xml:space="preserve"> · </w:t>
      </w:r>
      <w:r>
        <w:rPr>
          <w:lang w:val="zh_CN" w:bidi="zh_CN"/>
        </w:rPr>
        <w:t>JOL 4:4</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גָּמוּל</w:t>
      </w:r>
      <w:r>
        <w:rPr>
          <w:lang w:val="zh_CN" w:bidi="zh_CN"/>
        </w:rPr>
      </w:r>
    </w:p>
    <w:p>
      <w:pPr>
        <w:pStyle w:val="Heading1"/>
      </w:pPr>
      <w:r>
        <w:rPr>
          <w:lang w:val="zh_CN" w:bidi="zh_CN"/>
        </w:rPr>
        <w:t>גָּמוּל</w:t>
      </w:r>
    </w:p>
    <w:p>
      <w:pPr/>
      <w:r>
        <w:rPr>
          <w:lang w:val="zh_CN" w:bidi="zh_CN"/>
        </w:rPr>
      </w:r>
      <w:r>
        <w:rPr>
          <w:lang w:val="zh_CN" w:bidi="zh_CN"/>
        </w:rPr>
        <w:t>גָּמוּל</w:t>
      </w:r>
      <w:r>
        <w:rPr>
          <w:lang w:val="zh_CN" w:bidi="zh_CN"/>
        </w:rPr>
        <w:t xml:space="preserve"> (</w:t>
      </w:r>
      <w:r>
        <w:rPr>
          <w:lang w:val="zh_CN" w:bidi="zh_CN"/>
        </w:rPr>
        <w:t>H1577</w:t>
      </w:r>
      <w:r>
        <w:rPr>
          <w:lang w:val="zh_CN" w:bidi="zh_CN"/>
        </w:rPr>
        <w:t>)</w:t>
      </w:r>
    </w:p>
    <w:p>
      <w:pPr/>
      <w:r>
        <w:rPr>
          <w:lang w:val="zh_CN" w:bidi="zh_CN"/>
        </w:rPr>
      </w:r>
      <w:r>
        <w:rPr>
          <w:lang w:val="zh_CN" w:bidi="zh_CN"/>
        </w:rPr>
        <w:t xml:space="preserve">name · </w:t>
      </w:r>
      <w:r>
        <w:rPr>
          <w:lang w:val="zh_CN" w:bidi="zh_CN"/>
        </w:rPr>
        <w:t>גמל</w:t>
      </w:r>
    </w:p>
    <w:p>
      <w:pPr/>
      <w:r>
        <w:rPr>
          <w:lang w:val="zh_CN" w:bidi="zh_CN"/>
        </w:rPr>
      </w:r>
    </w:p>
    <w:p>
      <w:pPr/>
      <w:r>
        <w:rPr>
          <w:lang w:val="zh_CN" w:bidi="zh_CN"/>
        </w:rPr>
      </w:r>
      <w:r>
        <w:rPr>
          <w:lang w:val="zh_CN" w:bidi="zh_CN"/>
        </w:rPr>
        <w:t>迦末，《思》加慕耳</w:t>
      </w:r>
      <w:r>
        <w:rPr>
          <w:lang w:val="zh_CN" w:bidi="zh_CN"/>
        </w:rPr>
        <w:t xml:space="preserve"> </w:t>
      </w:r>
      <w:r>
        <w:rPr>
          <w:lang w:val="zh_CN" w:bidi="zh_CN"/>
        </w:rPr>
        <w:t>＝男性；◄</w:t>
      </w:r>
      <w:r>
        <w:rPr>
          <w:lang w:val="zh_CN" w:bidi="zh_CN"/>
        </w:rPr>
        <w:t>利未</w:t>
      </w:r>
      <w:r>
        <w:rPr>
          <w:lang w:val="zh_CN" w:bidi="zh_CN"/>
        </w:rPr>
        <w:t>支派；►主管一个</w:t>
      </w:r>
      <w:r>
        <w:rPr>
          <w:lang w:val="zh_CN" w:bidi="zh_CN"/>
        </w:rPr>
        <w:t>祭司</w:t>
      </w:r>
      <w:r>
        <w:rPr>
          <w:lang w:val="zh_CN" w:bidi="zh_CN"/>
        </w:rPr>
        <w:t>班次的家族首领；</w:t>
      </w:r>
      <w:r>
        <w:rPr>
          <w:lang w:val="zh_CN" w:bidi="zh_CN"/>
        </w:rPr>
        <w:t>大卫</w:t>
      </w:r>
      <w:r>
        <w:rPr>
          <w:lang w:val="zh_CN" w:bidi="zh_CN"/>
        </w:rPr>
        <w:t>王时期</w:t>
      </w:r>
    </w:p>
    <w:p>
      <w:pPr/>
      <w:r>
        <w:rPr>
          <w:lang w:val="zh_CN" w:bidi="zh_CN"/>
        </w:rPr>
      </w:r>
      <w:r>
        <w:rPr>
          <w:lang w:val="zh_CN" w:bidi="zh_CN"/>
        </w:rPr>
        <w:t>1CH 24:17</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גְּמוּלָה</w:t>
      </w:r>
      <w:r>
        <w:rPr>
          <w:lang w:val="zh_CN" w:bidi="zh_CN"/>
        </w:rPr>
      </w:r>
    </w:p>
    <w:p>
      <w:pPr>
        <w:pStyle w:val="Heading1"/>
      </w:pPr>
      <w:r>
        <w:rPr>
          <w:lang w:val="zh_CN" w:bidi="zh_CN"/>
        </w:rPr>
        <w:t>גְּמוּלָה</w:t>
      </w:r>
    </w:p>
    <w:p>
      <w:pPr/>
      <w:r>
        <w:rPr>
          <w:lang w:val="zh_CN" w:bidi="zh_CN"/>
        </w:rPr>
      </w:r>
      <w:r>
        <w:rPr>
          <w:lang w:val="zh_CN" w:bidi="zh_CN"/>
        </w:rPr>
        <w:t>גְּמוּלָה</w:t>
      </w:r>
      <w:r>
        <w:rPr>
          <w:lang w:val="zh_CN" w:bidi="zh_CN"/>
        </w:rPr>
        <w:t xml:space="preserve"> (</w:t>
      </w:r>
      <w:r>
        <w:rPr>
          <w:lang w:val="zh_CN" w:bidi="zh_CN"/>
        </w:rPr>
        <w:t>H1578</w:t>
      </w:r>
      <w:r>
        <w:rPr>
          <w:lang w:val="zh_CN" w:bidi="zh_CN"/>
        </w:rPr>
        <w:t>)</w:t>
      </w:r>
    </w:p>
    <w:p>
      <w:pPr/>
      <w:r>
        <w:rPr>
          <w:lang w:val="zh_CN" w:bidi="zh_CN"/>
        </w:rPr>
      </w:r>
      <w:r>
        <w:rPr>
          <w:lang w:val="zh_CN" w:bidi="zh_CN"/>
        </w:rPr>
        <w:t xml:space="preserve">noun f · </w:t>
      </w:r>
      <w:r>
        <w:rPr>
          <w:lang w:val="zh_CN" w:bidi="zh_CN"/>
        </w:rPr>
        <w:t>גמל</w:t>
      </w:r>
    </w:p>
    <w:p>
      <w:pPr/>
      <w:r>
        <w:rPr>
          <w:lang w:val="zh_CN" w:bidi="zh_CN"/>
        </w:rPr>
      </w:r>
    </w:p>
    <w:p>
      <w:pPr/>
      <w:r>
        <w:rPr>
          <w:lang w:val="zh_CN" w:bidi="zh_CN"/>
        </w:rPr>
      </w:r>
      <w:r>
        <w:rPr>
          <w:lang w:val="zh_CN" w:bidi="zh_CN"/>
        </w:rPr>
        <w:t>行为；所做的</w:t>
      </w:r>
      <w:r>
        <w:rPr>
          <w:lang w:val="zh_CN" w:bidi="zh_CN"/>
        </w:rPr>
        <w:t xml:space="preserve"> </w:t>
      </w:r>
      <w:r>
        <w:rPr>
          <w:lang w:val="zh_CN" w:bidi="zh_CN"/>
        </w:rPr>
        <w:t>＝行为，人对待他人或神明的方式是有后果的，可以带来报应或奖赏</w:t>
      </w:r>
    </w:p>
    <w:p>
      <w:pPr/>
      <w:r>
        <w:rPr>
          <w:lang w:val="zh_CN" w:bidi="zh_CN"/>
        </w:rPr>
      </w:r>
      <w:r>
        <w:rPr>
          <w:lang w:val="zh_CN" w:bidi="zh_CN"/>
        </w:rPr>
        <w:t>ISA 59:18</w:t>
      </w:r>
    </w:p>
    <w:p>
      <w:pPr/>
      <w:r>
        <w:rPr>
          <w:lang w:val="zh_CN" w:bidi="zh_CN"/>
        </w:rPr>
      </w:r>
    </w:p>
    <w:p>
      <w:pPr/>
      <w:r>
        <w:rPr>
          <w:lang w:val="zh_CN" w:bidi="zh_CN"/>
        </w:rPr>
      </w:r>
      <w:r>
        <w:rPr>
          <w:lang w:val="zh_CN" w:bidi="zh_CN"/>
        </w:rPr>
        <w:t>赏赐；报应</w:t>
      </w:r>
      <w:r>
        <w:rPr>
          <w:lang w:val="zh_CN" w:bidi="zh_CN"/>
        </w:rPr>
        <w:t xml:space="preserve"> </w:t>
      </w:r>
      <w:r>
        <w:rPr>
          <w:lang w:val="zh_CN" w:bidi="zh_CN"/>
        </w:rPr>
        <w:t>＝行为，人或神明根据其他人或神明的行为对待他们，这可以是惩罚或奖赏</w:t>
      </w:r>
    </w:p>
    <w:p>
      <w:pPr/>
      <w:r>
        <w:rPr>
          <w:lang w:val="zh_CN" w:bidi="zh_CN"/>
        </w:rPr>
      </w:r>
      <w:r>
        <w:rPr>
          <w:lang w:val="zh_CN" w:bidi="zh_CN"/>
        </w:rPr>
        <w:t>2SA 19:37</w:t>
      </w:r>
      <w:r>
        <w:rPr>
          <w:lang w:val="zh_CN" w:bidi="zh_CN"/>
        </w:rPr>
        <w:t xml:space="preserve"> · </w:t>
      </w:r>
      <w:r>
        <w:rPr>
          <w:lang w:val="zh_CN" w:bidi="zh_CN"/>
        </w:rPr>
        <w:t>JER 51:56</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גִּמְזֹו</w:t>
      </w:r>
      <w:r>
        <w:rPr>
          <w:lang w:val="zh_CN" w:bidi="zh_CN"/>
        </w:rPr>
      </w:r>
    </w:p>
    <w:p>
      <w:pPr>
        <w:pStyle w:val="Heading1"/>
      </w:pPr>
      <w:r>
        <w:rPr>
          <w:lang w:val="zh_CN" w:bidi="zh_CN"/>
        </w:rPr>
        <w:t>גִּמְזֹו</w:t>
      </w:r>
    </w:p>
    <w:p>
      <w:pPr/>
      <w:r>
        <w:rPr>
          <w:lang w:val="zh_CN" w:bidi="zh_CN"/>
        </w:rPr>
      </w:r>
      <w:r>
        <w:rPr>
          <w:lang w:val="zh_CN" w:bidi="zh_CN"/>
        </w:rPr>
        <w:t>גִּמְזֹו</w:t>
      </w:r>
      <w:r>
        <w:rPr>
          <w:lang w:val="zh_CN" w:bidi="zh_CN"/>
        </w:rPr>
        <w:t xml:space="preserve"> (</w:t>
      </w:r>
      <w:r>
        <w:rPr>
          <w:lang w:val="zh_CN" w:bidi="zh_CN"/>
        </w:rPr>
        <w:t>H1579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瑾锁，《思》基默左</w:t>
      </w:r>
      <w:r>
        <w:rPr>
          <w:lang w:val="zh_CN" w:bidi="zh_CN"/>
        </w:rPr>
        <w:t xml:space="preserve"> </w:t>
      </w:r>
      <w:r>
        <w:rPr>
          <w:lang w:val="zh_CN" w:bidi="zh_CN"/>
        </w:rPr>
        <w:t>＝城镇；►在</w:t>
      </w:r>
      <w:r>
        <w:rPr>
          <w:lang w:val="zh_CN" w:bidi="zh_CN"/>
        </w:rPr>
        <w:t>亚哈斯</w:t>
      </w:r>
      <w:r>
        <w:rPr>
          <w:lang w:val="zh_CN" w:bidi="zh_CN"/>
        </w:rPr>
        <w:t>王期间被</w:t>
      </w:r>
      <w:r>
        <w:rPr>
          <w:lang w:val="zh_CN" w:bidi="zh_CN"/>
        </w:rPr>
        <w:t>非利士人</w:t>
      </w:r>
      <w:r>
        <w:rPr>
          <w:lang w:val="zh_CN" w:bidi="zh_CN"/>
        </w:rPr>
        <w:t>占领；即现今的吉木租（Jimzu），距离约帕东南偏东 15 英里</w:t>
      </w:r>
    </w:p>
    <w:p>
      <w:pPr/>
      <w:r>
        <w:rPr>
          <w:lang w:val="zh_CN" w:bidi="zh_CN"/>
        </w:rPr>
      </w:r>
      <w:r>
        <w:rPr>
          <w:lang w:val="zh_CN" w:bidi="zh_CN"/>
        </w:rPr>
        <w:t>2CH 28:18</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גמל</w:t>
      </w:r>
      <w:r>
        <w:rPr>
          <w:lang w:val="zh_CN" w:bidi="zh_CN"/>
        </w:rPr>
      </w:r>
    </w:p>
    <w:p>
      <w:pPr>
        <w:pStyle w:val="Heading1"/>
      </w:pPr>
      <w:r>
        <w:rPr>
          <w:lang w:val="zh_CN" w:bidi="zh_CN"/>
        </w:rPr>
        <w:t>גמל</w:t>
      </w:r>
    </w:p>
    <w:p>
      <w:pPr/>
      <w:r>
        <w:rPr>
          <w:lang w:val="zh_CN" w:bidi="zh_CN"/>
        </w:rPr>
      </w:r>
      <w:r>
        <w:rPr>
          <w:lang w:val="zh_CN" w:bidi="zh_CN"/>
        </w:rPr>
        <w:t>גמל</w:t>
      </w:r>
      <w:r>
        <w:rPr>
          <w:lang w:val="zh_CN" w:bidi="zh_CN"/>
        </w:rPr>
        <w:t xml:space="preserve"> (</w:t>
      </w:r>
      <w:r>
        <w:rPr>
          <w:lang w:val="zh_CN" w:bidi="zh_CN"/>
        </w:rPr>
        <w:t>H1580</w:t>
      </w:r>
      <w:r>
        <w:rPr>
          <w:lang w:val="zh_CN" w:bidi="zh_CN"/>
        </w:rPr>
        <w:t>)</w:t>
      </w:r>
    </w:p>
    <w:p>
      <w:pPr/>
      <w:r>
        <w:rPr>
          <w:lang w:val="zh_CN" w:bidi="zh_CN"/>
        </w:rPr>
      </w:r>
      <w:r>
        <w:rPr>
          <w:lang w:val="zh_CN" w:bidi="zh_CN"/>
        </w:rPr>
        <w:t xml:space="preserve">verb · </w:t>
      </w:r>
      <w:r>
        <w:rPr>
          <w:lang w:val="zh_CN" w:bidi="zh_CN"/>
        </w:rPr>
        <w:t>גְּמוּל</w:t>
      </w:r>
      <w:r>
        <w:rPr>
          <w:lang w:val="zh_CN" w:bidi="zh_CN"/>
        </w:rPr>
        <w:t xml:space="preserve"> · </w:t>
      </w:r>
      <w:r>
        <w:rPr>
          <w:lang w:val="zh_CN" w:bidi="zh_CN"/>
        </w:rPr>
        <w:t>גְּמוּלָה</w:t>
      </w:r>
      <w:r>
        <w:rPr>
          <w:lang w:val="zh_CN" w:bidi="zh_CN"/>
        </w:rPr>
        <w:t xml:space="preserve"> · </w:t>
      </w:r>
      <w:r>
        <w:rPr>
          <w:lang w:val="zh_CN" w:bidi="zh_CN"/>
        </w:rPr>
        <w:t>תַּגְמוּל</w:t>
      </w:r>
      <w:r>
        <w:rPr>
          <w:lang w:val="zh_CN" w:bidi="zh_CN"/>
        </w:rPr>
        <w:t xml:space="preserve"> · </w:t>
      </w:r>
      <w:r>
        <w:rPr>
          <w:lang w:val="zh_CN" w:bidi="zh_CN"/>
        </w:rPr>
        <w:t>גָּמוּל</w:t>
      </w:r>
      <w:r>
        <w:rPr>
          <w:lang w:val="zh_CN" w:bidi="zh_CN"/>
        </w:rPr>
        <w:t xml:space="preserve"> · </w:t>
      </w:r>
      <w:r>
        <w:rPr>
          <w:lang w:val="zh_CN" w:bidi="zh_CN"/>
        </w:rPr>
        <w:t>גְּמַלִּי</w:t>
      </w:r>
      <w:r>
        <w:rPr>
          <w:lang w:val="zh_CN" w:bidi="zh_CN"/>
        </w:rPr>
        <w:t xml:space="preserve"> · </w:t>
      </w:r>
      <w:r>
        <w:rPr>
          <w:lang w:val="zh_CN" w:bidi="zh_CN"/>
        </w:rPr>
        <w:t>גַּמְלִיאֵל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lang w:val="zh_CN" w:bidi="zh_CN"/>
        </w:rPr>
        <w:t>断奶</w:t>
      </w:r>
      <w:r>
        <w:rPr>
          <w:lang w:val="zh_CN" w:bidi="zh_CN"/>
        </w:rPr>
        <w:t xml:space="preserve"> </w:t>
      </w:r>
      <w:r>
        <w:rPr>
          <w:lang w:val="zh_CN" w:bidi="zh_CN"/>
        </w:rPr>
        <w:t>＝使婴儿习惯吃母乳以外的食物</w:t>
      </w:r>
    </w:p>
    <w:p>
      <w:pPr/>
      <w:r>
        <w:rPr>
          <w:lang w:val="zh_CN" w:bidi="zh_CN"/>
        </w:rPr>
      </w:r>
      <w:r>
        <w:rPr>
          <w:lang w:val="zh_CN" w:bidi="zh_CN"/>
        </w:rPr>
        <w:t>GEN 21:8</w:t>
      </w:r>
      <w:r>
        <w:rPr>
          <w:lang w:val="zh_CN" w:bidi="zh_CN"/>
        </w:rPr>
        <w:t xml:space="preserve"> · </w:t>
      </w:r>
      <w:r>
        <w:rPr>
          <w:lang w:val="zh_CN" w:bidi="zh_CN"/>
        </w:rPr>
        <w:t>GEN 21:8</w:t>
      </w:r>
      <w:r>
        <w:rPr>
          <w:lang w:val="zh_CN" w:bidi="zh_CN"/>
        </w:rPr>
        <w:t xml:space="preserve"> · </w:t>
      </w:r>
      <w:r>
        <w:rPr>
          <w:lang w:val="zh_CN" w:bidi="zh_CN"/>
        </w:rPr>
        <w:t>1SA 1:22</w:t>
      </w:r>
      <w:r>
        <w:rPr>
          <w:lang w:val="zh_CN" w:bidi="zh_CN"/>
        </w:rPr>
        <w:t xml:space="preserve"> · </w:t>
      </w:r>
      <w:r>
        <w:rPr>
          <w:lang w:val="zh_CN" w:bidi="zh_CN"/>
        </w:rPr>
        <w:t>1SA 1:23</w:t>
      </w:r>
      <w:r>
        <w:rPr>
          <w:lang w:val="zh_CN" w:bidi="zh_CN"/>
        </w:rPr>
        <w:t xml:space="preserve"> · </w:t>
      </w:r>
      <w:r>
        <w:rPr>
          <w:lang w:val="zh_CN" w:bidi="zh_CN"/>
        </w:rPr>
        <w:t>1SA 1:23</w:t>
      </w:r>
      <w:r>
        <w:rPr>
          <w:lang w:val="zh_CN" w:bidi="zh_CN"/>
        </w:rPr>
        <w:t xml:space="preserve"> · </w:t>
      </w:r>
      <w:r>
        <w:rPr>
          <w:lang w:val="zh_CN" w:bidi="zh_CN"/>
        </w:rPr>
        <w:t>1SA 1:24</w:t>
      </w:r>
      <w:r>
        <w:rPr>
          <w:lang w:val="zh_CN" w:bidi="zh_CN"/>
        </w:rPr>
        <w:t xml:space="preserve"> · </w:t>
      </w:r>
      <w:r>
        <w:rPr>
          <w:lang w:val="zh_CN" w:bidi="zh_CN"/>
        </w:rPr>
        <w:t>1KI 11:20</w:t>
      </w:r>
      <w:r>
        <w:rPr>
          <w:lang w:val="zh_CN" w:bidi="zh_CN"/>
        </w:rPr>
        <w:t xml:space="preserve"> · </w:t>
      </w:r>
      <w:r>
        <w:rPr>
          <w:lang w:val="zh_CN" w:bidi="zh_CN"/>
        </w:rPr>
        <w:t>HOS 1:8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sg</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ינק</w:t>
      </w:r>
      <w:r>
        <w:rPr>
          <w:lang w:val="zh_CN" w:bidi="zh_CN"/>
        </w:rPr>
        <w:t xml:space="preserve"> · </w:t>
      </w:r>
      <w:r>
        <w:rPr>
          <w:lang w:val="zh_CN" w:bidi="zh_CN"/>
        </w:rPr>
        <w:t>עַתִּיק מִשָּׁדַיִם</w:t>
      </w:r>
    </w:p>
    <w:p>
      <w:pPr/>
      <w:r>
        <w:rPr>
          <w:lang w:val="zh_CN" w:bidi="zh_CN"/>
        </w:rPr>
      </w:r>
      <w:r>
        <w:rPr>
          <w:lang w:val="zh_CN" w:bidi="zh_CN"/>
        </w:rPr>
        <w:t>断奶的孩子</w:t>
      </w:r>
      <w:r>
        <w:rPr>
          <w:lang w:val="zh_CN" w:bidi="zh_CN"/>
        </w:rPr>
        <w:t xml:space="preserve"> </w:t>
      </w:r>
      <w:r>
        <w:rPr>
          <w:lang w:val="zh_CN" w:bidi="zh_CN"/>
        </w:rPr>
        <w:t>＝最近才习惯吃母乳以外的食物的婴儿；≈与内心的平静和满足关联，就好像断奶的孩子不再不断地寻找母亲的乳房那样</w:t>
      </w:r>
    </w:p>
    <w:p>
      <w:pPr/>
      <w:r>
        <w:rPr>
          <w:lang w:val="zh_CN" w:bidi="zh_CN"/>
        </w:rPr>
      </w:r>
      <w:r>
        <w:rPr>
          <w:lang w:val="zh_CN" w:bidi="zh_CN"/>
        </w:rPr>
        <w:t>PSA 131:2</w:t>
      </w:r>
      <w:r>
        <w:rPr>
          <w:lang w:val="zh_CN" w:bidi="zh_CN"/>
        </w:rPr>
        <w:t xml:space="preserve"> · </w:t>
      </w:r>
      <w:r>
        <w:rPr>
          <w:lang w:val="zh_CN" w:bidi="zh_CN"/>
        </w:rPr>
        <w:t>PSA 131:2</w:t>
      </w:r>
      <w:r>
        <w:rPr>
          <w:lang w:val="zh_CN" w:bidi="zh_CN"/>
        </w:rPr>
        <w:t xml:space="preserve"> · </w:t>
      </w:r>
      <w:r>
        <w:rPr>
          <w:lang w:val="zh_CN" w:bidi="zh_CN"/>
        </w:rPr>
        <w:t>ISA 11:8</w:t>
      </w:r>
      <w:r>
        <w:rPr>
          <w:lang w:val="zh_CN" w:bidi="zh_CN"/>
        </w:rPr>
        <w:t xml:space="preserve"> · </w:t>
      </w:r>
      <w:r>
        <w:rPr>
          <w:lang w:val="zh_CN" w:bidi="zh_CN"/>
        </w:rPr>
        <w:t>ISA 28:9</w:t>
      </w:r>
    </w:p>
    <w:p>
      <w:pPr/>
      <w:r>
        <w:rPr>
          <w:lang w:val="zh_CN" w:bidi="zh_CN"/>
        </w:rPr>
      </w:r>
      <w:r>
        <w:rPr>
          <w:lang w:val="zh_CN" w:bidi="zh_CN"/>
        </w:rPr>
        <w:t xml:space="preserve">verb · </w:t>
      </w:r>
      <w:r>
        <w:rPr>
          <w:lang w:val="zh_CN" w:bidi="zh_CN"/>
        </w:rPr>
        <w:t>גַּמְלִיאֵל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报复；报应；报答；赏赐；恶待；善待</w:t>
      </w:r>
      <w:r>
        <w:rPr>
          <w:lang w:val="zh_CN" w:bidi="zh_CN"/>
        </w:rPr>
        <w:t xml:space="preserve"> </w:t>
      </w:r>
      <w:r>
        <w:rPr>
          <w:lang w:val="zh_CN" w:bidi="zh_CN"/>
        </w:rPr>
        <w:t>＝行为，人或神明对待他人的方式是有后果的，可以带来报应或奖赏</w:t>
      </w:r>
    </w:p>
    <w:p>
      <w:pPr/>
      <w:r>
        <w:rPr>
          <w:lang w:val="zh_CN" w:bidi="zh_CN"/>
        </w:rPr>
      </w:r>
      <w:r>
        <w:rPr>
          <w:lang w:val="zh_CN" w:bidi="zh_CN"/>
        </w:rPr>
        <w:t>GEN 50:15</w:t>
      </w:r>
      <w:r>
        <w:rPr>
          <w:lang w:val="zh_CN" w:bidi="zh_CN"/>
        </w:rPr>
        <w:t xml:space="preserve"> · </w:t>
      </w:r>
      <w:r>
        <w:rPr>
          <w:lang w:val="zh_CN" w:bidi="zh_CN"/>
        </w:rPr>
        <w:t>GEN 50:17</w:t>
      </w:r>
      <w:r>
        <w:rPr>
          <w:lang w:val="zh_CN" w:bidi="zh_CN"/>
        </w:rPr>
        <w:t xml:space="preserve"> · </w:t>
      </w:r>
      <w:r>
        <w:rPr>
          <w:lang w:val="zh_CN" w:bidi="zh_CN"/>
        </w:rPr>
        <w:t>DEU 32:6</w:t>
      </w:r>
      <w:r>
        <w:rPr>
          <w:lang w:val="zh_CN" w:bidi="zh_CN"/>
        </w:rPr>
        <w:t xml:space="preserve"> · </w:t>
      </w:r>
      <w:r>
        <w:rPr>
          <w:lang w:val="zh_CN" w:bidi="zh_CN"/>
        </w:rPr>
        <w:t>1SA 24:18</w:t>
      </w:r>
      <w:r>
        <w:rPr>
          <w:lang w:val="zh_CN" w:bidi="zh_CN"/>
        </w:rPr>
        <w:t xml:space="preserve"> · </w:t>
      </w:r>
      <w:r>
        <w:rPr>
          <w:lang w:val="zh_CN" w:bidi="zh_CN"/>
        </w:rPr>
        <w:t>1SA 24:18</w:t>
      </w:r>
      <w:r>
        <w:rPr>
          <w:lang w:val="zh_CN" w:bidi="zh_CN"/>
        </w:rPr>
        <w:t xml:space="preserve"> · </w:t>
      </w:r>
      <w:r>
        <w:rPr>
          <w:lang w:val="zh_CN" w:bidi="zh_CN"/>
        </w:rPr>
        <w:t>2SA 19:37</w:t>
      </w:r>
      <w:r>
        <w:rPr>
          <w:lang w:val="zh_CN" w:bidi="zh_CN"/>
        </w:rPr>
        <w:t xml:space="preserve"> · </w:t>
      </w:r>
      <w:r>
        <w:rPr>
          <w:lang w:val="zh_CN" w:bidi="zh_CN"/>
        </w:rPr>
        <w:t>2SA 22:21</w:t>
      </w:r>
      <w:r>
        <w:rPr>
          <w:lang w:val="zh_CN" w:bidi="zh_CN"/>
        </w:rPr>
        <w:t xml:space="preserve"> · </w:t>
      </w:r>
      <w:r>
        <w:rPr>
          <w:lang w:val="zh_CN" w:bidi="zh_CN"/>
        </w:rPr>
        <w:t>2CH 20:11</w:t>
      </w:r>
      <w:r>
        <w:rPr>
          <w:lang w:val="zh_CN" w:bidi="zh_CN"/>
        </w:rPr>
        <w:t xml:space="preserve"> · </w:t>
      </w:r>
      <w:r>
        <w:rPr>
          <w:lang w:val="zh_CN" w:bidi="zh_CN"/>
        </w:rPr>
        <w:t>PSA 7:5</w:t>
      </w:r>
      <w:r>
        <w:rPr>
          <w:lang w:val="zh_CN" w:bidi="zh_CN"/>
        </w:rPr>
        <w:t xml:space="preserve"> · </w:t>
      </w:r>
      <w:r>
        <w:rPr>
          <w:lang w:val="zh_CN" w:bidi="zh_CN"/>
        </w:rPr>
        <w:t>PSA 13:6</w:t>
      </w:r>
      <w:r>
        <w:rPr>
          <w:lang w:val="zh_CN" w:bidi="zh_CN"/>
        </w:rPr>
        <w:t xml:space="preserve"> · </w:t>
      </w:r>
      <w:r>
        <w:rPr>
          <w:lang w:val="zh_CN" w:bidi="zh_CN"/>
        </w:rPr>
        <w:t>PSA 18:21</w:t>
      </w:r>
      <w:r>
        <w:rPr>
          <w:lang w:val="zh_CN" w:bidi="zh_CN"/>
        </w:rPr>
        <w:t xml:space="preserve"> · </w:t>
      </w:r>
      <w:r>
        <w:rPr>
          <w:lang w:val="zh_CN" w:bidi="zh_CN"/>
        </w:rPr>
        <w:t>PSA 103:10</w:t>
      </w:r>
      <w:r>
        <w:rPr>
          <w:lang w:val="zh_CN" w:bidi="zh_CN"/>
        </w:rPr>
        <w:t xml:space="preserve"> · </w:t>
      </w:r>
      <w:r>
        <w:rPr>
          <w:lang w:val="zh_CN" w:bidi="zh_CN"/>
        </w:rPr>
        <w:t>PSA 116:7</w:t>
      </w:r>
      <w:r>
        <w:rPr>
          <w:lang w:val="zh_CN" w:bidi="zh_CN"/>
        </w:rPr>
        <w:t xml:space="preserve"> · </w:t>
      </w:r>
      <w:r>
        <w:rPr>
          <w:lang w:val="zh_CN" w:bidi="zh_CN"/>
        </w:rPr>
        <w:t>PSA 119:17</w:t>
      </w:r>
      <w:r>
        <w:rPr>
          <w:lang w:val="zh_CN" w:bidi="zh_CN"/>
        </w:rPr>
        <w:t xml:space="preserve"> · </w:t>
      </w:r>
      <w:r>
        <w:rPr>
          <w:lang w:val="zh_CN" w:bidi="zh_CN"/>
        </w:rPr>
        <w:t>PSA 137:8</w:t>
      </w:r>
      <w:r>
        <w:rPr>
          <w:lang w:val="zh_CN" w:bidi="zh_CN"/>
        </w:rPr>
        <w:t xml:space="preserve"> · </w:t>
      </w:r>
      <w:r>
        <w:rPr>
          <w:lang w:val="zh_CN" w:bidi="zh_CN"/>
        </w:rPr>
        <w:t>PSA 142:8</w:t>
      </w:r>
      <w:r>
        <w:rPr>
          <w:lang w:val="zh_CN" w:bidi="zh_CN"/>
        </w:rPr>
        <w:t xml:space="preserve"> · </w:t>
      </w:r>
      <w:r>
        <w:rPr>
          <w:lang w:val="zh_CN" w:bidi="zh_CN"/>
        </w:rPr>
        <w:t>PRO 3:30</w:t>
      </w:r>
      <w:r>
        <w:rPr>
          <w:lang w:val="zh_CN" w:bidi="zh_CN"/>
        </w:rPr>
        <w:t xml:space="preserve"> · </w:t>
      </w:r>
      <w:r>
        <w:rPr>
          <w:lang w:val="zh_CN" w:bidi="zh_CN"/>
        </w:rPr>
        <w:t>PRO 11:17</w:t>
      </w:r>
      <w:r>
        <w:rPr>
          <w:lang w:val="zh_CN" w:bidi="zh_CN"/>
        </w:rPr>
        <w:t xml:space="preserve"> · </w:t>
      </w:r>
      <w:r>
        <w:rPr>
          <w:lang w:val="zh_CN" w:bidi="zh_CN"/>
        </w:rPr>
        <w:t>PRO 31:12</w:t>
      </w:r>
      <w:r>
        <w:rPr>
          <w:lang w:val="zh_CN" w:bidi="zh_CN"/>
        </w:rPr>
        <w:t xml:space="preserve"> · </w:t>
      </w:r>
      <w:r>
        <w:rPr>
          <w:lang w:val="zh_CN" w:bidi="zh_CN"/>
        </w:rPr>
        <w:t>ISA 3:9</w:t>
      </w:r>
      <w:r>
        <w:rPr>
          <w:lang w:val="zh_CN" w:bidi="zh_CN"/>
        </w:rPr>
        <w:t xml:space="preserve"> · </w:t>
      </w:r>
      <w:r>
        <w:rPr>
          <w:lang w:val="zh_CN" w:bidi="zh_CN"/>
        </w:rPr>
        <w:t>ISA 63:7</w:t>
      </w:r>
      <w:r>
        <w:rPr>
          <w:lang w:val="zh_CN" w:bidi="zh_CN"/>
        </w:rPr>
        <w:t xml:space="preserve"> · </w:t>
      </w:r>
      <w:r>
        <w:rPr>
          <w:lang w:val="zh_CN" w:bidi="zh_CN"/>
        </w:rPr>
        <w:t>ISA 63:7</w:t>
      </w:r>
      <w:r>
        <w:rPr>
          <w:lang w:val="zh_CN" w:bidi="zh_CN"/>
        </w:rPr>
        <w:t xml:space="preserve"> · </w:t>
      </w:r>
      <w:r>
        <w:rPr>
          <w:lang w:val="zh_CN" w:bidi="zh_CN"/>
        </w:rPr>
        <w:t>JOL 4:4</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成熟；熟</w:t>
      </w:r>
      <w:r>
        <w:rPr>
          <w:lang w:val="zh_CN" w:bidi="zh_CN"/>
        </w:rPr>
        <w:t xml:space="preserve"> </w:t>
      </w:r>
      <w:r>
        <w:rPr>
          <w:lang w:val="zh_CN" w:bidi="zh_CN"/>
        </w:rPr>
        <w:t>＝过程，农产品变得可以收割和食用</w:t>
      </w:r>
    </w:p>
    <w:p>
      <w:pPr/>
      <w:r>
        <w:rPr>
          <w:lang w:val="zh_CN" w:bidi="zh_CN"/>
        </w:rPr>
      </w:r>
      <w:r>
        <w:rPr>
          <w:lang w:val="zh_CN" w:bidi="zh_CN"/>
        </w:rPr>
        <w:t>NUM 17:23</w:t>
      </w:r>
      <w:r>
        <w:rPr>
          <w:lang w:val="zh_CN" w:bidi="zh_CN"/>
        </w:rPr>
        <w:t xml:space="preserve"> · </w:t>
      </w:r>
      <w:r>
        <w:rPr>
          <w:lang w:val="zh_CN" w:bidi="zh_CN"/>
        </w:rPr>
        <w:t>ISA 18:5</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גָּמָל</w:t>
      </w:r>
      <w:r>
        <w:rPr>
          <w:lang w:val="zh_CN" w:bidi="zh_CN"/>
        </w:rPr>
      </w:r>
    </w:p>
    <w:p>
      <w:pPr>
        <w:pStyle w:val="Heading1"/>
      </w:pPr>
      <w:r>
        <w:rPr>
          <w:lang w:val="zh_CN" w:bidi="zh_CN"/>
        </w:rPr>
        <w:t>גָּמָל</w:t>
      </w:r>
    </w:p>
    <w:p>
      <w:pPr/>
      <w:r>
        <w:rPr>
          <w:lang w:val="zh_CN" w:bidi="zh_CN"/>
        </w:rPr>
      </w:r>
      <w:r>
        <w:rPr>
          <w:lang w:val="zh_CN" w:bidi="zh_CN"/>
        </w:rPr>
        <w:t>גָּמָל</w:t>
      </w:r>
      <w:r>
        <w:rPr>
          <w:lang w:val="zh_CN" w:bidi="zh_CN"/>
        </w:rPr>
        <w:t xml:space="preserve"> (</w:t>
      </w:r>
      <w:r>
        <w:rPr>
          <w:lang w:val="zh_CN" w:bidi="zh_CN"/>
        </w:rPr>
        <w:t>H1581</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骆驼</w:t>
      </w:r>
      <w:r>
        <w:rPr>
          <w:lang w:val="zh_CN" w:bidi="zh_CN"/>
        </w:rPr>
        <w:t xml:space="preserve"> </w:t>
      </w:r>
      <w:r>
        <w:rPr>
          <w:lang w:val="zh_CN" w:bidi="zh_CN"/>
        </w:rPr>
        <w:t>＝大型四足哺乳动物，可长至 2 米或更高；单峰骆驼的体型更大，毛色呈均匀的浅黄褐色；双峰骆驼的毛色比较深一些；适合生活在沙漠地区，在驼峰中储存多余的食物，可以长时间不喝水，在干旱地区长途跋涉；◄拉丁语学名：Camelus dromedarius 和 Camelus bactrianus；►用作骑乘、搬运重物和拉车；其毛发可以织成布，用来做帐篷和长外袍；其奶可作食物和饮料；≈是财富和商业的象征；不洁净的动物，不可吃</w:t>
      </w:r>
    </w:p>
    <w:p>
      <w:pPr/>
      <w:r>
        <w:rPr>
          <w:lang w:val="zh_CN" w:bidi="zh_CN"/>
        </w:rPr>
      </w:r>
      <w:r>
        <w:rPr>
          <w:lang w:val="zh_CN" w:bidi="zh_CN"/>
        </w:rPr>
        <w:t>GEN 12:16</w:t>
      </w:r>
      <w:r>
        <w:rPr>
          <w:lang w:val="zh_CN" w:bidi="zh_CN"/>
        </w:rPr>
        <w:t xml:space="preserve"> · </w:t>
      </w:r>
      <w:r>
        <w:rPr>
          <w:lang w:val="zh_CN" w:bidi="zh_CN"/>
        </w:rPr>
        <w:t>GEN 24:10</w:t>
      </w:r>
      <w:r>
        <w:rPr>
          <w:lang w:val="zh_CN" w:bidi="zh_CN"/>
        </w:rPr>
        <w:t xml:space="preserve"> · </w:t>
      </w:r>
      <w:r>
        <w:rPr>
          <w:lang w:val="zh_CN" w:bidi="zh_CN"/>
        </w:rPr>
        <w:t>GEN 24:10</w:t>
      </w:r>
      <w:r>
        <w:rPr>
          <w:lang w:val="zh_CN" w:bidi="zh_CN"/>
        </w:rPr>
        <w:t xml:space="preserve"> · </w:t>
      </w:r>
      <w:r>
        <w:rPr>
          <w:lang w:val="zh_CN" w:bidi="zh_CN"/>
        </w:rPr>
        <w:t>GEN 24:11</w:t>
      </w:r>
      <w:r>
        <w:rPr>
          <w:lang w:val="zh_CN" w:bidi="zh_CN"/>
        </w:rPr>
        <w:t xml:space="preserve"> · </w:t>
      </w:r>
      <w:r>
        <w:rPr>
          <w:lang w:val="zh_CN" w:bidi="zh_CN"/>
        </w:rPr>
        <w:t>GEN 24:14</w:t>
      </w:r>
      <w:r>
        <w:rPr>
          <w:lang w:val="zh_CN" w:bidi="zh_CN"/>
        </w:rPr>
        <w:t xml:space="preserve"> · </w:t>
      </w:r>
      <w:r>
        <w:rPr>
          <w:lang w:val="zh_CN" w:bidi="zh_CN"/>
        </w:rPr>
        <w:t>GEN 24:19</w:t>
      </w:r>
      <w:r>
        <w:rPr>
          <w:lang w:val="zh_CN" w:bidi="zh_CN"/>
        </w:rPr>
        <w:t xml:space="preserve"> · </w:t>
      </w:r>
      <w:r>
        <w:rPr>
          <w:lang w:val="zh_CN" w:bidi="zh_CN"/>
        </w:rPr>
        <w:t>GEN 24:20</w:t>
      </w:r>
      <w:r>
        <w:rPr>
          <w:lang w:val="zh_CN" w:bidi="zh_CN"/>
        </w:rPr>
        <w:t xml:space="preserve"> · </w:t>
      </w:r>
      <w:r>
        <w:rPr>
          <w:lang w:val="zh_CN" w:bidi="zh_CN"/>
        </w:rPr>
        <w:t>GEN 24:22</w:t>
      </w:r>
      <w:r>
        <w:rPr>
          <w:lang w:val="zh_CN" w:bidi="zh_CN"/>
        </w:rPr>
        <w:t xml:space="preserve"> · </w:t>
      </w:r>
      <w:r>
        <w:rPr>
          <w:lang w:val="zh_CN" w:bidi="zh_CN"/>
        </w:rPr>
        <w:t>GEN 24:30</w:t>
      </w:r>
      <w:r>
        <w:rPr>
          <w:lang w:val="zh_CN" w:bidi="zh_CN"/>
        </w:rPr>
        <w:t xml:space="preserve"> · </w:t>
      </w:r>
      <w:r>
        <w:rPr>
          <w:lang w:val="zh_CN" w:bidi="zh_CN"/>
        </w:rPr>
        <w:t>GEN 24:31</w:t>
      </w:r>
      <w:r>
        <w:rPr>
          <w:lang w:val="zh_CN" w:bidi="zh_CN"/>
        </w:rPr>
        <w:t xml:space="preserve"> · </w:t>
      </w:r>
      <w:r>
        <w:rPr>
          <w:lang w:val="zh_CN" w:bidi="zh_CN"/>
        </w:rPr>
        <w:t>GEN 24:32</w:t>
      </w:r>
      <w:r>
        <w:rPr>
          <w:lang w:val="zh_CN" w:bidi="zh_CN"/>
        </w:rPr>
        <w:t xml:space="preserve"> · </w:t>
      </w:r>
      <w:r>
        <w:rPr>
          <w:lang w:val="zh_CN" w:bidi="zh_CN"/>
        </w:rPr>
        <w:t>GEN 24:32</w:t>
      </w:r>
      <w:r>
        <w:rPr>
          <w:lang w:val="zh_CN" w:bidi="zh_CN"/>
        </w:rPr>
        <w:t xml:space="preserve"> · </w:t>
      </w:r>
      <w:r>
        <w:rPr>
          <w:lang w:val="zh_CN" w:bidi="zh_CN"/>
        </w:rPr>
        <w:t>GEN 24:35</w:t>
      </w:r>
      <w:r>
        <w:rPr>
          <w:lang w:val="zh_CN" w:bidi="zh_CN"/>
        </w:rPr>
        <w:t xml:space="preserve"> · </w:t>
      </w:r>
      <w:r>
        <w:rPr>
          <w:lang w:val="zh_CN" w:bidi="zh_CN"/>
        </w:rPr>
        <w:t>GEN 24:44</w:t>
      </w:r>
      <w:r>
        <w:rPr>
          <w:lang w:val="zh_CN" w:bidi="zh_CN"/>
        </w:rPr>
        <w:t xml:space="preserve"> · </w:t>
      </w:r>
      <w:r>
        <w:rPr>
          <w:lang w:val="zh_CN" w:bidi="zh_CN"/>
        </w:rPr>
        <w:t>GEN 24:46</w:t>
      </w:r>
      <w:r>
        <w:rPr>
          <w:lang w:val="zh_CN" w:bidi="zh_CN"/>
        </w:rPr>
        <w:t xml:space="preserve"> · </w:t>
      </w:r>
      <w:r>
        <w:rPr>
          <w:lang w:val="zh_CN" w:bidi="zh_CN"/>
        </w:rPr>
        <w:t>GEN 24:46</w:t>
      </w:r>
      <w:r>
        <w:rPr>
          <w:lang w:val="zh_CN" w:bidi="zh_CN"/>
        </w:rPr>
        <w:t xml:space="preserve"> · </w:t>
      </w:r>
      <w:r>
        <w:rPr>
          <w:lang w:val="zh_CN" w:bidi="zh_CN"/>
        </w:rPr>
        <w:t>GEN 24:61</w:t>
      </w:r>
      <w:r>
        <w:rPr>
          <w:lang w:val="zh_CN" w:bidi="zh_CN"/>
        </w:rPr>
        <w:t xml:space="preserve"> · </w:t>
      </w:r>
      <w:r>
        <w:rPr>
          <w:lang w:val="zh_CN" w:bidi="zh_CN"/>
        </w:rPr>
        <w:t>GEN 24:63</w:t>
      </w:r>
      <w:r>
        <w:rPr>
          <w:lang w:val="zh_CN" w:bidi="zh_CN"/>
        </w:rPr>
        <w:t xml:space="preserve"> · </w:t>
      </w:r>
      <w:r>
        <w:rPr>
          <w:lang w:val="zh_CN" w:bidi="zh_CN"/>
        </w:rPr>
        <w:t>GEN 24:64</w:t>
      </w:r>
      <w:r>
        <w:rPr>
          <w:lang w:val="zh_CN" w:bidi="zh_CN"/>
        </w:rPr>
        <w:t xml:space="preserve"> · </w:t>
      </w:r>
      <w:r>
        <w:rPr>
          <w:lang w:val="zh_CN" w:bidi="zh_CN"/>
        </w:rPr>
        <w:t>GEN 30:43</w:t>
      </w:r>
      <w:r>
        <w:rPr>
          <w:lang w:val="zh_CN" w:bidi="zh_CN"/>
        </w:rPr>
        <w:t xml:space="preserve"> · </w:t>
      </w:r>
      <w:r>
        <w:rPr>
          <w:lang w:val="zh_CN" w:bidi="zh_CN"/>
        </w:rPr>
        <w:t>GEN 31:17</w:t>
      </w:r>
      <w:r>
        <w:rPr>
          <w:lang w:val="zh_CN" w:bidi="zh_CN"/>
        </w:rPr>
        <w:t xml:space="preserve"> · </w:t>
      </w:r>
      <w:r>
        <w:rPr>
          <w:lang w:val="zh_CN" w:bidi="zh_CN"/>
        </w:rPr>
        <w:t>GEN 31:34</w:t>
      </w:r>
      <w:r>
        <w:rPr>
          <w:lang w:val="zh_CN" w:bidi="zh_CN"/>
        </w:rPr>
        <w:t xml:space="preserve"> · </w:t>
      </w:r>
      <w:r>
        <w:rPr>
          <w:lang w:val="zh_CN" w:bidi="zh_CN"/>
        </w:rPr>
        <w:t>GEN 32:8</w:t>
      </w:r>
      <w:r>
        <w:rPr>
          <w:lang w:val="zh_CN" w:bidi="zh_CN"/>
        </w:rPr>
        <w:t xml:space="preserve"> · </w:t>
      </w:r>
      <w:r>
        <w:rPr>
          <w:lang w:val="zh_CN" w:bidi="zh_CN"/>
        </w:rPr>
        <w:t>GEN 32:16</w:t>
      </w:r>
      <w:r>
        <w:rPr>
          <w:lang w:val="zh_CN" w:bidi="zh_CN"/>
        </w:rPr>
        <w:t xml:space="preserve"> · </w:t>
      </w:r>
      <w:r>
        <w:rPr>
          <w:lang w:val="zh_CN" w:bidi="zh_CN"/>
        </w:rPr>
        <w:t>GEN 37:25</w:t>
      </w:r>
      <w:r>
        <w:rPr>
          <w:lang w:val="zh_CN" w:bidi="zh_CN"/>
        </w:rPr>
        <w:t xml:space="preserve"> · </w:t>
      </w:r>
      <w:r>
        <w:rPr>
          <w:lang w:val="zh_CN" w:bidi="zh_CN"/>
        </w:rPr>
        <w:t>EXO 9:3</w:t>
      </w:r>
      <w:r>
        <w:rPr>
          <w:lang w:val="zh_CN" w:bidi="zh_CN"/>
        </w:rPr>
        <w:t xml:space="preserve"> · </w:t>
      </w:r>
      <w:r>
        <w:rPr>
          <w:lang w:val="zh_CN" w:bidi="zh_CN"/>
        </w:rPr>
        <w:t>LEV 11:4</w:t>
      </w:r>
      <w:r>
        <w:rPr>
          <w:lang w:val="zh_CN" w:bidi="zh_CN"/>
        </w:rPr>
        <w:t xml:space="preserve"> · </w:t>
      </w:r>
      <w:r>
        <w:rPr>
          <w:lang w:val="zh_CN" w:bidi="zh_CN"/>
        </w:rPr>
        <w:t>DEU 14:7</w:t>
      </w:r>
      <w:r>
        <w:rPr>
          <w:lang w:val="zh_CN" w:bidi="zh_CN"/>
        </w:rPr>
        <w:t xml:space="preserve"> · </w:t>
      </w:r>
      <w:r>
        <w:rPr>
          <w:lang w:val="zh_CN" w:bidi="zh_CN"/>
        </w:rPr>
        <w:t>JDG 6:5</w:t>
      </w:r>
      <w:r>
        <w:rPr>
          <w:lang w:val="zh_CN" w:bidi="zh_CN"/>
        </w:rPr>
        <w:t xml:space="preserve"> · </w:t>
      </w:r>
      <w:r>
        <w:rPr>
          <w:lang w:val="zh_CN" w:bidi="zh_CN"/>
        </w:rPr>
        <w:t>JDG 7:12</w:t>
      </w:r>
      <w:r>
        <w:rPr>
          <w:lang w:val="zh_CN" w:bidi="zh_CN"/>
        </w:rPr>
        <w:t xml:space="preserve"> · </w:t>
      </w:r>
      <w:r>
        <w:rPr>
          <w:lang w:val="zh_CN" w:bidi="zh_CN"/>
        </w:rPr>
        <w:t>JDG 8:21</w:t>
      </w:r>
      <w:r>
        <w:rPr>
          <w:lang w:val="zh_CN" w:bidi="zh_CN"/>
        </w:rPr>
        <w:t xml:space="preserve"> · </w:t>
      </w:r>
      <w:r>
        <w:rPr>
          <w:lang w:val="zh_CN" w:bidi="zh_CN"/>
        </w:rPr>
        <w:t>JDG 8:26</w:t>
      </w:r>
      <w:r>
        <w:rPr>
          <w:lang w:val="zh_CN" w:bidi="zh_CN"/>
        </w:rPr>
        <w:t xml:space="preserve"> · </w:t>
      </w:r>
      <w:r>
        <w:rPr>
          <w:lang w:val="zh_CN" w:bidi="zh_CN"/>
        </w:rPr>
        <w:t>1SA 15:3</w:t>
      </w:r>
      <w:r>
        <w:rPr>
          <w:lang w:val="zh_CN" w:bidi="zh_CN"/>
        </w:rPr>
        <w:t xml:space="preserve"> · </w:t>
      </w:r>
      <w:r>
        <w:rPr>
          <w:lang w:val="zh_CN" w:bidi="zh_CN"/>
        </w:rPr>
        <w:t>1SA 27:9</w:t>
      </w:r>
      <w:r>
        <w:rPr>
          <w:lang w:val="zh_CN" w:bidi="zh_CN"/>
        </w:rPr>
        <w:t xml:space="preserve"> · </w:t>
      </w:r>
      <w:r>
        <w:rPr>
          <w:lang w:val="zh_CN" w:bidi="zh_CN"/>
        </w:rPr>
        <w:t>1SA 30:17</w:t>
      </w:r>
      <w:r>
        <w:rPr>
          <w:lang w:val="zh_CN" w:bidi="zh_CN"/>
        </w:rPr>
        <w:t xml:space="preserve"> · </w:t>
      </w:r>
      <w:r>
        <w:rPr>
          <w:lang w:val="zh_CN" w:bidi="zh_CN"/>
        </w:rPr>
        <w:t>1KI 10:2</w:t>
      </w:r>
      <w:r>
        <w:rPr>
          <w:lang w:val="zh_CN" w:bidi="zh_CN"/>
        </w:rPr>
        <w:t xml:space="preserve"> · </w:t>
      </w:r>
      <w:r>
        <w:rPr>
          <w:lang w:val="zh_CN" w:bidi="zh_CN"/>
        </w:rPr>
        <w:t>2KI 8:9</w:t>
      </w:r>
      <w:r>
        <w:rPr>
          <w:lang w:val="zh_CN" w:bidi="zh_CN"/>
        </w:rPr>
        <w:t xml:space="preserve"> · </w:t>
      </w:r>
      <w:r>
        <w:rPr>
          <w:lang w:val="zh_CN" w:bidi="zh_CN"/>
        </w:rPr>
        <w:t>1CH 5:21</w:t>
      </w:r>
      <w:r>
        <w:rPr>
          <w:lang w:val="zh_CN" w:bidi="zh_CN"/>
        </w:rPr>
        <w:t xml:space="preserve"> · </w:t>
      </w:r>
      <w:r>
        <w:rPr>
          <w:lang w:val="zh_CN" w:bidi="zh_CN"/>
        </w:rPr>
        <w:t>1CH 12:41</w:t>
      </w:r>
      <w:r>
        <w:rPr>
          <w:lang w:val="zh_CN" w:bidi="zh_CN"/>
        </w:rPr>
        <w:t xml:space="preserve"> · </w:t>
      </w:r>
      <w:r>
        <w:rPr>
          <w:lang w:val="zh_CN" w:bidi="zh_CN"/>
        </w:rPr>
        <w:t>1CH 27:30</w:t>
      </w:r>
      <w:r>
        <w:rPr>
          <w:lang w:val="zh_CN" w:bidi="zh_CN"/>
        </w:rPr>
        <w:t xml:space="preserve"> · </w:t>
      </w:r>
      <w:r>
        <w:rPr>
          <w:lang w:val="zh_CN" w:bidi="zh_CN"/>
        </w:rPr>
        <w:t>2CH 9:1</w:t>
      </w:r>
      <w:r>
        <w:rPr>
          <w:lang w:val="zh_CN" w:bidi="zh_CN"/>
        </w:rPr>
        <w:t xml:space="preserve"> · </w:t>
      </w:r>
      <w:r>
        <w:rPr>
          <w:lang w:val="zh_CN" w:bidi="zh_CN"/>
        </w:rPr>
        <w:t>2CH 14:14</w:t>
      </w:r>
      <w:r>
        <w:rPr>
          <w:lang w:val="zh_CN" w:bidi="zh_CN"/>
        </w:rPr>
        <w:t xml:space="preserve"> · </w:t>
      </w:r>
      <w:r>
        <w:rPr>
          <w:lang w:val="zh_CN" w:bidi="zh_CN"/>
        </w:rPr>
        <w:t>EZR 2:67</w:t>
      </w:r>
      <w:r>
        <w:rPr>
          <w:lang w:val="zh_CN" w:bidi="zh_CN"/>
        </w:rPr>
        <w:t xml:space="preserve"> · </w:t>
      </w:r>
      <w:r>
        <w:rPr>
          <w:lang w:val="zh_CN" w:bidi="zh_CN"/>
        </w:rPr>
        <w:t>NEH 7:68</w:t>
      </w:r>
      <w:r>
        <w:rPr>
          <w:lang w:val="zh_CN" w:bidi="zh_CN"/>
        </w:rPr>
        <w:t xml:space="preserve"> · </w:t>
      </w:r>
      <w:r>
        <w:rPr>
          <w:lang w:val="zh_CN" w:bidi="zh_CN"/>
        </w:rPr>
        <w:t>JOB 1:3</w:t>
      </w:r>
      <w:r>
        <w:rPr>
          <w:lang w:val="zh_CN" w:bidi="zh_CN"/>
        </w:rPr>
        <w:t xml:space="preserve"> · </w:t>
      </w:r>
      <w:r>
        <w:rPr>
          <w:lang w:val="zh_CN" w:bidi="zh_CN"/>
        </w:rPr>
        <w:t>JOB 1:17</w:t>
      </w:r>
      <w:r>
        <w:rPr>
          <w:lang w:val="zh_CN" w:bidi="zh_CN"/>
        </w:rPr>
        <w:t xml:space="preserve"> · </w:t>
      </w:r>
      <w:r>
        <w:rPr>
          <w:lang w:val="zh_CN" w:bidi="zh_CN"/>
        </w:rPr>
        <w:t>JOB 42:12</w:t>
      </w:r>
      <w:r>
        <w:rPr>
          <w:lang w:val="zh_CN" w:bidi="zh_CN"/>
        </w:rPr>
        <w:t xml:space="preserve"> · </w:t>
      </w:r>
      <w:r>
        <w:rPr>
          <w:lang w:val="zh_CN" w:bidi="zh_CN"/>
        </w:rPr>
        <w:t>ISA 21:7</w:t>
      </w:r>
      <w:r>
        <w:rPr>
          <w:lang w:val="zh_CN" w:bidi="zh_CN"/>
        </w:rPr>
        <w:t xml:space="preserve"> · </w:t>
      </w:r>
      <w:r>
        <w:rPr>
          <w:lang w:val="zh_CN" w:bidi="zh_CN"/>
        </w:rPr>
        <w:t>ISA 30:6</w:t>
      </w:r>
      <w:r>
        <w:rPr>
          <w:lang w:val="zh_CN" w:bidi="zh_CN"/>
        </w:rPr>
        <w:t xml:space="preserve"> · </w:t>
      </w:r>
      <w:r>
        <w:rPr>
          <w:lang w:val="zh_CN" w:bidi="zh_CN"/>
        </w:rPr>
        <w:t>ISA 60:6</w:t>
      </w:r>
      <w:r>
        <w:rPr>
          <w:lang w:val="zh_CN" w:bidi="zh_CN"/>
        </w:rPr>
        <w:t xml:space="preserve"> · </w:t>
      </w:r>
      <w:r>
        <w:rPr>
          <w:lang w:val="zh_CN" w:bidi="zh_CN"/>
        </w:rPr>
        <w:t>JER 49:29</w:t>
      </w:r>
      <w:r>
        <w:rPr>
          <w:lang w:val="zh_CN" w:bidi="zh_CN"/>
        </w:rPr>
        <w:t xml:space="preserve"> · </w:t>
      </w:r>
      <w:r>
        <w:rPr>
          <w:lang w:val="zh_CN" w:bidi="zh_CN"/>
        </w:rPr>
        <w:t>JER 49:32</w:t>
      </w:r>
      <w:r>
        <w:rPr>
          <w:lang w:val="zh_CN" w:bidi="zh_CN"/>
        </w:rPr>
        <w:t xml:space="preserve"> · </w:t>
      </w:r>
      <w:r>
        <w:rPr>
          <w:lang w:val="zh_CN" w:bidi="zh_CN"/>
        </w:rPr>
        <w:t>EZK 25:5</w:t>
      </w:r>
      <w:r>
        <w:rPr>
          <w:lang w:val="zh_CN" w:bidi="zh_CN"/>
        </w:rPr>
        <w:t xml:space="preserve"> · </w:t>
      </w:r>
      <w:r>
        <w:rPr>
          <w:lang w:val="zh_CN" w:bidi="zh_CN"/>
        </w:rPr>
        <w:t>ZEC 14:15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גְּמַלִּי</w:t>
      </w:r>
      <w:r>
        <w:rPr>
          <w:lang w:val="zh_CN" w:bidi="zh_CN"/>
        </w:rPr>
      </w:r>
    </w:p>
    <w:p>
      <w:pPr>
        <w:pStyle w:val="Heading1"/>
      </w:pPr>
      <w:r>
        <w:rPr>
          <w:lang w:val="zh_CN" w:bidi="zh_CN"/>
        </w:rPr>
        <w:t>גְּמַלִּי</w:t>
      </w:r>
    </w:p>
    <w:p>
      <w:pPr/>
      <w:r>
        <w:rPr>
          <w:lang w:val="zh_CN" w:bidi="zh_CN"/>
        </w:rPr>
      </w:r>
      <w:r>
        <w:rPr>
          <w:lang w:val="zh_CN" w:bidi="zh_CN"/>
        </w:rPr>
        <w:t>גְּמַלִּי</w:t>
      </w:r>
      <w:r>
        <w:rPr>
          <w:lang w:val="zh_CN" w:bidi="zh_CN"/>
        </w:rPr>
        <w:t xml:space="preserve"> (</w:t>
      </w:r>
      <w:r>
        <w:rPr>
          <w:lang w:val="zh_CN" w:bidi="zh_CN"/>
        </w:rPr>
        <w:t>H1582</w:t>
      </w:r>
      <w:r>
        <w:rPr>
          <w:lang w:val="zh_CN" w:bidi="zh_CN"/>
        </w:rPr>
        <w:t>)</w:t>
      </w:r>
    </w:p>
    <w:p>
      <w:pPr/>
      <w:r>
        <w:rPr>
          <w:lang w:val="zh_CN" w:bidi="zh_CN"/>
        </w:rPr>
      </w:r>
      <w:r>
        <w:rPr>
          <w:lang w:val="zh_CN" w:bidi="zh_CN"/>
        </w:rPr>
        <w:t xml:space="preserve">name · </w:t>
      </w:r>
      <w:r>
        <w:rPr>
          <w:lang w:val="zh_CN" w:bidi="zh_CN"/>
        </w:rPr>
        <w:t>גמל</w:t>
      </w:r>
    </w:p>
    <w:p>
      <w:pPr/>
      <w:r>
        <w:rPr>
          <w:lang w:val="zh_CN" w:bidi="zh_CN"/>
        </w:rPr>
      </w:r>
    </w:p>
    <w:p>
      <w:pPr/>
      <w:r>
        <w:rPr>
          <w:lang w:val="zh_CN" w:bidi="zh_CN"/>
        </w:rPr>
      </w:r>
      <w:r>
        <w:rPr>
          <w:lang w:val="zh_CN" w:bidi="zh_CN"/>
        </w:rPr>
        <w:t>基玛利，《思》革玛里</w:t>
      </w:r>
      <w:r>
        <w:rPr>
          <w:lang w:val="zh_CN" w:bidi="zh_CN"/>
        </w:rPr>
        <w:t xml:space="preserve"> </w:t>
      </w:r>
      <w:r>
        <w:rPr>
          <w:lang w:val="zh_CN" w:bidi="zh_CN"/>
        </w:rPr>
        <w:t>＝男性；◄</w:t>
      </w:r>
      <w:r>
        <w:rPr>
          <w:lang w:val="zh_CN" w:bidi="zh_CN"/>
        </w:rPr>
        <w:t>但</w:t>
      </w:r>
      <w:r>
        <w:rPr>
          <w:lang w:val="zh_CN" w:bidi="zh_CN"/>
        </w:rPr>
        <w:t>支派；►</w:t>
      </w:r>
      <w:r>
        <w:rPr>
          <w:lang w:val="zh_CN" w:bidi="zh_CN"/>
        </w:rPr>
        <w:t>亚米利</w:t>
      </w:r>
      <w:r>
        <w:rPr>
          <w:lang w:val="zh_CN" w:bidi="zh_CN"/>
        </w:rPr>
        <w:t>的父亲，亚米利是</w:t>
      </w:r>
      <w:r>
        <w:rPr>
          <w:lang w:val="zh_CN" w:bidi="zh_CN"/>
        </w:rPr>
        <w:t>摩西</w:t>
      </w:r>
      <w:r>
        <w:rPr>
          <w:lang w:val="zh_CN" w:bidi="zh_CN"/>
        </w:rPr>
        <w:t>派去窥探迦南地的十二个探子之一</w:t>
      </w:r>
    </w:p>
    <w:p>
      <w:pPr/>
      <w:r>
        <w:rPr>
          <w:lang w:val="zh_CN" w:bidi="zh_CN"/>
        </w:rPr>
      </w:r>
      <w:r>
        <w:rPr>
          <w:lang w:val="zh_CN" w:bidi="zh_CN"/>
        </w:rPr>
        <w:t>NUM 13:12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גַּמְלִיאֵל</w:t>
      </w:r>
      <w:r>
        <w:rPr>
          <w:lang w:val="zh_CN" w:bidi="zh_CN"/>
        </w:rPr>
      </w:r>
    </w:p>
    <w:p>
      <w:pPr>
        <w:pStyle w:val="Heading1"/>
      </w:pPr>
      <w:r>
        <w:rPr>
          <w:lang w:val="zh_CN" w:bidi="zh_CN"/>
        </w:rPr>
        <w:t>גַּמְלִיאֵל</w:t>
      </w:r>
    </w:p>
    <w:p>
      <w:pPr/>
      <w:r>
        <w:rPr>
          <w:lang w:val="zh_CN" w:bidi="zh_CN"/>
        </w:rPr>
      </w:r>
      <w:r>
        <w:rPr>
          <w:lang w:val="zh_CN" w:bidi="zh_CN"/>
        </w:rPr>
        <w:t>גַּמְלִיאֵל</w:t>
      </w:r>
      <w:r>
        <w:rPr>
          <w:lang w:val="zh_CN" w:bidi="zh_CN"/>
        </w:rPr>
        <w:t xml:space="preserve"> (</w:t>
      </w:r>
      <w:r>
        <w:rPr>
          <w:lang w:val="zh_CN" w:bidi="zh_CN"/>
        </w:rPr>
        <w:t>H1583</w:t>
      </w:r>
      <w:r>
        <w:rPr>
          <w:lang w:val="zh_CN" w:bidi="zh_CN"/>
        </w:rPr>
        <w:t>)</w:t>
      </w:r>
    </w:p>
    <w:p>
      <w:pPr/>
      <w:r>
        <w:rPr>
          <w:lang w:val="zh_CN" w:bidi="zh_CN"/>
        </w:rPr>
      </w:r>
      <w:r>
        <w:rPr>
          <w:lang w:val="zh_CN" w:bidi="zh_CN"/>
        </w:rPr>
        <w:t xml:space="preserve">name · </w:t>
      </w:r>
      <w:r>
        <w:rPr>
          <w:lang w:val="zh_CN" w:bidi="zh_CN"/>
        </w:rPr>
        <w:t>גמל</w:t>
      </w:r>
      <w:r>
        <w:rPr>
          <w:lang w:val="zh_CN" w:bidi="zh_CN"/>
        </w:rPr>
        <w:t xml:space="preserve"> · </w:t>
      </w:r>
      <w:r>
        <w:rPr>
          <w:lang w:val="zh_CN" w:bidi="zh_CN"/>
        </w:rPr>
        <w:t>אֵל</w:t>
      </w:r>
    </w:p>
    <w:p>
      <w:pPr/>
      <w:r>
        <w:rPr>
          <w:lang w:val="zh_CN" w:bidi="zh_CN"/>
        </w:rPr>
      </w:r>
    </w:p>
    <w:p>
      <w:pPr/>
      <w:r>
        <w:rPr>
          <w:lang w:val="zh_CN" w:bidi="zh_CN"/>
        </w:rPr>
      </w:r>
      <w:r>
        <w:rPr>
          <w:lang w:val="zh_CN" w:bidi="zh_CN"/>
        </w:rPr>
        <w:t>迦玛列，《思》加默里耳</w:t>
      </w:r>
      <w:r>
        <w:rPr>
          <w:lang w:val="zh_CN" w:bidi="zh_CN"/>
        </w:rPr>
        <w:t xml:space="preserve"> </w:t>
      </w:r>
      <w:r>
        <w:rPr>
          <w:lang w:val="zh_CN" w:bidi="zh_CN"/>
        </w:rPr>
        <w:t>＝男性；◄</w:t>
      </w:r>
      <w:r>
        <w:rPr>
          <w:lang w:val="zh_CN" w:bidi="zh_CN"/>
        </w:rPr>
        <w:t>比大蓿</w:t>
      </w:r>
      <w:r>
        <w:rPr>
          <w:lang w:val="zh_CN" w:bidi="zh_CN"/>
        </w:rPr>
        <w:t>的儿子；</w:t>
      </w:r>
      <w:r>
        <w:rPr>
          <w:lang w:val="zh_CN" w:bidi="zh_CN"/>
        </w:rPr>
        <w:t>玛拿西</w:t>
      </w:r>
      <w:r>
        <w:rPr>
          <w:lang w:val="zh_CN" w:bidi="zh_CN"/>
        </w:rPr>
        <w:t>支派；►领袖；</w:t>
      </w:r>
      <w:r>
        <w:rPr>
          <w:lang w:val="zh_CN" w:bidi="zh_CN"/>
        </w:rPr>
        <w:t>摩西</w:t>
      </w:r>
      <w:r>
        <w:rPr>
          <w:lang w:val="zh_CN" w:bidi="zh_CN"/>
        </w:rPr>
        <w:t>时期</w:t>
      </w:r>
    </w:p>
    <w:p>
      <w:pPr/>
      <w:r>
        <w:rPr>
          <w:lang w:val="zh_CN" w:bidi="zh_CN"/>
        </w:rPr>
      </w:r>
      <w:r>
        <w:rPr>
          <w:lang w:val="zh_CN" w:bidi="zh_CN"/>
        </w:rPr>
        <w:t>NUM 1:10</w:t>
      </w:r>
      <w:r>
        <w:rPr>
          <w:lang w:val="zh_CN" w:bidi="zh_CN"/>
        </w:rPr>
        <w:t xml:space="preserve"> · </w:t>
      </w:r>
      <w:r>
        <w:rPr>
          <w:lang w:val="zh_CN" w:bidi="zh_CN"/>
        </w:rPr>
        <w:t>NUM 2:20</w:t>
      </w:r>
      <w:r>
        <w:rPr>
          <w:lang w:val="zh_CN" w:bidi="zh_CN"/>
        </w:rPr>
        <w:t xml:space="preserve"> · </w:t>
      </w:r>
      <w:r>
        <w:rPr>
          <w:lang w:val="zh_CN" w:bidi="zh_CN"/>
        </w:rPr>
        <w:t>NUM 7:54</w:t>
      </w:r>
      <w:r>
        <w:rPr>
          <w:lang w:val="zh_CN" w:bidi="zh_CN"/>
        </w:rPr>
        <w:t xml:space="preserve"> · </w:t>
      </w:r>
      <w:r>
        <w:rPr>
          <w:lang w:val="zh_CN" w:bidi="zh_CN"/>
        </w:rPr>
        <w:t>NUM 7:59</w:t>
      </w:r>
      <w:r>
        <w:rPr>
          <w:lang w:val="zh_CN" w:bidi="zh_CN"/>
        </w:rPr>
        <w:t xml:space="preserve"> · </w:t>
      </w:r>
      <w:r>
        <w:rPr>
          <w:lang w:val="zh_CN" w:bidi="zh_CN"/>
        </w:rPr>
        <w:t>NUM 10:23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גמר</w:t>
      </w:r>
      <w:r>
        <w:rPr>
          <w:lang w:val="zh_CN" w:bidi="zh_CN"/>
        </w:rPr>
      </w:r>
    </w:p>
    <w:p>
      <w:pPr>
        <w:pStyle w:val="Heading1"/>
      </w:pPr>
      <w:r>
        <w:rPr>
          <w:lang w:val="zh_CN" w:bidi="zh_CN"/>
        </w:rPr>
        <w:t>גמר</w:t>
      </w:r>
    </w:p>
    <w:p>
      <w:pPr/>
      <w:r>
        <w:rPr>
          <w:lang w:val="zh_CN" w:bidi="zh_CN"/>
        </w:rPr>
      </w:r>
      <w:r>
        <w:rPr>
          <w:lang w:val="zh_CN" w:bidi="zh_CN"/>
        </w:rPr>
        <w:t>גמר</w:t>
      </w:r>
      <w:r>
        <w:rPr>
          <w:lang w:val="zh_CN" w:bidi="zh_CN"/>
        </w:rPr>
        <w:t xml:space="preserve"> (</w:t>
      </w:r>
      <w:r>
        <w:rPr>
          <w:lang w:val="zh_CN" w:bidi="zh_CN"/>
        </w:rPr>
        <w:t>H1584</w:t>
      </w:r>
      <w:r>
        <w:rPr>
          <w:lang w:val="zh_CN" w:bidi="zh_CN"/>
        </w:rPr>
        <w:t xml:space="preserve"> · </w:t>
      </w:r>
      <w:r>
        <w:rPr>
          <w:lang w:val="zh_CN" w:bidi="zh_CN"/>
        </w:rPr>
        <w:t>A1585</w:t>
      </w:r>
      <w:r>
        <w:rPr>
          <w:lang w:val="zh_CN" w:bidi="zh_CN"/>
        </w:rPr>
        <w:t>)</w:t>
      </w:r>
    </w:p>
    <w:p>
      <w:pPr/>
      <w:r>
        <w:rPr>
          <w:lang w:val="zh_CN" w:bidi="zh_CN"/>
        </w:rPr>
      </w:r>
      <w:r>
        <w:rPr>
          <w:lang w:val="zh_CN" w:bidi="zh_CN"/>
        </w:rPr>
        <w:t xml:space="preserve">verb · </w:t>
      </w:r>
      <w:r>
        <w:rPr>
          <w:lang w:val="zh_CN" w:bidi="zh_CN"/>
        </w:rPr>
        <w:t>גֹּמֶר</w:t>
      </w:r>
      <w:r>
        <w:rPr>
          <w:lang w:val="zh_CN" w:bidi="zh_CN"/>
        </w:rPr>
        <w:t xml:space="preserve"> · </w:t>
      </w:r>
      <w:r>
        <w:rPr>
          <w:lang w:val="zh_CN" w:bidi="zh_CN"/>
        </w:rPr>
        <w:t>גְּמַרְיָה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פסס</w:t>
      </w:r>
    </w:p>
    <w:p>
      <w:pPr/>
      <w:r>
        <w:rPr>
          <w:lang w:val="zh_CN" w:bidi="zh_CN"/>
        </w:rPr>
      </w:r>
      <w:r>
        <w:rPr>
          <w:lang w:val="zh_CN" w:bidi="zh_CN"/>
        </w:rPr>
        <w:t>消失</w:t>
      </w:r>
      <w:r>
        <w:rPr>
          <w:lang w:val="zh_CN" w:bidi="zh_CN"/>
        </w:rPr>
        <w:t xml:space="preserve"> </w:t>
      </w:r>
      <w:r>
        <w:rPr>
          <w:lang w:val="zh_CN" w:bidi="zh_CN"/>
        </w:rPr>
        <w:t>＝过程，一个物体不复存在</w:t>
      </w:r>
    </w:p>
    <w:p>
      <w:pPr/>
      <w:r>
        <w:rPr>
          <w:lang w:val="zh_CN" w:bidi="zh_CN"/>
        </w:rPr>
      </w:r>
      <w:r>
        <w:rPr>
          <w:lang w:val="zh_CN" w:bidi="zh_CN"/>
        </w:rPr>
        <w:t>PSA 12:2</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אפס</w:t>
      </w:r>
    </w:p>
    <w:p>
      <w:pPr/>
      <w:r>
        <w:rPr>
          <w:lang w:val="zh_CN" w:bidi="zh_CN"/>
        </w:rPr>
      </w:r>
      <w:r>
        <w:rPr>
          <w:lang w:val="zh_CN" w:bidi="zh_CN"/>
        </w:rPr>
        <w:t>完结，结束</w:t>
      </w:r>
      <w:r>
        <w:rPr>
          <w:lang w:val="zh_CN" w:bidi="zh_CN"/>
        </w:rPr>
        <w:t xml:space="preserve"> </w:t>
      </w:r>
      <w:r>
        <w:rPr>
          <w:lang w:val="zh_CN" w:bidi="zh_CN"/>
        </w:rPr>
        <w:t>＝过程，一个事件结束</w:t>
      </w:r>
    </w:p>
    <w:p>
      <w:pPr/>
      <w:r>
        <w:rPr>
          <w:lang w:val="zh_CN" w:bidi="zh_CN"/>
        </w:rPr>
      </w:r>
      <w:r>
        <w:rPr>
          <w:lang w:val="zh_CN" w:bidi="zh_CN"/>
        </w:rPr>
        <w:t>PSA 7:10</w:t>
      </w:r>
      <w:r>
        <w:rPr>
          <w:lang w:val="zh_CN" w:bidi="zh_CN"/>
        </w:rPr>
        <w:t xml:space="preserve"> · </w:t>
      </w:r>
      <w:r>
        <w:rPr>
          <w:lang w:val="zh_CN" w:bidi="zh_CN"/>
        </w:rPr>
        <w:t>PSA 77:9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חֶסֶד</w:t>
      </w:r>
    </w:p>
    <w:p>
      <w:pPr/>
      <w:r>
        <w:rPr>
          <w:lang w:val="zh_CN" w:bidi="zh_CN"/>
        </w:rPr>
      </w:r>
      <w:r>
        <w:rPr>
          <w:lang w:val="zh_CN" w:bidi="zh_CN"/>
        </w:rPr>
        <w:t>成全，成就；实现（某人的）目的</w:t>
      </w:r>
      <w:r>
        <w:rPr>
          <w:lang w:val="zh_CN" w:bidi="zh_CN"/>
        </w:rPr>
        <w:t xml:space="preserve"> </w:t>
      </w:r>
      <w:r>
        <w:rPr>
          <w:lang w:val="zh_CN" w:bidi="zh_CN"/>
        </w:rPr>
        <w:t>＝使役行为，神明使与别人有关的一事件成功结束</w:t>
      </w:r>
    </w:p>
    <w:p>
      <w:pPr/>
      <w:r>
        <w:rPr>
          <w:lang w:val="zh_CN" w:bidi="zh_CN"/>
        </w:rPr>
      </w:r>
      <w:r>
        <w:rPr>
          <w:lang w:val="zh_CN" w:bidi="zh_CN"/>
        </w:rPr>
        <w:t>PSA 57:3</w:t>
      </w:r>
      <w:r>
        <w:rPr>
          <w:lang w:val="zh_CN" w:bidi="zh_CN"/>
        </w:rPr>
        <w:t xml:space="preserve"> · </w:t>
      </w:r>
      <w:r>
        <w:rPr>
          <w:lang w:val="zh_CN" w:bidi="zh_CN"/>
        </w:rPr>
        <w:t>PSA 138:8</w:t>
      </w:r>
    </w:p>
    <w:p>
      <w:pPr/>
      <w:r>
        <w:rPr>
          <w:lang w:val="zh_CN" w:bidi="zh_CN"/>
        </w:rPr>
      </w:r>
    </w:p>
    <w:p>
      <w:pPr/>
      <w:r>
        <w:rPr>
          <w:lang w:val="zh_CN" w:bidi="zh_CN"/>
        </w:rPr>
      </w:r>
      <w:r>
        <w:rPr>
          <w:lang w:val="zh_CN" w:bidi="zh_CN"/>
        </w:rPr>
        <w:t>平安</w:t>
      </w:r>
      <w:r>
        <w:rPr>
          <w:lang w:val="zh_CN" w:bidi="zh_CN"/>
        </w:rPr>
        <w:t xml:space="preserve"> </w:t>
      </w:r>
      <w:r>
        <w:rPr>
          <w:lang w:val="zh_CN" w:bidi="zh_CN"/>
        </w:rPr>
        <w:t>字面意思：完成了；因此：＝状况，（一个人）一切都很好</w:t>
      </w:r>
    </w:p>
    <w:p>
      <w:pPr/>
      <w:r>
        <w:rPr>
          <w:lang w:val="zh_CN" w:bidi="zh_CN"/>
        </w:rPr>
      </w:r>
      <w:r>
        <w:rPr>
          <w:lang w:val="zh_CN" w:bidi="zh_CN"/>
        </w:rPr>
        <w:t>EZR 7:12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גֹּמֶר</w:t>
      </w:r>
      <w:r>
        <w:rPr>
          <w:lang w:val="zh_CN" w:bidi="zh_CN"/>
        </w:rPr>
      </w:r>
    </w:p>
    <w:p>
      <w:pPr>
        <w:pStyle w:val="Heading1"/>
      </w:pPr>
      <w:r>
        <w:rPr>
          <w:lang w:val="zh_CN" w:bidi="zh_CN"/>
        </w:rPr>
        <w:t>גֹּמֶר</w:t>
      </w:r>
    </w:p>
    <w:p>
      <w:pPr/>
      <w:r>
        <w:rPr>
          <w:lang w:val="zh_CN" w:bidi="zh_CN"/>
        </w:rPr>
      </w:r>
      <w:r>
        <w:rPr>
          <w:lang w:val="zh_CN" w:bidi="zh_CN"/>
        </w:rPr>
        <w:t>גֹּמֶר</w:t>
      </w:r>
      <w:r>
        <w:rPr>
          <w:lang w:val="zh_CN" w:bidi="zh_CN"/>
        </w:rPr>
        <w:t xml:space="preserve"> (</w:t>
      </w:r>
      <w:r>
        <w:rPr>
          <w:lang w:val="zh_CN" w:bidi="zh_CN"/>
        </w:rPr>
        <w:t>H1586</w:t>
      </w:r>
      <w:r>
        <w:rPr>
          <w:lang w:val="zh_CN" w:bidi="zh_CN"/>
        </w:rPr>
        <w:t>)</w:t>
      </w:r>
    </w:p>
    <w:p>
      <w:pPr/>
      <w:r>
        <w:rPr>
          <w:lang w:val="zh_CN" w:bidi="zh_CN"/>
        </w:rPr>
      </w:r>
      <w:r>
        <w:rPr>
          <w:lang w:val="zh_CN" w:bidi="zh_CN"/>
        </w:rPr>
        <w:t xml:space="preserve">name · </w:t>
      </w:r>
      <w:r>
        <w:rPr>
          <w:lang w:val="zh_CN" w:bidi="zh_CN"/>
        </w:rPr>
        <w:t>גמר</w:t>
      </w:r>
    </w:p>
    <w:p>
      <w:pPr/>
      <w:r>
        <w:rPr>
          <w:lang w:val="zh_CN" w:bidi="zh_CN"/>
        </w:rPr>
      </w:r>
    </w:p>
    <w:p>
      <w:pPr/>
      <w:r>
        <w:rPr>
          <w:lang w:val="zh_CN" w:bidi="zh_CN"/>
        </w:rPr>
      </w:r>
      <w:r>
        <w:rPr>
          <w:lang w:val="zh_CN" w:bidi="zh_CN"/>
        </w:rPr>
        <w:t>歌篾，《思》哥默尔</w:t>
      </w:r>
      <w:r>
        <w:rPr>
          <w:lang w:val="zh_CN" w:bidi="zh_CN"/>
        </w:rPr>
        <w:t xml:space="preserve"> </w:t>
      </w:r>
      <w:r>
        <w:rPr>
          <w:lang w:val="zh_CN" w:bidi="zh_CN"/>
        </w:rPr>
        <w:t>＝男性；◄</w:t>
      </w:r>
      <w:r>
        <w:rPr>
          <w:lang w:val="zh_CN" w:bidi="zh_CN"/>
        </w:rPr>
        <w:t>雅弗</w:t>
      </w:r>
      <w:r>
        <w:rPr>
          <w:lang w:val="zh_CN" w:bidi="zh_CN"/>
        </w:rPr>
        <w:t>的儿子；►一个民族的始祖，这个民族可能就是位于黑海附近的西米里族人</w:t>
      </w:r>
    </w:p>
    <w:p>
      <w:pPr/>
      <w:r>
        <w:rPr>
          <w:lang w:val="zh_CN" w:bidi="zh_CN"/>
        </w:rPr>
      </w:r>
      <w:r>
        <w:rPr>
          <w:lang w:val="zh_CN" w:bidi="zh_CN"/>
        </w:rPr>
        <w:t>GEN 10:2</w:t>
      </w:r>
      <w:r>
        <w:rPr>
          <w:lang w:val="zh_CN" w:bidi="zh_CN"/>
        </w:rPr>
        <w:t xml:space="preserve"> · </w:t>
      </w:r>
      <w:r>
        <w:rPr>
          <w:lang w:val="zh_CN" w:bidi="zh_CN"/>
        </w:rPr>
        <w:t>GEN 10:3</w:t>
      </w:r>
      <w:r>
        <w:rPr>
          <w:lang w:val="zh_CN" w:bidi="zh_CN"/>
        </w:rPr>
        <w:t xml:space="preserve"> · </w:t>
      </w:r>
      <w:r>
        <w:rPr>
          <w:lang w:val="zh_CN" w:bidi="zh_CN"/>
        </w:rPr>
        <w:t>1CH 1:5</w:t>
      </w:r>
      <w:r>
        <w:rPr>
          <w:lang w:val="zh_CN" w:bidi="zh_CN"/>
        </w:rPr>
        <w:t xml:space="preserve"> · </w:t>
      </w:r>
      <w:r>
        <w:rPr>
          <w:lang w:val="zh_CN" w:bidi="zh_CN"/>
        </w:rPr>
        <w:t>1CH 1:6</w:t>
      </w:r>
    </w:p>
    <w:p>
      <w:pPr/>
      <w:r>
        <w:rPr>
          <w:lang w:val="zh_CN" w:bidi="zh_CN"/>
        </w:rPr>
      </w:r>
    </w:p>
    <w:p>
      <w:pPr/>
      <w:r>
        <w:rPr>
          <w:lang w:val="zh_CN" w:bidi="zh_CN"/>
        </w:rPr>
      </w:r>
      <w:r>
        <w:rPr>
          <w:lang w:val="zh_CN" w:bidi="zh_CN"/>
        </w:rPr>
        <w:t>歌篾，《思》哥默尔</w:t>
      </w:r>
      <w:r>
        <w:rPr>
          <w:lang w:val="zh_CN" w:bidi="zh_CN"/>
        </w:rPr>
        <w:t xml:space="preserve"> </w:t>
      </w:r>
      <w:r>
        <w:rPr>
          <w:lang w:val="zh_CN" w:bidi="zh_CN"/>
        </w:rPr>
        <w:t>＝民族，◄可能就是位于黑海附近的西米里族人；被认为是</w:t>
      </w:r>
      <w:r>
        <w:rPr>
          <w:lang w:val="zh_CN" w:bidi="zh_CN"/>
        </w:rPr>
        <w:t>雅弗</w:t>
      </w:r>
      <w:r>
        <w:rPr>
          <w:lang w:val="zh_CN" w:bidi="zh_CN"/>
        </w:rPr>
        <w:t>的儿子</w:t>
      </w:r>
      <w:r>
        <w:rPr>
          <w:lang w:val="zh_CN" w:bidi="zh_CN"/>
        </w:rPr>
        <w:t>歌篾</w:t>
      </w:r>
      <w:r>
        <w:rPr>
          <w:lang w:val="zh_CN" w:bidi="zh_CN"/>
        </w:rPr>
        <w:t>的后代；►据说在</w:t>
      </w:r>
      <w:r>
        <w:rPr>
          <w:lang w:val="zh_CN" w:bidi="zh_CN"/>
        </w:rPr>
        <w:t>以色列</w:t>
      </w:r>
      <w:r>
        <w:rPr>
          <w:lang w:val="zh_CN" w:bidi="zh_CN"/>
        </w:rPr>
        <w:t>人被掳归回后攻击他们</w:t>
      </w:r>
    </w:p>
    <w:p>
      <w:pPr/>
      <w:r>
        <w:rPr>
          <w:lang w:val="zh_CN" w:bidi="zh_CN"/>
        </w:rPr>
      </w:r>
      <w:r>
        <w:rPr>
          <w:lang w:val="zh_CN" w:bidi="zh_CN"/>
        </w:rPr>
        <w:t>EZK 38:6</w:t>
      </w:r>
    </w:p>
    <w:p>
      <w:pPr/>
      <w:r>
        <w:rPr>
          <w:lang w:val="zh_CN" w:bidi="zh_CN"/>
        </w:rPr>
      </w:r>
    </w:p>
    <w:p>
      <w:pPr/>
      <w:r>
        <w:rPr>
          <w:lang w:val="zh_CN" w:bidi="zh_CN"/>
        </w:rPr>
      </w:r>
      <w:r>
        <w:rPr>
          <w:lang w:val="zh_CN" w:bidi="zh_CN"/>
        </w:rPr>
        <w:t>歌篾，《思》哥默尔</w:t>
      </w:r>
      <w:r>
        <w:rPr>
          <w:lang w:val="zh_CN" w:bidi="zh_CN"/>
        </w:rPr>
        <w:t xml:space="preserve"> </w:t>
      </w:r>
      <w:r>
        <w:rPr>
          <w:lang w:val="zh_CN" w:bidi="zh_CN"/>
        </w:rPr>
        <w:t>＝女性；◄</w:t>
      </w:r>
      <w:r>
        <w:rPr>
          <w:lang w:val="zh_CN" w:bidi="zh_CN"/>
        </w:rPr>
        <w:t>滴拉音</w:t>
      </w:r>
      <w:r>
        <w:rPr>
          <w:lang w:val="zh_CN" w:bidi="zh_CN"/>
        </w:rPr>
        <w:t>的女儿；►</w:t>
      </w:r>
      <w:r>
        <w:rPr>
          <w:lang w:val="zh_CN" w:bidi="zh_CN"/>
        </w:rPr>
        <w:t>何西亚</w:t>
      </w:r>
      <w:r>
        <w:rPr>
          <w:lang w:val="zh_CN" w:bidi="zh_CN"/>
        </w:rPr>
        <w:t>的妻子</w:t>
      </w:r>
    </w:p>
    <w:p>
      <w:pPr/>
      <w:r>
        <w:rPr>
          <w:lang w:val="zh_CN" w:bidi="zh_CN"/>
        </w:rPr>
      </w:r>
      <w:r>
        <w:rPr>
          <w:lang w:val="zh_CN" w:bidi="zh_CN"/>
        </w:rPr>
        <w:t>HOS 1:3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גְּמַרְיָה</w:t>
      </w:r>
      <w:r>
        <w:rPr>
          <w:lang w:val="zh_CN" w:bidi="zh_CN"/>
        </w:rPr>
      </w:r>
    </w:p>
    <w:p>
      <w:pPr>
        <w:pStyle w:val="Heading1"/>
      </w:pPr>
      <w:r>
        <w:rPr>
          <w:lang w:val="zh_CN" w:bidi="zh_CN"/>
        </w:rPr>
        <w:t>גְּמַרְיָה</w:t>
      </w:r>
    </w:p>
    <w:p>
      <w:pPr/>
      <w:r>
        <w:rPr>
          <w:lang w:val="zh_CN" w:bidi="zh_CN"/>
        </w:rPr>
      </w:r>
      <w:r>
        <w:rPr>
          <w:lang w:val="zh_CN" w:bidi="zh_CN"/>
        </w:rPr>
        <w:t>גְּמַרְיָה</w:t>
      </w:r>
      <w:r>
        <w:rPr>
          <w:lang w:val="zh_CN" w:bidi="zh_CN"/>
        </w:rPr>
        <w:t xml:space="preserve"> (</w:t>
      </w:r>
      <w:r>
        <w:rPr>
          <w:lang w:val="zh_CN" w:bidi="zh_CN"/>
        </w:rPr>
        <w:t>H1587</w:t>
      </w:r>
      <w:r>
        <w:rPr>
          <w:lang w:val="zh_CN" w:bidi="zh_CN"/>
        </w:rPr>
        <w:t xml:space="preserve">) — </w:t>
      </w:r>
      <w:r>
        <w:rPr>
          <w:lang w:val="zh_CN" w:bidi="zh_CN"/>
        </w:rPr>
        <w:t>גְּמַרְיָהוּ</w:t>
      </w:r>
    </w:p>
    <w:p>
      <w:pPr/>
      <w:r>
        <w:rPr>
          <w:lang w:val="zh_CN" w:bidi="zh_CN"/>
        </w:rPr>
      </w:r>
      <w:r>
        <w:rPr>
          <w:lang w:val="zh_CN" w:bidi="zh_CN"/>
        </w:rPr>
        <w:t xml:space="preserve">name · </w:t>
      </w:r>
      <w:r>
        <w:rPr>
          <w:lang w:val="zh_CN" w:bidi="zh_CN"/>
        </w:rPr>
        <w:t>גמר</w:t>
      </w:r>
      <w:r>
        <w:rPr>
          <w:lang w:val="zh_CN" w:bidi="zh_CN"/>
        </w:rPr>
        <w:t xml:space="preserve"> · </w:t>
      </w:r>
      <w:r>
        <w:rPr>
          <w:lang w:val="zh_CN" w:bidi="zh_CN"/>
        </w:rPr>
        <w:t>יהוה</w:t>
      </w:r>
    </w:p>
    <w:p>
      <w:pPr/>
      <w:r>
        <w:rPr>
          <w:lang w:val="zh_CN" w:bidi="zh_CN"/>
        </w:rPr>
      </w:r>
    </w:p>
    <w:p>
      <w:pPr/>
      <w:r>
        <w:rPr>
          <w:lang w:val="zh_CN" w:bidi="zh_CN"/>
        </w:rPr>
      </w:r>
      <w:r>
        <w:rPr>
          <w:lang w:val="zh_CN" w:bidi="zh_CN"/>
        </w:rPr>
        <w:t>基玛利，基玛利雅，《思》革玛黎雅</w:t>
      </w:r>
      <w:r>
        <w:rPr>
          <w:lang w:val="zh_CN" w:bidi="zh_CN"/>
        </w:rPr>
        <w:t xml:space="preserve"> </w:t>
      </w:r>
      <w:r>
        <w:rPr>
          <w:lang w:val="zh_CN" w:bidi="zh_CN"/>
        </w:rPr>
        <w:t>＝男性；◄</w:t>
      </w:r>
      <w:r>
        <w:rPr>
          <w:lang w:val="zh_CN" w:bidi="zh_CN"/>
        </w:rPr>
        <w:t>希勒家</w:t>
      </w:r>
      <w:r>
        <w:rPr>
          <w:lang w:val="zh_CN" w:bidi="zh_CN"/>
        </w:rPr>
        <w:t>的儿子；►官员；</w:t>
      </w:r>
      <w:r>
        <w:rPr>
          <w:lang w:val="zh_CN" w:bidi="zh_CN"/>
        </w:rPr>
        <w:t>西底家</w:t>
      </w:r>
      <w:r>
        <w:rPr>
          <w:lang w:val="zh_CN" w:bidi="zh_CN"/>
        </w:rPr>
        <w:t>王时期</w:t>
      </w:r>
    </w:p>
    <w:p>
      <w:pPr/>
      <w:r>
        <w:rPr>
          <w:lang w:val="zh_CN" w:bidi="zh_CN"/>
        </w:rPr>
      </w:r>
      <w:r>
        <w:rPr>
          <w:lang w:val="zh_CN" w:bidi="zh_CN"/>
        </w:rPr>
        <w:t>JER 36:10</w:t>
      </w:r>
      <w:r>
        <w:rPr>
          <w:lang w:val="zh_CN" w:bidi="zh_CN"/>
        </w:rPr>
        <w:t xml:space="preserve"> · </w:t>
      </w:r>
      <w:r>
        <w:rPr>
          <w:lang w:val="zh_CN" w:bidi="zh_CN"/>
        </w:rPr>
        <w:t>JER 36:11</w:t>
      </w:r>
      <w:r>
        <w:rPr>
          <w:lang w:val="zh_CN" w:bidi="zh_CN"/>
        </w:rPr>
        <w:t xml:space="preserve"> · </w:t>
      </w:r>
      <w:r>
        <w:rPr>
          <w:lang w:val="zh_CN" w:bidi="zh_CN"/>
        </w:rPr>
        <w:t>JER 36:12</w:t>
      </w:r>
      <w:r>
        <w:rPr>
          <w:lang w:val="zh_CN" w:bidi="zh_CN"/>
        </w:rPr>
        <w:t xml:space="preserve"> · </w:t>
      </w:r>
      <w:r>
        <w:rPr>
          <w:lang w:val="zh_CN" w:bidi="zh_CN"/>
        </w:rPr>
        <w:t>JER 36:25</w:t>
      </w:r>
    </w:p>
    <w:p>
      <w:pPr/>
      <w:r>
        <w:rPr>
          <w:lang w:val="zh_CN" w:bidi="zh_CN"/>
        </w:rPr>
      </w:r>
    </w:p>
    <w:p>
      <w:pPr/>
      <w:r>
        <w:rPr>
          <w:lang w:val="zh_CN" w:bidi="zh_CN"/>
        </w:rPr>
      </w:r>
      <w:r>
        <w:rPr>
          <w:lang w:val="zh_CN" w:bidi="zh_CN"/>
        </w:rPr>
        <w:t>基玛利，基玛利雅，《思》革玛黎雅</w:t>
      </w:r>
      <w:r>
        <w:rPr>
          <w:lang w:val="zh_CN" w:bidi="zh_CN"/>
        </w:rPr>
        <w:t xml:space="preserve"> </w:t>
      </w:r>
      <w:r>
        <w:rPr>
          <w:lang w:val="zh_CN" w:bidi="zh_CN"/>
        </w:rPr>
        <w:t>＝男性；◄</w:t>
      </w:r>
      <w:r>
        <w:rPr>
          <w:lang w:val="zh_CN" w:bidi="zh_CN"/>
        </w:rPr>
        <w:t>希勒家</w:t>
      </w:r>
      <w:r>
        <w:rPr>
          <w:lang w:val="zh_CN" w:bidi="zh_CN"/>
        </w:rPr>
        <w:t>的儿子；►</w:t>
      </w:r>
      <w:r>
        <w:rPr>
          <w:lang w:val="zh_CN" w:bidi="zh_CN"/>
        </w:rPr>
        <w:t>犹大</w:t>
      </w:r>
      <w:r>
        <w:rPr>
          <w:lang w:val="zh_CN" w:bidi="zh_CN"/>
        </w:rPr>
        <w:t>王</w:t>
      </w:r>
      <w:r>
        <w:rPr>
          <w:lang w:val="zh_CN" w:bidi="zh_CN"/>
        </w:rPr>
        <w:t>西底家</w:t>
      </w:r>
      <w:r>
        <w:rPr>
          <w:lang w:val="zh_CN" w:bidi="zh_CN"/>
        </w:rPr>
        <w:t>把他送往</w:t>
      </w:r>
      <w:r>
        <w:rPr>
          <w:lang w:val="zh_CN" w:bidi="zh_CN"/>
        </w:rPr>
        <w:t>巴比伦</w:t>
      </w:r>
    </w:p>
    <w:p>
      <w:pPr/>
      <w:r>
        <w:rPr>
          <w:lang w:val="zh_CN" w:bidi="zh_CN"/>
        </w:rPr>
      </w:r>
      <w:r>
        <w:rPr>
          <w:lang w:val="zh_CN" w:bidi="zh_CN"/>
        </w:rPr>
        <w:t>JER 29:3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גַּן</w:t>
      </w:r>
      <w:r>
        <w:rPr>
          <w:lang w:val="zh_CN" w:bidi="zh_CN"/>
        </w:rPr>
      </w:r>
    </w:p>
    <w:p>
      <w:pPr>
        <w:pStyle w:val="Heading1"/>
      </w:pPr>
      <w:r>
        <w:rPr>
          <w:lang w:val="zh_CN" w:bidi="zh_CN"/>
        </w:rPr>
        <w:t>גַּן</w:t>
      </w:r>
    </w:p>
    <w:p>
      <w:pPr/>
      <w:r>
        <w:rPr>
          <w:lang w:val="zh_CN" w:bidi="zh_CN"/>
        </w:rPr>
      </w:r>
      <w:r>
        <w:rPr>
          <w:lang w:val="zh_CN" w:bidi="zh_CN"/>
        </w:rPr>
        <w:t>גַּן</w:t>
      </w:r>
      <w:r>
        <w:rPr>
          <w:lang w:val="zh_CN" w:bidi="zh_CN"/>
        </w:rPr>
        <w:t xml:space="preserve"> (</w:t>
      </w:r>
      <w:r>
        <w:rPr>
          <w:lang w:val="zh_CN" w:bidi="zh_CN"/>
        </w:rPr>
        <w:t>H1588</w:t>
      </w:r>
      <w:r>
        <w:rPr>
          <w:lang w:val="zh_CN" w:bidi="zh_CN"/>
        </w:rPr>
        <w:t>)</w:t>
      </w:r>
    </w:p>
    <w:p>
      <w:pPr/>
      <w:r>
        <w:rPr>
          <w:lang w:val="zh_CN" w:bidi="zh_CN"/>
        </w:rPr>
      </w:r>
      <w:r>
        <w:rPr>
          <w:lang w:val="zh_CN" w:bidi="zh_CN"/>
        </w:rPr>
        <w:t xml:space="preserve">noun · </w:t>
      </w:r>
      <w:r>
        <w:rPr>
          <w:lang w:val="zh_CN" w:bidi="zh_CN"/>
        </w:rPr>
        <w:t>גנן</w:t>
      </w:r>
      <w:r>
        <w:rPr>
          <w:lang w:val="zh_CN" w:bidi="zh_CN"/>
        </w:rPr>
        <w:t xml:space="preserve"> · </w:t>
      </w:r>
      <w:r>
        <w:rPr>
          <w:lang w:val="zh_CN" w:bidi="zh_CN"/>
        </w:rPr>
        <w:t>עֵין גַּנִּים</w:t>
      </w:r>
    </w:p>
    <w:p>
      <w:pPr/>
      <w:r>
        <w:rPr>
          <w:lang w:val="zh_CN" w:bidi="zh_CN"/>
        </w:rPr>
      </w:r>
    </w:p>
    <w:p>
      <w:pPr/>
      <w:r>
        <w:rPr>
          <w:lang w:val="zh_CN" w:bidi="zh_CN"/>
        </w:rPr>
      </w:r>
      <w:r>
        <w:rPr>
          <w:lang w:val="zh_CN" w:bidi="zh_CN"/>
        </w:rPr>
        <w:t>园子，园</w:t>
      </w:r>
      <w:r>
        <w:rPr>
          <w:lang w:val="zh_CN" w:bidi="zh_CN"/>
        </w:rPr>
        <w:t xml:space="preserve"> </w:t>
      </w:r>
      <w:r>
        <w:rPr>
          <w:lang w:val="zh_CN" w:bidi="zh_CN"/>
        </w:rPr>
        <w:t>＝有围栏的一片土地，►用来种植花卉、植物和蔬菜，也用作墓地；≈与美丽和芳香关联</w:t>
      </w:r>
    </w:p>
    <w:p>
      <w:pPr/>
      <w:r>
        <w:rPr>
          <w:lang w:val="zh_CN" w:bidi="zh_CN"/>
        </w:rPr>
      </w:r>
      <w:r>
        <w:rPr>
          <w:lang w:val="zh_CN" w:bidi="zh_CN"/>
        </w:rPr>
        <w:t>GEN 2:8</w:t>
      </w:r>
      <w:r>
        <w:rPr>
          <w:lang w:val="zh_CN" w:bidi="zh_CN"/>
        </w:rPr>
        <w:t xml:space="preserve"> · </w:t>
      </w:r>
      <w:r>
        <w:rPr>
          <w:lang w:val="zh_CN" w:bidi="zh_CN"/>
        </w:rPr>
        <w:t>GEN 2:9</w:t>
      </w:r>
      <w:r>
        <w:rPr>
          <w:lang w:val="zh_CN" w:bidi="zh_CN"/>
        </w:rPr>
        <w:t xml:space="preserve"> · </w:t>
      </w:r>
      <w:r>
        <w:rPr>
          <w:lang w:val="zh_CN" w:bidi="zh_CN"/>
        </w:rPr>
        <w:t>GEN 2:10</w:t>
      </w:r>
      <w:r>
        <w:rPr>
          <w:lang w:val="zh_CN" w:bidi="zh_CN"/>
        </w:rPr>
        <w:t xml:space="preserve"> · </w:t>
      </w:r>
      <w:r>
        <w:rPr>
          <w:lang w:val="zh_CN" w:bidi="zh_CN"/>
        </w:rPr>
        <w:t>GEN 2:15</w:t>
      </w:r>
      <w:r>
        <w:rPr>
          <w:lang w:val="zh_CN" w:bidi="zh_CN"/>
        </w:rPr>
        <w:t xml:space="preserve"> · </w:t>
      </w:r>
      <w:r>
        <w:rPr>
          <w:lang w:val="zh_CN" w:bidi="zh_CN"/>
        </w:rPr>
        <w:t>GEN 2:16</w:t>
      </w:r>
      <w:r>
        <w:rPr>
          <w:lang w:val="zh_CN" w:bidi="zh_CN"/>
        </w:rPr>
        <w:t xml:space="preserve"> · </w:t>
      </w:r>
      <w:r>
        <w:rPr>
          <w:lang w:val="zh_CN" w:bidi="zh_CN"/>
        </w:rPr>
        <w:t>GEN 3:1</w:t>
      </w:r>
      <w:r>
        <w:rPr>
          <w:lang w:val="zh_CN" w:bidi="zh_CN"/>
        </w:rPr>
        <w:t xml:space="preserve"> · </w:t>
      </w:r>
      <w:r>
        <w:rPr>
          <w:lang w:val="zh_CN" w:bidi="zh_CN"/>
        </w:rPr>
        <w:t>GEN 3:2</w:t>
      </w:r>
      <w:r>
        <w:rPr>
          <w:lang w:val="zh_CN" w:bidi="zh_CN"/>
        </w:rPr>
        <w:t xml:space="preserve"> · </w:t>
      </w:r>
      <w:r>
        <w:rPr>
          <w:lang w:val="zh_CN" w:bidi="zh_CN"/>
        </w:rPr>
        <w:t>GEN 3:3</w:t>
      </w:r>
      <w:r>
        <w:rPr>
          <w:lang w:val="zh_CN" w:bidi="zh_CN"/>
        </w:rPr>
        <w:t xml:space="preserve"> · </w:t>
      </w:r>
      <w:r>
        <w:rPr>
          <w:lang w:val="zh_CN" w:bidi="zh_CN"/>
        </w:rPr>
        <w:t>GEN 3:8</w:t>
      </w:r>
      <w:r>
        <w:rPr>
          <w:lang w:val="zh_CN" w:bidi="zh_CN"/>
        </w:rPr>
        <w:t xml:space="preserve"> · </w:t>
      </w:r>
      <w:r>
        <w:rPr>
          <w:lang w:val="zh_CN" w:bidi="zh_CN"/>
        </w:rPr>
        <w:t>GEN 3:8</w:t>
      </w:r>
      <w:r>
        <w:rPr>
          <w:lang w:val="zh_CN" w:bidi="zh_CN"/>
        </w:rPr>
        <w:t xml:space="preserve"> · </w:t>
      </w:r>
      <w:r>
        <w:rPr>
          <w:lang w:val="zh_CN" w:bidi="zh_CN"/>
        </w:rPr>
        <w:t>GEN 3:10</w:t>
      </w:r>
      <w:r>
        <w:rPr>
          <w:lang w:val="zh_CN" w:bidi="zh_CN"/>
        </w:rPr>
        <w:t xml:space="preserve"> · </w:t>
      </w:r>
      <w:r>
        <w:rPr>
          <w:lang w:val="zh_CN" w:bidi="zh_CN"/>
        </w:rPr>
        <w:t>GEN 3:23</w:t>
      </w:r>
      <w:r>
        <w:rPr>
          <w:lang w:val="zh_CN" w:bidi="zh_CN"/>
        </w:rPr>
        <w:t xml:space="preserve"> · </w:t>
      </w:r>
      <w:r>
        <w:rPr>
          <w:lang w:val="zh_CN" w:bidi="zh_CN"/>
        </w:rPr>
        <w:t>GEN 3:24</w:t>
      </w:r>
      <w:r>
        <w:rPr>
          <w:lang w:val="zh_CN" w:bidi="zh_CN"/>
        </w:rPr>
        <w:t xml:space="preserve"> · </w:t>
      </w:r>
      <w:r>
        <w:rPr>
          <w:lang w:val="zh_CN" w:bidi="zh_CN"/>
        </w:rPr>
        <w:t>GEN 13:10</w:t>
      </w:r>
      <w:r>
        <w:rPr>
          <w:lang w:val="zh_CN" w:bidi="zh_CN"/>
        </w:rPr>
        <w:t xml:space="preserve"> · </w:t>
      </w:r>
      <w:r>
        <w:rPr>
          <w:lang w:val="zh_CN" w:bidi="zh_CN"/>
        </w:rPr>
        <w:t>DEU 11:10</w:t>
      </w:r>
      <w:r>
        <w:rPr>
          <w:lang w:val="zh_CN" w:bidi="zh_CN"/>
        </w:rPr>
        <w:t xml:space="preserve"> · </w:t>
      </w:r>
      <w:r>
        <w:rPr>
          <w:lang w:val="zh_CN" w:bidi="zh_CN"/>
        </w:rPr>
        <w:t>1KI 21:2</w:t>
      </w:r>
      <w:r>
        <w:rPr>
          <w:lang w:val="zh_CN" w:bidi="zh_CN"/>
        </w:rPr>
        <w:t xml:space="preserve"> · </w:t>
      </w:r>
      <w:r>
        <w:rPr>
          <w:lang w:val="zh_CN" w:bidi="zh_CN"/>
        </w:rPr>
        <w:t>2KI 21:18</w:t>
      </w:r>
      <w:r>
        <w:rPr>
          <w:lang w:val="zh_CN" w:bidi="zh_CN"/>
        </w:rPr>
        <w:t xml:space="preserve"> · </w:t>
      </w:r>
      <w:r>
        <w:rPr>
          <w:lang w:val="zh_CN" w:bidi="zh_CN"/>
        </w:rPr>
        <w:t>2KI 21:18</w:t>
      </w:r>
      <w:r>
        <w:rPr>
          <w:lang w:val="zh_CN" w:bidi="zh_CN"/>
        </w:rPr>
        <w:t xml:space="preserve"> · </w:t>
      </w:r>
      <w:r>
        <w:rPr>
          <w:lang w:val="zh_CN" w:bidi="zh_CN"/>
        </w:rPr>
        <w:t>2KI 21:26</w:t>
      </w:r>
      <w:r>
        <w:rPr>
          <w:lang w:val="zh_CN" w:bidi="zh_CN"/>
        </w:rPr>
        <w:t xml:space="preserve"> · </w:t>
      </w:r>
      <w:r>
        <w:rPr>
          <w:lang w:val="zh_CN" w:bidi="zh_CN"/>
        </w:rPr>
        <w:t>SNG 4:12</w:t>
      </w:r>
      <w:r>
        <w:rPr>
          <w:lang w:val="zh_CN" w:bidi="zh_CN"/>
        </w:rPr>
        <w:t xml:space="preserve"> · </w:t>
      </w:r>
      <w:r>
        <w:rPr>
          <w:lang w:val="zh_CN" w:bidi="zh_CN"/>
        </w:rPr>
        <w:t>SNG 4:15</w:t>
      </w:r>
      <w:r>
        <w:rPr>
          <w:lang w:val="zh_CN" w:bidi="zh_CN"/>
        </w:rPr>
        <w:t xml:space="preserve"> · </w:t>
      </w:r>
      <w:r>
        <w:rPr>
          <w:lang w:val="zh_CN" w:bidi="zh_CN"/>
        </w:rPr>
        <w:t>SNG 4:16</w:t>
      </w:r>
      <w:r>
        <w:rPr>
          <w:lang w:val="zh_CN" w:bidi="zh_CN"/>
        </w:rPr>
        <w:t xml:space="preserve"> · </w:t>
      </w:r>
      <w:r>
        <w:rPr>
          <w:lang w:val="zh_CN" w:bidi="zh_CN"/>
        </w:rPr>
        <w:t>SNG 4:16</w:t>
      </w:r>
      <w:r>
        <w:rPr>
          <w:lang w:val="zh_CN" w:bidi="zh_CN"/>
        </w:rPr>
        <w:t xml:space="preserve"> · </w:t>
      </w:r>
      <w:r>
        <w:rPr>
          <w:lang w:val="zh_CN" w:bidi="zh_CN"/>
        </w:rPr>
        <w:t>SNG 5:1</w:t>
      </w:r>
      <w:r>
        <w:rPr>
          <w:lang w:val="zh_CN" w:bidi="zh_CN"/>
        </w:rPr>
        <w:t xml:space="preserve"> · </w:t>
      </w:r>
      <w:r>
        <w:rPr>
          <w:lang w:val="zh_CN" w:bidi="zh_CN"/>
        </w:rPr>
        <w:t>SNG 6:2</w:t>
      </w:r>
      <w:r>
        <w:rPr>
          <w:lang w:val="zh_CN" w:bidi="zh_CN"/>
        </w:rPr>
        <w:t xml:space="preserve"> · </w:t>
      </w:r>
      <w:r>
        <w:rPr>
          <w:lang w:val="zh_CN" w:bidi="zh_CN"/>
        </w:rPr>
        <w:t>SNG 6:2</w:t>
      </w:r>
      <w:r>
        <w:rPr>
          <w:lang w:val="zh_CN" w:bidi="zh_CN"/>
        </w:rPr>
        <w:t xml:space="preserve"> · </w:t>
      </w:r>
      <w:r>
        <w:rPr>
          <w:lang w:val="zh_CN" w:bidi="zh_CN"/>
        </w:rPr>
        <w:t>SNG 8:13</w:t>
      </w:r>
      <w:r>
        <w:rPr>
          <w:lang w:val="zh_CN" w:bidi="zh_CN"/>
        </w:rPr>
        <w:t xml:space="preserve"> · </w:t>
      </w:r>
      <w:r>
        <w:rPr>
          <w:lang w:val="zh_CN" w:bidi="zh_CN"/>
        </w:rPr>
        <w:t>ISA 51:3</w:t>
      </w:r>
      <w:r>
        <w:rPr>
          <w:lang w:val="zh_CN" w:bidi="zh_CN"/>
        </w:rPr>
        <w:t xml:space="preserve"> · </w:t>
      </w:r>
      <w:r>
        <w:rPr>
          <w:lang w:val="zh_CN" w:bidi="zh_CN"/>
        </w:rPr>
        <w:t>ISA 58:11</w:t>
      </w:r>
      <w:r>
        <w:rPr>
          <w:lang w:val="zh_CN" w:bidi="zh_CN"/>
        </w:rPr>
        <w:t xml:space="preserve"> · </w:t>
      </w:r>
      <w:r>
        <w:rPr>
          <w:lang w:val="zh_CN" w:bidi="zh_CN"/>
        </w:rPr>
        <w:t>JER 31:12</w:t>
      </w:r>
      <w:r>
        <w:rPr>
          <w:lang w:val="zh_CN" w:bidi="zh_CN"/>
        </w:rPr>
        <w:t xml:space="preserve"> · </w:t>
      </w:r>
      <w:r>
        <w:rPr>
          <w:lang w:val="zh_CN" w:bidi="zh_CN"/>
        </w:rPr>
        <w:t>LAM 2:6</w:t>
      </w:r>
      <w:r>
        <w:rPr>
          <w:lang w:val="zh_CN" w:bidi="zh_CN"/>
        </w:rPr>
        <w:t xml:space="preserve"> · </w:t>
      </w:r>
      <w:r>
        <w:rPr>
          <w:lang w:val="zh_CN" w:bidi="zh_CN"/>
        </w:rPr>
        <w:t>EZK 28:13</w:t>
      </w:r>
      <w:r>
        <w:rPr>
          <w:lang w:val="zh_CN" w:bidi="zh_CN"/>
        </w:rPr>
        <w:t xml:space="preserve"> · </w:t>
      </w:r>
      <w:r>
        <w:rPr>
          <w:lang w:val="zh_CN" w:bidi="zh_CN"/>
        </w:rPr>
        <w:t>EZK 31:8</w:t>
      </w:r>
      <w:r>
        <w:rPr>
          <w:lang w:val="zh_CN" w:bidi="zh_CN"/>
        </w:rPr>
        <w:t xml:space="preserve"> · </w:t>
      </w:r>
      <w:r>
        <w:rPr>
          <w:lang w:val="zh_CN" w:bidi="zh_CN"/>
        </w:rPr>
        <w:t>EZK 31:8</w:t>
      </w:r>
      <w:r>
        <w:rPr>
          <w:lang w:val="zh_CN" w:bidi="zh_CN"/>
        </w:rPr>
        <w:t xml:space="preserve"> · </w:t>
      </w:r>
      <w:r>
        <w:rPr>
          <w:lang w:val="zh_CN" w:bidi="zh_CN"/>
        </w:rPr>
        <w:t>EZK 31:9</w:t>
      </w:r>
      <w:r>
        <w:rPr>
          <w:lang w:val="zh_CN" w:bidi="zh_CN"/>
        </w:rPr>
        <w:t xml:space="preserve"> · </w:t>
      </w:r>
      <w:r>
        <w:rPr>
          <w:lang w:val="zh_CN" w:bidi="zh_CN"/>
        </w:rPr>
        <w:t>EZK 36:35</w:t>
      </w:r>
      <w:r>
        <w:rPr>
          <w:lang w:val="zh_CN" w:bidi="zh_CN"/>
        </w:rPr>
        <w:t xml:space="preserve"> · </w:t>
      </w:r>
      <w:r>
        <w:rPr>
          <w:lang w:val="zh_CN" w:bidi="zh_CN"/>
        </w:rPr>
        <w:t>JOL 2:3</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גַּן הַמֶּלֶךְ</w:t>
      </w:r>
    </w:p>
    <w:p>
      <w:pPr/>
      <w:r>
        <w:rPr>
          <w:lang w:val="zh_CN" w:bidi="zh_CN"/>
        </w:rPr>
      </w:r>
      <w:r>
        <w:rPr>
          <w:lang w:val="zh_CN" w:bidi="zh_CN"/>
        </w:rPr>
        <w:t>王的花园</w:t>
      </w:r>
      <w:r>
        <w:rPr>
          <w:lang w:val="zh_CN" w:bidi="zh_CN"/>
        </w:rPr>
        <w:t xml:space="preserve"> </w:t>
      </w:r>
      <w:r>
        <w:rPr>
          <w:lang w:val="zh_CN" w:bidi="zh_CN"/>
        </w:rPr>
        <w:t>＝地点，位于</w:t>
      </w:r>
      <w:r>
        <w:rPr>
          <w:lang w:val="zh_CN" w:bidi="zh_CN"/>
        </w:rPr>
        <w:t>耶路撒冷</w:t>
      </w:r>
    </w:p>
    <w:p>
      <w:pPr/>
      <w:r>
        <w:rPr>
          <w:lang w:val="zh_CN" w:bidi="zh_CN"/>
        </w:rPr>
      </w:r>
      <w:r>
        <w:rPr>
          <w:lang w:val="zh_CN" w:bidi="zh_CN"/>
        </w:rPr>
        <w:t>2KI 25:4</w:t>
      </w:r>
      <w:r>
        <w:rPr>
          <w:lang w:val="zh_CN" w:bidi="zh_CN"/>
        </w:rPr>
        <w:t xml:space="preserve"> · </w:t>
      </w:r>
      <w:r>
        <w:rPr>
          <w:lang w:val="zh_CN" w:bidi="zh_CN"/>
        </w:rPr>
        <w:t>NEH 3:15</w:t>
      </w:r>
      <w:r>
        <w:rPr>
          <w:lang w:val="zh_CN" w:bidi="zh_CN"/>
        </w:rPr>
        <w:t xml:space="preserve"> · </w:t>
      </w:r>
      <w:r>
        <w:rPr>
          <w:lang w:val="zh_CN" w:bidi="zh_CN"/>
        </w:rPr>
        <w:t>JER 39:4</w:t>
      </w:r>
      <w:r>
        <w:rPr>
          <w:lang w:val="zh_CN" w:bidi="zh_CN"/>
        </w:rPr>
        <w:t xml:space="preserve"> · </w:t>
      </w:r>
      <w:r>
        <w:rPr>
          <w:lang w:val="zh_CN" w:bidi="zh_CN"/>
        </w:rPr>
        <w:t>JER 52:7</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גנב</w:t>
      </w:r>
      <w:r>
        <w:rPr>
          <w:lang w:val="zh_CN" w:bidi="zh_CN"/>
        </w:rPr>
      </w:r>
    </w:p>
    <w:p>
      <w:pPr>
        <w:pStyle w:val="Heading1"/>
      </w:pPr>
      <w:r>
        <w:rPr>
          <w:lang w:val="zh_CN" w:bidi="zh_CN"/>
        </w:rPr>
        <w:t>גנב</w:t>
      </w:r>
    </w:p>
    <w:p>
      <w:pPr/>
      <w:r>
        <w:rPr>
          <w:lang w:val="zh_CN" w:bidi="zh_CN"/>
        </w:rPr>
      </w:r>
      <w:r>
        <w:rPr>
          <w:lang w:val="zh_CN" w:bidi="zh_CN"/>
        </w:rPr>
        <w:t>גנב</w:t>
      </w:r>
      <w:r>
        <w:rPr>
          <w:lang w:val="zh_CN" w:bidi="zh_CN"/>
        </w:rPr>
        <w:t xml:space="preserve"> (</w:t>
      </w:r>
      <w:r>
        <w:rPr>
          <w:lang w:val="zh_CN" w:bidi="zh_CN"/>
        </w:rPr>
        <w:t>H1589</w:t>
      </w:r>
      <w:r>
        <w:rPr>
          <w:lang w:val="zh_CN" w:bidi="zh_CN"/>
        </w:rPr>
        <w:t>)</w:t>
      </w:r>
    </w:p>
    <w:p>
      <w:pPr/>
      <w:r>
        <w:rPr>
          <w:lang w:val="zh_CN" w:bidi="zh_CN"/>
        </w:rPr>
      </w:r>
      <w:r>
        <w:rPr>
          <w:lang w:val="zh_CN" w:bidi="zh_CN"/>
        </w:rPr>
        <w:t xml:space="preserve">verb · </w:t>
      </w:r>
      <w:r>
        <w:rPr>
          <w:lang w:val="zh_CN" w:bidi="zh_CN"/>
        </w:rPr>
        <w:t>גַּנָּב</w:t>
      </w:r>
      <w:r>
        <w:rPr>
          <w:lang w:val="zh_CN" w:bidi="zh_CN"/>
        </w:rPr>
        <w:t xml:space="preserve"> · </w:t>
      </w:r>
      <w:r>
        <w:rPr>
          <w:lang w:val="zh_CN" w:bidi="zh_CN"/>
        </w:rPr>
        <w:t>גְּנֵבָה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nif, verb pu'al</w:t>
      </w:r>
    </w:p>
    <w:p>
      <w:pPr/>
      <w:r>
        <w:rPr>
          <w:lang w:val="zh_CN" w:bidi="zh_CN"/>
        </w:rPr>
      </w:r>
      <w:r>
        <w:rPr>
          <w:lang w:val="zh_CN" w:bidi="zh_CN"/>
        </w:rPr>
        <w:t>偷，偷窃，偷盗</w:t>
      </w:r>
      <w:r>
        <w:rPr>
          <w:lang w:val="zh_CN" w:bidi="zh_CN"/>
        </w:rPr>
        <w:t xml:space="preserve"> </w:t>
      </w:r>
      <w:r>
        <w:rPr>
          <w:lang w:val="zh_CN" w:bidi="zh_CN"/>
        </w:rPr>
        <w:t>＝行为，人在未经许可或没有法律权利的情况下，秘密地占有属于他人的东西，有时甚至是占有他人，通常不打算归还</w:t>
      </w:r>
    </w:p>
    <w:p>
      <w:pPr/>
      <w:r>
        <w:rPr>
          <w:lang w:val="zh_CN" w:bidi="zh_CN"/>
        </w:rPr>
      </w:r>
      <w:r>
        <w:rPr>
          <w:lang w:val="zh_CN" w:bidi="zh_CN"/>
        </w:rPr>
        <w:t>GEN 30:33</w:t>
      </w:r>
      <w:r>
        <w:rPr>
          <w:lang w:val="zh_CN" w:bidi="zh_CN"/>
        </w:rPr>
        <w:t xml:space="preserve"> · </w:t>
      </w:r>
      <w:r>
        <w:rPr>
          <w:lang w:val="zh_CN" w:bidi="zh_CN"/>
        </w:rPr>
        <w:t>GEN 31:19</w:t>
      </w:r>
      <w:r>
        <w:rPr>
          <w:lang w:val="zh_CN" w:bidi="zh_CN"/>
        </w:rPr>
        <w:t xml:space="preserve"> · </w:t>
      </w:r>
      <w:r>
        <w:rPr>
          <w:lang w:val="zh_CN" w:bidi="zh_CN"/>
        </w:rPr>
        <w:t>GEN 31:30</w:t>
      </w:r>
      <w:r>
        <w:rPr>
          <w:lang w:val="zh_CN" w:bidi="zh_CN"/>
        </w:rPr>
        <w:t xml:space="preserve"> · </w:t>
      </w:r>
      <w:r>
        <w:rPr>
          <w:lang w:val="zh_CN" w:bidi="zh_CN"/>
        </w:rPr>
        <w:t>GEN 31:32</w:t>
      </w:r>
      <w:r>
        <w:rPr>
          <w:lang w:val="zh_CN" w:bidi="zh_CN"/>
        </w:rPr>
        <w:t xml:space="preserve"> · </w:t>
      </w:r>
      <w:r>
        <w:rPr>
          <w:lang w:val="zh_CN" w:bidi="zh_CN"/>
        </w:rPr>
        <w:t>GEN 31:39</w:t>
      </w:r>
      <w:r>
        <w:rPr>
          <w:lang w:val="zh_CN" w:bidi="zh_CN"/>
        </w:rPr>
        <w:t xml:space="preserve"> · </w:t>
      </w:r>
      <w:r>
        <w:rPr>
          <w:lang w:val="zh_CN" w:bidi="zh_CN"/>
        </w:rPr>
        <w:t>GEN 31:39</w:t>
      </w:r>
      <w:r>
        <w:rPr>
          <w:lang w:val="zh_CN" w:bidi="zh_CN"/>
        </w:rPr>
        <w:t xml:space="preserve"> · </w:t>
      </w:r>
      <w:r>
        <w:rPr>
          <w:lang w:val="zh_CN" w:bidi="zh_CN"/>
        </w:rPr>
        <w:t>GEN 40:15</w:t>
      </w:r>
      <w:r>
        <w:rPr>
          <w:lang w:val="zh_CN" w:bidi="zh_CN"/>
        </w:rPr>
        <w:t xml:space="preserve"> · </w:t>
      </w:r>
      <w:r>
        <w:rPr>
          <w:lang w:val="zh_CN" w:bidi="zh_CN"/>
        </w:rPr>
        <w:t>GEN 40:15</w:t>
      </w:r>
      <w:r>
        <w:rPr>
          <w:lang w:val="zh_CN" w:bidi="zh_CN"/>
        </w:rPr>
        <w:t xml:space="preserve"> · </w:t>
      </w:r>
      <w:r>
        <w:rPr>
          <w:lang w:val="zh_CN" w:bidi="zh_CN"/>
        </w:rPr>
        <w:t>GEN 44:8</w:t>
      </w:r>
      <w:r>
        <w:rPr>
          <w:lang w:val="zh_CN" w:bidi="zh_CN"/>
        </w:rPr>
        <w:t xml:space="preserve"> · </w:t>
      </w:r>
      <w:r>
        <w:rPr>
          <w:lang w:val="zh_CN" w:bidi="zh_CN"/>
        </w:rPr>
        <w:t>EXO 20:15</w:t>
      </w:r>
      <w:r>
        <w:rPr>
          <w:lang w:val="zh_CN" w:bidi="zh_CN"/>
        </w:rPr>
        <w:t xml:space="preserve"> · </w:t>
      </w:r>
      <w:r>
        <w:rPr>
          <w:lang w:val="zh_CN" w:bidi="zh_CN"/>
        </w:rPr>
        <w:t>EXO 21:16</w:t>
      </w:r>
      <w:r>
        <w:rPr>
          <w:lang w:val="zh_CN" w:bidi="zh_CN"/>
        </w:rPr>
        <w:t xml:space="preserve"> · </w:t>
      </w:r>
      <w:r>
        <w:rPr>
          <w:lang w:val="zh_CN" w:bidi="zh_CN"/>
        </w:rPr>
        <w:t>EXO 21:37</w:t>
      </w:r>
      <w:r>
        <w:rPr>
          <w:lang w:val="zh_CN" w:bidi="zh_CN"/>
        </w:rPr>
        <w:t xml:space="preserve"> · </w:t>
      </w:r>
      <w:r>
        <w:rPr>
          <w:lang w:val="zh_CN" w:bidi="zh_CN"/>
        </w:rPr>
        <w:t>EXO 22:6</w:t>
      </w:r>
      <w:r>
        <w:rPr>
          <w:lang w:val="zh_CN" w:bidi="zh_CN"/>
        </w:rPr>
        <w:t xml:space="preserve"> · </w:t>
      </w:r>
      <w:r>
        <w:rPr>
          <w:lang w:val="zh_CN" w:bidi="zh_CN"/>
        </w:rPr>
        <w:t>EXO 22:11</w:t>
      </w:r>
      <w:r>
        <w:rPr>
          <w:lang w:val="zh_CN" w:bidi="zh_CN"/>
        </w:rPr>
        <w:t xml:space="preserve"> · </w:t>
      </w:r>
      <w:r>
        <w:rPr>
          <w:lang w:val="zh_CN" w:bidi="zh_CN"/>
        </w:rPr>
        <w:t>EXO 22:11</w:t>
      </w:r>
      <w:r>
        <w:rPr>
          <w:lang w:val="zh_CN" w:bidi="zh_CN"/>
        </w:rPr>
        <w:t xml:space="preserve"> · </w:t>
      </w:r>
      <w:r>
        <w:rPr>
          <w:lang w:val="zh_CN" w:bidi="zh_CN"/>
        </w:rPr>
        <w:t>LEV 19:11</w:t>
      </w:r>
      <w:r>
        <w:rPr>
          <w:lang w:val="zh_CN" w:bidi="zh_CN"/>
        </w:rPr>
        <w:t xml:space="preserve"> · </w:t>
      </w:r>
      <w:r>
        <w:rPr>
          <w:lang w:val="zh_CN" w:bidi="zh_CN"/>
        </w:rPr>
        <w:t>DEU 5:19</w:t>
      </w:r>
      <w:r>
        <w:rPr>
          <w:lang w:val="zh_CN" w:bidi="zh_CN"/>
        </w:rPr>
        <w:t xml:space="preserve"> · </w:t>
      </w:r>
      <w:r>
        <w:rPr>
          <w:lang w:val="zh_CN" w:bidi="zh_CN"/>
        </w:rPr>
        <w:t>DEU 24:7</w:t>
      </w:r>
      <w:r>
        <w:rPr>
          <w:lang w:val="zh_CN" w:bidi="zh_CN"/>
        </w:rPr>
        <w:t xml:space="preserve"> · </w:t>
      </w:r>
      <w:r>
        <w:rPr>
          <w:lang w:val="zh_CN" w:bidi="zh_CN"/>
        </w:rPr>
        <w:t>JOS 7:11</w:t>
      </w:r>
      <w:r>
        <w:rPr>
          <w:lang w:val="zh_CN" w:bidi="zh_CN"/>
        </w:rPr>
        <w:t xml:space="preserve"> · </w:t>
      </w:r>
      <w:r>
        <w:rPr>
          <w:lang w:val="zh_CN" w:bidi="zh_CN"/>
        </w:rPr>
        <w:t>2SA 15:6</w:t>
      </w:r>
      <w:r>
        <w:rPr>
          <w:lang w:val="zh_CN" w:bidi="zh_CN"/>
        </w:rPr>
        <w:t xml:space="preserve"> · </w:t>
      </w:r>
      <w:r>
        <w:rPr>
          <w:lang w:val="zh_CN" w:bidi="zh_CN"/>
        </w:rPr>
        <w:t>2SA 19:42</w:t>
      </w:r>
      <w:r>
        <w:rPr>
          <w:lang w:val="zh_CN" w:bidi="zh_CN"/>
        </w:rPr>
        <w:t xml:space="preserve"> · </w:t>
      </w:r>
      <w:r>
        <w:rPr>
          <w:lang w:val="zh_CN" w:bidi="zh_CN"/>
        </w:rPr>
        <w:t>2SA 21:12</w:t>
      </w:r>
      <w:r>
        <w:rPr>
          <w:lang w:val="zh_CN" w:bidi="zh_CN"/>
        </w:rPr>
        <w:t xml:space="preserve"> · </w:t>
      </w:r>
      <w:r>
        <w:rPr>
          <w:lang w:val="zh_CN" w:bidi="zh_CN"/>
        </w:rPr>
        <w:t>2KI 11:2</w:t>
      </w:r>
      <w:r>
        <w:rPr>
          <w:lang w:val="zh_CN" w:bidi="zh_CN"/>
        </w:rPr>
        <w:t xml:space="preserve"> · </w:t>
      </w:r>
      <w:r>
        <w:rPr>
          <w:lang w:val="zh_CN" w:bidi="zh_CN"/>
        </w:rPr>
        <w:t>2CH 22:11</w:t>
      </w:r>
      <w:r>
        <w:rPr>
          <w:lang w:val="zh_CN" w:bidi="zh_CN"/>
        </w:rPr>
        <w:t xml:space="preserve"> · </w:t>
      </w:r>
      <w:r>
        <w:rPr>
          <w:lang w:val="zh_CN" w:bidi="zh_CN"/>
        </w:rPr>
        <w:t>JOB 21:18</w:t>
      </w:r>
      <w:r>
        <w:rPr>
          <w:lang w:val="zh_CN" w:bidi="zh_CN"/>
        </w:rPr>
        <w:t xml:space="preserve"> · </w:t>
      </w:r>
      <w:r>
        <w:rPr>
          <w:lang w:val="zh_CN" w:bidi="zh_CN"/>
        </w:rPr>
        <w:t>JOB 27:20</w:t>
      </w:r>
      <w:r>
        <w:rPr>
          <w:lang w:val="zh_CN" w:bidi="zh_CN"/>
        </w:rPr>
        <w:t xml:space="preserve"> · </w:t>
      </w:r>
      <w:r>
        <w:rPr>
          <w:lang w:val="zh_CN" w:bidi="zh_CN"/>
        </w:rPr>
        <w:t>PRO 6:30</w:t>
      </w:r>
      <w:r>
        <w:rPr>
          <w:lang w:val="zh_CN" w:bidi="zh_CN"/>
        </w:rPr>
        <w:t xml:space="preserve"> · </w:t>
      </w:r>
      <w:r>
        <w:rPr>
          <w:lang w:val="zh_CN" w:bidi="zh_CN"/>
        </w:rPr>
        <w:t>PRO 9:17</w:t>
      </w:r>
      <w:r>
        <w:rPr>
          <w:lang w:val="zh_CN" w:bidi="zh_CN"/>
        </w:rPr>
        <w:t xml:space="preserve"> · </w:t>
      </w:r>
      <w:r>
        <w:rPr>
          <w:lang w:val="zh_CN" w:bidi="zh_CN"/>
        </w:rPr>
        <w:t>PRO 30:9</w:t>
      </w:r>
      <w:r>
        <w:rPr>
          <w:lang w:val="zh_CN" w:bidi="zh_CN"/>
        </w:rPr>
        <w:t xml:space="preserve"> · </w:t>
      </w:r>
      <w:r>
        <w:rPr>
          <w:lang w:val="zh_CN" w:bidi="zh_CN"/>
        </w:rPr>
        <w:t>JER 7:9</w:t>
      </w:r>
      <w:r>
        <w:rPr>
          <w:lang w:val="zh_CN" w:bidi="zh_CN"/>
        </w:rPr>
        <w:t xml:space="preserve"> · </w:t>
      </w:r>
      <w:r>
        <w:rPr>
          <w:lang w:val="zh_CN" w:bidi="zh_CN"/>
        </w:rPr>
        <w:t>JER 23:30</w:t>
      </w:r>
      <w:r>
        <w:rPr>
          <w:lang w:val="zh_CN" w:bidi="zh_CN"/>
        </w:rPr>
        <w:t xml:space="preserve"> · </w:t>
      </w:r>
      <w:r>
        <w:rPr>
          <w:lang w:val="zh_CN" w:bidi="zh_CN"/>
        </w:rPr>
        <w:t>HOS 4:2</w:t>
      </w:r>
      <w:r>
        <w:rPr>
          <w:lang w:val="zh_CN" w:bidi="zh_CN"/>
        </w:rPr>
        <w:t xml:space="preserve"> · </w:t>
      </w:r>
      <w:r>
        <w:rPr>
          <w:lang w:val="zh_CN" w:bidi="zh_CN"/>
        </w:rPr>
        <w:t>OBA 1:5</w:t>
      </w:r>
      <w:r>
        <w:rPr>
          <w:lang w:val="zh_CN" w:bidi="zh_CN"/>
        </w:rPr>
        <w:t xml:space="preserve"> · </w:t>
      </w:r>
      <w:r>
        <w:rPr>
          <w:lang w:val="zh_CN" w:bidi="zh_CN"/>
        </w:rPr>
        <w:t>ZEC 5:3</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גנב לֵב</w:t>
      </w:r>
      <w:r>
        <w:rPr>
          <w:lang w:val="zh_CN" w:bidi="zh_CN"/>
        </w:rPr>
        <w:t xml:space="preserve"> · </w:t>
      </w:r>
      <w:r>
        <w:rPr>
          <w:lang w:val="zh_CN" w:bidi="zh_CN"/>
        </w:rPr>
        <w:t>גנב לֵבָב</w:t>
      </w:r>
    </w:p>
    <w:p>
      <w:pPr/>
      <w:r>
        <w:rPr>
          <w:lang w:val="zh_CN" w:bidi="zh_CN"/>
        </w:rPr>
      </w:r>
      <w:r>
        <w:rPr>
          <w:lang w:val="zh_CN" w:bidi="zh_CN"/>
        </w:rPr>
        <w:t>使（某人）不知情，瞒住（某人）</w:t>
      </w:r>
      <w:r>
        <w:rPr>
          <w:lang w:val="zh_CN" w:bidi="zh_CN"/>
        </w:rPr>
        <w:t xml:space="preserve"> </w:t>
      </w:r>
      <w:r>
        <w:rPr>
          <w:lang w:val="zh_CN" w:bidi="zh_CN"/>
        </w:rPr>
        <w:t>字面意思：＝偷（某人的）心；因此：＝行动，在他人不察觉的情况下行动</w:t>
      </w:r>
    </w:p>
    <w:p>
      <w:pPr/>
      <w:r>
        <w:rPr>
          <w:lang w:val="zh_CN" w:bidi="zh_CN"/>
        </w:rPr>
      </w:r>
      <w:r>
        <w:rPr>
          <w:lang w:val="zh_CN" w:bidi="zh_CN"/>
        </w:rPr>
        <w:t>GEN 31:20</w:t>
      </w:r>
      <w:r>
        <w:rPr>
          <w:lang w:val="zh_CN" w:bidi="zh_CN"/>
        </w:rPr>
        <w:t xml:space="preserve"> · </w:t>
      </w:r>
      <w:r>
        <w:rPr>
          <w:lang w:val="zh_CN" w:bidi="zh_CN"/>
        </w:rPr>
        <w:t>GEN 31:26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hit</w:t>
      </w:r>
    </w:p>
    <w:p>
      <w:pPr/>
      <w:r>
        <w:rPr>
          <w:lang w:val="zh_CN" w:bidi="zh_CN"/>
        </w:rPr>
      </w:r>
      <w:r>
        <w:rPr>
          <w:lang w:val="zh_CN" w:bidi="zh_CN"/>
        </w:rPr>
        <w:t>暗暗地走，悄悄地走；偷</w:t>
      </w:r>
      <w:r>
        <w:rPr>
          <w:lang w:val="zh_CN" w:bidi="zh_CN"/>
        </w:rPr>
        <w:t xml:space="preserve"> </w:t>
      </w:r>
      <w:r>
        <w:rPr>
          <w:lang w:val="zh_CN" w:bidi="zh_CN"/>
        </w:rPr>
        <w:t>＝动作，人悄悄地或偷偷地移动到某处，就像一个小偷不想被人看见</w:t>
      </w:r>
    </w:p>
    <w:p>
      <w:pPr/>
      <w:r>
        <w:rPr>
          <w:lang w:val="zh_CN" w:bidi="zh_CN"/>
        </w:rPr>
      </w:r>
      <w:r>
        <w:rPr>
          <w:lang w:val="zh_CN" w:bidi="zh_CN"/>
        </w:rPr>
        <w:t>GEN 31:27</w:t>
      </w:r>
      <w:r>
        <w:rPr>
          <w:lang w:val="zh_CN" w:bidi="zh_CN"/>
        </w:rPr>
        <w:t xml:space="preserve"> · </w:t>
      </w:r>
      <w:r>
        <w:rPr>
          <w:lang w:val="zh_CN" w:bidi="zh_CN"/>
        </w:rPr>
        <w:t>2SA 19:4</w:t>
      </w:r>
      <w:r>
        <w:rPr>
          <w:lang w:val="zh_CN" w:bidi="zh_CN"/>
        </w:rPr>
        <w:t xml:space="preserve"> · </w:t>
      </w:r>
      <w:r>
        <w:rPr>
          <w:lang w:val="zh_CN" w:bidi="zh_CN"/>
        </w:rPr>
        <w:t>2SA 19:4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p>
    <w:p>
      <w:pPr/>
      <w:r>
        <w:rPr>
          <w:lang w:val="zh_CN" w:bidi="zh_CN"/>
        </w:rPr>
      </w:r>
      <w:r>
        <w:rPr>
          <w:lang w:val="zh_CN" w:bidi="zh_CN"/>
        </w:rPr>
        <w:t>秘密地带来</w:t>
      </w:r>
      <w:r>
        <w:rPr>
          <w:lang w:val="zh_CN" w:bidi="zh_CN"/>
        </w:rPr>
        <w:t xml:space="preserve"> </w:t>
      </w:r>
      <w:r>
        <w:rPr>
          <w:lang w:val="zh_CN" w:bidi="zh_CN"/>
        </w:rPr>
        <w:t>＝使役行为，人使他人悄悄地或偷偷地移动到某处，就像一个小偷不想被人看见</w:t>
      </w:r>
    </w:p>
    <w:p>
      <w:pPr/>
      <w:r>
        <w:rPr>
          <w:lang w:val="zh_CN" w:bidi="zh_CN"/>
        </w:rPr>
      </w:r>
      <w:r>
        <w:rPr>
          <w:lang w:val="zh_CN" w:bidi="zh_CN"/>
        </w:rPr>
        <w:t>JOB 4:12</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גַּנָּב</w:t>
      </w:r>
      <w:r>
        <w:rPr>
          <w:lang w:val="zh_CN" w:bidi="zh_CN"/>
        </w:rPr>
      </w:r>
    </w:p>
    <w:p>
      <w:pPr>
        <w:pStyle w:val="Heading1"/>
      </w:pPr>
      <w:r>
        <w:rPr>
          <w:lang w:val="zh_CN" w:bidi="zh_CN"/>
        </w:rPr>
        <w:t>גַּנָּב</w:t>
      </w:r>
    </w:p>
    <w:p>
      <w:pPr/>
      <w:r>
        <w:rPr>
          <w:lang w:val="zh_CN" w:bidi="zh_CN"/>
        </w:rPr>
      </w:r>
      <w:r>
        <w:rPr>
          <w:lang w:val="zh_CN" w:bidi="zh_CN"/>
        </w:rPr>
        <w:t>גַּנָּב</w:t>
      </w:r>
      <w:r>
        <w:rPr>
          <w:lang w:val="zh_CN" w:bidi="zh_CN"/>
        </w:rPr>
        <w:t xml:space="preserve"> (</w:t>
      </w:r>
      <w:r>
        <w:rPr>
          <w:lang w:val="zh_CN" w:bidi="zh_CN"/>
        </w:rPr>
        <w:t>H1590</w:t>
      </w:r>
      <w:r>
        <w:rPr>
          <w:lang w:val="zh_CN" w:bidi="zh_CN"/>
        </w:rPr>
        <w:t>)</w:t>
      </w:r>
    </w:p>
    <w:p>
      <w:pPr/>
      <w:r>
        <w:rPr>
          <w:lang w:val="zh_CN" w:bidi="zh_CN"/>
        </w:rPr>
      </w:r>
      <w:r>
        <w:rPr>
          <w:lang w:val="zh_CN" w:bidi="zh_CN"/>
        </w:rPr>
        <w:t xml:space="preserve">noun m · </w:t>
      </w:r>
      <w:r>
        <w:rPr>
          <w:lang w:val="zh_CN" w:bidi="zh_CN"/>
        </w:rPr>
        <w:t>גנב</w:t>
      </w:r>
    </w:p>
    <w:p>
      <w:pPr/>
      <w:r>
        <w:rPr>
          <w:lang w:val="zh_CN" w:bidi="zh_CN"/>
        </w:rPr>
      </w:r>
    </w:p>
    <w:p>
      <w:pPr/>
      <w:r>
        <w:rPr>
          <w:lang w:val="zh_CN" w:bidi="zh_CN"/>
        </w:rPr>
      </w:r>
      <w:r>
        <w:rPr>
          <w:lang w:val="zh_CN" w:bidi="zh_CN"/>
        </w:rPr>
        <w:t>贼，小偷</w:t>
      </w:r>
      <w:r>
        <w:rPr>
          <w:lang w:val="zh_CN" w:bidi="zh_CN"/>
        </w:rPr>
        <w:t xml:space="preserve"> </w:t>
      </w:r>
      <w:r>
        <w:rPr>
          <w:lang w:val="zh_CN" w:bidi="zh_CN"/>
        </w:rPr>
        <w:t>＝人，在未经许可或没有法律权利的情况下，秘密地占有属于他人的东西，有时甚至是占有他人，通常不打算归还</w:t>
      </w:r>
    </w:p>
    <w:p>
      <w:pPr/>
      <w:r>
        <w:rPr>
          <w:lang w:val="zh_CN" w:bidi="zh_CN"/>
        </w:rPr>
      </w:r>
      <w:r>
        <w:rPr>
          <w:lang w:val="zh_CN" w:bidi="zh_CN"/>
        </w:rPr>
        <w:t>EXO 22:1</w:t>
      </w:r>
      <w:r>
        <w:rPr>
          <w:lang w:val="zh_CN" w:bidi="zh_CN"/>
        </w:rPr>
        <w:t xml:space="preserve"> · </w:t>
      </w:r>
      <w:r>
        <w:rPr>
          <w:lang w:val="zh_CN" w:bidi="zh_CN"/>
        </w:rPr>
        <w:t>EXO 22:6</w:t>
      </w:r>
      <w:r>
        <w:rPr>
          <w:lang w:val="zh_CN" w:bidi="zh_CN"/>
        </w:rPr>
        <w:t xml:space="preserve"> · </w:t>
      </w:r>
      <w:r>
        <w:rPr>
          <w:lang w:val="zh_CN" w:bidi="zh_CN"/>
        </w:rPr>
        <w:t>EXO 22:7</w:t>
      </w:r>
      <w:r>
        <w:rPr>
          <w:lang w:val="zh_CN" w:bidi="zh_CN"/>
        </w:rPr>
        <w:t xml:space="preserve"> · </w:t>
      </w:r>
      <w:r>
        <w:rPr>
          <w:lang w:val="zh_CN" w:bidi="zh_CN"/>
        </w:rPr>
        <w:t>DEU 24:7</w:t>
      </w:r>
      <w:r>
        <w:rPr>
          <w:lang w:val="zh_CN" w:bidi="zh_CN"/>
        </w:rPr>
        <w:t xml:space="preserve"> · </w:t>
      </w:r>
      <w:r>
        <w:rPr>
          <w:lang w:val="zh_CN" w:bidi="zh_CN"/>
        </w:rPr>
        <w:t>JOB 24:14</w:t>
      </w:r>
      <w:r>
        <w:rPr>
          <w:lang w:val="zh_CN" w:bidi="zh_CN"/>
        </w:rPr>
        <w:t xml:space="preserve"> · </w:t>
      </w:r>
      <w:r>
        <w:rPr>
          <w:lang w:val="zh_CN" w:bidi="zh_CN"/>
        </w:rPr>
        <w:t>JOB 30:5</w:t>
      </w:r>
      <w:r>
        <w:rPr>
          <w:lang w:val="zh_CN" w:bidi="zh_CN"/>
        </w:rPr>
        <w:t xml:space="preserve"> · </w:t>
      </w:r>
      <w:r>
        <w:rPr>
          <w:lang w:val="zh_CN" w:bidi="zh_CN"/>
        </w:rPr>
        <w:t>PSA 50:18</w:t>
      </w:r>
      <w:r>
        <w:rPr>
          <w:lang w:val="zh_CN" w:bidi="zh_CN"/>
        </w:rPr>
        <w:t xml:space="preserve"> · </w:t>
      </w:r>
      <w:r>
        <w:rPr>
          <w:lang w:val="zh_CN" w:bidi="zh_CN"/>
        </w:rPr>
        <w:t>PRO 6:30</w:t>
      </w:r>
      <w:r>
        <w:rPr>
          <w:lang w:val="zh_CN" w:bidi="zh_CN"/>
        </w:rPr>
        <w:t xml:space="preserve"> · </w:t>
      </w:r>
      <w:r>
        <w:rPr>
          <w:lang w:val="zh_CN" w:bidi="zh_CN"/>
        </w:rPr>
        <w:t>PRO 29:24</w:t>
      </w:r>
      <w:r>
        <w:rPr>
          <w:lang w:val="zh_CN" w:bidi="zh_CN"/>
        </w:rPr>
        <w:t xml:space="preserve"> · </w:t>
      </w:r>
      <w:r>
        <w:rPr>
          <w:lang w:val="zh_CN" w:bidi="zh_CN"/>
        </w:rPr>
        <w:t>ISA 1:23</w:t>
      </w:r>
      <w:r>
        <w:rPr>
          <w:lang w:val="zh_CN" w:bidi="zh_CN"/>
        </w:rPr>
        <w:t xml:space="preserve"> · </w:t>
      </w:r>
      <w:r>
        <w:rPr>
          <w:lang w:val="zh_CN" w:bidi="zh_CN"/>
        </w:rPr>
        <w:t>JER 2:26</w:t>
      </w:r>
      <w:r>
        <w:rPr>
          <w:lang w:val="zh_CN" w:bidi="zh_CN"/>
        </w:rPr>
        <w:t xml:space="preserve"> · </w:t>
      </w:r>
      <w:r>
        <w:rPr>
          <w:lang w:val="zh_CN" w:bidi="zh_CN"/>
        </w:rPr>
        <w:t>JER 48:27</w:t>
      </w:r>
      <w:r>
        <w:rPr>
          <w:lang w:val="zh_CN" w:bidi="zh_CN"/>
        </w:rPr>
        <w:t xml:space="preserve"> · </w:t>
      </w:r>
      <w:r>
        <w:rPr>
          <w:lang w:val="zh_CN" w:bidi="zh_CN"/>
        </w:rPr>
        <w:t>JER 49:9</w:t>
      </w:r>
      <w:r>
        <w:rPr>
          <w:lang w:val="zh_CN" w:bidi="zh_CN"/>
        </w:rPr>
        <w:t xml:space="preserve"> · </w:t>
      </w:r>
      <w:r>
        <w:rPr>
          <w:lang w:val="zh_CN" w:bidi="zh_CN"/>
        </w:rPr>
        <w:t>HOS 7:1</w:t>
      </w:r>
      <w:r>
        <w:rPr>
          <w:lang w:val="zh_CN" w:bidi="zh_CN"/>
        </w:rPr>
        <w:t xml:space="preserve"> · </w:t>
      </w:r>
      <w:r>
        <w:rPr>
          <w:lang w:val="zh_CN" w:bidi="zh_CN"/>
        </w:rPr>
        <w:t>JOL 2:9</w:t>
      </w:r>
      <w:r>
        <w:rPr>
          <w:lang w:val="zh_CN" w:bidi="zh_CN"/>
        </w:rPr>
        <w:t xml:space="preserve"> · </w:t>
      </w:r>
      <w:r>
        <w:rPr>
          <w:lang w:val="zh_CN" w:bidi="zh_CN"/>
        </w:rPr>
        <w:t>OBA 1:5</w:t>
      </w:r>
      <w:r>
        <w:rPr>
          <w:lang w:val="zh_CN" w:bidi="zh_CN"/>
        </w:rPr>
        <w:t xml:space="preserve"> · </w:t>
      </w:r>
      <w:r>
        <w:rPr>
          <w:lang w:val="zh_CN" w:bidi="zh_CN"/>
        </w:rPr>
        <w:t>ZEC 5:4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גְּנֵבָה</w:t>
      </w:r>
      <w:r>
        <w:rPr>
          <w:lang w:val="zh_CN" w:bidi="zh_CN"/>
        </w:rPr>
      </w:r>
    </w:p>
    <w:p>
      <w:pPr>
        <w:pStyle w:val="Heading1"/>
      </w:pPr>
      <w:r>
        <w:rPr>
          <w:lang w:val="zh_CN" w:bidi="zh_CN"/>
        </w:rPr>
        <w:t>גְּנֵבָה</w:t>
      </w:r>
    </w:p>
    <w:p>
      <w:pPr/>
      <w:r>
        <w:rPr>
          <w:lang w:val="zh_CN" w:bidi="zh_CN"/>
        </w:rPr>
      </w:r>
      <w:r>
        <w:rPr>
          <w:lang w:val="zh_CN" w:bidi="zh_CN"/>
        </w:rPr>
        <w:t>גְּנֵבָה</w:t>
      </w:r>
      <w:r>
        <w:rPr>
          <w:lang w:val="zh_CN" w:bidi="zh_CN"/>
        </w:rPr>
        <w:t xml:space="preserve"> (</w:t>
      </w:r>
      <w:r>
        <w:rPr>
          <w:lang w:val="zh_CN" w:bidi="zh_CN"/>
        </w:rPr>
        <w:t>H1591</w:t>
      </w:r>
      <w:r>
        <w:rPr>
          <w:lang w:val="zh_CN" w:bidi="zh_CN"/>
        </w:rPr>
        <w:t>)</w:t>
      </w:r>
    </w:p>
    <w:p>
      <w:pPr/>
      <w:r>
        <w:rPr>
          <w:lang w:val="zh_CN" w:bidi="zh_CN"/>
        </w:rPr>
      </w:r>
      <w:r>
        <w:rPr>
          <w:lang w:val="zh_CN" w:bidi="zh_CN"/>
        </w:rPr>
        <w:t xml:space="preserve">noun f · </w:t>
      </w:r>
      <w:r>
        <w:rPr>
          <w:lang w:val="zh_CN" w:bidi="zh_CN"/>
        </w:rPr>
        <w:t>גנב</w:t>
      </w:r>
    </w:p>
    <w:p>
      <w:pPr/>
      <w:r>
        <w:rPr>
          <w:lang w:val="zh_CN" w:bidi="zh_CN"/>
        </w:rPr>
      </w:r>
    </w:p>
    <w:p>
      <w:pPr/>
      <w:r>
        <w:rPr>
          <w:lang w:val="zh_CN" w:bidi="zh_CN"/>
        </w:rPr>
      </w:r>
      <w:r>
        <w:rPr>
          <w:lang w:val="zh_CN" w:bidi="zh_CN"/>
        </w:rPr>
        <w:t>偷，盗窃</w:t>
      </w:r>
      <w:r>
        <w:rPr>
          <w:lang w:val="zh_CN" w:bidi="zh_CN"/>
        </w:rPr>
        <w:t xml:space="preserve"> </w:t>
      </w:r>
      <w:r>
        <w:rPr>
          <w:lang w:val="zh_CN" w:bidi="zh_CN"/>
        </w:rPr>
        <w:t>＝行为，人在未经许可或没有合法权利的情况下，秘密地占有属于他人的东西，有时甚至是占有他人，通常不打算归还</w:t>
      </w:r>
    </w:p>
    <w:p>
      <w:pPr/>
      <w:r>
        <w:rPr>
          <w:lang w:val="zh_CN" w:bidi="zh_CN"/>
        </w:rPr>
      </w:r>
      <w:r>
        <w:rPr>
          <w:lang w:val="zh_CN" w:bidi="zh_CN"/>
        </w:rPr>
        <w:t>EXO 22:2</w:t>
      </w:r>
    </w:p>
    <w:p>
      <w:pPr/>
      <w:r>
        <w:rPr>
          <w:lang w:val="zh_CN" w:bidi="zh_CN"/>
        </w:rPr>
      </w:r>
    </w:p>
    <w:p>
      <w:pPr/>
      <w:r>
        <w:rPr>
          <w:lang w:val="zh_CN" w:bidi="zh_CN"/>
        </w:rPr>
      </w:r>
      <w:r>
        <w:rPr>
          <w:lang w:val="zh_CN" w:bidi="zh_CN"/>
        </w:rPr>
        <w:t>所偷的，被盗窃的物品</w:t>
      </w:r>
      <w:r>
        <w:rPr>
          <w:lang w:val="zh_CN" w:bidi="zh_CN"/>
        </w:rPr>
        <w:t xml:space="preserve"> </w:t>
      </w:r>
      <w:r>
        <w:rPr>
          <w:lang w:val="zh_CN" w:bidi="zh_CN"/>
        </w:rPr>
        <w:t>＝在未经许可或没有合法权利的情况下被拿走并通常不打算归还的物品</w:t>
      </w:r>
    </w:p>
    <w:p>
      <w:pPr/>
      <w:r>
        <w:rPr>
          <w:lang w:val="zh_CN" w:bidi="zh_CN"/>
        </w:rPr>
      </w:r>
      <w:r>
        <w:rPr>
          <w:lang w:val="zh_CN" w:bidi="zh_CN"/>
        </w:rPr>
        <w:t>EXO 22:3</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גְּנֻבַת</w:t>
      </w:r>
      <w:r>
        <w:rPr>
          <w:lang w:val="zh_CN" w:bidi="zh_CN"/>
        </w:rPr>
      </w:r>
    </w:p>
    <w:p>
      <w:pPr>
        <w:pStyle w:val="Heading1"/>
      </w:pPr>
      <w:r>
        <w:rPr>
          <w:lang w:val="zh_CN" w:bidi="zh_CN"/>
        </w:rPr>
        <w:t>גְּנֻבַת</w:t>
      </w:r>
    </w:p>
    <w:p>
      <w:pPr/>
      <w:r>
        <w:rPr>
          <w:lang w:val="zh_CN" w:bidi="zh_CN"/>
        </w:rPr>
      </w:r>
      <w:r>
        <w:rPr>
          <w:lang w:val="zh_CN" w:bidi="zh_CN"/>
        </w:rPr>
        <w:t>גְּנֻבַת</w:t>
      </w:r>
      <w:r>
        <w:rPr>
          <w:lang w:val="zh_CN" w:bidi="zh_CN"/>
        </w:rPr>
        <w:t xml:space="preserve"> (</w:t>
      </w:r>
      <w:r>
        <w:rPr>
          <w:lang w:val="zh_CN" w:bidi="zh_CN"/>
        </w:rPr>
        <w:t>H1592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基努拔，《思》革奴巴特</w:t>
      </w:r>
      <w:r>
        <w:rPr>
          <w:lang w:val="zh_CN" w:bidi="zh_CN"/>
        </w:rPr>
        <w:t xml:space="preserve"> </w:t>
      </w:r>
      <w:r>
        <w:rPr>
          <w:lang w:val="zh_CN" w:bidi="zh_CN"/>
        </w:rPr>
        <w:t>＝男性；◄</w:t>
      </w:r>
      <w:r>
        <w:rPr>
          <w:lang w:val="zh_CN" w:bidi="zh_CN"/>
        </w:rPr>
        <w:t>哈达</w:t>
      </w:r>
      <w:r>
        <w:rPr>
          <w:lang w:val="zh_CN" w:bidi="zh_CN"/>
        </w:rPr>
        <w:t>和埃及王后</w:t>
      </w:r>
      <w:r>
        <w:rPr>
          <w:lang w:val="zh_CN" w:bidi="zh_CN"/>
        </w:rPr>
        <w:t>答比匿</w:t>
      </w:r>
      <w:r>
        <w:rPr>
          <w:lang w:val="zh_CN" w:bidi="zh_CN"/>
        </w:rPr>
        <w:t>的妹妹所生的儿子；哈达是</w:t>
      </w:r>
      <w:r>
        <w:rPr>
          <w:lang w:val="zh_CN" w:bidi="zh_CN"/>
        </w:rPr>
        <w:t>以东</w:t>
      </w:r>
      <w:r>
        <w:rPr>
          <w:lang w:val="zh_CN" w:bidi="zh_CN"/>
        </w:rPr>
        <w:t>王的后裔，年幼时被迫逃到</w:t>
      </w:r>
      <w:r>
        <w:rPr>
          <w:lang w:val="zh_CN" w:bidi="zh_CN"/>
        </w:rPr>
        <w:t>埃及</w:t>
      </w:r>
      <w:r>
        <w:rPr>
          <w:lang w:val="zh_CN" w:bidi="zh_CN"/>
        </w:rPr>
        <w:t>；►</w:t>
      </w:r>
      <w:r>
        <w:rPr>
          <w:lang w:val="zh_CN" w:bidi="zh_CN"/>
        </w:rPr>
        <w:t>大卫</w:t>
      </w:r>
      <w:r>
        <w:rPr>
          <w:lang w:val="zh_CN" w:bidi="zh_CN"/>
        </w:rPr>
        <w:t>和</w:t>
      </w:r>
      <w:r>
        <w:rPr>
          <w:lang w:val="zh_CN" w:bidi="zh_CN"/>
        </w:rPr>
        <w:t>所罗门</w:t>
      </w:r>
      <w:r>
        <w:rPr>
          <w:lang w:val="zh_CN" w:bidi="zh_CN"/>
        </w:rPr>
        <w:t>王时期</w:t>
      </w:r>
    </w:p>
    <w:p>
      <w:pPr/>
      <w:r>
        <w:rPr>
          <w:lang w:val="zh_CN" w:bidi="zh_CN"/>
        </w:rPr>
      </w:r>
      <w:r>
        <w:rPr>
          <w:lang w:val="zh_CN" w:bidi="zh_CN"/>
        </w:rPr>
        <w:t>1KI 11:20</w:t>
      </w:r>
      <w:r>
        <w:rPr>
          <w:lang w:val="zh_CN" w:bidi="zh_CN"/>
        </w:rPr>
        <w:t xml:space="preserve"> · </w:t>
      </w:r>
      <w:r>
        <w:rPr>
          <w:lang w:val="zh_CN" w:bidi="zh_CN"/>
        </w:rPr>
        <w:t>1KI 11:20</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גַּנָּה</w:t>
      </w:r>
      <w:r>
        <w:rPr>
          <w:lang w:val="zh_CN" w:bidi="zh_CN"/>
        </w:rPr>
      </w:r>
    </w:p>
    <w:p>
      <w:pPr>
        <w:pStyle w:val="Heading1"/>
      </w:pPr>
      <w:r>
        <w:rPr>
          <w:lang w:val="zh_CN" w:bidi="zh_CN"/>
        </w:rPr>
        <w:t>גַּנָּה</w:t>
      </w:r>
    </w:p>
    <w:p>
      <w:pPr/>
      <w:r>
        <w:rPr>
          <w:lang w:val="zh_CN" w:bidi="zh_CN"/>
        </w:rPr>
      </w:r>
      <w:r>
        <w:rPr>
          <w:lang w:val="zh_CN" w:bidi="zh_CN"/>
        </w:rPr>
        <w:t>גַּנָּה</w:t>
      </w:r>
      <w:r>
        <w:rPr>
          <w:lang w:val="zh_CN" w:bidi="zh_CN"/>
        </w:rPr>
        <w:t xml:space="preserve"> (</w:t>
      </w:r>
      <w:r>
        <w:rPr>
          <w:lang w:val="zh_CN" w:bidi="zh_CN"/>
        </w:rPr>
        <w:t>H1593</w:t>
      </w:r>
      <w:r>
        <w:rPr>
          <w:lang w:val="zh_CN" w:bidi="zh_CN"/>
        </w:rPr>
        <w:t xml:space="preserve"> · </w:t>
      </w:r>
      <w:r>
        <w:rPr>
          <w:lang w:val="zh_CN" w:bidi="zh_CN"/>
        </w:rPr>
        <w:t>H1594</w:t>
      </w:r>
      <w:r>
        <w:rPr>
          <w:lang w:val="zh_CN" w:bidi="zh_CN"/>
        </w:rPr>
        <w:t xml:space="preserve">) — </w:t>
      </w:r>
      <w:r>
        <w:rPr>
          <w:lang w:val="zh_CN" w:bidi="zh_CN"/>
        </w:rPr>
        <w:t>גִּנָּה</w:t>
      </w:r>
    </w:p>
    <w:p>
      <w:pPr/>
      <w:r>
        <w:rPr>
          <w:lang w:val="zh_CN" w:bidi="zh_CN"/>
        </w:rPr>
      </w:r>
      <w:r>
        <w:rPr>
          <w:lang w:val="zh_CN" w:bidi="zh_CN"/>
        </w:rPr>
        <w:t xml:space="preserve">noun f · </w:t>
      </w:r>
      <w:r>
        <w:rPr>
          <w:lang w:val="zh_CN" w:bidi="zh_CN"/>
        </w:rPr>
        <w:t>גנן</w:t>
      </w:r>
    </w:p>
    <w:p>
      <w:pPr/>
      <w:r>
        <w:rPr>
          <w:lang w:val="zh_CN" w:bidi="zh_CN"/>
        </w:rPr>
      </w:r>
    </w:p>
    <w:p>
      <w:pPr/>
      <w:r>
        <w:rPr>
          <w:lang w:val="zh_CN" w:bidi="zh_CN"/>
        </w:rPr>
      </w:r>
      <w:r>
        <w:rPr>
          <w:lang w:val="zh_CN" w:bidi="zh_CN"/>
        </w:rPr>
        <w:t>花园；园子，园</w:t>
      </w:r>
      <w:r>
        <w:rPr>
          <w:lang w:val="zh_CN" w:bidi="zh_CN"/>
        </w:rPr>
        <w:t xml:space="preserve"> </w:t>
      </w:r>
      <w:r>
        <w:rPr>
          <w:lang w:val="zh_CN" w:bidi="zh_CN"/>
        </w:rPr>
        <w:t>＝有围栏的一片土地，►用来种植花卉、植物和蔬菜，也用作墓地；≈与美丽和芳香关联</w:t>
      </w:r>
    </w:p>
    <w:p>
      <w:pPr/>
      <w:r>
        <w:rPr>
          <w:lang w:val="zh_CN" w:bidi="zh_CN"/>
        </w:rPr>
      </w:r>
      <w:r>
        <w:rPr>
          <w:lang w:val="zh_CN" w:bidi="zh_CN"/>
        </w:rPr>
        <w:t>NUM 24:6</w:t>
      </w:r>
      <w:r>
        <w:rPr>
          <w:lang w:val="zh_CN" w:bidi="zh_CN"/>
        </w:rPr>
        <w:t xml:space="preserve"> · </w:t>
      </w:r>
      <w:r>
        <w:rPr>
          <w:lang w:val="zh_CN" w:bidi="zh_CN"/>
        </w:rPr>
        <w:t>EST 1:5</w:t>
      </w:r>
      <w:r>
        <w:rPr>
          <w:lang w:val="zh_CN" w:bidi="zh_CN"/>
        </w:rPr>
        <w:t xml:space="preserve"> · </w:t>
      </w:r>
      <w:r>
        <w:rPr>
          <w:lang w:val="zh_CN" w:bidi="zh_CN"/>
        </w:rPr>
        <w:t>EST 7:7</w:t>
      </w:r>
      <w:r>
        <w:rPr>
          <w:lang w:val="zh_CN" w:bidi="zh_CN"/>
        </w:rPr>
        <w:t xml:space="preserve"> · </w:t>
      </w:r>
      <w:r>
        <w:rPr>
          <w:lang w:val="zh_CN" w:bidi="zh_CN"/>
        </w:rPr>
        <w:t>EST 7:8</w:t>
      </w:r>
      <w:r>
        <w:rPr>
          <w:lang w:val="zh_CN" w:bidi="zh_CN"/>
        </w:rPr>
        <w:t xml:space="preserve"> · </w:t>
      </w:r>
      <w:r>
        <w:rPr>
          <w:lang w:val="zh_CN" w:bidi="zh_CN"/>
        </w:rPr>
        <w:t>JOB 8:16</w:t>
      </w:r>
      <w:r>
        <w:rPr>
          <w:lang w:val="zh_CN" w:bidi="zh_CN"/>
        </w:rPr>
        <w:t xml:space="preserve"> · </w:t>
      </w:r>
      <w:r>
        <w:rPr>
          <w:lang w:val="zh_CN" w:bidi="zh_CN"/>
        </w:rPr>
        <w:t>ECC 2:5</w:t>
      </w:r>
      <w:r>
        <w:rPr>
          <w:lang w:val="zh_CN" w:bidi="zh_CN"/>
        </w:rPr>
        <w:t xml:space="preserve"> · </w:t>
      </w:r>
      <w:r>
        <w:rPr>
          <w:lang w:val="zh_CN" w:bidi="zh_CN"/>
        </w:rPr>
        <w:t>SNG 6:11</w:t>
      </w:r>
      <w:r>
        <w:rPr>
          <w:lang w:val="zh_CN" w:bidi="zh_CN"/>
        </w:rPr>
        <w:t xml:space="preserve"> · </w:t>
      </w:r>
      <w:r>
        <w:rPr>
          <w:lang w:val="zh_CN" w:bidi="zh_CN"/>
        </w:rPr>
        <w:t>ISA 1:29</w:t>
      </w:r>
      <w:r>
        <w:rPr>
          <w:lang w:val="zh_CN" w:bidi="zh_CN"/>
        </w:rPr>
        <w:t xml:space="preserve"> · </w:t>
      </w:r>
      <w:r>
        <w:rPr>
          <w:lang w:val="zh_CN" w:bidi="zh_CN"/>
        </w:rPr>
        <w:t>ISA 1:30</w:t>
      </w:r>
      <w:r>
        <w:rPr>
          <w:lang w:val="zh_CN" w:bidi="zh_CN"/>
        </w:rPr>
        <w:t xml:space="preserve"> · </w:t>
      </w:r>
      <w:r>
        <w:rPr>
          <w:lang w:val="zh_CN" w:bidi="zh_CN"/>
        </w:rPr>
        <w:t>ISA 61:11</w:t>
      </w:r>
      <w:r>
        <w:rPr>
          <w:lang w:val="zh_CN" w:bidi="zh_CN"/>
        </w:rPr>
        <w:t xml:space="preserve"> · </w:t>
      </w:r>
      <w:r>
        <w:rPr>
          <w:lang w:val="zh_CN" w:bidi="zh_CN"/>
        </w:rPr>
        <w:t>ISA 65:3</w:t>
      </w:r>
      <w:r>
        <w:rPr>
          <w:lang w:val="zh_CN" w:bidi="zh_CN"/>
        </w:rPr>
        <w:t xml:space="preserve"> · </w:t>
      </w:r>
      <w:r>
        <w:rPr>
          <w:lang w:val="zh_CN" w:bidi="zh_CN"/>
        </w:rPr>
        <w:t>ISA 66:17</w:t>
      </w:r>
      <w:r>
        <w:rPr>
          <w:lang w:val="zh_CN" w:bidi="zh_CN"/>
        </w:rPr>
        <w:t xml:space="preserve"> · </w:t>
      </w:r>
      <w:r>
        <w:rPr>
          <w:lang w:val="zh_CN" w:bidi="zh_CN"/>
        </w:rPr>
        <w:t>JER 29:5</w:t>
      </w:r>
      <w:r>
        <w:rPr>
          <w:lang w:val="zh_CN" w:bidi="zh_CN"/>
        </w:rPr>
        <w:t xml:space="preserve"> · </w:t>
      </w:r>
      <w:r>
        <w:rPr>
          <w:lang w:val="zh_CN" w:bidi="zh_CN"/>
        </w:rPr>
        <w:t>JER 29:28</w:t>
      </w:r>
      <w:r>
        <w:rPr>
          <w:lang w:val="zh_CN" w:bidi="zh_CN"/>
        </w:rPr>
        <w:t xml:space="preserve"> · </w:t>
      </w:r>
      <w:r>
        <w:rPr>
          <w:lang w:val="zh_CN" w:bidi="zh_CN"/>
        </w:rPr>
        <w:t>AMO 4:9</w:t>
      </w:r>
      <w:r>
        <w:rPr>
          <w:lang w:val="zh_CN" w:bidi="zh_CN"/>
        </w:rPr>
        <w:t xml:space="preserve"> · </w:t>
      </w:r>
      <w:r>
        <w:rPr>
          <w:lang w:val="zh_CN" w:bidi="zh_CN"/>
        </w:rPr>
        <w:t>AMO 9:14</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גְּנַז</w:t>
      </w:r>
      <w:r>
        <w:rPr>
          <w:lang w:val="zh_CN" w:bidi="zh_CN"/>
        </w:rPr>
      </w:r>
    </w:p>
    <w:p>
      <w:pPr>
        <w:pStyle w:val="Heading1"/>
      </w:pPr>
      <w:r>
        <w:rPr>
          <w:lang w:val="zh_CN" w:bidi="zh_CN"/>
        </w:rPr>
        <w:t>גְּנַז</w:t>
      </w:r>
    </w:p>
    <w:p>
      <w:pPr/>
      <w:r>
        <w:rPr>
          <w:lang w:val="zh_CN" w:bidi="zh_CN"/>
        </w:rPr>
      </w:r>
      <w:r>
        <w:rPr>
          <w:lang w:val="zh_CN" w:bidi="zh_CN"/>
        </w:rPr>
        <w:t>גְּנַז</w:t>
      </w:r>
      <w:r>
        <w:rPr>
          <w:lang w:val="zh_CN" w:bidi="zh_CN"/>
        </w:rPr>
        <w:t xml:space="preserve"> (</w:t>
      </w:r>
      <w:r>
        <w:rPr>
          <w:lang w:val="zh_CN" w:bidi="zh_CN"/>
        </w:rPr>
        <w:t>A1596</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档案库；典籍库；府库；国库</w:t>
      </w:r>
      <w:r>
        <w:rPr>
          <w:lang w:val="zh_CN" w:bidi="zh_CN"/>
        </w:rPr>
        <w:t xml:space="preserve"> </w:t>
      </w:r>
      <w:r>
        <w:rPr>
          <w:lang w:val="zh_CN" w:bidi="zh_CN"/>
        </w:rPr>
        <w:t>＝存放贵重物品的房间或地方，通常在寺庙或宫殿里</w:t>
      </w:r>
    </w:p>
    <w:p>
      <w:pPr/>
      <w:r>
        <w:rPr>
          <w:lang w:val="zh_CN" w:bidi="zh_CN"/>
        </w:rPr>
      </w:r>
      <w:r>
        <w:rPr>
          <w:lang w:val="zh_CN" w:bidi="zh_CN"/>
        </w:rPr>
        <w:t>EZR 5:17</w:t>
      </w:r>
      <w:r>
        <w:rPr>
          <w:lang w:val="zh_CN" w:bidi="zh_CN"/>
        </w:rPr>
        <w:t xml:space="preserve"> · </w:t>
      </w:r>
      <w:r>
        <w:rPr>
          <w:lang w:val="zh_CN" w:bidi="zh_CN"/>
        </w:rPr>
        <w:t>EZR 6:1</w:t>
      </w:r>
      <w:r>
        <w:rPr>
          <w:lang w:val="zh_CN" w:bidi="zh_CN"/>
        </w:rPr>
        <w:t xml:space="preserve"> · </w:t>
      </w:r>
      <w:r>
        <w:rPr>
          <w:lang w:val="zh_CN" w:bidi="zh_CN"/>
        </w:rPr>
        <w:t>EZR 7:20</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גֶּנֶז</w:t>
      </w:r>
      <w:r>
        <w:rPr>
          <w:lang w:val="zh_CN" w:bidi="zh_CN"/>
        </w:rPr>
      </w:r>
    </w:p>
    <w:p>
      <w:pPr>
        <w:pStyle w:val="Heading1"/>
      </w:pPr>
      <w:r>
        <w:rPr>
          <w:lang w:val="zh_CN" w:bidi="zh_CN"/>
        </w:rPr>
        <w:t>גֶּנֶז</w:t>
      </w:r>
    </w:p>
    <w:p>
      <w:pPr/>
      <w:r>
        <w:rPr>
          <w:lang w:val="zh_CN" w:bidi="zh_CN"/>
        </w:rPr>
      </w:r>
      <w:r>
        <w:rPr>
          <w:lang w:val="zh_CN" w:bidi="zh_CN"/>
        </w:rPr>
        <w:t>גֶּנֶז</w:t>
      </w:r>
      <w:r>
        <w:rPr>
          <w:lang w:val="zh_CN" w:bidi="zh_CN"/>
        </w:rPr>
        <w:t xml:space="preserve"> (</w:t>
      </w:r>
      <w:r>
        <w:rPr>
          <w:lang w:val="zh_CN" w:bidi="zh_CN"/>
        </w:rPr>
        <w:t>H1595</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库房，府库，王库</w:t>
      </w:r>
      <w:r>
        <w:rPr>
          <w:lang w:val="zh_CN" w:bidi="zh_CN"/>
        </w:rPr>
        <w:t xml:space="preserve"> </w:t>
      </w:r>
      <w:r>
        <w:rPr>
          <w:lang w:val="zh_CN" w:bidi="zh_CN"/>
        </w:rPr>
        <w:t>＝存放贵重物品的房间或地方，通常在寺庙或宫殿里</w:t>
      </w:r>
    </w:p>
    <w:p>
      <w:pPr/>
      <w:r>
        <w:rPr>
          <w:lang w:val="zh_CN" w:bidi="zh_CN"/>
        </w:rPr>
      </w:r>
      <w:r>
        <w:rPr>
          <w:lang w:val="zh_CN" w:bidi="zh_CN"/>
        </w:rPr>
        <w:t>EST 3:9</w:t>
      </w:r>
      <w:r>
        <w:rPr>
          <w:lang w:val="zh_CN" w:bidi="zh_CN"/>
        </w:rPr>
        <w:t xml:space="preserve"> · </w:t>
      </w:r>
      <w:r>
        <w:rPr>
          <w:lang w:val="zh_CN" w:bidi="zh_CN"/>
        </w:rPr>
        <w:t>EST 4:7</w:t>
      </w:r>
    </w:p>
    <w:p>
      <w:pPr/>
      <w:r>
        <w:rPr>
          <w:lang w:val="zh_CN" w:bidi="zh_CN"/>
        </w:rPr>
      </w:r>
      <w:r>
        <w:rPr>
          <w:lang w:val="zh_CN" w:bidi="zh_CN"/>
        </w:rPr>
        <w:t>noun m</w:t>
      </w:r>
    </w:p>
    <w:p>
      <w:pPr/>
      <w:r>
        <w:rPr>
          <w:lang w:val="zh_CN" w:bidi="zh_CN"/>
        </w:rPr>
      </w:r>
    </w:p>
    <w:p>
      <w:pPr/>
      <w:r>
        <w:rPr>
          <w:lang w:val="zh_CN" w:bidi="zh_CN"/>
        </w:rPr>
      </w:r>
      <w:r>
        <w:rPr>
          <w:lang w:val="zh_CN" w:bidi="zh_CN"/>
        </w:rPr>
        <w:t>地毯</w:t>
      </w:r>
      <w:r>
        <w:rPr>
          <w:lang w:val="zh_CN" w:bidi="zh_CN"/>
        </w:rPr>
        <w:t xml:space="preserve"> </w:t>
      </w:r>
      <w:r>
        <w:rPr>
          <w:lang w:val="zh_CN" w:bidi="zh_CN"/>
        </w:rPr>
        <w:t>确切含义不肯定；很可能：＝厚重的编织物，►用作覆盖地板</w:t>
      </w:r>
    </w:p>
    <w:p>
      <w:pPr/>
      <w:r>
        <w:rPr>
          <w:lang w:val="zh_CN" w:bidi="zh_CN"/>
        </w:rPr>
      </w:r>
      <w:r>
        <w:rPr>
          <w:lang w:val="zh_CN" w:bidi="zh_CN"/>
        </w:rPr>
        <w:t>EZK 27:24</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גַּנְזַךְ</w:t>
      </w:r>
      <w:r>
        <w:rPr>
          <w:lang w:val="zh_CN" w:bidi="zh_CN"/>
        </w:rPr>
      </w:r>
    </w:p>
    <w:p>
      <w:pPr>
        <w:pStyle w:val="Heading1"/>
      </w:pPr>
      <w:r>
        <w:rPr>
          <w:lang w:val="zh_CN" w:bidi="zh_CN"/>
        </w:rPr>
        <w:t>גַּנְזַךְ</w:t>
      </w:r>
    </w:p>
    <w:p>
      <w:pPr/>
      <w:r>
        <w:rPr>
          <w:lang w:val="zh_CN" w:bidi="zh_CN"/>
        </w:rPr>
      </w:r>
      <w:r>
        <w:rPr>
          <w:lang w:val="zh_CN" w:bidi="zh_CN"/>
        </w:rPr>
        <w:t>גַּנְזַךְ</w:t>
      </w:r>
      <w:r>
        <w:rPr>
          <w:lang w:val="zh_CN" w:bidi="zh_CN"/>
        </w:rPr>
        <w:t xml:space="preserve"> (</w:t>
      </w:r>
      <w:r>
        <w:rPr>
          <w:lang w:val="zh_CN" w:bidi="zh_CN"/>
        </w:rPr>
        <w:t>H1597</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库房，府库</w:t>
      </w:r>
      <w:r>
        <w:rPr>
          <w:lang w:val="zh_CN" w:bidi="zh_CN"/>
        </w:rPr>
        <w:t xml:space="preserve"> </w:t>
      </w:r>
      <w:r>
        <w:rPr>
          <w:lang w:val="zh_CN" w:bidi="zh_CN"/>
        </w:rPr>
        <w:t>波斯语借用词；＝存放贵重物品的房间或地方，通常在神殿或宫殿里</w:t>
      </w:r>
    </w:p>
    <w:p>
      <w:pPr/>
      <w:r>
        <w:rPr>
          <w:lang w:val="zh_CN" w:bidi="zh_CN"/>
        </w:rPr>
      </w:r>
      <w:r>
        <w:rPr>
          <w:lang w:val="zh_CN" w:bidi="zh_CN"/>
        </w:rPr>
        <w:t>1CH 28:11</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גנן</w:t>
      </w:r>
      <w:r>
        <w:rPr>
          <w:lang w:val="zh_CN" w:bidi="zh_CN"/>
        </w:rPr>
      </w:r>
    </w:p>
    <w:p>
      <w:pPr>
        <w:pStyle w:val="Heading1"/>
      </w:pPr>
      <w:r>
        <w:rPr>
          <w:lang w:val="zh_CN" w:bidi="zh_CN"/>
        </w:rPr>
        <w:t>גנן</w:t>
      </w:r>
    </w:p>
    <w:p>
      <w:pPr/>
      <w:r>
        <w:rPr>
          <w:lang w:val="zh_CN" w:bidi="zh_CN"/>
        </w:rPr>
      </w:r>
      <w:r>
        <w:rPr>
          <w:lang w:val="zh_CN" w:bidi="zh_CN"/>
        </w:rPr>
        <w:t>גנן</w:t>
      </w:r>
      <w:r>
        <w:rPr>
          <w:lang w:val="zh_CN" w:bidi="zh_CN"/>
        </w:rPr>
        <w:t xml:space="preserve"> (</w:t>
      </w:r>
      <w:r>
        <w:rPr>
          <w:lang w:val="zh_CN" w:bidi="zh_CN"/>
        </w:rPr>
        <w:t>H1598</w:t>
      </w:r>
      <w:r>
        <w:rPr>
          <w:lang w:val="zh_CN" w:bidi="zh_CN"/>
        </w:rPr>
        <w:t>)</w:t>
      </w:r>
    </w:p>
    <w:p>
      <w:pPr/>
      <w:r>
        <w:rPr>
          <w:lang w:val="zh_CN" w:bidi="zh_CN"/>
        </w:rPr>
      </w:r>
      <w:r>
        <w:rPr>
          <w:lang w:val="zh_CN" w:bidi="zh_CN"/>
        </w:rPr>
        <w:t xml:space="preserve">verb · </w:t>
      </w:r>
      <w:r>
        <w:rPr>
          <w:lang w:val="zh_CN" w:bidi="zh_CN"/>
        </w:rPr>
        <w:t>גַּן</w:t>
      </w:r>
      <w:r>
        <w:rPr>
          <w:lang w:val="zh_CN" w:bidi="zh_CN"/>
        </w:rPr>
        <w:t xml:space="preserve"> · </w:t>
      </w:r>
      <w:r>
        <w:rPr>
          <w:lang w:val="zh_CN" w:bidi="zh_CN"/>
        </w:rPr>
        <w:t>גַּנָּה</w:t>
      </w:r>
      <w:r>
        <w:rPr>
          <w:lang w:val="zh_CN" w:bidi="zh_CN"/>
        </w:rPr>
        <w:t xml:space="preserve"> · </w:t>
      </w:r>
      <w:r>
        <w:rPr>
          <w:lang w:val="zh_CN" w:bidi="zh_CN"/>
        </w:rPr>
        <w:t>גִּנָּה</w:t>
      </w:r>
      <w:r>
        <w:rPr>
          <w:lang w:val="zh_CN" w:bidi="zh_CN"/>
        </w:rPr>
        <w:t xml:space="preserve"> · </w:t>
      </w:r>
      <w:r>
        <w:rPr>
          <w:lang w:val="zh_CN" w:bidi="zh_CN"/>
        </w:rPr>
        <w:t>מָגֵן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保卫；保护</w:t>
      </w:r>
      <w:r>
        <w:rPr>
          <w:lang w:val="zh_CN" w:bidi="zh_CN"/>
        </w:rPr>
        <w:t xml:space="preserve"> </w:t>
      </w:r>
      <w:r>
        <w:rPr>
          <w:lang w:val="zh_CN" w:bidi="zh_CN"/>
        </w:rPr>
        <w:t>＝使役行为，神明保护人或城镇免受伤害或破坏，就像用盾牌一样</w:t>
      </w:r>
    </w:p>
    <w:p>
      <w:pPr/>
      <w:r>
        <w:rPr>
          <w:lang w:val="zh_CN" w:bidi="zh_CN"/>
        </w:rPr>
      </w:r>
      <w:r>
        <w:rPr>
          <w:lang w:val="zh_CN" w:bidi="zh_CN"/>
        </w:rPr>
        <w:t>2KI 19:34</w:t>
      </w:r>
      <w:r>
        <w:rPr>
          <w:lang w:val="zh_CN" w:bidi="zh_CN"/>
        </w:rPr>
        <w:t xml:space="preserve"> · </w:t>
      </w:r>
      <w:r>
        <w:rPr>
          <w:lang w:val="zh_CN" w:bidi="zh_CN"/>
        </w:rPr>
        <w:t>2KI 20:6</w:t>
      </w:r>
      <w:r>
        <w:rPr>
          <w:lang w:val="zh_CN" w:bidi="zh_CN"/>
        </w:rPr>
        <w:t xml:space="preserve"> · </w:t>
      </w:r>
      <w:r>
        <w:rPr>
          <w:lang w:val="zh_CN" w:bidi="zh_CN"/>
        </w:rPr>
        <w:t>ISA 31:5</w:t>
      </w:r>
      <w:r>
        <w:rPr>
          <w:lang w:val="zh_CN" w:bidi="zh_CN"/>
        </w:rPr>
        <w:t xml:space="preserve"> · </w:t>
      </w:r>
      <w:r>
        <w:rPr>
          <w:lang w:val="zh_CN" w:bidi="zh_CN"/>
        </w:rPr>
        <w:t>ISA 31:5</w:t>
      </w:r>
      <w:r>
        <w:rPr>
          <w:lang w:val="zh_CN" w:bidi="zh_CN"/>
        </w:rPr>
        <w:t xml:space="preserve"> · </w:t>
      </w:r>
      <w:r>
        <w:rPr>
          <w:lang w:val="zh_CN" w:bidi="zh_CN"/>
        </w:rPr>
        <w:t>ISA 37:35</w:t>
      </w:r>
      <w:r>
        <w:rPr>
          <w:lang w:val="zh_CN" w:bidi="zh_CN"/>
        </w:rPr>
        <w:t xml:space="preserve"> · </w:t>
      </w:r>
      <w:r>
        <w:rPr>
          <w:lang w:val="zh_CN" w:bidi="zh_CN"/>
        </w:rPr>
        <w:t>ISA 38:6</w:t>
      </w:r>
      <w:r>
        <w:rPr>
          <w:lang w:val="zh_CN" w:bidi="zh_CN"/>
        </w:rPr>
        <w:t xml:space="preserve"> · </w:t>
      </w:r>
      <w:r>
        <w:rPr>
          <w:lang w:val="zh_CN" w:bidi="zh_CN"/>
        </w:rPr>
        <w:t>ZEC 9:15</w:t>
      </w:r>
      <w:r>
        <w:rPr>
          <w:lang w:val="zh_CN" w:bidi="zh_CN"/>
        </w:rPr>
        <w:t xml:space="preserve"> · </w:t>
      </w:r>
      <w:r>
        <w:rPr>
          <w:lang w:val="zh_CN" w:bidi="zh_CN"/>
        </w:rPr>
        <w:t>ZEC 12:8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גִּנְּתֹון</w:t>
      </w:r>
      <w:r>
        <w:rPr>
          <w:lang w:val="zh_CN" w:bidi="zh_CN"/>
        </w:rPr>
      </w:r>
    </w:p>
    <w:p>
      <w:pPr>
        <w:pStyle w:val="Heading1"/>
      </w:pPr>
      <w:r>
        <w:rPr>
          <w:lang w:val="zh_CN" w:bidi="zh_CN"/>
        </w:rPr>
        <w:t>גִּנְּתֹון</w:t>
      </w:r>
    </w:p>
    <w:p>
      <w:pPr/>
      <w:r>
        <w:rPr>
          <w:lang w:val="zh_CN" w:bidi="zh_CN"/>
        </w:rPr>
      </w:r>
      <w:r>
        <w:rPr>
          <w:lang w:val="zh_CN" w:bidi="zh_CN"/>
        </w:rPr>
        <w:t>גִּנְּתֹון</w:t>
      </w:r>
      <w:r>
        <w:rPr>
          <w:lang w:val="zh_CN" w:bidi="zh_CN"/>
        </w:rPr>
        <w:t xml:space="preserve"> (</w:t>
      </w:r>
      <w:r>
        <w:rPr>
          <w:lang w:val="zh_CN" w:bidi="zh_CN"/>
        </w:rPr>
        <w:t>H1599</w:t>
      </w:r>
      <w:r>
        <w:rPr>
          <w:lang w:val="zh_CN" w:bidi="zh_CN"/>
        </w:rPr>
        <w:t xml:space="preserve">) — </w:t>
      </w:r>
      <w:r>
        <w:rPr>
          <w:lang w:val="zh_CN" w:bidi="zh_CN"/>
        </w:rPr>
        <w:t>גִּנְּתֹוי</w:t>
      </w:r>
    </w:p>
    <w:p>
      <w:pPr/>
      <w:r>
        <w:rPr>
          <w:lang w:val="zh_CN" w:bidi="zh_CN"/>
        </w:rPr>
      </w:r>
      <w:r>
        <w:rPr>
          <w:lang w:val="zh_CN" w:bidi="zh_CN"/>
        </w:rPr>
        <w:t>name</w:t>
      </w:r>
    </w:p>
    <w:p>
      <w:pPr/>
      <w:r>
        <w:rPr>
          <w:lang w:val="zh_CN" w:bidi="zh_CN"/>
        </w:rPr>
      </w:r>
    </w:p>
    <w:p>
      <w:pPr/>
      <w:r>
        <w:rPr>
          <w:lang w:val="zh_CN" w:bidi="zh_CN"/>
        </w:rPr>
      </w:r>
      <w:r>
        <w:rPr>
          <w:lang w:val="zh_CN" w:bidi="zh_CN"/>
        </w:rPr>
        <w:t>近顿，《思》金乃通</w:t>
      </w:r>
      <w:r>
        <w:rPr>
          <w:lang w:val="zh_CN" w:bidi="zh_CN"/>
        </w:rPr>
        <w:t xml:space="preserve"> </w:t>
      </w:r>
      <w:r>
        <w:rPr>
          <w:lang w:val="zh_CN" w:bidi="zh_CN"/>
        </w:rPr>
        <w:t>＝男性；►</w:t>
      </w:r>
      <w:r>
        <w:rPr>
          <w:lang w:val="zh_CN" w:bidi="zh_CN"/>
        </w:rPr>
        <w:t>祭司</w:t>
      </w:r>
      <w:r>
        <w:rPr>
          <w:lang w:val="zh_CN" w:bidi="zh_CN"/>
        </w:rPr>
        <w:t>；有分签署</w:t>
      </w:r>
      <w:r>
        <w:rPr>
          <w:lang w:val="zh_CN" w:bidi="zh_CN"/>
        </w:rPr>
        <w:t>尼希米</w:t>
      </w:r>
      <w:r>
        <w:rPr>
          <w:lang w:val="zh_CN" w:bidi="zh_CN"/>
        </w:rPr>
        <w:t>的立</w:t>
      </w:r>
      <w:r>
        <w:rPr>
          <w:lang w:val="zh_CN" w:bidi="zh_CN"/>
        </w:rPr>
        <w:t>约</w:t>
      </w:r>
      <w:r>
        <w:rPr>
          <w:lang w:val="zh_CN" w:bidi="zh_CN"/>
        </w:rPr>
        <w:t>文件；被掳归回时期</w:t>
      </w:r>
    </w:p>
    <w:p>
      <w:pPr/>
      <w:r>
        <w:rPr>
          <w:lang w:val="zh_CN" w:bidi="zh_CN"/>
        </w:rPr>
      </w:r>
      <w:r>
        <w:rPr>
          <w:lang w:val="zh_CN" w:bidi="zh_CN"/>
        </w:rPr>
        <w:t>NEH 10:7</w:t>
      </w:r>
      <w:r>
        <w:rPr>
          <w:lang w:val="zh_CN" w:bidi="zh_CN"/>
        </w:rPr>
        <w:t xml:space="preserve"> · </w:t>
      </w:r>
      <w:r>
        <w:rPr>
          <w:lang w:val="zh_CN" w:bidi="zh_CN"/>
        </w:rPr>
        <w:t>NEH 12:4</w:t>
      </w:r>
      <w:r>
        <w:rPr>
          <w:lang w:val="zh_CN" w:bidi="zh_CN"/>
        </w:rPr>
        <w:t xml:space="preserve"> · </w:t>
      </w:r>
      <w:r>
        <w:rPr>
          <w:lang w:val="zh_CN" w:bidi="zh_CN"/>
        </w:rPr>
        <w:t>NEH 12:16</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געה</w:t>
      </w:r>
      <w:r>
        <w:rPr>
          <w:lang w:val="zh_CN" w:bidi="zh_CN"/>
        </w:rPr>
      </w:r>
    </w:p>
    <w:p>
      <w:pPr>
        <w:pStyle w:val="Heading1"/>
      </w:pPr>
      <w:r>
        <w:rPr>
          <w:lang w:val="zh_CN" w:bidi="zh_CN"/>
        </w:rPr>
        <w:t>געה</w:t>
      </w:r>
    </w:p>
    <w:p>
      <w:pPr/>
      <w:r>
        <w:rPr>
          <w:lang w:val="zh_CN" w:bidi="zh_CN"/>
        </w:rPr>
      </w:r>
      <w:r>
        <w:rPr>
          <w:lang w:val="zh_CN" w:bidi="zh_CN"/>
        </w:rPr>
        <w:t>געה</w:t>
      </w:r>
      <w:r>
        <w:rPr>
          <w:lang w:val="zh_CN" w:bidi="zh_CN"/>
        </w:rPr>
        <w:t xml:space="preserve"> (</w:t>
      </w:r>
      <w:r>
        <w:rPr>
          <w:lang w:val="zh_CN" w:bidi="zh_CN"/>
        </w:rPr>
        <w:t>H1600</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哞哞地叫；吼叫</w:t>
      </w:r>
      <w:r>
        <w:rPr>
          <w:lang w:val="zh_CN" w:bidi="zh_CN"/>
        </w:rPr>
        <w:t xml:space="preserve"> </w:t>
      </w:r>
      <w:r>
        <w:rPr>
          <w:lang w:val="zh_CN" w:bidi="zh_CN"/>
        </w:rPr>
        <w:t>＝发出母牛特有的持续低沉的声音</w:t>
      </w:r>
    </w:p>
    <w:p>
      <w:pPr/>
      <w:r>
        <w:rPr>
          <w:lang w:val="zh_CN" w:bidi="zh_CN"/>
        </w:rPr>
      </w:r>
      <w:r>
        <w:rPr>
          <w:lang w:val="zh_CN" w:bidi="zh_CN"/>
        </w:rPr>
        <w:t>1SA 6:12</w:t>
      </w:r>
      <w:r>
        <w:rPr>
          <w:lang w:val="zh_CN" w:bidi="zh_CN"/>
        </w:rPr>
        <w:t xml:space="preserve"> · </w:t>
      </w:r>
      <w:r>
        <w:rPr>
          <w:lang w:val="zh_CN" w:bidi="zh_CN"/>
        </w:rPr>
        <w:t>JOB 6:5</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גֹּעָה</w:t>
      </w:r>
      <w:r>
        <w:rPr>
          <w:lang w:val="zh_CN" w:bidi="zh_CN"/>
        </w:rPr>
      </w:r>
    </w:p>
    <w:p>
      <w:pPr>
        <w:pStyle w:val="Heading1"/>
      </w:pPr>
      <w:r>
        <w:rPr>
          <w:lang w:val="zh_CN" w:bidi="zh_CN"/>
        </w:rPr>
        <w:t>גֹּעָה</w:t>
      </w:r>
    </w:p>
    <w:p>
      <w:pPr/>
      <w:r>
        <w:rPr>
          <w:lang w:val="zh_CN" w:bidi="zh_CN"/>
        </w:rPr>
      </w:r>
      <w:r>
        <w:rPr>
          <w:lang w:val="zh_CN" w:bidi="zh_CN"/>
        </w:rPr>
        <w:t>גֹּעָה</w:t>
      </w:r>
      <w:r>
        <w:rPr>
          <w:lang w:val="zh_CN" w:bidi="zh_CN"/>
        </w:rPr>
        <w:t xml:space="preserve"> (</w:t>
      </w:r>
      <w:r>
        <w:rPr>
          <w:lang w:val="zh_CN" w:bidi="zh_CN"/>
        </w:rPr>
        <w:t>H1601</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歌亚，《思》哥阿</w:t>
      </w:r>
      <w:r>
        <w:rPr>
          <w:lang w:val="zh_CN" w:bidi="zh_CN"/>
        </w:rPr>
        <w:t xml:space="preserve"> </w:t>
      </w:r>
      <w:r>
        <w:rPr>
          <w:lang w:val="zh_CN" w:bidi="zh_CN"/>
        </w:rPr>
        <w:t>＝地点；◄在</w:t>
      </w:r>
      <w:r>
        <w:rPr>
          <w:lang w:val="zh_CN" w:bidi="zh_CN"/>
        </w:rPr>
        <w:t>耶路撒冷</w:t>
      </w:r>
      <w:r>
        <w:rPr>
          <w:lang w:val="zh_CN" w:bidi="zh_CN"/>
        </w:rPr>
        <w:t>附近</w:t>
      </w:r>
    </w:p>
    <w:p>
      <w:pPr/>
      <w:r>
        <w:rPr>
          <w:lang w:val="zh_CN" w:bidi="zh_CN"/>
        </w:rPr>
      </w:r>
      <w:r>
        <w:rPr>
          <w:lang w:val="zh_CN" w:bidi="zh_CN"/>
        </w:rPr>
        <w:t>JER 31:39</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געל</w:t>
      </w:r>
      <w:r>
        <w:rPr>
          <w:lang w:val="zh_CN" w:bidi="zh_CN"/>
        </w:rPr>
      </w:r>
    </w:p>
    <w:p>
      <w:pPr>
        <w:pStyle w:val="Heading1"/>
      </w:pPr>
      <w:r>
        <w:rPr>
          <w:lang w:val="zh_CN" w:bidi="zh_CN"/>
        </w:rPr>
        <w:t>געל</w:t>
      </w:r>
    </w:p>
    <w:p>
      <w:pPr/>
      <w:r>
        <w:rPr>
          <w:lang w:val="zh_CN" w:bidi="zh_CN"/>
        </w:rPr>
      </w:r>
      <w:r>
        <w:rPr>
          <w:lang w:val="zh_CN" w:bidi="zh_CN"/>
        </w:rPr>
        <w:t>געל</w:t>
      </w:r>
      <w:r>
        <w:rPr>
          <w:lang w:val="zh_CN" w:bidi="zh_CN"/>
        </w:rPr>
        <w:t xml:space="preserve"> (</w:t>
      </w:r>
      <w:r>
        <w:rPr>
          <w:lang w:val="zh_CN" w:bidi="zh_CN"/>
        </w:rPr>
        <w:t>H1602</w:t>
      </w:r>
      <w:r>
        <w:rPr>
          <w:lang w:val="zh_CN" w:bidi="zh_CN"/>
        </w:rPr>
        <w:t>)</w:t>
      </w:r>
    </w:p>
    <w:p>
      <w:pPr/>
      <w:r>
        <w:rPr>
          <w:lang w:val="zh_CN" w:bidi="zh_CN"/>
        </w:rPr>
      </w:r>
      <w:r>
        <w:rPr>
          <w:lang w:val="zh_CN" w:bidi="zh_CN"/>
        </w:rPr>
        <w:t xml:space="preserve">verb · </w:t>
      </w:r>
      <w:r>
        <w:rPr>
          <w:lang w:val="zh_CN" w:bidi="zh_CN"/>
        </w:rPr>
        <w:t>גֹּעַל</w:t>
      </w:r>
      <w:r>
        <w:rPr>
          <w:lang w:val="zh_CN" w:bidi="zh_CN"/>
        </w:rPr>
        <w:t xml:space="preserve"> · </w:t>
      </w:r>
      <w:r>
        <w:rPr>
          <w:lang w:val="zh_CN" w:bidi="zh_CN"/>
        </w:rPr>
        <w:t>גַּעַל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מאס</w:t>
      </w:r>
    </w:p>
    <w:p>
      <w:pPr/>
      <w:r>
        <w:rPr>
          <w:lang w:val="zh_CN" w:bidi="zh_CN"/>
        </w:rPr>
      </w:r>
      <w:r>
        <w:rPr>
          <w:lang w:val="zh_CN" w:bidi="zh_CN"/>
        </w:rPr>
        <w:t>离弃；讨厌，厌恶；憎恨</w:t>
      </w:r>
      <w:r>
        <w:rPr>
          <w:lang w:val="zh_CN" w:bidi="zh_CN"/>
        </w:rPr>
        <w:t xml:space="preserve"> </w:t>
      </w:r>
      <w:r>
        <w:rPr>
          <w:lang w:val="zh_CN" w:bidi="zh_CN"/>
        </w:rPr>
        <w:t>＝状态，人或神明被其他人或神明深深厌恶，就好像他们是骯脏的一样</w:t>
      </w:r>
    </w:p>
    <w:p>
      <w:pPr/>
      <w:r>
        <w:rPr>
          <w:lang w:val="zh_CN" w:bidi="zh_CN"/>
        </w:rPr>
      </w:r>
      <w:r>
        <w:rPr>
          <w:lang w:val="zh_CN" w:bidi="zh_CN"/>
        </w:rPr>
        <w:t>LEV 26:11</w:t>
      </w:r>
      <w:r>
        <w:rPr>
          <w:lang w:val="zh_CN" w:bidi="zh_CN"/>
        </w:rPr>
        <w:t xml:space="preserve"> · </w:t>
      </w:r>
      <w:r>
        <w:rPr>
          <w:lang w:val="zh_CN" w:bidi="zh_CN"/>
        </w:rPr>
        <w:t>LEV 26:15</w:t>
      </w:r>
      <w:r>
        <w:rPr>
          <w:lang w:val="zh_CN" w:bidi="zh_CN"/>
        </w:rPr>
        <w:t xml:space="preserve"> · </w:t>
      </w:r>
      <w:r>
        <w:rPr>
          <w:lang w:val="zh_CN" w:bidi="zh_CN"/>
        </w:rPr>
        <w:t>LEV 26:30</w:t>
      </w:r>
      <w:r>
        <w:rPr>
          <w:lang w:val="zh_CN" w:bidi="zh_CN"/>
        </w:rPr>
        <w:t xml:space="preserve"> · </w:t>
      </w:r>
      <w:r>
        <w:rPr>
          <w:lang w:val="zh_CN" w:bidi="zh_CN"/>
        </w:rPr>
        <w:t>LEV 26:43</w:t>
      </w:r>
      <w:r>
        <w:rPr>
          <w:lang w:val="zh_CN" w:bidi="zh_CN"/>
        </w:rPr>
        <w:t xml:space="preserve"> · </w:t>
      </w:r>
      <w:r>
        <w:rPr>
          <w:lang w:val="zh_CN" w:bidi="zh_CN"/>
        </w:rPr>
        <w:t>LEV 26:44</w:t>
      </w:r>
      <w:r>
        <w:rPr>
          <w:lang w:val="zh_CN" w:bidi="zh_CN"/>
        </w:rPr>
        <w:t xml:space="preserve"> · </w:t>
      </w:r>
      <w:r>
        <w:rPr>
          <w:lang w:val="zh_CN" w:bidi="zh_CN"/>
        </w:rPr>
        <w:t>2SA 1:21</w:t>
      </w:r>
      <w:r>
        <w:rPr>
          <w:lang w:val="zh_CN" w:bidi="zh_CN"/>
        </w:rPr>
        <w:t xml:space="preserve"> · </w:t>
      </w:r>
      <w:r>
        <w:rPr>
          <w:lang w:val="zh_CN" w:bidi="zh_CN"/>
        </w:rPr>
        <w:t>JER 14:19</w:t>
      </w:r>
      <w:r>
        <w:rPr>
          <w:lang w:val="zh_CN" w:bidi="zh_CN"/>
        </w:rPr>
        <w:t xml:space="preserve"> · </w:t>
      </w:r>
      <w:r>
        <w:rPr>
          <w:lang w:val="zh_CN" w:bidi="zh_CN"/>
        </w:rPr>
        <w:t>EZK 16:45</w:t>
      </w:r>
      <w:r>
        <w:rPr>
          <w:lang w:val="zh_CN" w:bidi="zh_CN"/>
        </w:rPr>
        <w:t xml:space="preserve"> · </w:t>
      </w:r>
      <w:r>
        <w:rPr>
          <w:lang w:val="zh_CN" w:bidi="zh_CN"/>
        </w:rPr>
        <w:t>EZK 16:45</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未能使……受孕</w:t>
      </w:r>
      <w:r>
        <w:rPr>
          <w:lang w:val="zh_CN" w:bidi="zh_CN"/>
        </w:rPr>
        <w:t xml:space="preserve"> </w:t>
      </w:r>
      <w:r>
        <w:rPr>
          <w:lang w:val="zh_CN" w:bidi="zh_CN"/>
        </w:rPr>
        <w:t>＝状态，雄性动物未能使雌性动物怀孕</w:t>
      </w:r>
    </w:p>
    <w:p>
      <w:pPr/>
      <w:r>
        <w:rPr>
          <w:lang w:val="zh_CN" w:bidi="zh_CN"/>
        </w:rPr>
      </w:r>
      <w:r>
        <w:rPr>
          <w:lang w:val="zh_CN" w:bidi="zh_CN"/>
        </w:rPr>
        <w:t>JOB 21:10</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גַּעַל</w:t>
      </w:r>
      <w:r>
        <w:rPr>
          <w:lang w:val="zh_CN" w:bidi="zh_CN"/>
        </w:rPr>
      </w:r>
    </w:p>
    <w:p>
      <w:pPr>
        <w:pStyle w:val="Heading1"/>
      </w:pPr>
      <w:r>
        <w:rPr>
          <w:lang w:val="zh_CN" w:bidi="zh_CN"/>
        </w:rPr>
        <w:t>גַּעַל</w:t>
      </w:r>
    </w:p>
    <w:p>
      <w:pPr/>
      <w:r>
        <w:rPr>
          <w:lang w:val="zh_CN" w:bidi="zh_CN"/>
        </w:rPr>
      </w:r>
      <w:r>
        <w:rPr>
          <w:lang w:val="zh_CN" w:bidi="zh_CN"/>
        </w:rPr>
        <w:t>גַּעַל</w:t>
      </w:r>
      <w:r>
        <w:rPr>
          <w:lang w:val="zh_CN" w:bidi="zh_CN"/>
        </w:rPr>
        <w:t xml:space="preserve"> (</w:t>
      </w:r>
      <w:r>
        <w:rPr>
          <w:lang w:val="zh_CN" w:bidi="zh_CN"/>
        </w:rPr>
        <w:t>H1603</w:t>
      </w:r>
      <w:r>
        <w:rPr>
          <w:lang w:val="zh_CN" w:bidi="zh_CN"/>
        </w:rPr>
        <w:t>)</w:t>
      </w:r>
    </w:p>
    <w:p>
      <w:pPr/>
      <w:r>
        <w:rPr>
          <w:lang w:val="zh_CN" w:bidi="zh_CN"/>
        </w:rPr>
      </w:r>
      <w:r>
        <w:rPr>
          <w:lang w:val="zh_CN" w:bidi="zh_CN"/>
        </w:rPr>
        <w:t xml:space="preserve">name · </w:t>
      </w:r>
      <w:r>
        <w:rPr>
          <w:lang w:val="zh_CN" w:bidi="zh_CN"/>
        </w:rPr>
        <w:t>געל</w:t>
      </w:r>
    </w:p>
    <w:p>
      <w:pPr/>
      <w:r>
        <w:rPr>
          <w:lang w:val="zh_CN" w:bidi="zh_CN"/>
        </w:rPr>
      </w:r>
    </w:p>
    <w:p>
      <w:pPr/>
      <w:r>
        <w:rPr>
          <w:lang w:val="zh_CN" w:bidi="zh_CN"/>
        </w:rPr>
      </w:r>
      <w:r>
        <w:rPr>
          <w:lang w:val="zh_CN" w:bidi="zh_CN"/>
        </w:rPr>
        <w:t>迦勒，《思》加阿耳</w:t>
      </w:r>
      <w:r>
        <w:rPr>
          <w:lang w:val="zh_CN" w:bidi="zh_CN"/>
        </w:rPr>
        <w:t xml:space="preserve"> </w:t>
      </w:r>
      <w:r>
        <w:rPr>
          <w:lang w:val="zh_CN" w:bidi="zh_CN"/>
        </w:rPr>
        <w:t>＝男性；◄</w:t>
      </w:r>
      <w:r>
        <w:rPr>
          <w:lang w:val="zh_CN" w:bidi="zh_CN"/>
        </w:rPr>
        <w:t>以别</w:t>
      </w:r>
      <w:r>
        <w:rPr>
          <w:lang w:val="zh_CN" w:bidi="zh_CN"/>
        </w:rPr>
        <w:t>的儿子；►</w:t>
      </w:r>
      <w:r>
        <w:rPr>
          <w:lang w:val="zh_CN" w:bidi="zh_CN"/>
        </w:rPr>
        <w:t>基甸</w:t>
      </w:r>
      <w:r>
        <w:rPr>
          <w:lang w:val="zh_CN" w:bidi="zh_CN"/>
        </w:rPr>
        <w:t>的儿子</w:t>
      </w:r>
      <w:r>
        <w:rPr>
          <w:lang w:val="zh_CN" w:bidi="zh_CN"/>
        </w:rPr>
        <w:t>亚比米勒</w:t>
      </w:r>
      <w:r>
        <w:rPr>
          <w:lang w:val="zh_CN" w:bidi="zh_CN"/>
        </w:rPr>
        <w:t>的对手，士师时期</w:t>
      </w:r>
    </w:p>
    <w:p>
      <w:pPr/>
      <w:r>
        <w:rPr>
          <w:lang w:val="zh_CN" w:bidi="zh_CN"/>
        </w:rPr>
      </w:r>
      <w:r>
        <w:rPr>
          <w:lang w:val="zh_CN" w:bidi="zh_CN"/>
        </w:rPr>
        <w:t>JDG 9:26</w:t>
      </w:r>
      <w:r>
        <w:rPr>
          <w:lang w:val="zh_CN" w:bidi="zh_CN"/>
        </w:rPr>
        <w:t xml:space="preserve"> · </w:t>
      </w:r>
      <w:r>
        <w:rPr>
          <w:lang w:val="zh_CN" w:bidi="zh_CN"/>
        </w:rPr>
        <w:t>JDG 9:28</w:t>
      </w:r>
      <w:r>
        <w:rPr>
          <w:lang w:val="zh_CN" w:bidi="zh_CN"/>
        </w:rPr>
        <w:t xml:space="preserve"> · </w:t>
      </w:r>
      <w:r>
        <w:rPr>
          <w:lang w:val="zh_CN" w:bidi="zh_CN"/>
        </w:rPr>
        <w:t>JDG 9:30</w:t>
      </w:r>
      <w:r>
        <w:rPr>
          <w:lang w:val="zh_CN" w:bidi="zh_CN"/>
        </w:rPr>
        <w:t xml:space="preserve"> · </w:t>
      </w:r>
      <w:r>
        <w:rPr>
          <w:lang w:val="zh_CN" w:bidi="zh_CN"/>
        </w:rPr>
        <w:t>JDG 9:31</w:t>
      </w:r>
      <w:r>
        <w:rPr>
          <w:lang w:val="zh_CN" w:bidi="zh_CN"/>
        </w:rPr>
        <w:t xml:space="preserve"> · </w:t>
      </w:r>
      <w:r>
        <w:rPr>
          <w:lang w:val="zh_CN" w:bidi="zh_CN"/>
        </w:rPr>
        <w:t>JDG 9:35</w:t>
      </w:r>
      <w:r>
        <w:rPr>
          <w:lang w:val="zh_CN" w:bidi="zh_CN"/>
        </w:rPr>
        <w:t xml:space="preserve"> · </w:t>
      </w:r>
      <w:r>
        <w:rPr>
          <w:lang w:val="zh_CN" w:bidi="zh_CN"/>
        </w:rPr>
        <w:t>JDG 9:36</w:t>
      </w:r>
      <w:r>
        <w:rPr>
          <w:lang w:val="zh_CN" w:bidi="zh_CN"/>
        </w:rPr>
        <w:t xml:space="preserve"> · </w:t>
      </w:r>
      <w:r>
        <w:rPr>
          <w:lang w:val="zh_CN" w:bidi="zh_CN"/>
        </w:rPr>
        <w:t>JDG 9:37</w:t>
      </w:r>
      <w:r>
        <w:rPr>
          <w:lang w:val="zh_CN" w:bidi="zh_CN"/>
        </w:rPr>
        <w:t xml:space="preserve"> · </w:t>
      </w:r>
      <w:r>
        <w:rPr>
          <w:lang w:val="zh_CN" w:bidi="zh_CN"/>
        </w:rPr>
        <w:t>JDG 9:39</w:t>
      </w:r>
      <w:r>
        <w:rPr>
          <w:lang w:val="zh_CN" w:bidi="zh_CN"/>
        </w:rPr>
        <w:t xml:space="preserve"> · </w:t>
      </w:r>
      <w:r>
        <w:rPr>
          <w:lang w:val="zh_CN" w:bidi="zh_CN"/>
        </w:rPr>
        <w:t>JDG 9:41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גֹּעַל</w:t>
      </w:r>
      <w:r>
        <w:rPr>
          <w:lang w:val="zh_CN" w:bidi="zh_CN"/>
        </w:rPr>
      </w:r>
    </w:p>
    <w:p>
      <w:pPr>
        <w:pStyle w:val="Heading1"/>
      </w:pPr>
      <w:r>
        <w:rPr>
          <w:lang w:val="zh_CN" w:bidi="zh_CN"/>
        </w:rPr>
        <w:t>גֹּעַל</w:t>
      </w:r>
    </w:p>
    <w:p>
      <w:pPr/>
      <w:r>
        <w:rPr>
          <w:lang w:val="zh_CN" w:bidi="zh_CN"/>
        </w:rPr>
      </w:r>
      <w:r>
        <w:rPr>
          <w:lang w:val="zh_CN" w:bidi="zh_CN"/>
        </w:rPr>
        <w:t>גֹּעַל</w:t>
      </w:r>
      <w:r>
        <w:rPr>
          <w:lang w:val="zh_CN" w:bidi="zh_CN"/>
        </w:rPr>
        <w:t xml:space="preserve"> (</w:t>
      </w:r>
      <w:r>
        <w:rPr>
          <w:lang w:val="zh_CN" w:bidi="zh_CN"/>
        </w:rPr>
        <w:t>H1604</w:t>
      </w:r>
      <w:r>
        <w:rPr>
          <w:lang w:val="zh_CN" w:bidi="zh_CN"/>
        </w:rPr>
        <w:t>)</w:t>
      </w:r>
    </w:p>
    <w:p>
      <w:pPr/>
      <w:r>
        <w:rPr>
          <w:lang w:val="zh_CN" w:bidi="zh_CN"/>
        </w:rPr>
      </w:r>
      <w:r>
        <w:rPr>
          <w:lang w:val="zh_CN" w:bidi="zh_CN"/>
        </w:rPr>
        <w:t xml:space="preserve">noun m · </w:t>
      </w:r>
      <w:r>
        <w:rPr>
          <w:lang w:val="zh_CN" w:bidi="zh_CN"/>
        </w:rPr>
        <w:t>געל</w:t>
      </w:r>
    </w:p>
    <w:p>
      <w:pPr/>
      <w:r>
        <w:rPr>
          <w:lang w:val="zh_CN" w:bidi="zh_CN"/>
        </w:rPr>
      </w:r>
    </w:p>
    <w:p>
      <w:pPr/>
      <w:r>
        <w:rPr>
          <w:lang w:val="zh_CN" w:bidi="zh_CN"/>
        </w:rPr>
      </w:r>
      <w:r>
        <w:rPr>
          <w:lang w:val="zh_CN" w:bidi="zh_CN"/>
        </w:rPr>
        <w:t>被厌恶；被憎恨</w:t>
      </w:r>
      <w:r>
        <w:rPr>
          <w:lang w:val="zh_CN" w:bidi="zh_CN"/>
        </w:rPr>
        <w:t xml:space="preserve"> </w:t>
      </w:r>
      <w:r>
        <w:rPr>
          <w:lang w:val="zh_CN" w:bidi="zh_CN"/>
        </w:rPr>
        <w:t>＝状态，人被其他人深深厌恶，就好像他们是骯脏的一样</w:t>
      </w:r>
    </w:p>
    <w:p>
      <w:pPr/>
      <w:r>
        <w:rPr>
          <w:lang w:val="zh_CN" w:bidi="zh_CN"/>
        </w:rPr>
      </w:r>
      <w:r>
        <w:rPr>
          <w:lang w:val="zh_CN" w:bidi="zh_CN"/>
        </w:rPr>
        <w:t>EZK 16:5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גער</w:t>
      </w:r>
      <w:r>
        <w:rPr>
          <w:lang w:val="zh_CN" w:bidi="zh_CN"/>
        </w:rPr>
      </w:r>
    </w:p>
    <w:p>
      <w:pPr>
        <w:pStyle w:val="Heading1"/>
      </w:pPr>
      <w:r>
        <w:rPr>
          <w:lang w:val="zh_CN" w:bidi="zh_CN"/>
        </w:rPr>
        <w:t>גער</w:t>
      </w:r>
    </w:p>
    <w:p>
      <w:pPr/>
      <w:r>
        <w:rPr>
          <w:lang w:val="zh_CN" w:bidi="zh_CN"/>
        </w:rPr>
      </w:r>
      <w:r>
        <w:rPr>
          <w:lang w:val="zh_CN" w:bidi="zh_CN"/>
        </w:rPr>
        <w:t>גער</w:t>
      </w:r>
      <w:r>
        <w:rPr>
          <w:lang w:val="zh_CN" w:bidi="zh_CN"/>
        </w:rPr>
        <w:t xml:space="preserve"> (</w:t>
      </w:r>
      <w:r>
        <w:rPr>
          <w:lang w:val="zh_CN" w:bidi="zh_CN"/>
        </w:rPr>
        <w:t>H1605</w:t>
      </w:r>
      <w:r>
        <w:rPr>
          <w:lang w:val="zh_CN" w:bidi="zh_CN"/>
        </w:rPr>
        <w:t>)</w:t>
      </w:r>
    </w:p>
    <w:p>
      <w:pPr/>
      <w:r>
        <w:rPr>
          <w:lang w:val="zh_CN" w:bidi="zh_CN"/>
        </w:rPr>
      </w:r>
      <w:r>
        <w:rPr>
          <w:lang w:val="zh_CN" w:bidi="zh_CN"/>
        </w:rPr>
        <w:t xml:space="preserve">verb · </w:t>
      </w:r>
      <w:r>
        <w:rPr>
          <w:lang w:val="zh_CN" w:bidi="zh_CN"/>
        </w:rPr>
        <w:t>גְּעָרָה</w:t>
      </w:r>
      <w:r>
        <w:rPr>
          <w:lang w:val="zh_CN" w:bidi="zh_CN"/>
        </w:rPr>
        <w:t xml:space="preserve"> · </w:t>
      </w:r>
      <w:r>
        <w:rPr>
          <w:lang w:val="zh_CN" w:bidi="zh_CN"/>
        </w:rPr>
        <w:t>מִגְעֶרֶת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קצף</w:t>
      </w:r>
    </w:p>
    <w:p>
      <w:pPr/>
      <w:r>
        <w:rPr>
          <w:lang w:val="zh_CN" w:bidi="zh_CN"/>
        </w:rPr>
      </w:r>
      <w:r>
        <w:rPr>
          <w:lang w:val="zh_CN" w:bidi="zh_CN"/>
        </w:rPr>
        <w:t>责备；斥责</w:t>
      </w:r>
      <w:r>
        <w:rPr>
          <w:lang w:val="zh_CN" w:bidi="zh_CN"/>
        </w:rPr>
        <w:t xml:space="preserve"> </w:t>
      </w:r>
      <w:r>
        <w:rPr>
          <w:lang w:val="zh_CN" w:bidi="zh_CN"/>
        </w:rPr>
        <w:t>＝行为，人或神明愤怒地对动物、人、神明或自然物体说话，以表达他们的不愉快并力求使听者改变他们的行为</w:t>
      </w:r>
    </w:p>
    <w:p>
      <w:pPr/>
      <w:r>
        <w:rPr>
          <w:lang w:val="zh_CN" w:bidi="zh_CN"/>
        </w:rPr>
      </w:r>
      <w:r>
        <w:rPr>
          <w:lang w:val="zh_CN" w:bidi="zh_CN"/>
        </w:rPr>
        <w:t>GEN 37:10</w:t>
      </w:r>
      <w:r>
        <w:rPr>
          <w:lang w:val="zh_CN" w:bidi="zh_CN"/>
        </w:rPr>
        <w:t xml:space="preserve"> · </w:t>
      </w:r>
      <w:r>
        <w:rPr>
          <w:lang w:val="zh_CN" w:bidi="zh_CN"/>
        </w:rPr>
        <w:t>RUT 2:16</w:t>
      </w:r>
      <w:r>
        <w:rPr>
          <w:lang w:val="zh_CN" w:bidi="zh_CN"/>
        </w:rPr>
        <w:t xml:space="preserve"> · </w:t>
      </w:r>
      <w:r>
        <w:rPr>
          <w:lang w:val="zh_CN" w:bidi="zh_CN"/>
        </w:rPr>
        <w:t>PSA 9:6</w:t>
      </w:r>
      <w:r>
        <w:rPr>
          <w:lang w:val="zh_CN" w:bidi="zh_CN"/>
        </w:rPr>
        <w:t xml:space="preserve"> · </w:t>
      </w:r>
      <w:r>
        <w:rPr>
          <w:lang w:val="zh_CN" w:bidi="zh_CN"/>
        </w:rPr>
        <w:t>PSA 68:31</w:t>
      </w:r>
      <w:r>
        <w:rPr>
          <w:lang w:val="zh_CN" w:bidi="zh_CN"/>
        </w:rPr>
        <w:t xml:space="preserve"> · </w:t>
      </w:r>
      <w:r>
        <w:rPr>
          <w:lang w:val="zh_CN" w:bidi="zh_CN"/>
        </w:rPr>
        <w:t>PSA 106:9</w:t>
      </w:r>
      <w:r>
        <w:rPr>
          <w:lang w:val="zh_CN" w:bidi="zh_CN"/>
        </w:rPr>
        <w:t xml:space="preserve"> · </w:t>
      </w:r>
      <w:r>
        <w:rPr>
          <w:lang w:val="zh_CN" w:bidi="zh_CN"/>
        </w:rPr>
        <w:t>PSA 119:21</w:t>
      </w:r>
      <w:r>
        <w:rPr>
          <w:lang w:val="zh_CN" w:bidi="zh_CN"/>
        </w:rPr>
        <w:t xml:space="preserve"> · </w:t>
      </w:r>
      <w:r>
        <w:rPr>
          <w:lang w:val="zh_CN" w:bidi="zh_CN"/>
        </w:rPr>
        <w:t>ISA 17:13</w:t>
      </w:r>
      <w:r>
        <w:rPr>
          <w:lang w:val="zh_CN" w:bidi="zh_CN"/>
        </w:rPr>
        <w:t xml:space="preserve"> · </w:t>
      </w:r>
      <w:r>
        <w:rPr>
          <w:lang w:val="zh_CN" w:bidi="zh_CN"/>
        </w:rPr>
        <w:t>ISA 54:9</w:t>
      </w:r>
      <w:r>
        <w:rPr>
          <w:lang w:val="zh_CN" w:bidi="zh_CN"/>
        </w:rPr>
        <w:t xml:space="preserve"> · </w:t>
      </w:r>
      <w:r>
        <w:rPr>
          <w:lang w:val="zh_CN" w:bidi="zh_CN"/>
        </w:rPr>
        <w:t>JER 29:27</w:t>
      </w:r>
      <w:r>
        <w:rPr>
          <w:lang w:val="zh_CN" w:bidi="zh_CN"/>
        </w:rPr>
        <w:t xml:space="preserve"> · </w:t>
      </w:r>
      <w:r>
        <w:rPr>
          <w:lang w:val="zh_CN" w:bidi="zh_CN"/>
        </w:rPr>
        <w:t>NAM 1:4</w:t>
      </w:r>
      <w:r>
        <w:rPr>
          <w:lang w:val="zh_CN" w:bidi="zh_CN"/>
        </w:rPr>
        <w:t xml:space="preserve"> · </w:t>
      </w:r>
      <w:r>
        <w:rPr>
          <w:lang w:val="zh_CN" w:bidi="zh_CN"/>
        </w:rPr>
        <w:t>ZEC 3:2</w:t>
      </w:r>
      <w:r>
        <w:rPr>
          <w:lang w:val="zh_CN" w:bidi="zh_CN"/>
        </w:rPr>
        <w:t xml:space="preserve"> · </w:t>
      </w:r>
      <w:r>
        <w:rPr>
          <w:lang w:val="zh_CN" w:bidi="zh_CN"/>
        </w:rPr>
        <w:t>ZEC 3:2</w:t>
      </w:r>
      <w:r>
        <w:rPr>
          <w:lang w:val="zh_CN" w:bidi="zh_CN"/>
        </w:rPr>
        <w:t xml:space="preserve"> · </w:t>
      </w:r>
      <w:r>
        <w:rPr>
          <w:lang w:val="zh_CN" w:bidi="zh_CN"/>
        </w:rPr>
        <w:t>MAL 2:3</w:t>
      </w:r>
      <w:r>
        <w:rPr>
          <w:lang w:val="zh_CN" w:bidi="zh_CN"/>
        </w:rPr>
        <w:t xml:space="preserve"> · </w:t>
      </w:r>
      <w:r>
        <w:rPr>
          <w:lang w:val="zh_CN" w:bidi="zh_CN"/>
        </w:rPr>
        <w:t>MAL 3:11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גְּעָרָה</w:t>
      </w:r>
      <w:r>
        <w:rPr>
          <w:lang w:val="zh_CN" w:bidi="zh_CN"/>
        </w:rPr>
      </w:r>
    </w:p>
    <w:p>
      <w:pPr>
        <w:pStyle w:val="Heading1"/>
      </w:pPr>
      <w:r>
        <w:rPr>
          <w:lang w:val="zh_CN" w:bidi="zh_CN"/>
        </w:rPr>
        <w:t>גְּעָרָה</w:t>
      </w:r>
    </w:p>
    <w:p>
      <w:pPr/>
      <w:r>
        <w:rPr>
          <w:lang w:val="zh_CN" w:bidi="zh_CN"/>
        </w:rPr>
      </w:r>
      <w:r>
        <w:rPr>
          <w:lang w:val="zh_CN" w:bidi="zh_CN"/>
        </w:rPr>
        <w:t>גְּעָרָה</w:t>
      </w:r>
      <w:r>
        <w:rPr>
          <w:lang w:val="zh_CN" w:bidi="zh_CN"/>
        </w:rPr>
        <w:t xml:space="preserve"> (</w:t>
      </w:r>
      <w:r>
        <w:rPr>
          <w:lang w:val="zh_CN" w:bidi="zh_CN"/>
        </w:rPr>
        <w:t>H1606</w:t>
      </w:r>
      <w:r>
        <w:rPr>
          <w:lang w:val="zh_CN" w:bidi="zh_CN"/>
        </w:rPr>
        <w:t>)</w:t>
      </w:r>
    </w:p>
    <w:p>
      <w:pPr/>
      <w:r>
        <w:rPr>
          <w:lang w:val="zh_CN" w:bidi="zh_CN"/>
        </w:rPr>
      </w:r>
      <w:r>
        <w:rPr>
          <w:lang w:val="zh_CN" w:bidi="zh_CN"/>
        </w:rPr>
        <w:t xml:space="preserve">noun f · </w:t>
      </w:r>
      <w:r>
        <w:rPr>
          <w:lang w:val="zh_CN" w:bidi="zh_CN"/>
        </w:rPr>
        <w:t>גער</w:t>
      </w:r>
    </w:p>
    <w:p>
      <w:pPr/>
      <w:r>
        <w:rPr>
          <w:lang w:val="zh_CN" w:bidi="zh_CN"/>
        </w:rPr>
      </w:r>
    </w:p>
    <w:p>
      <w:pPr/>
      <w:r>
        <w:rPr>
          <w:lang w:val="zh_CN" w:bidi="zh_CN"/>
        </w:rPr>
      </w:r>
      <w:r>
        <w:rPr>
          <w:lang w:val="zh_CN" w:bidi="zh_CN"/>
        </w:rPr>
        <w:t>责备；斥责</w:t>
      </w:r>
      <w:r>
        <w:rPr>
          <w:lang w:val="zh_CN" w:bidi="zh_CN"/>
        </w:rPr>
        <w:t xml:space="preserve"> </w:t>
      </w:r>
      <w:r>
        <w:rPr>
          <w:lang w:val="zh_CN" w:bidi="zh_CN"/>
        </w:rPr>
        <w:t>＝行为，人或神明愤怒地对动物、人、神明或自然物体说话，以表达他们的不愉快并力求使听者改变他们的行为</w:t>
      </w:r>
    </w:p>
    <w:p>
      <w:pPr/>
      <w:r>
        <w:rPr>
          <w:lang w:val="zh_CN" w:bidi="zh_CN"/>
        </w:rPr>
      </w:r>
      <w:r>
        <w:rPr>
          <w:lang w:val="zh_CN" w:bidi="zh_CN"/>
        </w:rPr>
        <w:t>2SA 22:16</w:t>
      </w:r>
      <w:r>
        <w:rPr>
          <w:lang w:val="zh_CN" w:bidi="zh_CN"/>
        </w:rPr>
        <w:t xml:space="preserve"> · </w:t>
      </w:r>
      <w:r>
        <w:rPr>
          <w:lang w:val="zh_CN" w:bidi="zh_CN"/>
        </w:rPr>
        <w:t>JOB 26:11</w:t>
      </w:r>
      <w:r>
        <w:rPr>
          <w:lang w:val="zh_CN" w:bidi="zh_CN"/>
        </w:rPr>
        <w:t xml:space="preserve"> · </w:t>
      </w:r>
      <w:r>
        <w:rPr>
          <w:lang w:val="zh_CN" w:bidi="zh_CN"/>
        </w:rPr>
        <w:t>PSA 18:16</w:t>
      </w:r>
      <w:r>
        <w:rPr>
          <w:lang w:val="zh_CN" w:bidi="zh_CN"/>
        </w:rPr>
        <w:t xml:space="preserve"> · </w:t>
      </w:r>
      <w:r>
        <w:rPr>
          <w:lang w:val="zh_CN" w:bidi="zh_CN"/>
        </w:rPr>
        <w:t>PSA 76:7</w:t>
      </w:r>
      <w:r>
        <w:rPr>
          <w:lang w:val="zh_CN" w:bidi="zh_CN"/>
        </w:rPr>
        <w:t xml:space="preserve"> · </w:t>
      </w:r>
      <w:r>
        <w:rPr>
          <w:lang w:val="zh_CN" w:bidi="zh_CN"/>
        </w:rPr>
        <w:t>PSA 80:17</w:t>
      </w:r>
      <w:r>
        <w:rPr>
          <w:lang w:val="zh_CN" w:bidi="zh_CN"/>
        </w:rPr>
        <w:t xml:space="preserve"> · </w:t>
      </w:r>
      <w:r>
        <w:rPr>
          <w:lang w:val="zh_CN" w:bidi="zh_CN"/>
        </w:rPr>
        <w:t>PSA 104:7</w:t>
      </w:r>
      <w:r>
        <w:rPr>
          <w:lang w:val="zh_CN" w:bidi="zh_CN"/>
        </w:rPr>
        <w:t xml:space="preserve"> · </w:t>
      </w:r>
      <w:r>
        <w:rPr>
          <w:lang w:val="zh_CN" w:bidi="zh_CN"/>
        </w:rPr>
        <w:t>PRO 13:1</w:t>
      </w:r>
      <w:r>
        <w:rPr>
          <w:lang w:val="zh_CN" w:bidi="zh_CN"/>
        </w:rPr>
        <w:t xml:space="preserve"> · </w:t>
      </w:r>
      <w:r>
        <w:rPr>
          <w:lang w:val="zh_CN" w:bidi="zh_CN"/>
        </w:rPr>
        <w:t>PRO 13:8</w:t>
      </w:r>
      <w:r>
        <w:rPr>
          <w:lang w:val="zh_CN" w:bidi="zh_CN"/>
        </w:rPr>
        <w:t xml:space="preserve"> · </w:t>
      </w:r>
      <w:r>
        <w:rPr>
          <w:lang w:val="zh_CN" w:bidi="zh_CN"/>
        </w:rPr>
        <w:t>PRO 17:10</w:t>
      </w:r>
      <w:r>
        <w:rPr>
          <w:lang w:val="zh_CN" w:bidi="zh_CN"/>
        </w:rPr>
        <w:t xml:space="preserve"> · </w:t>
      </w:r>
      <w:r>
        <w:rPr>
          <w:lang w:val="zh_CN" w:bidi="zh_CN"/>
        </w:rPr>
        <w:t>ECC 7:5</w:t>
      </w:r>
      <w:r>
        <w:rPr>
          <w:lang w:val="zh_CN" w:bidi="zh_CN"/>
        </w:rPr>
        <w:t xml:space="preserve"> · </w:t>
      </w:r>
      <w:r>
        <w:rPr>
          <w:lang w:val="zh_CN" w:bidi="zh_CN"/>
        </w:rPr>
        <w:t>ISA 30:17</w:t>
      </w:r>
      <w:r>
        <w:rPr>
          <w:lang w:val="zh_CN" w:bidi="zh_CN"/>
        </w:rPr>
        <w:t xml:space="preserve"> · </w:t>
      </w:r>
      <w:r>
        <w:rPr>
          <w:lang w:val="zh_CN" w:bidi="zh_CN"/>
        </w:rPr>
        <w:t>ISA 30:17</w:t>
      </w:r>
      <w:r>
        <w:rPr>
          <w:lang w:val="zh_CN" w:bidi="zh_CN"/>
        </w:rPr>
        <w:t xml:space="preserve"> · </w:t>
      </w:r>
      <w:r>
        <w:rPr>
          <w:lang w:val="zh_CN" w:bidi="zh_CN"/>
        </w:rPr>
        <w:t>ISA 50:2</w:t>
      </w:r>
      <w:r>
        <w:rPr>
          <w:lang w:val="zh_CN" w:bidi="zh_CN"/>
        </w:rPr>
        <w:t xml:space="preserve"> · </w:t>
      </w:r>
      <w:r>
        <w:rPr>
          <w:lang w:val="zh_CN" w:bidi="zh_CN"/>
        </w:rPr>
        <w:t>ISA 51:20</w:t>
      </w:r>
      <w:r>
        <w:rPr>
          <w:lang w:val="zh_CN" w:bidi="zh_CN"/>
        </w:rPr>
        <w:t xml:space="preserve"> · </w:t>
      </w:r>
      <w:r>
        <w:rPr>
          <w:lang w:val="zh_CN" w:bidi="zh_CN"/>
        </w:rPr>
        <w:t>ISA 66:15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געשׁ</w:t>
      </w:r>
      <w:r>
        <w:rPr>
          <w:lang w:val="zh_CN" w:bidi="zh_CN"/>
        </w:rPr>
      </w:r>
    </w:p>
    <w:p>
      <w:pPr>
        <w:pStyle w:val="Heading1"/>
      </w:pPr>
      <w:r>
        <w:rPr>
          <w:lang w:val="zh_CN" w:bidi="zh_CN"/>
        </w:rPr>
        <w:t>געשׁ</w:t>
      </w:r>
    </w:p>
    <w:p>
      <w:pPr/>
      <w:r>
        <w:rPr>
          <w:lang w:val="zh_CN" w:bidi="zh_CN"/>
        </w:rPr>
      </w:r>
      <w:r>
        <w:rPr>
          <w:lang w:val="zh_CN" w:bidi="zh_CN"/>
        </w:rPr>
        <w:t>געשׁ</w:t>
      </w:r>
      <w:r>
        <w:rPr>
          <w:lang w:val="zh_CN" w:bidi="zh_CN"/>
        </w:rPr>
        <w:t xml:space="preserve"> (</w:t>
      </w:r>
      <w:r>
        <w:rPr>
          <w:lang w:val="zh_CN" w:bidi="zh_CN"/>
        </w:rPr>
        <w:t>H1607</w:t>
      </w:r>
      <w:r>
        <w:rPr>
          <w:lang w:val="zh_CN" w:bidi="zh_CN"/>
        </w:rPr>
        <w:t>)</w:t>
      </w:r>
    </w:p>
    <w:p>
      <w:pPr/>
      <w:r>
        <w:rPr>
          <w:lang w:val="zh_CN" w:bidi="zh_CN"/>
        </w:rPr>
      </w:r>
      <w:r>
        <w:rPr>
          <w:lang w:val="zh_CN" w:bidi="zh_CN"/>
        </w:rPr>
        <w:t xml:space="preserve">verb · </w:t>
      </w:r>
      <w:r>
        <w:rPr>
          <w:lang w:val="zh_CN" w:bidi="zh_CN"/>
        </w:rPr>
        <w:t>גַּעַשׁ</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hit</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המה</w:t>
      </w:r>
      <w:r>
        <w:rPr>
          <w:lang w:val="zh_CN" w:bidi="zh_CN"/>
        </w:rPr>
        <w:t xml:space="preserve"> · </w:t>
      </w:r>
      <w:r>
        <w:rPr>
          <w:lang w:val="zh_CN" w:bidi="zh_CN"/>
        </w:rPr>
        <w:t>רגז</w:t>
      </w:r>
      <w:r>
        <w:rPr>
          <w:lang w:val="zh_CN" w:bidi="zh_CN"/>
        </w:rPr>
        <w:t xml:space="preserve"> · </w:t>
      </w:r>
      <w:r>
        <w:rPr>
          <w:lang w:val="zh_CN" w:bidi="zh_CN"/>
        </w:rPr>
        <w:t>רעשׁ</w:t>
      </w:r>
    </w:p>
    <w:p>
      <w:pPr/>
      <w:r>
        <w:rPr>
          <w:lang w:val="zh_CN" w:bidi="zh_CN"/>
        </w:rPr>
      </w:r>
      <w:r>
        <w:rPr>
          <w:lang w:val="zh_CN" w:bidi="zh_CN"/>
        </w:rPr>
        <w:t>动摇；翻腾；动荡；摇晃，摇撼</w:t>
      </w:r>
      <w:r>
        <w:rPr>
          <w:lang w:val="zh_CN" w:bidi="zh_CN"/>
        </w:rPr>
        <w:t xml:space="preserve"> </w:t>
      </w:r>
      <w:r>
        <w:rPr>
          <w:lang w:val="zh_CN" w:bidi="zh_CN"/>
        </w:rPr>
        <w:t>＝过程，人或物体上下移动或前后移动</w:t>
      </w:r>
    </w:p>
    <w:p>
      <w:pPr/>
      <w:r>
        <w:rPr>
          <w:lang w:val="zh_CN" w:bidi="zh_CN"/>
        </w:rPr>
      </w:r>
      <w:r>
        <w:rPr>
          <w:lang w:val="zh_CN" w:bidi="zh_CN"/>
        </w:rPr>
        <w:t>2SA 22:8</w:t>
      </w:r>
      <w:r>
        <w:rPr>
          <w:lang w:val="zh_CN" w:bidi="zh_CN"/>
        </w:rPr>
        <w:t xml:space="preserve"> · </w:t>
      </w:r>
      <w:r>
        <w:rPr>
          <w:lang w:val="zh_CN" w:bidi="zh_CN"/>
        </w:rPr>
        <w:t>2SA 22:8</w:t>
      </w:r>
      <w:r>
        <w:rPr>
          <w:lang w:val="zh_CN" w:bidi="zh_CN"/>
        </w:rPr>
        <w:t xml:space="preserve"> · </w:t>
      </w:r>
      <w:r>
        <w:rPr>
          <w:lang w:val="zh_CN" w:bidi="zh_CN"/>
        </w:rPr>
        <w:t>PSA 18:8</w:t>
      </w:r>
      <w:r>
        <w:rPr>
          <w:lang w:val="zh_CN" w:bidi="zh_CN"/>
        </w:rPr>
        <w:t xml:space="preserve"> · </w:t>
      </w:r>
      <w:r>
        <w:rPr>
          <w:lang w:val="zh_CN" w:bidi="zh_CN"/>
        </w:rPr>
        <w:t>PSA 18:8</w:t>
      </w:r>
      <w:r>
        <w:rPr>
          <w:lang w:val="zh_CN" w:bidi="zh_CN"/>
        </w:rPr>
        <w:t xml:space="preserve"> · </w:t>
      </w:r>
      <w:r>
        <w:rPr>
          <w:lang w:val="zh_CN" w:bidi="zh_CN"/>
        </w:rPr>
        <w:t>JER 5:22</w:t>
      </w:r>
      <w:r>
        <w:rPr>
          <w:lang w:val="zh_CN" w:bidi="zh_CN"/>
        </w:rPr>
        <w:t xml:space="preserve"> · </w:t>
      </w:r>
      <w:r>
        <w:rPr>
          <w:lang w:val="zh_CN" w:bidi="zh_CN"/>
        </w:rPr>
        <w:t>JER 25:16</w:t>
      </w:r>
      <w:r>
        <w:rPr>
          <w:lang w:val="zh_CN" w:bidi="zh_CN"/>
        </w:rPr>
        <w:t xml:space="preserve"> · </w:t>
      </w:r>
      <w:r>
        <w:rPr>
          <w:lang w:val="zh_CN" w:bidi="zh_CN"/>
        </w:rPr>
        <w:t>JER 46:7</w:t>
      </w:r>
      <w:r>
        <w:rPr>
          <w:lang w:val="zh_CN" w:bidi="zh_CN"/>
        </w:rPr>
        <w:t xml:space="preserve"> · </w:t>
      </w:r>
      <w:r>
        <w:rPr>
          <w:lang w:val="zh_CN" w:bidi="zh_CN"/>
        </w:rPr>
        <w:t>JER 46:8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עבר</w:t>
      </w:r>
    </w:p>
    <w:p>
      <w:pPr/>
      <w:r>
        <w:rPr>
          <w:lang w:val="zh_CN" w:bidi="zh_CN"/>
        </w:rPr>
      </w:r>
      <w:r>
        <w:rPr>
          <w:lang w:val="zh_CN" w:bidi="zh_CN"/>
        </w:rPr>
        <w:t>被震动</w:t>
      </w:r>
      <w:r>
        <w:rPr>
          <w:lang w:val="zh_CN" w:bidi="zh_CN"/>
        </w:rPr>
        <w:t xml:space="preserve"> </w:t>
      </w:r>
      <w:r>
        <w:rPr>
          <w:lang w:val="zh_CN" w:bidi="zh_CN"/>
        </w:rPr>
        <w:t>＝过程，人突然经历一场影响他们生存核心的经历，结果导致死亡，就好像他们突然从一个固定的位置被摇动</w:t>
      </w:r>
    </w:p>
    <w:p>
      <w:pPr/>
      <w:r>
        <w:rPr>
          <w:lang w:val="zh_CN" w:bidi="zh_CN"/>
        </w:rPr>
      </w:r>
      <w:r>
        <w:rPr>
          <w:lang w:val="zh_CN" w:bidi="zh_CN"/>
        </w:rPr>
        <w:t>JOB 34:20</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גַּעַשׁ</w:t>
      </w:r>
      <w:r>
        <w:rPr>
          <w:lang w:val="zh_CN" w:bidi="zh_CN"/>
        </w:rPr>
      </w:r>
    </w:p>
    <w:p>
      <w:pPr>
        <w:pStyle w:val="Heading1"/>
      </w:pPr>
      <w:r>
        <w:rPr>
          <w:lang w:val="zh_CN" w:bidi="zh_CN"/>
        </w:rPr>
        <w:t>גַּעַשׁ</w:t>
      </w:r>
    </w:p>
    <w:p>
      <w:pPr/>
      <w:r>
        <w:rPr>
          <w:lang w:val="zh_CN" w:bidi="zh_CN"/>
        </w:rPr>
      </w:r>
      <w:r>
        <w:rPr>
          <w:lang w:val="zh_CN" w:bidi="zh_CN"/>
        </w:rPr>
        <w:t>גַּעַשׁ</w:t>
      </w:r>
      <w:r>
        <w:rPr>
          <w:lang w:val="zh_CN" w:bidi="zh_CN"/>
        </w:rPr>
        <w:t xml:space="preserve"> (</w:t>
      </w:r>
      <w:r>
        <w:rPr>
          <w:lang w:val="zh_CN" w:bidi="zh_CN"/>
        </w:rPr>
        <w:t>H1608</w:t>
      </w:r>
      <w:r>
        <w:rPr>
          <w:lang w:val="zh_CN" w:bidi="zh_CN"/>
        </w:rPr>
        <w:t>)</w:t>
      </w:r>
    </w:p>
    <w:p>
      <w:pPr/>
      <w:r>
        <w:rPr>
          <w:lang w:val="zh_CN" w:bidi="zh_CN"/>
        </w:rPr>
      </w:r>
      <w:r>
        <w:rPr>
          <w:lang w:val="zh_CN" w:bidi="zh_CN"/>
        </w:rPr>
        <w:t xml:space="preserve">name · </w:t>
      </w:r>
      <w:r>
        <w:rPr>
          <w:lang w:val="zh_CN" w:bidi="zh_CN"/>
        </w:rPr>
        <w:t>געשׁ</w:t>
      </w:r>
    </w:p>
    <w:p>
      <w:pPr/>
      <w:r>
        <w:rPr>
          <w:lang w:val="zh_CN" w:bidi="zh_CN"/>
        </w:rPr>
      </w:r>
    </w:p>
    <w:p>
      <w:pPr/>
      <w:r>
        <w:rPr>
          <w:lang w:val="zh_CN" w:bidi="zh_CN"/>
        </w:rPr>
      </w:r>
      <w:r>
        <w:rPr>
          <w:lang w:val="zh_CN" w:bidi="zh_CN"/>
        </w:rPr>
        <w:t>迦实，《思》加阿士</w:t>
      </w:r>
      <w:r>
        <w:rPr>
          <w:lang w:val="zh_CN" w:bidi="zh_CN"/>
        </w:rPr>
        <w:t xml:space="preserve"> </w:t>
      </w:r>
      <w:r>
        <w:rPr>
          <w:lang w:val="zh_CN" w:bidi="zh_CN"/>
        </w:rPr>
        <w:t>＝山地；◄位于</w:t>
      </w:r>
      <w:r>
        <w:rPr>
          <w:lang w:val="zh_CN" w:bidi="zh_CN"/>
        </w:rPr>
        <w:t>以法莲</w:t>
      </w:r>
      <w:r>
        <w:rPr>
          <w:lang w:val="zh_CN" w:bidi="zh_CN"/>
        </w:rPr>
        <w:t>支派的地域内</w:t>
      </w:r>
    </w:p>
    <w:p>
      <w:pPr/>
      <w:r>
        <w:rPr>
          <w:lang w:val="zh_CN" w:bidi="zh_CN"/>
        </w:rPr>
      </w:r>
      <w:r>
        <w:rPr>
          <w:lang w:val="zh_CN" w:bidi="zh_CN"/>
        </w:rPr>
        <w:t>JOS 24:30</w:t>
      </w:r>
      <w:r>
        <w:rPr>
          <w:lang w:val="zh_CN" w:bidi="zh_CN"/>
        </w:rPr>
        <w:t xml:space="preserve"> · </w:t>
      </w:r>
      <w:r>
        <w:rPr>
          <w:lang w:val="zh_CN" w:bidi="zh_CN"/>
        </w:rPr>
        <w:t>JDG 2:9</w:t>
      </w:r>
      <w:r>
        <w:rPr>
          <w:lang w:val="zh_CN" w:bidi="zh_CN"/>
        </w:rPr>
        <w:t xml:space="preserve"> · </w:t>
      </w:r>
      <w:r>
        <w:rPr>
          <w:lang w:val="zh_CN" w:bidi="zh_CN"/>
        </w:rPr>
        <w:t>2SA 23:30</w:t>
      </w:r>
      <w:r>
        <w:rPr>
          <w:lang w:val="zh_CN" w:bidi="zh_CN"/>
        </w:rPr>
        <w:t xml:space="preserve"> · </w:t>
      </w:r>
      <w:r>
        <w:rPr>
          <w:lang w:val="zh_CN" w:bidi="zh_CN"/>
        </w:rPr>
        <w:t>1CH 11:32</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גַּעְתָּם</w:t>
      </w:r>
      <w:r>
        <w:rPr>
          <w:lang w:val="zh_CN" w:bidi="zh_CN"/>
        </w:rPr>
      </w:r>
    </w:p>
    <w:p>
      <w:pPr>
        <w:pStyle w:val="Heading1"/>
      </w:pPr>
      <w:r>
        <w:rPr>
          <w:lang w:val="zh_CN" w:bidi="zh_CN"/>
        </w:rPr>
        <w:t>גַּעְתָּם</w:t>
      </w:r>
    </w:p>
    <w:p>
      <w:pPr/>
      <w:r>
        <w:rPr>
          <w:lang w:val="zh_CN" w:bidi="zh_CN"/>
        </w:rPr>
      </w:r>
      <w:r>
        <w:rPr>
          <w:lang w:val="zh_CN" w:bidi="zh_CN"/>
        </w:rPr>
        <w:t>גַּעְתָּם</w:t>
      </w:r>
      <w:r>
        <w:rPr>
          <w:lang w:val="zh_CN" w:bidi="zh_CN"/>
        </w:rPr>
        <w:t xml:space="preserve"> (</w:t>
      </w:r>
      <w:r>
        <w:rPr>
          <w:lang w:val="zh_CN" w:bidi="zh_CN"/>
        </w:rPr>
        <w:t>H1609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迦坦，《思》加堂</w:t>
      </w:r>
      <w:r>
        <w:rPr>
          <w:lang w:val="zh_CN" w:bidi="zh_CN"/>
        </w:rPr>
        <w:t xml:space="preserve"> </w:t>
      </w:r>
      <w:r>
        <w:rPr>
          <w:lang w:val="zh_CN" w:bidi="zh_CN"/>
        </w:rPr>
        <w:t>＝男性；◄</w:t>
      </w:r>
      <w:r>
        <w:rPr>
          <w:lang w:val="zh_CN" w:bidi="zh_CN"/>
        </w:rPr>
        <w:t>以利法</w:t>
      </w:r>
      <w:r>
        <w:rPr>
          <w:lang w:val="zh_CN" w:bidi="zh_CN"/>
        </w:rPr>
        <w:t>的儿子；</w:t>
      </w:r>
      <w:r>
        <w:rPr>
          <w:lang w:val="zh_CN" w:bidi="zh_CN"/>
        </w:rPr>
        <w:t>以扫</w:t>
      </w:r>
      <w:r>
        <w:rPr>
          <w:lang w:val="zh_CN" w:bidi="zh_CN"/>
        </w:rPr>
        <w:t>的后裔</w:t>
      </w:r>
    </w:p>
    <w:p>
      <w:pPr/>
      <w:r>
        <w:rPr>
          <w:lang w:val="zh_CN" w:bidi="zh_CN"/>
        </w:rPr>
      </w:r>
      <w:r>
        <w:rPr>
          <w:lang w:val="zh_CN" w:bidi="zh_CN"/>
        </w:rPr>
        <w:t>GEN 36:11</w:t>
      </w:r>
      <w:r>
        <w:rPr>
          <w:lang w:val="zh_CN" w:bidi="zh_CN"/>
        </w:rPr>
        <w:t xml:space="preserve"> · </w:t>
      </w:r>
      <w:r>
        <w:rPr>
          <w:lang w:val="zh_CN" w:bidi="zh_CN"/>
        </w:rPr>
        <w:t>GEN 36:16</w:t>
      </w:r>
      <w:r>
        <w:rPr>
          <w:lang w:val="zh_CN" w:bidi="zh_CN"/>
        </w:rPr>
        <w:t xml:space="preserve"> · </w:t>
      </w:r>
      <w:r>
        <w:rPr>
          <w:lang w:val="zh_CN" w:bidi="zh_CN"/>
        </w:rPr>
        <w:t>1CH 1:36</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גַּף</w:t>
      </w:r>
      <w:r>
        <w:rPr>
          <w:lang w:val="zh_CN" w:bidi="zh_CN"/>
        </w:rPr>
      </w:r>
    </w:p>
    <w:p>
      <w:pPr>
        <w:pStyle w:val="Heading1"/>
      </w:pPr>
      <w:r>
        <w:rPr>
          <w:lang w:val="zh_CN" w:bidi="zh_CN"/>
        </w:rPr>
        <w:t>גַּף</w:t>
      </w:r>
    </w:p>
    <w:p>
      <w:pPr/>
      <w:r>
        <w:rPr>
          <w:lang w:val="zh_CN" w:bidi="zh_CN"/>
        </w:rPr>
      </w:r>
      <w:r>
        <w:rPr>
          <w:lang w:val="zh_CN" w:bidi="zh_CN"/>
        </w:rPr>
        <w:t>גַּף</w:t>
      </w:r>
      <w:r>
        <w:rPr>
          <w:lang w:val="zh_CN" w:bidi="zh_CN"/>
        </w:rPr>
        <w:t xml:space="preserve"> (</w:t>
      </w:r>
      <w:r>
        <w:rPr>
          <w:lang w:val="zh_CN" w:bidi="zh_CN"/>
        </w:rPr>
        <w:t>H1610</w:t>
      </w:r>
      <w:r>
        <w:rPr>
          <w:lang w:val="zh_CN" w:bidi="zh_CN"/>
        </w:rPr>
        <w:t xml:space="preserve"> · </w:t>
      </w:r>
      <w:r>
        <w:rPr>
          <w:lang w:val="zh_CN" w:bidi="zh_CN"/>
        </w:rPr>
        <w:t>A1611</w:t>
      </w:r>
      <w:r>
        <w:rPr>
          <w:lang w:val="zh_CN" w:bidi="zh_CN"/>
        </w:rPr>
        <w:t>)</w:t>
      </w:r>
    </w:p>
    <w:p>
      <w:pPr/>
      <w:r>
        <w:rPr>
          <w:lang w:val="zh_CN" w:bidi="zh_CN"/>
        </w:rPr>
      </w:r>
      <w:r>
        <w:rPr>
          <w:lang w:val="zh_CN" w:bidi="zh_CN"/>
        </w:rPr>
        <w:t xml:space="preserve">noun m · </w:t>
      </w:r>
      <w:r>
        <w:rPr>
          <w:lang w:val="zh_CN" w:bidi="zh_CN"/>
        </w:rPr>
        <w:t>גּוּפָה</w:t>
      </w:r>
    </w:p>
    <w:p>
      <w:pPr/>
      <w:r>
        <w:rPr>
          <w:lang w:val="zh_CN" w:bidi="zh_CN"/>
        </w:rPr>
      </w:r>
    </w:p>
    <w:p>
      <w:pPr/>
      <w:r>
        <w:rPr>
          <w:lang w:val="zh_CN" w:bidi="zh_CN"/>
        </w:rPr>
      </w:r>
      <w:r>
        <w:rPr>
          <w:lang w:val="zh_CN" w:bidi="zh_CN"/>
        </w:rPr>
        <w:t>身体</w:t>
      </w:r>
      <w:r>
        <w:rPr>
          <w:lang w:val="zh_CN" w:bidi="zh_CN"/>
        </w:rPr>
        <w:t xml:space="preserve"> </w:t>
      </w:r>
      <w:r>
        <w:rPr>
          <w:lang w:val="zh_CN" w:bidi="zh_CN"/>
        </w:rPr>
        <w:t>＝人的物理结构，包括骨胳、肌肉和器官</w:t>
      </w:r>
    </w:p>
    <w:p>
      <w:pPr/>
      <w:r>
        <w:rPr>
          <w:lang w:val="zh_CN" w:bidi="zh_CN"/>
        </w:rPr>
      </w:r>
      <w:r>
        <w:rPr>
          <w:lang w:val="zh_CN" w:bidi="zh_CN"/>
        </w:rPr>
        <w:t>EXO 21:3</w:t>
      </w:r>
      <w:r>
        <w:rPr>
          <w:lang w:val="zh_CN" w:bidi="zh_CN"/>
        </w:rPr>
        <w:t xml:space="preserve"> · </w:t>
      </w:r>
      <w:r>
        <w:rPr>
          <w:lang w:val="zh_CN" w:bidi="zh_CN"/>
        </w:rPr>
        <w:t>EXO 21:3</w:t>
      </w:r>
      <w:r>
        <w:rPr>
          <w:lang w:val="zh_CN" w:bidi="zh_CN"/>
        </w:rPr>
        <w:t xml:space="preserve"> · </w:t>
      </w:r>
      <w:r>
        <w:rPr>
          <w:lang w:val="zh_CN" w:bidi="zh_CN"/>
        </w:rPr>
        <w:t>EXO 21:4</w:t>
      </w:r>
    </w:p>
    <w:p>
      <w:pPr/>
      <w:r>
        <w:rPr>
          <w:lang w:val="zh_CN" w:bidi="zh_CN"/>
        </w:rPr>
      </w:r>
    </w:p>
    <w:p>
      <w:pPr/>
      <w:r>
        <w:rPr>
          <w:lang w:val="zh_CN" w:bidi="zh_CN"/>
        </w:rPr>
      </w:r>
      <w:r>
        <w:rPr>
          <w:lang w:val="zh_CN" w:bidi="zh_CN"/>
        </w:rPr>
        <w:t>最高处，至高处</w:t>
      </w:r>
      <w:r>
        <w:rPr>
          <w:lang w:val="zh_CN" w:bidi="zh_CN"/>
        </w:rPr>
        <w:t xml:space="preserve"> </w:t>
      </w:r>
      <w:r>
        <w:rPr>
          <w:lang w:val="zh_CN" w:bidi="zh_CN"/>
        </w:rPr>
        <w:t>＝一个地方的最高点</w:t>
      </w:r>
    </w:p>
    <w:p>
      <w:pPr/>
      <w:r>
        <w:rPr>
          <w:lang w:val="zh_CN" w:bidi="zh_CN"/>
        </w:rPr>
      </w:r>
      <w:r>
        <w:rPr>
          <w:lang w:val="zh_CN" w:bidi="zh_CN"/>
        </w:rPr>
        <w:t>PRO 9:3</w:t>
      </w:r>
    </w:p>
    <w:p>
      <w:pPr/>
      <w:r>
        <w:rPr>
          <w:lang w:val="zh_CN" w:bidi="zh_CN"/>
        </w:rPr>
      </w:r>
    </w:p>
    <w:p>
      <w:pPr/>
      <w:r>
        <w:rPr>
          <w:lang w:val="zh_CN" w:bidi="zh_CN"/>
        </w:rPr>
      </w:r>
      <w:r>
        <w:rPr>
          <w:lang w:val="zh_CN" w:bidi="zh_CN"/>
        </w:rPr>
        <w:t>翅膀</w:t>
      </w:r>
      <w:r>
        <w:rPr>
          <w:lang w:val="zh_CN" w:bidi="zh_CN"/>
        </w:rPr>
        <w:t xml:space="preserve"> </w:t>
      </w:r>
      <w:r>
        <w:rPr>
          <w:lang w:val="zh_CN" w:bidi="zh_CN"/>
        </w:rPr>
        <w:t>＝身体部分；◄属于雀鸟的；►用来飞行</w:t>
      </w:r>
    </w:p>
    <w:p>
      <w:pPr/>
      <w:r>
        <w:rPr>
          <w:lang w:val="zh_CN" w:bidi="zh_CN"/>
        </w:rPr>
      </w:r>
      <w:r>
        <w:rPr>
          <w:lang w:val="zh_CN" w:bidi="zh_CN"/>
        </w:rPr>
        <w:t>DAN 7:4</w:t>
      </w:r>
      <w:r>
        <w:rPr>
          <w:lang w:val="zh_CN" w:bidi="zh_CN"/>
        </w:rPr>
        <w:t xml:space="preserve"> · </w:t>
      </w:r>
      <w:r>
        <w:rPr>
          <w:lang w:val="zh_CN" w:bidi="zh_CN"/>
        </w:rPr>
        <w:t>DAN 7:4</w:t>
      </w:r>
      <w:r>
        <w:rPr>
          <w:lang w:val="zh_CN" w:bidi="zh_CN"/>
        </w:rPr>
        <w:t xml:space="preserve"> · </w:t>
      </w:r>
      <w:r>
        <w:rPr>
          <w:lang w:val="zh_CN" w:bidi="zh_CN"/>
        </w:rPr>
        <w:t>DAN 7:6</w:t>
      </w:r>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גֶּפֶן</w:t>
      </w:r>
      <w:r>
        <w:rPr>
          <w:lang w:val="zh_CN" w:bidi="zh_CN"/>
        </w:rPr>
      </w:r>
    </w:p>
    <w:p>
      <w:pPr>
        <w:pStyle w:val="Heading1"/>
      </w:pPr>
      <w:r>
        <w:rPr>
          <w:lang w:val="zh_CN" w:bidi="zh_CN"/>
        </w:rPr>
        <w:t>גֶּפֶן</w:t>
      </w:r>
    </w:p>
    <w:p>
      <w:pPr/>
      <w:r>
        <w:rPr>
          <w:lang w:val="zh_CN" w:bidi="zh_CN"/>
        </w:rPr>
      </w:r>
      <w:r>
        <w:rPr>
          <w:lang w:val="zh_CN" w:bidi="zh_CN"/>
        </w:rPr>
        <w:t>גֶּפֶן</w:t>
      </w:r>
      <w:r>
        <w:rPr>
          <w:lang w:val="zh_CN" w:bidi="zh_CN"/>
        </w:rPr>
        <w:t xml:space="preserve"> (</w:t>
      </w:r>
      <w:r>
        <w:rPr>
          <w:lang w:val="zh_CN" w:bidi="zh_CN"/>
        </w:rPr>
        <w:t>H1612</w:t>
      </w:r>
      <w:r>
        <w:rPr>
          <w:lang w:val="zh_CN" w:bidi="zh_CN"/>
        </w:rPr>
        <w:t>)</w:t>
      </w:r>
    </w:p>
    <w:p>
      <w:pPr/>
      <w:r>
        <w:rPr>
          <w:lang w:val="zh_CN" w:bidi="zh_CN"/>
        </w:rPr>
      </w:r>
      <w:r>
        <w:rPr>
          <w:lang w:val="zh_CN" w:bidi="zh_CN"/>
        </w:rPr>
        <w:t>noun c</w:t>
      </w:r>
    </w:p>
    <w:p>
      <w:pPr/>
      <w:r>
        <w:rPr>
          <w:lang w:val="zh_CN" w:bidi="zh_CN"/>
        </w:rPr>
      </w:r>
    </w:p>
    <w:p>
      <w:pPr/>
      <w:r>
        <w:rPr>
          <w:lang w:val="zh_CN" w:bidi="zh_CN"/>
        </w:rPr>
      </w:r>
      <w:r>
        <w:rPr>
          <w:lang w:val="zh_CN" w:bidi="zh_CN"/>
        </w:rPr>
        <w:t>瓜藤</w:t>
      </w:r>
      <w:r>
        <w:rPr>
          <w:lang w:val="zh_CN" w:bidi="zh_CN"/>
        </w:rPr>
        <w:t xml:space="preserve"> </w:t>
      </w:r>
      <w:r>
        <w:rPr>
          <w:lang w:val="zh_CN" w:bidi="zh_CN"/>
        </w:rPr>
        <w:t>＝一种蔓生植物，用卷须沿着地面生长，直到遇到树或其他可攀爬的物体</w:t>
      </w:r>
    </w:p>
    <w:p>
      <w:pPr/>
      <w:r>
        <w:rPr>
          <w:lang w:val="zh_CN" w:bidi="zh_CN"/>
        </w:rPr>
      </w:r>
      <w:r>
        <w:rPr>
          <w:lang w:val="zh_CN" w:bidi="zh_CN"/>
        </w:rPr>
        <w:t>2KI 4:39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שֹׂרֵקָה</w:t>
      </w:r>
    </w:p>
    <w:p>
      <w:pPr/>
      <w:r>
        <w:rPr>
          <w:lang w:val="zh_CN" w:bidi="zh_CN"/>
        </w:rPr>
      </w:r>
      <w:r>
        <w:rPr>
          <w:lang w:val="zh_CN" w:bidi="zh_CN"/>
        </w:rPr>
        <w:t>葡萄树</w:t>
      </w:r>
      <w:r>
        <w:rPr>
          <w:lang w:val="zh_CN" w:bidi="zh_CN"/>
        </w:rPr>
        <w:t xml:space="preserve"> </w:t>
      </w:r>
      <w:r>
        <w:rPr>
          <w:lang w:val="zh_CN" w:bidi="zh_CN"/>
        </w:rPr>
        <w:t>＝一种蔓生植物，成熟后长出木质的茎；用</w:t>
      </w:r>
      <w:r>
        <w:rPr>
          <w:lang w:val="zh_CN" w:bidi="zh_CN"/>
        </w:rPr>
        <w:t>卷须</w:t>
      </w:r>
      <w:r>
        <w:rPr>
          <w:lang w:val="zh_CN" w:bidi="zh_CN"/>
        </w:rPr>
        <w:t>沿着地面生长，直到遇到树或其他可攀爬的物体；◄拉丁语学名：vitis vinifera；►结出</w:t>
      </w:r>
      <w:r>
        <w:rPr>
          <w:lang w:val="zh_CN" w:bidi="zh_CN"/>
        </w:rPr>
        <w:t>一串串</w:t>
      </w:r>
      <w:r>
        <w:rPr>
          <w:lang w:val="zh_CN" w:bidi="zh_CN"/>
        </w:rPr>
        <w:t>甜而多汁的</w:t>
      </w:r>
      <w:r>
        <w:rPr>
          <w:lang w:val="zh_CN" w:bidi="zh_CN"/>
        </w:rPr>
        <w:t>葡萄</w:t>
      </w:r>
      <w:r>
        <w:rPr>
          <w:lang w:val="zh_CN" w:bidi="zh_CN"/>
        </w:rPr>
        <w:t>，可制成</w:t>
      </w:r>
      <w:r>
        <w:rPr>
          <w:lang w:val="zh_CN" w:bidi="zh_CN"/>
        </w:rPr>
        <w:t>葡萄酒</w:t>
      </w:r>
      <w:r>
        <w:rPr>
          <w:lang w:val="zh_CN" w:bidi="zh_CN"/>
        </w:rPr>
        <w:t>；≈象征福气、兴旺和幸福</w:t>
      </w:r>
    </w:p>
    <w:p>
      <w:pPr/>
      <w:r>
        <w:rPr>
          <w:lang w:val="zh_CN" w:bidi="zh_CN"/>
        </w:rPr>
      </w:r>
      <w:r>
        <w:rPr>
          <w:lang w:val="zh_CN" w:bidi="zh_CN"/>
        </w:rPr>
        <w:t>GEN 40:9</w:t>
      </w:r>
      <w:r>
        <w:rPr>
          <w:lang w:val="zh_CN" w:bidi="zh_CN"/>
        </w:rPr>
        <w:t xml:space="preserve"> · </w:t>
      </w:r>
      <w:r>
        <w:rPr>
          <w:lang w:val="zh_CN" w:bidi="zh_CN"/>
        </w:rPr>
        <w:t>GEN 40:10</w:t>
      </w:r>
      <w:r>
        <w:rPr>
          <w:lang w:val="zh_CN" w:bidi="zh_CN"/>
        </w:rPr>
        <w:t xml:space="preserve"> · </w:t>
      </w:r>
      <w:r>
        <w:rPr>
          <w:lang w:val="zh_CN" w:bidi="zh_CN"/>
        </w:rPr>
        <w:t>GEN 49:11</w:t>
      </w:r>
      <w:r>
        <w:rPr>
          <w:lang w:val="zh_CN" w:bidi="zh_CN"/>
        </w:rPr>
        <w:t xml:space="preserve"> · </w:t>
      </w:r>
      <w:r>
        <w:rPr>
          <w:lang w:val="zh_CN" w:bidi="zh_CN"/>
        </w:rPr>
        <w:t>NUM 6:4</w:t>
      </w:r>
      <w:r>
        <w:rPr>
          <w:lang w:val="zh_CN" w:bidi="zh_CN"/>
        </w:rPr>
        <w:t xml:space="preserve"> · </w:t>
      </w:r>
      <w:r>
        <w:rPr>
          <w:lang w:val="zh_CN" w:bidi="zh_CN"/>
        </w:rPr>
        <w:t>NUM 20:5</w:t>
      </w:r>
      <w:r>
        <w:rPr>
          <w:lang w:val="zh_CN" w:bidi="zh_CN"/>
        </w:rPr>
        <w:t xml:space="preserve"> · </w:t>
      </w:r>
      <w:r>
        <w:rPr>
          <w:lang w:val="zh_CN" w:bidi="zh_CN"/>
        </w:rPr>
        <w:t>DEU 8:8</w:t>
      </w:r>
      <w:r>
        <w:rPr>
          <w:lang w:val="zh_CN" w:bidi="zh_CN"/>
        </w:rPr>
        <w:t xml:space="preserve"> · </w:t>
      </w:r>
      <w:r>
        <w:rPr>
          <w:lang w:val="zh_CN" w:bidi="zh_CN"/>
        </w:rPr>
        <w:t>DEU 32:32</w:t>
      </w:r>
      <w:r>
        <w:rPr>
          <w:lang w:val="zh_CN" w:bidi="zh_CN"/>
        </w:rPr>
        <w:t xml:space="preserve"> · </w:t>
      </w:r>
      <w:r>
        <w:rPr>
          <w:lang w:val="zh_CN" w:bidi="zh_CN"/>
        </w:rPr>
        <w:t>DEU 32:32</w:t>
      </w:r>
      <w:r>
        <w:rPr>
          <w:lang w:val="zh_CN" w:bidi="zh_CN"/>
        </w:rPr>
        <w:t xml:space="preserve"> · </w:t>
      </w:r>
      <w:r>
        <w:rPr>
          <w:lang w:val="zh_CN" w:bidi="zh_CN"/>
        </w:rPr>
        <w:t>JDG 9:12</w:t>
      </w:r>
      <w:r>
        <w:rPr>
          <w:lang w:val="zh_CN" w:bidi="zh_CN"/>
        </w:rPr>
        <w:t xml:space="preserve"> · </w:t>
      </w:r>
      <w:r>
        <w:rPr>
          <w:lang w:val="zh_CN" w:bidi="zh_CN"/>
        </w:rPr>
        <w:t>JDG 9:13</w:t>
      </w:r>
      <w:r>
        <w:rPr>
          <w:lang w:val="zh_CN" w:bidi="zh_CN"/>
        </w:rPr>
        <w:t xml:space="preserve"> · </w:t>
      </w:r>
      <w:r>
        <w:rPr>
          <w:lang w:val="zh_CN" w:bidi="zh_CN"/>
        </w:rPr>
        <w:t>JDG 13:14</w:t>
      </w:r>
      <w:r>
        <w:rPr>
          <w:lang w:val="zh_CN" w:bidi="zh_CN"/>
        </w:rPr>
        <w:t xml:space="preserve"> · </w:t>
      </w:r>
      <w:r>
        <w:rPr>
          <w:lang w:val="zh_CN" w:bidi="zh_CN"/>
        </w:rPr>
        <w:t>1KI 5:5</w:t>
      </w:r>
      <w:r>
        <w:rPr>
          <w:lang w:val="zh_CN" w:bidi="zh_CN"/>
        </w:rPr>
        <w:t xml:space="preserve"> · </w:t>
      </w:r>
      <w:r>
        <w:rPr>
          <w:lang w:val="zh_CN" w:bidi="zh_CN"/>
        </w:rPr>
        <w:t>2KI 18:31</w:t>
      </w:r>
      <w:r>
        <w:rPr>
          <w:lang w:val="zh_CN" w:bidi="zh_CN"/>
        </w:rPr>
        <w:t xml:space="preserve"> · </w:t>
      </w:r>
      <w:r>
        <w:rPr>
          <w:lang w:val="zh_CN" w:bidi="zh_CN"/>
        </w:rPr>
        <w:t>JOB 15:33</w:t>
      </w:r>
      <w:r>
        <w:rPr>
          <w:lang w:val="zh_CN" w:bidi="zh_CN"/>
        </w:rPr>
        <w:t xml:space="preserve"> · </w:t>
      </w:r>
      <w:r>
        <w:rPr>
          <w:lang w:val="zh_CN" w:bidi="zh_CN"/>
        </w:rPr>
        <w:t>PSA 78:47</w:t>
      </w:r>
      <w:r>
        <w:rPr>
          <w:lang w:val="zh_CN" w:bidi="zh_CN"/>
        </w:rPr>
        <w:t xml:space="preserve"> · </w:t>
      </w:r>
      <w:r>
        <w:rPr>
          <w:lang w:val="zh_CN" w:bidi="zh_CN"/>
        </w:rPr>
        <w:t>PSA 80:9</w:t>
      </w:r>
      <w:r>
        <w:rPr>
          <w:lang w:val="zh_CN" w:bidi="zh_CN"/>
        </w:rPr>
        <w:t xml:space="preserve"> · </w:t>
      </w:r>
      <w:r>
        <w:rPr>
          <w:lang w:val="zh_CN" w:bidi="zh_CN"/>
        </w:rPr>
        <w:t>PSA 80:15</w:t>
      </w:r>
      <w:r>
        <w:rPr>
          <w:lang w:val="zh_CN" w:bidi="zh_CN"/>
        </w:rPr>
        <w:t xml:space="preserve"> · </w:t>
      </w:r>
      <w:r>
        <w:rPr>
          <w:lang w:val="zh_CN" w:bidi="zh_CN"/>
        </w:rPr>
        <w:t>PSA 105:33</w:t>
      </w:r>
      <w:r>
        <w:rPr>
          <w:lang w:val="zh_CN" w:bidi="zh_CN"/>
        </w:rPr>
        <w:t xml:space="preserve"> · </w:t>
      </w:r>
      <w:r>
        <w:rPr>
          <w:lang w:val="zh_CN" w:bidi="zh_CN"/>
        </w:rPr>
        <w:t>PSA 128:3</w:t>
      </w:r>
      <w:r>
        <w:rPr>
          <w:lang w:val="zh_CN" w:bidi="zh_CN"/>
        </w:rPr>
        <w:t xml:space="preserve"> · </w:t>
      </w:r>
      <w:r>
        <w:rPr>
          <w:lang w:val="zh_CN" w:bidi="zh_CN"/>
        </w:rPr>
        <w:t>SNG 2:13</w:t>
      </w:r>
      <w:r>
        <w:rPr>
          <w:lang w:val="zh_CN" w:bidi="zh_CN"/>
        </w:rPr>
        <w:t xml:space="preserve"> · </w:t>
      </w:r>
      <w:r>
        <w:rPr>
          <w:lang w:val="zh_CN" w:bidi="zh_CN"/>
        </w:rPr>
        <w:t>SNG 6:11</w:t>
      </w:r>
      <w:r>
        <w:rPr>
          <w:lang w:val="zh_CN" w:bidi="zh_CN"/>
        </w:rPr>
        <w:t xml:space="preserve"> · </w:t>
      </w:r>
      <w:r>
        <w:rPr>
          <w:lang w:val="zh_CN" w:bidi="zh_CN"/>
        </w:rPr>
        <w:t>SNG 7:9</w:t>
      </w:r>
      <w:r>
        <w:rPr>
          <w:lang w:val="zh_CN" w:bidi="zh_CN"/>
        </w:rPr>
        <w:t xml:space="preserve"> · </w:t>
      </w:r>
      <w:r>
        <w:rPr>
          <w:lang w:val="zh_CN" w:bidi="zh_CN"/>
        </w:rPr>
        <w:t>SNG 7:13</w:t>
      </w:r>
      <w:r>
        <w:rPr>
          <w:lang w:val="zh_CN" w:bidi="zh_CN"/>
        </w:rPr>
        <w:t xml:space="preserve"> · </w:t>
      </w:r>
      <w:r>
        <w:rPr>
          <w:lang w:val="zh_CN" w:bidi="zh_CN"/>
        </w:rPr>
        <w:t>ISA 7:23</w:t>
      </w:r>
      <w:r>
        <w:rPr>
          <w:lang w:val="zh_CN" w:bidi="zh_CN"/>
        </w:rPr>
        <w:t xml:space="preserve"> · </w:t>
      </w:r>
      <w:r>
        <w:rPr>
          <w:lang w:val="zh_CN" w:bidi="zh_CN"/>
        </w:rPr>
        <w:t>ISA 16:8</w:t>
      </w:r>
      <w:r>
        <w:rPr>
          <w:lang w:val="zh_CN" w:bidi="zh_CN"/>
        </w:rPr>
        <w:t xml:space="preserve"> · </w:t>
      </w:r>
      <w:r>
        <w:rPr>
          <w:lang w:val="zh_CN" w:bidi="zh_CN"/>
        </w:rPr>
        <w:t>ISA 16:9</w:t>
      </w:r>
      <w:r>
        <w:rPr>
          <w:lang w:val="zh_CN" w:bidi="zh_CN"/>
        </w:rPr>
        <w:t xml:space="preserve"> · </w:t>
      </w:r>
      <w:r>
        <w:rPr>
          <w:lang w:val="zh_CN" w:bidi="zh_CN"/>
        </w:rPr>
        <w:t>ISA 24:7</w:t>
      </w:r>
      <w:r>
        <w:rPr>
          <w:lang w:val="zh_CN" w:bidi="zh_CN"/>
        </w:rPr>
        <w:t xml:space="preserve"> · </w:t>
      </w:r>
      <w:r>
        <w:rPr>
          <w:lang w:val="zh_CN" w:bidi="zh_CN"/>
        </w:rPr>
        <w:t>ISA 32:12</w:t>
      </w:r>
      <w:r>
        <w:rPr>
          <w:lang w:val="zh_CN" w:bidi="zh_CN"/>
        </w:rPr>
        <w:t xml:space="preserve"> · </w:t>
      </w:r>
      <w:r>
        <w:rPr>
          <w:lang w:val="zh_CN" w:bidi="zh_CN"/>
        </w:rPr>
        <w:t>ISA 34:4</w:t>
      </w:r>
      <w:r>
        <w:rPr>
          <w:lang w:val="zh_CN" w:bidi="zh_CN"/>
        </w:rPr>
        <w:t xml:space="preserve"> · </w:t>
      </w:r>
      <w:r>
        <w:rPr>
          <w:lang w:val="zh_CN" w:bidi="zh_CN"/>
        </w:rPr>
        <w:t>ISA 36:16</w:t>
      </w:r>
      <w:r>
        <w:rPr>
          <w:lang w:val="zh_CN" w:bidi="zh_CN"/>
        </w:rPr>
        <w:t xml:space="preserve"> · </w:t>
      </w:r>
      <w:r>
        <w:rPr>
          <w:lang w:val="zh_CN" w:bidi="zh_CN"/>
        </w:rPr>
        <w:t>JER 2:21</w:t>
      </w:r>
      <w:r>
        <w:rPr>
          <w:lang w:val="zh_CN" w:bidi="zh_CN"/>
        </w:rPr>
        <w:t xml:space="preserve"> · </w:t>
      </w:r>
      <w:r>
        <w:rPr>
          <w:lang w:val="zh_CN" w:bidi="zh_CN"/>
        </w:rPr>
        <w:t>JER 5:17</w:t>
      </w:r>
      <w:r>
        <w:rPr>
          <w:lang w:val="zh_CN" w:bidi="zh_CN"/>
        </w:rPr>
        <w:t xml:space="preserve"> · </w:t>
      </w:r>
      <w:r>
        <w:rPr>
          <w:lang w:val="zh_CN" w:bidi="zh_CN"/>
        </w:rPr>
        <w:t>JER 6:9</w:t>
      </w:r>
      <w:r>
        <w:rPr>
          <w:lang w:val="zh_CN" w:bidi="zh_CN"/>
        </w:rPr>
        <w:t xml:space="preserve"> · </w:t>
      </w:r>
      <w:r>
        <w:rPr>
          <w:lang w:val="zh_CN" w:bidi="zh_CN"/>
        </w:rPr>
        <w:t>JER 8:13</w:t>
      </w:r>
      <w:r>
        <w:rPr>
          <w:lang w:val="zh_CN" w:bidi="zh_CN"/>
        </w:rPr>
        <w:t xml:space="preserve"> · </w:t>
      </w:r>
      <w:r>
        <w:rPr>
          <w:lang w:val="zh_CN" w:bidi="zh_CN"/>
        </w:rPr>
        <w:t>JER 48:32</w:t>
      </w:r>
      <w:r>
        <w:rPr>
          <w:lang w:val="zh_CN" w:bidi="zh_CN"/>
        </w:rPr>
        <w:t xml:space="preserve"> · </w:t>
      </w:r>
      <w:r>
        <w:rPr>
          <w:lang w:val="zh_CN" w:bidi="zh_CN"/>
        </w:rPr>
        <w:t>EZK 15:2</w:t>
      </w:r>
      <w:r>
        <w:rPr>
          <w:lang w:val="zh_CN" w:bidi="zh_CN"/>
        </w:rPr>
        <w:t xml:space="preserve"> · </w:t>
      </w:r>
      <w:r>
        <w:rPr>
          <w:lang w:val="zh_CN" w:bidi="zh_CN"/>
        </w:rPr>
        <w:t>EZK 15:6</w:t>
      </w:r>
      <w:r>
        <w:rPr>
          <w:lang w:val="zh_CN" w:bidi="zh_CN"/>
        </w:rPr>
        <w:t xml:space="preserve"> · </w:t>
      </w:r>
      <w:r>
        <w:rPr>
          <w:lang w:val="zh_CN" w:bidi="zh_CN"/>
        </w:rPr>
        <w:t>EZK 17:6</w:t>
      </w:r>
      <w:r>
        <w:rPr>
          <w:lang w:val="zh_CN" w:bidi="zh_CN"/>
        </w:rPr>
        <w:t xml:space="preserve"> · </w:t>
      </w:r>
      <w:r>
        <w:rPr>
          <w:lang w:val="zh_CN" w:bidi="zh_CN"/>
        </w:rPr>
        <w:t>EZK 17:6</w:t>
      </w:r>
      <w:r>
        <w:rPr>
          <w:lang w:val="zh_CN" w:bidi="zh_CN"/>
        </w:rPr>
        <w:t xml:space="preserve"> · </w:t>
      </w:r>
      <w:r>
        <w:rPr>
          <w:lang w:val="zh_CN" w:bidi="zh_CN"/>
        </w:rPr>
        <w:t>EZK 17:7</w:t>
      </w:r>
      <w:r>
        <w:rPr>
          <w:lang w:val="zh_CN" w:bidi="zh_CN"/>
        </w:rPr>
        <w:t xml:space="preserve"> · </w:t>
      </w:r>
      <w:r>
        <w:rPr>
          <w:lang w:val="zh_CN" w:bidi="zh_CN"/>
        </w:rPr>
        <w:t>EZK 17:8</w:t>
      </w:r>
      <w:r>
        <w:rPr>
          <w:lang w:val="zh_CN" w:bidi="zh_CN"/>
        </w:rPr>
        <w:t xml:space="preserve"> · </w:t>
      </w:r>
      <w:r>
        <w:rPr>
          <w:lang w:val="zh_CN" w:bidi="zh_CN"/>
        </w:rPr>
        <w:t>EZK 19:10</w:t>
      </w:r>
      <w:r>
        <w:rPr>
          <w:lang w:val="zh_CN" w:bidi="zh_CN"/>
        </w:rPr>
        <w:t xml:space="preserve"> · </w:t>
      </w:r>
      <w:r>
        <w:rPr>
          <w:lang w:val="zh_CN" w:bidi="zh_CN"/>
        </w:rPr>
        <w:t>HOS 2:14</w:t>
      </w:r>
      <w:r>
        <w:rPr>
          <w:lang w:val="zh_CN" w:bidi="zh_CN"/>
        </w:rPr>
        <w:t xml:space="preserve"> · </w:t>
      </w:r>
      <w:r>
        <w:rPr>
          <w:lang w:val="zh_CN" w:bidi="zh_CN"/>
        </w:rPr>
        <w:t>HOS 10:1</w:t>
      </w:r>
      <w:r>
        <w:rPr>
          <w:lang w:val="zh_CN" w:bidi="zh_CN"/>
        </w:rPr>
        <w:t xml:space="preserve"> · </w:t>
      </w:r>
      <w:r>
        <w:rPr>
          <w:lang w:val="zh_CN" w:bidi="zh_CN"/>
        </w:rPr>
        <w:t>HOS 14:8</w:t>
      </w:r>
      <w:r>
        <w:rPr>
          <w:lang w:val="zh_CN" w:bidi="zh_CN"/>
        </w:rPr>
        <w:t xml:space="preserve"> · </w:t>
      </w:r>
      <w:r>
        <w:rPr>
          <w:lang w:val="zh_CN" w:bidi="zh_CN"/>
        </w:rPr>
        <w:t>JOL 1:7</w:t>
      </w:r>
      <w:r>
        <w:rPr>
          <w:lang w:val="zh_CN" w:bidi="zh_CN"/>
        </w:rPr>
        <w:t xml:space="preserve"> · </w:t>
      </w:r>
      <w:r>
        <w:rPr>
          <w:lang w:val="zh_CN" w:bidi="zh_CN"/>
        </w:rPr>
        <w:t>JOL 1:12</w:t>
      </w:r>
      <w:r>
        <w:rPr>
          <w:lang w:val="zh_CN" w:bidi="zh_CN"/>
        </w:rPr>
        <w:t xml:space="preserve"> · </w:t>
      </w:r>
      <w:r>
        <w:rPr>
          <w:lang w:val="zh_CN" w:bidi="zh_CN"/>
        </w:rPr>
        <w:t>JOL 2:22</w:t>
      </w:r>
      <w:r>
        <w:rPr>
          <w:lang w:val="zh_CN" w:bidi="zh_CN"/>
        </w:rPr>
        <w:t xml:space="preserve"> · </w:t>
      </w:r>
      <w:r>
        <w:rPr>
          <w:lang w:val="zh_CN" w:bidi="zh_CN"/>
        </w:rPr>
        <w:t>MIC 4:4</w:t>
      </w:r>
      <w:r>
        <w:rPr>
          <w:lang w:val="zh_CN" w:bidi="zh_CN"/>
        </w:rPr>
        <w:t xml:space="preserve"> · </w:t>
      </w:r>
      <w:r>
        <w:rPr>
          <w:lang w:val="zh_CN" w:bidi="zh_CN"/>
        </w:rPr>
        <w:t>HAB 3:17</w:t>
      </w:r>
      <w:r>
        <w:rPr>
          <w:lang w:val="zh_CN" w:bidi="zh_CN"/>
        </w:rPr>
        <w:t xml:space="preserve"> · </w:t>
      </w:r>
      <w:r>
        <w:rPr>
          <w:lang w:val="zh_CN" w:bidi="zh_CN"/>
        </w:rPr>
        <w:t>HAG 2:19</w:t>
      </w:r>
      <w:r>
        <w:rPr>
          <w:lang w:val="zh_CN" w:bidi="zh_CN"/>
        </w:rPr>
        <w:t xml:space="preserve"> · </w:t>
      </w:r>
      <w:r>
        <w:rPr>
          <w:lang w:val="zh_CN" w:bidi="zh_CN"/>
        </w:rPr>
        <w:t>ZEC 3:10</w:t>
      </w:r>
      <w:r>
        <w:rPr>
          <w:lang w:val="zh_CN" w:bidi="zh_CN"/>
        </w:rPr>
        <w:t xml:space="preserve"> · </w:t>
      </w:r>
      <w:r>
        <w:rPr>
          <w:lang w:val="zh_CN" w:bidi="zh_CN"/>
        </w:rPr>
        <w:t>ZEC 8:12</w:t>
      </w:r>
      <w:r>
        <w:rPr>
          <w:lang w:val="zh_CN" w:bidi="zh_CN"/>
        </w:rPr>
        <w:t xml:space="preserve"> · </w:t>
      </w:r>
      <w:r>
        <w:rPr>
          <w:lang w:val="zh_CN" w:bidi="zh_CN"/>
        </w:rPr>
        <w:t>MAL 3:11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גֹּפֶר</w:t>
      </w:r>
      <w:r>
        <w:rPr>
          <w:lang w:val="zh_CN" w:bidi="zh_CN"/>
        </w:rPr>
      </w:r>
    </w:p>
    <w:p>
      <w:pPr>
        <w:pStyle w:val="Heading1"/>
      </w:pPr>
      <w:r>
        <w:rPr>
          <w:lang w:val="zh_CN" w:bidi="zh_CN"/>
        </w:rPr>
        <w:t>גֹּפֶר</w:t>
      </w:r>
    </w:p>
    <w:p>
      <w:pPr/>
      <w:r>
        <w:rPr>
          <w:lang w:val="zh_CN" w:bidi="zh_CN"/>
        </w:rPr>
      </w:r>
      <w:r>
        <w:rPr>
          <w:lang w:val="zh_CN" w:bidi="zh_CN"/>
        </w:rPr>
        <w:t>גֹּפֶר</w:t>
      </w:r>
      <w:r>
        <w:rPr>
          <w:lang w:val="zh_CN" w:bidi="zh_CN"/>
        </w:rPr>
        <w:t xml:space="preserve"> (</w:t>
      </w:r>
      <w:r>
        <w:rPr>
          <w:lang w:val="zh_CN" w:bidi="zh_CN"/>
        </w:rPr>
        <w:t>H1613</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歌斐木；柏树</w:t>
      </w:r>
      <w:r>
        <w:rPr>
          <w:lang w:val="zh_CN" w:bidi="zh_CN"/>
        </w:rPr>
        <w:t xml:space="preserve"> </w:t>
      </w:r>
      <w:r>
        <w:rPr>
          <w:lang w:val="zh_CN" w:bidi="zh_CN"/>
        </w:rPr>
        <w:t>确切含义不肯定：＝黎巴嫩常见的一种常绿乔木，叶子是圆形或针形而不是扁平的；果实是含种子的球果，大都不能吃用；►其木材可用于建筑</w:t>
      </w:r>
    </w:p>
    <w:p>
      <w:pPr/>
      <w:r>
        <w:rPr>
          <w:lang w:val="zh_CN" w:bidi="zh_CN"/>
        </w:rPr>
      </w:r>
      <w:r>
        <w:rPr>
          <w:lang w:val="zh_CN" w:bidi="zh_CN"/>
        </w:rPr>
        <w:t>GEN 6:14</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גָּפְרִית</w:t>
      </w:r>
      <w:r>
        <w:rPr>
          <w:lang w:val="zh_CN" w:bidi="zh_CN"/>
        </w:rPr>
      </w:r>
    </w:p>
    <w:p>
      <w:pPr>
        <w:pStyle w:val="Heading1"/>
      </w:pPr>
      <w:r>
        <w:rPr>
          <w:lang w:val="zh_CN" w:bidi="zh_CN"/>
        </w:rPr>
        <w:t>גָּפְרִית</w:t>
      </w:r>
    </w:p>
    <w:p>
      <w:pPr/>
      <w:r>
        <w:rPr>
          <w:lang w:val="zh_CN" w:bidi="zh_CN"/>
        </w:rPr>
      </w:r>
      <w:r>
        <w:rPr>
          <w:lang w:val="zh_CN" w:bidi="zh_CN"/>
        </w:rPr>
        <w:t>גָּפְרִית</w:t>
      </w:r>
      <w:r>
        <w:rPr>
          <w:lang w:val="zh_CN" w:bidi="zh_CN"/>
        </w:rPr>
        <w:t xml:space="preserve"> (</w:t>
      </w:r>
      <w:r>
        <w:rPr>
          <w:lang w:val="zh_CN" w:bidi="zh_CN"/>
        </w:rPr>
        <w:t>H1614</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硫磺</w:t>
      </w:r>
      <w:r>
        <w:rPr>
          <w:lang w:val="zh_CN" w:bidi="zh_CN"/>
        </w:rPr>
        <w:t xml:space="preserve"> </w:t>
      </w:r>
      <w:r>
        <w:rPr>
          <w:lang w:val="zh_CN" w:bidi="zh_CN"/>
        </w:rPr>
        <w:t>＝一种淡黄色物质，在空气中容易燃烧；◄见于有火山活动的区域，如死海地区，►会导致土地贫瘠；≈与上帝的惩罚关联</w:t>
      </w:r>
    </w:p>
    <w:p>
      <w:pPr/>
      <w:r>
        <w:rPr>
          <w:lang w:val="zh_CN" w:bidi="zh_CN"/>
        </w:rPr>
      </w:r>
      <w:r>
        <w:rPr>
          <w:lang w:val="zh_CN" w:bidi="zh_CN"/>
        </w:rPr>
        <w:t>GEN 19:24</w:t>
      </w:r>
      <w:r>
        <w:rPr>
          <w:lang w:val="zh_CN" w:bidi="zh_CN"/>
        </w:rPr>
        <w:t xml:space="preserve"> · </w:t>
      </w:r>
      <w:r>
        <w:rPr>
          <w:lang w:val="zh_CN" w:bidi="zh_CN"/>
        </w:rPr>
        <w:t>DEU 29:22</w:t>
      </w:r>
      <w:r>
        <w:rPr>
          <w:lang w:val="zh_CN" w:bidi="zh_CN"/>
        </w:rPr>
        <w:t xml:space="preserve"> · </w:t>
      </w:r>
      <w:r>
        <w:rPr>
          <w:lang w:val="zh_CN" w:bidi="zh_CN"/>
        </w:rPr>
        <w:t>JOB 18:15</w:t>
      </w:r>
      <w:r>
        <w:rPr>
          <w:lang w:val="zh_CN" w:bidi="zh_CN"/>
        </w:rPr>
        <w:t xml:space="preserve"> · </w:t>
      </w:r>
      <w:r>
        <w:rPr>
          <w:lang w:val="zh_CN" w:bidi="zh_CN"/>
        </w:rPr>
        <w:t>PSA 11:6</w:t>
      </w:r>
      <w:r>
        <w:rPr>
          <w:lang w:val="zh_CN" w:bidi="zh_CN"/>
        </w:rPr>
        <w:t xml:space="preserve"> · </w:t>
      </w:r>
      <w:r>
        <w:rPr>
          <w:lang w:val="zh_CN" w:bidi="zh_CN"/>
        </w:rPr>
        <w:t>ISA 30:33</w:t>
      </w:r>
      <w:r>
        <w:rPr>
          <w:lang w:val="zh_CN" w:bidi="zh_CN"/>
        </w:rPr>
        <w:t xml:space="preserve"> · </w:t>
      </w:r>
      <w:r>
        <w:rPr>
          <w:lang w:val="zh_CN" w:bidi="zh_CN"/>
        </w:rPr>
        <w:t>ISA 34:9</w:t>
      </w:r>
      <w:r>
        <w:rPr>
          <w:lang w:val="zh_CN" w:bidi="zh_CN"/>
        </w:rPr>
        <w:t xml:space="preserve"> · </w:t>
      </w:r>
      <w:r>
        <w:rPr>
          <w:lang w:val="zh_CN" w:bidi="zh_CN"/>
        </w:rPr>
        <w:t>EZK 38:22</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w:t>
      </w:r>
      <w:r>
        <w:rPr>
          <w:lang w:val="zh_CN" w:bidi="zh_CN"/>
        </w:rPr>
      </w:r>
    </w:p>
    <w:p>
      <w:pPr>
        <w:pStyle w:val="Heading1"/>
      </w:pPr>
      <w:r>
        <w:rPr>
          <w:lang w:val="zh_CN" w:bidi="zh_CN"/>
        </w:rPr>
        <w:t>גִּר</w:t>
      </w:r>
    </w:p>
    <w:p>
      <w:pPr/>
      <w:r>
        <w:rPr>
          <w:lang w:val="zh_CN" w:bidi="zh_CN"/>
        </w:rPr>
      </w:r>
      <w:r>
        <w:rPr>
          <w:lang w:val="zh_CN" w:bidi="zh_CN"/>
        </w:rPr>
        <w:t>גִּר</w:t>
      </w:r>
      <w:r>
        <w:rPr>
          <w:lang w:val="zh_CN" w:bidi="zh_CN"/>
        </w:rPr>
        <w:t xml:space="preserve"> (</w:t>
      </w:r>
      <w:r>
        <w:rPr>
          <w:lang w:val="zh_CN" w:bidi="zh_CN"/>
        </w:rPr>
        <w:t>H1615</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石灰石，灰石</w:t>
      </w:r>
      <w:r>
        <w:rPr>
          <w:lang w:val="zh_CN" w:bidi="zh_CN"/>
        </w:rPr>
        <w:t xml:space="preserve"> </w:t>
      </w:r>
      <w:r>
        <w:rPr>
          <w:lang w:val="zh_CN" w:bidi="zh_CN"/>
        </w:rPr>
        <w:t>＝一种白色、软土状的石灰岩，由海洋生物的骨胳遗骸形成</w:t>
      </w:r>
    </w:p>
    <w:p>
      <w:pPr/>
      <w:r>
        <w:rPr>
          <w:lang w:val="zh_CN" w:bidi="zh_CN"/>
        </w:rPr>
      </w:r>
      <w:r>
        <w:rPr>
          <w:lang w:val="zh_CN" w:bidi="zh_CN"/>
        </w:rPr>
        <w:t>ISA 27:9</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w:t>
      </w:r>
      <w:r>
        <w:rPr>
          <w:lang w:val="zh_CN" w:bidi="zh_CN"/>
        </w:rPr>
      </w:r>
    </w:p>
    <w:p>
      <w:pPr>
        <w:pStyle w:val="Heading1"/>
      </w:pPr>
      <w:r>
        <w:rPr>
          <w:lang w:val="zh_CN" w:bidi="zh_CN"/>
        </w:rPr>
        <w:t>גֵּר</w:t>
      </w:r>
    </w:p>
    <w:p>
      <w:pPr/>
      <w:r>
        <w:rPr>
          <w:lang w:val="zh_CN" w:bidi="zh_CN"/>
        </w:rPr>
      </w:r>
      <w:r>
        <w:rPr>
          <w:lang w:val="zh_CN" w:bidi="zh_CN"/>
        </w:rPr>
        <w:t>גֵּר</w:t>
      </w:r>
      <w:r>
        <w:rPr>
          <w:lang w:val="zh_CN" w:bidi="zh_CN"/>
        </w:rPr>
        <w:t xml:space="preserve"> (</w:t>
      </w:r>
      <w:r>
        <w:rPr>
          <w:lang w:val="zh_CN" w:bidi="zh_CN"/>
        </w:rPr>
        <w:t>H1616</w:t>
      </w:r>
      <w:r>
        <w:rPr>
          <w:lang w:val="zh_CN" w:bidi="zh_CN"/>
        </w:rPr>
        <w:t>)</w:t>
      </w:r>
    </w:p>
    <w:p>
      <w:pPr/>
      <w:r>
        <w:rPr>
          <w:lang w:val="zh_CN" w:bidi="zh_CN"/>
        </w:rPr>
      </w:r>
      <w:r>
        <w:rPr>
          <w:lang w:val="zh_CN" w:bidi="zh_CN"/>
        </w:rPr>
        <w:t xml:space="preserve">noun m · </w:t>
      </w:r>
      <w:r>
        <w:rPr>
          <w:lang w:val="zh_CN" w:bidi="zh_CN"/>
        </w:rPr>
        <w:t>גור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אֶזְרָח</w:t>
      </w:r>
      <w:r>
        <w:rPr>
          <w:lang w:val="zh_CN" w:bidi="zh_CN"/>
        </w:rPr>
        <w:t xml:space="preserve"> · </w:t>
      </w:r>
      <w:r>
        <w:rPr>
          <w:lang w:val="zh_CN" w:bidi="zh_CN"/>
        </w:rPr>
        <w:t>אַלְמָנָה</w:t>
      </w:r>
      <w:r>
        <w:rPr>
          <w:lang w:val="zh_CN" w:bidi="zh_CN"/>
        </w:rPr>
        <w:t xml:space="preserve"> · </w:t>
      </w:r>
      <w:r>
        <w:rPr>
          <w:lang w:val="zh_CN" w:bidi="zh_CN"/>
        </w:rPr>
        <w:t>אָמָה</w:t>
      </w:r>
      <w:r>
        <w:rPr>
          <w:lang w:val="zh_CN" w:bidi="zh_CN"/>
        </w:rPr>
        <w:t xml:space="preserve"> · </w:t>
      </w:r>
      <w:r>
        <w:rPr>
          <w:lang w:val="zh_CN" w:bidi="zh_CN"/>
        </w:rPr>
        <w:t>יָתֹום</w:t>
      </w:r>
      <w:r>
        <w:rPr>
          <w:lang w:val="zh_CN" w:bidi="zh_CN"/>
        </w:rPr>
        <w:t xml:space="preserve"> · </w:t>
      </w:r>
      <w:r>
        <w:rPr>
          <w:lang w:val="zh_CN" w:bidi="zh_CN"/>
        </w:rPr>
        <w:t>עֶבֶד</w:t>
      </w:r>
      <w:r>
        <w:rPr>
          <w:lang w:val="zh_CN" w:bidi="zh_CN"/>
        </w:rPr>
        <w:t xml:space="preserve"> · </w:t>
      </w:r>
      <w:r>
        <w:rPr>
          <w:lang w:val="zh_CN" w:bidi="zh_CN"/>
        </w:rPr>
        <w:t>תֹּושָׁב</w:t>
      </w:r>
    </w:p>
    <w:p>
      <w:pPr/>
      <w:r>
        <w:rPr>
          <w:lang w:val="zh_CN" w:bidi="zh_CN"/>
        </w:rPr>
      </w:r>
      <w:r>
        <w:rPr>
          <w:lang w:val="zh_CN" w:bidi="zh_CN"/>
        </w:rPr>
        <w:t>异乡人；陌生人；寄居者；外族人；外人；客旅</w:t>
      </w:r>
      <w:r>
        <w:rPr>
          <w:lang w:val="zh_CN" w:bidi="zh_CN"/>
        </w:rPr>
        <w:t xml:space="preserve"> </w:t>
      </w:r>
      <w:r>
        <w:rPr>
          <w:lang w:val="zh_CN" w:bidi="zh_CN"/>
        </w:rPr>
        <w:t>＝状态，人永久或长期居住在非原籍或国籍的地方；≈被认为是社会中较弱的阶层，因此应与寡妇、孤儿和其他穷人一起受到特别照顾</w:t>
      </w:r>
    </w:p>
    <w:p>
      <w:pPr/>
      <w:r>
        <w:rPr>
          <w:lang w:val="zh_CN" w:bidi="zh_CN"/>
        </w:rPr>
      </w:r>
      <w:r>
        <w:rPr>
          <w:lang w:val="zh_CN" w:bidi="zh_CN"/>
        </w:rPr>
        <w:t>GEN 15:13</w:t>
      </w:r>
      <w:r>
        <w:rPr>
          <w:lang w:val="zh_CN" w:bidi="zh_CN"/>
        </w:rPr>
        <w:t xml:space="preserve"> · </w:t>
      </w:r>
      <w:r>
        <w:rPr>
          <w:lang w:val="zh_CN" w:bidi="zh_CN"/>
        </w:rPr>
        <w:t>GEN 23:4</w:t>
      </w:r>
      <w:r>
        <w:rPr>
          <w:lang w:val="zh_CN" w:bidi="zh_CN"/>
        </w:rPr>
        <w:t xml:space="preserve"> · </w:t>
      </w:r>
      <w:r>
        <w:rPr>
          <w:lang w:val="zh_CN" w:bidi="zh_CN"/>
        </w:rPr>
        <w:t>EXO 2:22</w:t>
      </w:r>
      <w:r>
        <w:rPr>
          <w:lang w:val="zh_CN" w:bidi="zh_CN"/>
        </w:rPr>
        <w:t xml:space="preserve"> · </w:t>
      </w:r>
      <w:r>
        <w:rPr>
          <w:lang w:val="zh_CN" w:bidi="zh_CN"/>
        </w:rPr>
        <w:t>EXO 12:19</w:t>
      </w:r>
      <w:r>
        <w:rPr>
          <w:lang w:val="zh_CN" w:bidi="zh_CN"/>
        </w:rPr>
        <w:t xml:space="preserve"> · </w:t>
      </w:r>
      <w:r>
        <w:rPr>
          <w:lang w:val="zh_CN" w:bidi="zh_CN"/>
        </w:rPr>
        <w:t>EXO 12:48</w:t>
      </w:r>
      <w:r>
        <w:rPr>
          <w:lang w:val="zh_CN" w:bidi="zh_CN"/>
        </w:rPr>
        <w:t xml:space="preserve"> · </w:t>
      </w:r>
      <w:r>
        <w:rPr>
          <w:lang w:val="zh_CN" w:bidi="zh_CN"/>
        </w:rPr>
        <w:t>EXO 12:49</w:t>
      </w:r>
      <w:r>
        <w:rPr>
          <w:lang w:val="zh_CN" w:bidi="zh_CN"/>
        </w:rPr>
        <w:t xml:space="preserve"> · </w:t>
      </w:r>
      <w:r>
        <w:rPr>
          <w:lang w:val="zh_CN" w:bidi="zh_CN"/>
        </w:rPr>
        <w:t>EXO 18:3</w:t>
      </w:r>
      <w:r>
        <w:rPr>
          <w:lang w:val="zh_CN" w:bidi="zh_CN"/>
        </w:rPr>
        <w:t xml:space="preserve"> · </w:t>
      </w:r>
      <w:r>
        <w:rPr>
          <w:lang w:val="zh_CN" w:bidi="zh_CN"/>
        </w:rPr>
        <w:t>EXO 20:10</w:t>
      </w:r>
      <w:r>
        <w:rPr>
          <w:lang w:val="zh_CN" w:bidi="zh_CN"/>
        </w:rPr>
        <w:t xml:space="preserve"> · </w:t>
      </w:r>
      <w:r>
        <w:rPr>
          <w:lang w:val="zh_CN" w:bidi="zh_CN"/>
        </w:rPr>
        <w:t>EXO 22:20</w:t>
      </w:r>
      <w:r>
        <w:rPr>
          <w:lang w:val="zh_CN" w:bidi="zh_CN"/>
        </w:rPr>
        <w:t xml:space="preserve"> · </w:t>
      </w:r>
      <w:r>
        <w:rPr>
          <w:lang w:val="zh_CN" w:bidi="zh_CN"/>
        </w:rPr>
        <w:t>EXO 22:20</w:t>
      </w:r>
      <w:r>
        <w:rPr>
          <w:lang w:val="zh_CN" w:bidi="zh_CN"/>
        </w:rPr>
        <w:t xml:space="preserve"> · </w:t>
      </w:r>
      <w:r>
        <w:rPr>
          <w:lang w:val="zh_CN" w:bidi="zh_CN"/>
        </w:rPr>
        <w:t>EXO 23:9</w:t>
      </w:r>
      <w:r>
        <w:rPr>
          <w:lang w:val="zh_CN" w:bidi="zh_CN"/>
        </w:rPr>
        <w:t xml:space="preserve"> · </w:t>
      </w:r>
      <w:r>
        <w:rPr>
          <w:lang w:val="zh_CN" w:bidi="zh_CN"/>
        </w:rPr>
        <w:t>EXO 23:9</w:t>
      </w:r>
      <w:r>
        <w:rPr>
          <w:lang w:val="zh_CN" w:bidi="zh_CN"/>
        </w:rPr>
        <w:t xml:space="preserve"> · </w:t>
      </w:r>
      <w:r>
        <w:rPr>
          <w:lang w:val="zh_CN" w:bidi="zh_CN"/>
        </w:rPr>
        <w:t>EXO 23:9</w:t>
      </w:r>
      <w:r>
        <w:rPr>
          <w:lang w:val="zh_CN" w:bidi="zh_CN"/>
        </w:rPr>
        <w:t xml:space="preserve"> · </w:t>
      </w:r>
      <w:r>
        <w:rPr>
          <w:lang w:val="zh_CN" w:bidi="zh_CN"/>
        </w:rPr>
        <w:t>EXO 23:12</w:t>
      </w:r>
      <w:r>
        <w:rPr>
          <w:lang w:val="zh_CN" w:bidi="zh_CN"/>
        </w:rPr>
        <w:t xml:space="preserve"> · </w:t>
      </w:r>
      <w:r>
        <w:rPr>
          <w:lang w:val="zh_CN" w:bidi="zh_CN"/>
        </w:rPr>
        <w:t>LEV 16:29</w:t>
      </w:r>
      <w:r>
        <w:rPr>
          <w:lang w:val="zh_CN" w:bidi="zh_CN"/>
        </w:rPr>
        <w:t xml:space="preserve"> · </w:t>
      </w:r>
      <w:r>
        <w:rPr>
          <w:lang w:val="zh_CN" w:bidi="zh_CN"/>
        </w:rPr>
        <w:t>LEV 17:8</w:t>
      </w:r>
      <w:r>
        <w:rPr>
          <w:lang w:val="zh_CN" w:bidi="zh_CN"/>
        </w:rPr>
        <w:t xml:space="preserve"> · </w:t>
      </w:r>
      <w:r>
        <w:rPr>
          <w:lang w:val="zh_CN" w:bidi="zh_CN"/>
        </w:rPr>
        <w:t>LEV 17:10</w:t>
      </w:r>
      <w:r>
        <w:rPr>
          <w:lang w:val="zh_CN" w:bidi="zh_CN"/>
        </w:rPr>
        <w:t xml:space="preserve"> · </w:t>
      </w:r>
      <w:r>
        <w:rPr>
          <w:lang w:val="zh_CN" w:bidi="zh_CN"/>
        </w:rPr>
        <w:t>LEV 17:12</w:t>
      </w:r>
      <w:r>
        <w:rPr>
          <w:lang w:val="zh_CN" w:bidi="zh_CN"/>
        </w:rPr>
        <w:t xml:space="preserve"> · </w:t>
      </w:r>
      <w:r>
        <w:rPr>
          <w:lang w:val="zh_CN" w:bidi="zh_CN"/>
        </w:rPr>
        <w:t>LEV 17:13</w:t>
      </w:r>
      <w:r>
        <w:rPr>
          <w:lang w:val="zh_CN" w:bidi="zh_CN"/>
        </w:rPr>
        <w:t xml:space="preserve"> · </w:t>
      </w:r>
      <w:r>
        <w:rPr>
          <w:lang w:val="zh_CN" w:bidi="zh_CN"/>
        </w:rPr>
        <w:t>LEV 17:15</w:t>
      </w:r>
      <w:r>
        <w:rPr>
          <w:lang w:val="zh_CN" w:bidi="zh_CN"/>
        </w:rPr>
        <w:t xml:space="preserve"> · </w:t>
      </w:r>
      <w:r>
        <w:rPr>
          <w:lang w:val="zh_CN" w:bidi="zh_CN"/>
        </w:rPr>
        <w:t>LEV 18:26</w:t>
      </w:r>
      <w:r>
        <w:rPr>
          <w:lang w:val="zh_CN" w:bidi="zh_CN"/>
        </w:rPr>
        <w:t xml:space="preserve"> · </w:t>
      </w:r>
      <w:r>
        <w:rPr>
          <w:lang w:val="zh_CN" w:bidi="zh_CN"/>
        </w:rPr>
        <w:t>LEV 19:10</w:t>
      </w:r>
      <w:r>
        <w:rPr>
          <w:lang w:val="zh_CN" w:bidi="zh_CN"/>
        </w:rPr>
        <w:t xml:space="preserve"> · </w:t>
      </w:r>
      <w:r>
        <w:rPr>
          <w:lang w:val="zh_CN" w:bidi="zh_CN"/>
        </w:rPr>
        <w:t>LEV 19:33</w:t>
      </w:r>
      <w:r>
        <w:rPr>
          <w:lang w:val="zh_CN" w:bidi="zh_CN"/>
        </w:rPr>
        <w:t xml:space="preserve"> · </w:t>
      </w:r>
      <w:r>
        <w:rPr>
          <w:lang w:val="zh_CN" w:bidi="zh_CN"/>
        </w:rPr>
        <w:t>LEV 19:34</w:t>
      </w:r>
      <w:r>
        <w:rPr>
          <w:lang w:val="zh_CN" w:bidi="zh_CN"/>
        </w:rPr>
        <w:t xml:space="preserve"> · </w:t>
      </w:r>
      <w:r>
        <w:rPr>
          <w:lang w:val="zh_CN" w:bidi="zh_CN"/>
        </w:rPr>
        <w:t>LEV 19:34</w:t>
      </w:r>
      <w:r>
        <w:rPr>
          <w:lang w:val="zh_CN" w:bidi="zh_CN"/>
        </w:rPr>
        <w:t xml:space="preserve"> · </w:t>
      </w:r>
      <w:r>
        <w:rPr>
          <w:lang w:val="zh_CN" w:bidi="zh_CN"/>
        </w:rPr>
        <w:t>LEV 20:2</w:t>
      </w:r>
      <w:r>
        <w:rPr>
          <w:lang w:val="zh_CN" w:bidi="zh_CN"/>
        </w:rPr>
        <w:t xml:space="preserve"> · </w:t>
      </w:r>
      <w:r>
        <w:rPr>
          <w:lang w:val="zh_CN" w:bidi="zh_CN"/>
        </w:rPr>
        <w:t>LEV 22:18</w:t>
      </w:r>
      <w:r>
        <w:rPr>
          <w:lang w:val="zh_CN" w:bidi="zh_CN"/>
        </w:rPr>
        <w:t xml:space="preserve"> · </w:t>
      </w:r>
      <w:r>
        <w:rPr>
          <w:lang w:val="zh_CN" w:bidi="zh_CN"/>
        </w:rPr>
        <w:t>LEV 23:22</w:t>
      </w:r>
      <w:r>
        <w:rPr>
          <w:lang w:val="zh_CN" w:bidi="zh_CN"/>
        </w:rPr>
        <w:t xml:space="preserve"> · </w:t>
      </w:r>
      <w:r>
        <w:rPr>
          <w:lang w:val="zh_CN" w:bidi="zh_CN"/>
        </w:rPr>
        <w:t>LEV 24:16</w:t>
      </w:r>
      <w:r>
        <w:rPr>
          <w:lang w:val="zh_CN" w:bidi="zh_CN"/>
        </w:rPr>
        <w:t xml:space="preserve"> · </w:t>
      </w:r>
      <w:r>
        <w:rPr>
          <w:lang w:val="zh_CN" w:bidi="zh_CN"/>
        </w:rPr>
        <w:t>LEV 24:22</w:t>
      </w:r>
      <w:r>
        <w:rPr>
          <w:lang w:val="zh_CN" w:bidi="zh_CN"/>
        </w:rPr>
        <w:t xml:space="preserve"> · </w:t>
      </w:r>
      <w:r>
        <w:rPr>
          <w:lang w:val="zh_CN" w:bidi="zh_CN"/>
        </w:rPr>
        <w:t>LEV 25:23</w:t>
      </w:r>
      <w:r>
        <w:rPr>
          <w:lang w:val="zh_CN" w:bidi="zh_CN"/>
        </w:rPr>
        <w:t xml:space="preserve"> · </w:t>
      </w:r>
      <w:r>
        <w:rPr>
          <w:lang w:val="zh_CN" w:bidi="zh_CN"/>
        </w:rPr>
        <w:t>LEV 25:35</w:t>
      </w:r>
      <w:r>
        <w:rPr>
          <w:lang w:val="zh_CN" w:bidi="zh_CN"/>
        </w:rPr>
        <w:t xml:space="preserve"> · </w:t>
      </w:r>
      <w:r>
        <w:rPr>
          <w:lang w:val="zh_CN" w:bidi="zh_CN"/>
        </w:rPr>
        <w:t>LEV 25:47</w:t>
      </w:r>
      <w:r>
        <w:rPr>
          <w:lang w:val="zh_CN" w:bidi="zh_CN"/>
        </w:rPr>
        <w:t xml:space="preserve"> · </w:t>
      </w:r>
      <w:r>
        <w:rPr>
          <w:lang w:val="zh_CN" w:bidi="zh_CN"/>
        </w:rPr>
        <w:t>LEV 25:47</w:t>
      </w:r>
      <w:r>
        <w:rPr>
          <w:lang w:val="zh_CN" w:bidi="zh_CN"/>
        </w:rPr>
        <w:t xml:space="preserve"> · </w:t>
      </w:r>
      <w:r>
        <w:rPr>
          <w:lang w:val="zh_CN" w:bidi="zh_CN"/>
        </w:rPr>
        <w:t>LEV 25:47</w:t>
      </w:r>
      <w:r>
        <w:rPr>
          <w:lang w:val="zh_CN" w:bidi="zh_CN"/>
        </w:rPr>
        <w:t xml:space="preserve"> · </w:t>
      </w:r>
      <w:r>
        <w:rPr>
          <w:lang w:val="zh_CN" w:bidi="zh_CN"/>
        </w:rPr>
        <w:t>NUM 9:14</w:t>
      </w:r>
      <w:r>
        <w:rPr>
          <w:lang w:val="zh_CN" w:bidi="zh_CN"/>
        </w:rPr>
        <w:t xml:space="preserve"> · </w:t>
      </w:r>
      <w:r>
        <w:rPr>
          <w:lang w:val="zh_CN" w:bidi="zh_CN"/>
        </w:rPr>
        <w:t>NUM 9:14</w:t>
      </w:r>
      <w:r>
        <w:rPr>
          <w:lang w:val="zh_CN" w:bidi="zh_CN"/>
        </w:rPr>
        <w:t xml:space="preserve"> · </w:t>
      </w:r>
      <w:r>
        <w:rPr>
          <w:lang w:val="zh_CN" w:bidi="zh_CN"/>
        </w:rPr>
        <w:t>NUM 15:14</w:t>
      </w:r>
      <w:r>
        <w:rPr>
          <w:lang w:val="zh_CN" w:bidi="zh_CN"/>
        </w:rPr>
        <w:t xml:space="preserve"> · </w:t>
      </w:r>
      <w:r>
        <w:rPr>
          <w:lang w:val="zh_CN" w:bidi="zh_CN"/>
        </w:rPr>
        <w:t>NUM 15:15</w:t>
      </w:r>
      <w:r>
        <w:rPr>
          <w:lang w:val="zh_CN" w:bidi="zh_CN"/>
        </w:rPr>
        <w:t xml:space="preserve"> · </w:t>
      </w:r>
      <w:r>
        <w:rPr>
          <w:lang w:val="zh_CN" w:bidi="zh_CN"/>
        </w:rPr>
        <w:t>NUM 15:15</w:t>
      </w:r>
      <w:r>
        <w:rPr>
          <w:lang w:val="zh_CN" w:bidi="zh_CN"/>
        </w:rPr>
        <w:t xml:space="preserve"> · </w:t>
      </w:r>
      <w:r>
        <w:rPr>
          <w:lang w:val="zh_CN" w:bidi="zh_CN"/>
        </w:rPr>
        <w:t>NUM 15:16</w:t>
      </w:r>
      <w:r>
        <w:rPr>
          <w:lang w:val="zh_CN" w:bidi="zh_CN"/>
        </w:rPr>
        <w:t xml:space="preserve"> · </w:t>
      </w:r>
      <w:r>
        <w:rPr>
          <w:lang w:val="zh_CN" w:bidi="zh_CN"/>
        </w:rPr>
        <w:t>NUM 15:26</w:t>
      </w:r>
      <w:r>
        <w:rPr>
          <w:lang w:val="zh_CN" w:bidi="zh_CN"/>
        </w:rPr>
        <w:t xml:space="preserve"> · </w:t>
      </w:r>
      <w:r>
        <w:rPr>
          <w:lang w:val="zh_CN" w:bidi="zh_CN"/>
        </w:rPr>
        <w:t>NUM 15:29</w:t>
      </w:r>
      <w:r>
        <w:rPr>
          <w:lang w:val="zh_CN" w:bidi="zh_CN"/>
        </w:rPr>
        <w:t xml:space="preserve"> · </w:t>
      </w:r>
      <w:r>
        <w:rPr>
          <w:lang w:val="zh_CN" w:bidi="zh_CN"/>
        </w:rPr>
        <w:t>NUM 15:30</w:t>
      </w:r>
      <w:r>
        <w:rPr>
          <w:lang w:val="zh_CN" w:bidi="zh_CN"/>
        </w:rPr>
        <w:t xml:space="preserve"> · </w:t>
      </w:r>
      <w:r>
        <w:rPr>
          <w:lang w:val="zh_CN" w:bidi="zh_CN"/>
        </w:rPr>
        <w:t>NUM 19:10</w:t>
      </w:r>
      <w:r>
        <w:rPr>
          <w:lang w:val="zh_CN" w:bidi="zh_CN"/>
        </w:rPr>
        <w:t xml:space="preserve"> · </w:t>
      </w:r>
      <w:r>
        <w:rPr>
          <w:lang w:val="zh_CN" w:bidi="zh_CN"/>
        </w:rPr>
        <w:t>NUM 35:15</w:t>
      </w:r>
      <w:r>
        <w:rPr>
          <w:lang w:val="zh_CN" w:bidi="zh_CN"/>
        </w:rPr>
        <w:t xml:space="preserve"> · </w:t>
      </w:r>
      <w:r>
        <w:rPr>
          <w:lang w:val="zh_CN" w:bidi="zh_CN"/>
        </w:rPr>
        <w:t>DEU 1:16</w:t>
      </w:r>
      <w:r>
        <w:rPr>
          <w:lang w:val="zh_CN" w:bidi="zh_CN"/>
        </w:rPr>
        <w:t xml:space="preserve"> · </w:t>
      </w:r>
      <w:r>
        <w:rPr>
          <w:lang w:val="zh_CN" w:bidi="zh_CN"/>
        </w:rPr>
        <w:t>DEU 5:14</w:t>
      </w:r>
      <w:r>
        <w:rPr>
          <w:lang w:val="zh_CN" w:bidi="zh_CN"/>
        </w:rPr>
        <w:t xml:space="preserve"> · </w:t>
      </w:r>
      <w:r>
        <w:rPr>
          <w:lang w:val="zh_CN" w:bidi="zh_CN"/>
        </w:rPr>
        <w:t>DEU 10:18</w:t>
      </w:r>
      <w:r>
        <w:rPr>
          <w:lang w:val="zh_CN" w:bidi="zh_CN"/>
        </w:rPr>
        <w:t xml:space="preserve"> · </w:t>
      </w:r>
      <w:r>
        <w:rPr>
          <w:lang w:val="zh_CN" w:bidi="zh_CN"/>
        </w:rPr>
        <w:t>DEU 10:19</w:t>
      </w:r>
      <w:r>
        <w:rPr>
          <w:lang w:val="zh_CN" w:bidi="zh_CN"/>
        </w:rPr>
        <w:t xml:space="preserve"> · </w:t>
      </w:r>
      <w:r>
        <w:rPr>
          <w:lang w:val="zh_CN" w:bidi="zh_CN"/>
        </w:rPr>
        <w:t>DEU 10:19</w:t>
      </w:r>
      <w:r>
        <w:rPr>
          <w:lang w:val="zh_CN" w:bidi="zh_CN"/>
        </w:rPr>
        <w:t xml:space="preserve"> · </w:t>
      </w:r>
      <w:r>
        <w:rPr>
          <w:lang w:val="zh_CN" w:bidi="zh_CN"/>
        </w:rPr>
        <w:t>DEU 14:21</w:t>
      </w:r>
      <w:r>
        <w:rPr>
          <w:lang w:val="zh_CN" w:bidi="zh_CN"/>
        </w:rPr>
        <w:t xml:space="preserve"> · </w:t>
      </w:r>
      <w:r>
        <w:rPr>
          <w:lang w:val="zh_CN" w:bidi="zh_CN"/>
        </w:rPr>
        <w:t>DEU 14:29</w:t>
      </w:r>
      <w:r>
        <w:rPr>
          <w:lang w:val="zh_CN" w:bidi="zh_CN"/>
        </w:rPr>
        <w:t xml:space="preserve"> · </w:t>
      </w:r>
      <w:r>
        <w:rPr>
          <w:lang w:val="zh_CN" w:bidi="zh_CN"/>
        </w:rPr>
        <w:t>DEU 16:11</w:t>
      </w:r>
      <w:r>
        <w:rPr>
          <w:lang w:val="zh_CN" w:bidi="zh_CN"/>
        </w:rPr>
        <w:t xml:space="preserve"> · </w:t>
      </w:r>
      <w:r>
        <w:rPr>
          <w:lang w:val="zh_CN" w:bidi="zh_CN"/>
        </w:rPr>
        <w:t>DEU 16:14</w:t>
      </w:r>
      <w:r>
        <w:rPr>
          <w:lang w:val="zh_CN" w:bidi="zh_CN"/>
        </w:rPr>
        <w:t xml:space="preserve"> · </w:t>
      </w:r>
      <w:r>
        <w:rPr>
          <w:lang w:val="zh_CN" w:bidi="zh_CN"/>
        </w:rPr>
        <w:t>DEU 23:8</w:t>
      </w:r>
      <w:r>
        <w:rPr>
          <w:lang w:val="zh_CN" w:bidi="zh_CN"/>
        </w:rPr>
        <w:t xml:space="preserve"> · </w:t>
      </w:r>
      <w:r>
        <w:rPr>
          <w:lang w:val="zh_CN" w:bidi="zh_CN"/>
        </w:rPr>
        <w:t>DEU 24:14</w:t>
      </w:r>
      <w:r>
        <w:rPr>
          <w:lang w:val="zh_CN" w:bidi="zh_CN"/>
        </w:rPr>
        <w:t xml:space="preserve"> · </w:t>
      </w:r>
      <w:r>
        <w:rPr>
          <w:lang w:val="zh_CN" w:bidi="zh_CN"/>
        </w:rPr>
        <w:t>DEU 24:17</w:t>
      </w:r>
      <w:r>
        <w:rPr>
          <w:lang w:val="zh_CN" w:bidi="zh_CN"/>
        </w:rPr>
        <w:t xml:space="preserve"> · </w:t>
      </w:r>
      <w:r>
        <w:rPr>
          <w:lang w:val="zh_CN" w:bidi="zh_CN"/>
        </w:rPr>
        <w:t>DEU 24:19</w:t>
      </w:r>
      <w:r>
        <w:rPr>
          <w:lang w:val="zh_CN" w:bidi="zh_CN"/>
        </w:rPr>
        <w:t xml:space="preserve"> · </w:t>
      </w:r>
      <w:r>
        <w:rPr>
          <w:lang w:val="zh_CN" w:bidi="zh_CN"/>
        </w:rPr>
        <w:t>DEU 24:20</w:t>
      </w:r>
      <w:r>
        <w:rPr>
          <w:lang w:val="zh_CN" w:bidi="zh_CN"/>
        </w:rPr>
        <w:t xml:space="preserve"> · </w:t>
      </w:r>
      <w:r>
        <w:rPr>
          <w:lang w:val="zh_CN" w:bidi="zh_CN"/>
        </w:rPr>
        <w:t>DEU 24:21</w:t>
      </w:r>
      <w:r>
        <w:rPr>
          <w:lang w:val="zh_CN" w:bidi="zh_CN"/>
        </w:rPr>
        <w:t xml:space="preserve"> · </w:t>
      </w:r>
      <w:r>
        <w:rPr>
          <w:lang w:val="zh_CN" w:bidi="zh_CN"/>
        </w:rPr>
        <w:t>DEU 26:11</w:t>
      </w:r>
      <w:r>
        <w:rPr>
          <w:lang w:val="zh_CN" w:bidi="zh_CN"/>
        </w:rPr>
        <w:t xml:space="preserve"> · </w:t>
      </w:r>
      <w:r>
        <w:rPr>
          <w:lang w:val="zh_CN" w:bidi="zh_CN"/>
        </w:rPr>
        <w:t>DEU 26:12</w:t>
      </w:r>
      <w:r>
        <w:rPr>
          <w:lang w:val="zh_CN" w:bidi="zh_CN"/>
        </w:rPr>
        <w:t xml:space="preserve"> · </w:t>
      </w:r>
      <w:r>
        <w:rPr>
          <w:lang w:val="zh_CN" w:bidi="zh_CN"/>
        </w:rPr>
        <w:t>DEU 26:13</w:t>
      </w:r>
      <w:r>
        <w:rPr>
          <w:lang w:val="zh_CN" w:bidi="zh_CN"/>
        </w:rPr>
        <w:t xml:space="preserve"> · </w:t>
      </w:r>
      <w:r>
        <w:rPr>
          <w:lang w:val="zh_CN" w:bidi="zh_CN"/>
        </w:rPr>
        <w:t>DEU 27:19</w:t>
      </w:r>
      <w:r>
        <w:rPr>
          <w:lang w:val="zh_CN" w:bidi="zh_CN"/>
        </w:rPr>
        <w:t xml:space="preserve"> · </w:t>
      </w:r>
      <w:r>
        <w:rPr>
          <w:lang w:val="zh_CN" w:bidi="zh_CN"/>
        </w:rPr>
        <w:t>DEU 28:43</w:t>
      </w:r>
      <w:r>
        <w:rPr>
          <w:lang w:val="zh_CN" w:bidi="zh_CN"/>
        </w:rPr>
        <w:t xml:space="preserve"> · </w:t>
      </w:r>
      <w:r>
        <w:rPr>
          <w:lang w:val="zh_CN" w:bidi="zh_CN"/>
        </w:rPr>
        <w:t>DEU 29:10</w:t>
      </w:r>
      <w:r>
        <w:rPr>
          <w:lang w:val="zh_CN" w:bidi="zh_CN"/>
        </w:rPr>
        <w:t xml:space="preserve"> · </w:t>
      </w:r>
      <w:r>
        <w:rPr>
          <w:lang w:val="zh_CN" w:bidi="zh_CN"/>
        </w:rPr>
        <w:t>DEU 31:12</w:t>
      </w:r>
      <w:r>
        <w:rPr>
          <w:lang w:val="zh_CN" w:bidi="zh_CN"/>
        </w:rPr>
        <w:t xml:space="preserve"> · </w:t>
      </w:r>
      <w:r>
        <w:rPr>
          <w:lang w:val="zh_CN" w:bidi="zh_CN"/>
        </w:rPr>
        <w:t>JOS 8:33</w:t>
      </w:r>
      <w:r>
        <w:rPr>
          <w:lang w:val="zh_CN" w:bidi="zh_CN"/>
        </w:rPr>
        <w:t xml:space="preserve"> · </w:t>
      </w:r>
      <w:r>
        <w:rPr>
          <w:lang w:val="zh_CN" w:bidi="zh_CN"/>
        </w:rPr>
        <w:t>JOS 8:35</w:t>
      </w:r>
      <w:r>
        <w:rPr>
          <w:lang w:val="zh_CN" w:bidi="zh_CN"/>
        </w:rPr>
        <w:t xml:space="preserve"> · </w:t>
      </w:r>
      <w:r>
        <w:rPr>
          <w:lang w:val="zh_CN" w:bidi="zh_CN"/>
        </w:rPr>
        <w:t>JOS 20:9</w:t>
      </w:r>
      <w:r>
        <w:rPr>
          <w:lang w:val="zh_CN" w:bidi="zh_CN"/>
        </w:rPr>
        <w:t xml:space="preserve"> · </w:t>
      </w:r>
      <w:r>
        <w:rPr>
          <w:lang w:val="zh_CN" w:bidi="zh_CN"/>
        </w:rPr>
        <w:t>2SA 1:13</w:t>
      </w:r>
      <w:r>
        <w:rPr>
          <w:lang w:val="zh_CN" w:bidi="zh_CN"/>
        </w:rPr>
        <w:t xml:space="preserve"> · </w:t>
      </w:r>
      <w:r>
        <w:rPr>
          <w:lang w:val="zh_CN" w:bidi="zh_CN"/>
        </w:rPr>
        <w:t>1CH 22:2</w:t>
      </w:r>
      <w:r>
        <w:rPr>
          <w:lang w:val="zh_CN" w:bidi="zh_CN"/>
        </w:rPr>
        <w:t xml:space="preserve"> · </w:t>
      </w:r>
      <w:r>
        <w:rPr>
          <w:lang w:val="zh_CN" w:bidi="zh_CN"/>
        </w:rPr>
        <w:t>1CH 29:15</w:t>
      </w:r>
      <w:r>
        <w:rPr>
          <w:lang w:val="zh_CN" w:bidi="zh_CN"/>
        </w:rPr>
        <w:t xml:space="preserve"> · </w:t>
      </w:r>
      <w:r>
        <w:rPr>
          <w:lang w:val="zh_CN" w:bidi="zh_CN"/>
        </w:rPr>
        <w:t>2CH 2:16</w:t>
      </w:r>
      <w:r>
        <w:rPr>
          <w:lang w:val="zh_CN" w:bidi="zh_CN"/>
        </w:rPr>
        <w:t xml:space="preserve"> · </w:t>
      </w:r>
      <w:r>
        <w:rPr>
          <w:lang w:val="zh_CN" w:bidi="zh_CN"/>
        </w:rPr>
        <w:t>2CH 30:25</w:t>
      </w:r>
      <w:r>
        <w:rPr>
          <w:lang w:val="zh_CN" w:bidi="zh_CN"/>
        </w:rPr>
        <w:t xml:space="preserve"> · </w:t>
      </w:r>
      <w:r>
        <w:rPr>
          <w:lang w:val="zh_CN" w:bidi="zh_CN"/>
        </w:rPr>
        <w:t>JOB 31:32</w:t>
      </w:r>
      <w:r>
        <w:rPr>
          <w:lang w:val="zh_CN" w:bidi="zh_CN"/>
        </w:rPr>
        <w:t xml:space="preserve"> · </w:t>
      </w:r>
      <w:r>
        <w:rPr>
          <w:lang w:val="zh_CN" w:bidi="zh_CN"/>
        </w:rPr>
        <w:t>PSA 39:13</w:t>
      </w:r>
      <w:r>
        <w:rPr>
          <w:lang w:val="zh_CN" w:bidi="zh_CN"/>
        </w:rPr>
        <w:t xml:space="preserve"> · </w:t>
      </w:r>
      <w:r>
        <w:rPr>
          <w:lang w:val="zh_CN" w:bidi="zh_CN"/>
        </w:rPr>
        <w:t>PSA 94:6</w:t>
      </w:r>
      <w:r>
        <w:rPr>
          <w:lang w:val="zh_CN" w:bidi="zh_CN"/>
        </w:rPr>
        <w:t xml:space="preserve"> · </w:t>
      </w:r>
      <w:r>
        <w:rPr>
          <w:lang w:val="zh_CN" w:bidi="zh_CN"/>
        </w:rPr>
        <w:t>PSA 119:19</w:t>
      </w:r>
      <w:r>
        <w:rPr>
          <w:lang w:val="zh_CN" w:bidi="zh_CN"/>
        </w:rPr>
        <w:t xml:space="preserve"> · </w:t>
      </w:r>
      <w:r>
        <w:rPr>
          <w:lang w:val="zh_CN" w:bidi="zh_CN"/>
        </w:rPr>
        <w:t>PSA 146:9</w:t>
      </w:r>
      <w:r>
        <w:rPr>
          <w:lang w:val="zh_CN" w:bidi="zh_CN"/>
        </w:rPr>
        <w:t xml:space="preserve"> · </w:t>
      </w:r>
      <w:r>
        <w:rPr>
          <w:lang w:val="zh_CN" w:bidi="zh_CN"/>
        </w:rPr>
        <w:t>ISA 14:1</w:t>
      </w:r>
      <w:r>
        <w:rPr>
          <w:lang w:val="zh_CN" w:bidi="zh_CN"/>
        </w:rPr>
        <w:t xml:space="preserve"> · </w:t>
      </w:r>
      <w:r>
        <w:rPr>
          <w:lang w:val="zh_CN" w:bidi="zh_CN"/>
        </w:rPr>
        <w:t>JER 7:6</w:t>
      </w:r>
      <w:r>
        <w:rPr>
          <w:lang w:val="zh_CN" w:bidi="zh_CN"/>
        </w:rPr>
        <w:t xml:space="preserve"> · </w:t>
      </w:r>
      <w:r>
        <w:rPr>
          <w:lang w:val="zh_CN" w:bidi="zh_CN"/>
        </w:rPr>
        <w:t>JER 14:8</w:t>
      </w:r>
      <w:r>
        <w:rPr>
          <w:lang w:val="zh_CN" w:bidi="zh_CN"/>
        </w:rPr>
        <w:t xml:space="preserve"> · </w:t>
      </w:r>
      <w:r>
        <w:rPr>
          <w:lang w:val="zh_CN" w:bidi="zh_CN"/>
        </w:rPr>
        <w:t>JER 22:3</w:t>
      </w:r>
      <w:r>
        <w:rPr>
          <w:lang w:val="zh_CN" w:bidi="zh_CN"/>
        </w:rPr>
        <w:t xml:space="preserve"> · </w:t>
      </w:r>
      <w:r>
        <w:rPr>
          <w:lang w:val="zh_CN" w:bidi="zh_CN"/>
        </w:rPr>
        <w:t>EZK 14:7</w:t>
      </w:r>
      <w:r>
        <w:rPr>
          <w:lang w:val="zh_CN" w:bidi="zh_CN"/>
        </w:rPr>
        <w:t xml:space="preserve"> · </w:t>
      </w:r>
      <w:r>
        <w:rPr>
          <w:lang w:val="zh_CN" w:bidi="zh_CN"/>
        </w:rPr>
        <w:t>EZK 22:7</w:t>
      </w:r>
      <w:r>
        <w:rPr>
          <w:lang w:val="zh_CN" w:bidi="zh_CN"/>
        </w:rPr>
        <w:t xml:space="preserve"> · </w:t>
      </w:r>
      <w:r>
        <w:rPr>
          <w:lang w:val="zh_CN" w:bidi="zh_CN"/>
        </w:rPr>
        <w:t>EZK 22:29</w:t>
      </w:r>
      <w:r>
        <w:rPr>
          <w:lang w:val="zh_CN" w:bidi="zh_CN"/>
        </w:rPr>
        <w:t xml:space="preserve"> · </w:t>
      </w:r>
      <w:r>
        <w:rPr>
          <w:lang w:val="zh_CN" w:bidi="zh_CN"/>
        </w:rPr>
        <w:t>EZK 47:22</w:t>
      </w:r>
      <w:r>
        <w:rPr>
          <w:lang w:val="zh_CN" w:bidi="zh_CN"/>
        </w:rPr>
        <w:t xml:space="preserve"> · </w:t>
      </w:r>
      <w:r>
        <w:rPr>
          <w:lang w:val="zh_CN" w:bidi="zh_CN"/>
        </w:rPr>
        <w:t>EZK 47:23</w:t>
      </w:r>
      <w:r>
        <w:rPr>
          <w:lang w:val="zh_CN" w:bidi="zh_CN"/>
        </w:rPr>
        <w:t xml:space="preserve"> · </w:t>
      </w:r>
      <w:r>
        <w:rPr>
          <w:lang w:val="zh_CN" w:bidi="zh_CN"/>
        </w:rPr>
        <w:t>ZEC 7:10</w:t>
      </w:r>
      <w:r>
        <w:rPr>
          <w:lang w:val="zh_CN" w:bidi="zh_CN"/>
        </w:rPr>
        <w:t xml:space="preserve"> · </w:t>
      </w:r>
      <w:r>
        <w:rPr>
          <w:lang w:val="zh_CN" w:bidi="zh_CN"/>
        </w:rPr>
        <w:t>MAL 3:5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גֵּרָא</w:t>
      </w:r>
      <w:r>
        <w:rPr>
          <w:lang w:val="zh_CN" w:bidi="zh_CN"/>
        </w:rPr>
      </w:r>
    </w:p>
    <w:p>
      <w:pPr>
        <w:pStyle w:val="Heading1"/>
      </w:pPr>
      <w:r>
        <w:rPr>
          <w:lang w:val="zh_CN" w:bidi="zh_CN"/>
        </w:rPr>
        <w:t>גֵּרָא</w:t>
      </w:r>
    </w:p>
    <w:p>
      <w:pPr/>
      <w:r>
        <w:rPr>
          <w:lang w:val="zh_CN" w:bidi="zh_CN"/>
        </w:rPr>
      </w:r>
      <w:r>
        <w:rPr>
          <w:lang w:val="zh_CN" w:bidi="zh_CN"/>
        </w:rPr>
        <w:t>גֵּרָא</w:t>
      </w:r>
      <w:r>
        <w:rPr>
          <w:lang w:val="zh_CN" w:bidi="zh_CN"/>
        </w:rPr>
        <w:t xml:space="preserve"> (</w:t>
      </w:r>
      <w:r>
        <w:rPr>
          <w:lang w:val="zh_CN" w:bidi="zh_CN"/>
        </w:rPr>
        <w:t>H1617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基拉，《思》革辣</w:t>
      </w:r>
      <w:r>
        <w:rPr>
          <w:lang w:val="zh_CN" w:bidi="zh_CN"/>
        </w:rPr>
        <w:t xml:space="preserve"> </w:t>
      </w:r>
      <w:r>
        <w:rPr>
          <w:lang w:val="zh_CN" w:bidi="zh_CN"/>
        </w:rPr>
        <w:t>＝男性；◄</w:t>
      </w:r>
      <w:r>
        <w:rPr>
          <w:lang w:val="zh_CN" w:bidi="zh_CN"/>
        </w:rPr>
        <w:t>便雅悯</w:t>
      </w:r>
      <w:r>
        <w:rPr>
          <w:lang w:val="zh_CN" w:bidi="zh_CN"/>
        </w:rPr>
        <w:t>的孙子；</w:t>
      </w:r>
      <w:r>
        <w:rPr>
          <w:lang w:val="zh_CN" w:bidi="zh_CN"/>
        </w:rPr>
        <w:t>比拉</w:t>
      </w:r>
      <w:r>
        <w:rPr>
          <w:lang w:val="zh_CN" w:bidi="zh_CN"/>
        </w:rPr>
        <w:t>的儿子</w:t>
      </w:r>
    </w:p>
    <w:p>
      <w:pPr/>
      <w:r>
        <w:rPr>
          <w:lang w:val="zh_CN" w:bidi="zh_CN"/>
        </w:rPr>
      </w:r>
      <w:r>
        <w:rPr>
          <w:lang w:val="zh_CN" w:bidi="zh_CN"/>
        </w:rPr>
        <w:t>GEN 46:21</w:t>
      </w:r>
      <w:r>
        <w:rPr>
          <w:lang w:val="zh_CN" w:bidi="zh_CN"/>
        </w:rPr>
        <w:t xml:space="preserve"> · </w:t>
      </w:r>
      <w:r>
        <w:rPr>
          <w:lang w:val="zh_CN" w:bidi="zh_CN"/>
        </w:rPr>
        <w:t>1CH 8:3</w:t>
      </w:r>
      <w:r>
        <w:rPr>
          <w:lang w:val="zh_CN" w:bidi="zh_CN"/>
        </w:rPr>
        <w:t xml:space="preserve"> · </w:t>
      </w:r>
      <w:r>
        <w:rPr>
          <w:lang w:val="zh_CN" w:bidi="zh_CN"/>
        </w:rPr>
        <w:t>1CH 8:5</w:t>
      </w:r>
    </w:p>
    <w:p>
      <w:pPr/>
      <w:r>
        <w:rPr>
          <w:lang w:val="zh_CN" w:bidi="zh_CN"/>
        </w:rPr>
      </w:r>
    </w:p>
    <w:p>
      <w:pPr/>
      <w:r>
        <w:rPr>
          <w:lang w:val="zh_CN" w:bidi="zh_CN"/>
        </w:rPr>
      </w:r>
      <w:r>
        <w:rPr>
          <w:lang w:val="zh_CN" w:bidi="zh_CN"/>
        </w:rPr>
        <w:t>基拉，《思》革辣</w:t>
      </w:r>
      <w:r>
        <w:rPr>
          <w:lang w:val="zh_CN" w:bidi="zh_CN"/>
        </w:rPr>
        <w:t xml:space="preserve"> </w:t>
      </w:r>
      <w:r>
        <w:rPr>
          <w:lang w:val="zh_CN" w:bidi="zh_CN"/>
        </w:rPr>
        <w:t>＝男性；►</w:t>
      </w:r>
      <w:r>
        <w:rPr>
          <w:lang w:val="zh_CN" w:bidi="zh_CN"/>
        </w:rPr>
        <w:t>以笏</w:t>
      </w:r>
      <w:r>
        <w:rPr>
          <w:lang w:val="zh_CN" w:bidi="zh_CN"/>
        </w:rPr>
        <w:t>的父亲；</w:t>
      </w:r>
      <w:r>
        <w:rPr>
          <w:lang w:val="zh_CN" w:bidi="zh_CN"/>
        </w:rPr>
        <w:t>便雅悯</w:t>
      </w:r>
      <w:r>
        <w:rPr>
          <w:lang w:val="zh_CN" w:bidi="zh_CN"/>
        </w:rPr>
        <w:t>支派；</w:t>
      </w:r>
      <w:r>
        <w:rPr>
          <w:lang w:val="zh_CN" w:bidi="zh_CN"/>
        </w:rPr>
        <w:t>以色列</w:t>
      </w:r>
      <w:r>
        <w:rPr>
          <w:lang w:val="zh_CN" w:bidi="zh_CN"/>
        </w:rPr>
        <w:t>的士师</w:t>
      </w:r>
    </w:p>
    <w:p>
      <w:pPr/>
      <w:r>
        <w:rPr>
          <w:lang w:val="zh_CN" w:bidi="zh_CN"/>
        </w:rPr>
      </w:r>
      <w:r>
        <w:rPr>
          <w:lang w:val="zh_CN" w:bidi="zh_CN"/>
        </w:rPr>
        <w:t>JDG 3:15</w:t>
      </w:r>
    </w:p>
    <w:p>
      <w:pPr/>
      <w:r>
        <w:rPr>
          <w:lang w:val="zh_CN" w:bidi="zh_CN"/>
        </w:rPr>
      </w:r>
    </w:p>
    <w:p>
      <w:pPr/>
      <w:r>
        <w:rPr>
          <w:lang w:val="zh_CN" w:bidi="zh_CN"/>
        </w:rPr>
      </w:r>
      <w:r>
        <w:rPr>
          <w:lang w:val="zh_CN" w:bidi="zh_CN"/>
        </w:rPr>
        <w:t>基拉，《思》革辣</w:t>
      </w:r>
      <w:r>
        <w:rPr>
          <w:lang w:val="zh_CN" w:bidi="zh_CN"/>
        </w:rPr>
        <w:t xml:space="preserve"> </w:t>
      </w:r>
      <w:r>
        <w:rPr>
          <w:lang w:val="zh_CN" w:bidi="zh_CN"/>
        </w:rPr>
        <w:t>＝男性；►</w:t>
      </w:r>
      <w:r>
        <w:rPr>
          <w:lang w:val="zh_CN" w:bidi="zh_CN"/>
        </w:rPr>
        <w:t>示每</w:t>
      </w:r>
      <w:r>
        <w:rPr>
          <w:lang w:val="zh_CN" w:bidi="zh_CN"/>
        </w:rPr>
        <w:t>的父亲；</w:t>
      </w:r>
      <w:r>
        <w:rPr>
          <w:lang w:val="zh_CN" w:bidi="zh_CN"/>
        </w:rPr>
        <w:t>便雅悯</w:t>
      </w:r>
      <w:r>
        <w:rPr>
          <w:lang w:val="zh_CN" w:bidi="zh_CN"/>
        </w:rPr>
        <w:t>支派</w:t>
      </w:r>
    </w:p>
    <w:p>
      <w:pPr/>
      <w:r>
        <w:rPr>
          <w:lang w:val="zh_CN" w:bidi="zh_CN"/>
        </w:rPr>
      </w:r>
      <w:r>
        <w:rPr>
          <w:lang w:val="zh_CN" w:bidi="zh_CN"/>
        </w:rPr>
        <w:t>2SA 16:5</w:t>
      </w:r>
      <w:r>
        <w:rPr>
          <w:lang w:val="zh_CN" w:bidi="zh_CN"/>
        </w:rPr>
        <w:t xml:space="preserve"> · </w:t>
      </w:r>
      <w:r>
        <w:rPr>
          <w:lang w:val="zh_CN" w:bidi="zh_CN"/>
        </w:rPr>
        <w:t>2SA 19:17</w:t>
      </w:r>
      <w:r>
        <w:rPr>
          <w:lang w:val="zh_CN" w:bidi="zh_CN"/>
        </w:rPr>
        <w:t xml:space="preserve"> · </w:t>
      </w:r>
      <w:r>
        <w:rPr>
          <w:lang w:val="zh_CN" w:bidi="zh_CN"/>
        </w:rPr>
        <w:t>2SA 19:19</w:t>
      </w:r>
      <w:r>
        <w:rPr>
          <w:lang w:val="zh_CN" w:bidi="zh_CN"/>
        </w:rPr>
        <w:t xml:space="preserve"> · </w:t>
      </w:r>
      <w:r>
        <w:rPr>
          <w:lang w:val="zh_CN" w:bidi="zh_CN"/>
        </w:rPr>
        <w:t>1KI 2:8</w:t>
      </w:r>
    </w:p>
    <w:p>
      <w:pPr/>
      <w:r>
        <w:rPr>
          <w:lang w:val="zh_CN" w:bidi="zh_CN"/>
        </w:rPr>
      </w:r>
    </w:p>
    <w:p>
      <w:pPr/>
      <w:r>
        <w:rPr>
          <w:lang w:val="zh_CN" w:bidi="zh_CN"/>
        </w:rPr>
      </w:r>
      <w:r>
        <w:rPr>
          <w:lang w:val="zh_CN" w:bidi="zh_CN"/>
        </w:rPr>
        <w:t>基拉，《思》革辣</w:t>
      </w:r>
      <w:r>
        <w:rPr>
          <w:lang w:val="zh_CN" w:bidi="zh_CN"/>
        </w:rPr>
        <w:t xml:space="preserve"> </w:t>
      </w:r>
      <w:r>
        <w:rPr>
          <w:lang w:val="zh_CN" w:bidi="zh_CN"/>
        </w:rPr>
        <w:t>＝男性；◄</w:t>
      </w:r>
      <w:r>
        <w:rPr>
          <w:lang w:val="zh_CN" w:bidi="zh_CN"/>
        </w:rPr>
        <w:t>以忽</w:t>
      </w:r>
      <w:r>
        <w:rPr>
          <w:lang w:val="zh_CN" w:bidi="zh_CN"/>
        </w:rPr>
        <w:t>的儿子；</w:t>
      </w:r>
      <w:r>
        <w:rPr>
          <w:lang w:val="zh_CN" w:bidi="zh_CN"/>
        </w:rPr>
        <w:t>便雅悯</w:t>
      </w:r>
      <w:r>
        <w:rPr>
          <w:lang w:val="zh_CN" w:bidi="zh_CN"/>
        </w:rPr>
        <w:t>支派</w:t>
      </w:r>
    </w:p>
    <w:p>
      <w:pPr/>
      <w:r>
        <w:rPr>
          <w:lang w:val="zh_CN" w:bidi="zh_CN"/>
        </w:rPr>
      </w:r>
      <w:r>
        <w:rPr>
          <w:lang w:val="zh_CN" w:bidi="zh_CN"/>
        </w:rPr>
        <w:t>1CH 8:7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גָּרֵב</w:t>
      </w:r>
      <w:r>
        <w:rPr>
          <w:lang w:val="zh_CN" w:bidi="zh_CN"/>
        </w:rPr>
      </w:r>
    </w:p>
    <w:p>
      <w:pPr>
        <w:pStyle w:val="Heading1"/>
      </w:pPr>
      <w:r>
        <w:rPr>
          <w:lang w:val="zh_CN" w:bidi="zh_CN"/>
        </w:rPr>
        <w:t>גָּרֵב</w:t>
      </w:r>
    </w:p>
    <w:p>
      <w:pPr/>
      <w:r>
        <w:rPr>
          <w:lang w:val="zh_CN" w:bidi="zh_CN"/>
        </w:rPr>
      </w:r>
      <w:r>
        <w:rPr>
          <w:lang w:val="zh_CN" w:bidi="zh_CN"/>
        </w:rPr>
        <w:t>גָּרֵב</w:t>
      </w:r>
      <w:r>
        <w:rPr>
          <w:lang w:val="zh_CN" w:bidi="zh_CN"/>
        </w:rPr>
        <w:t xml:space="preserve"> (</w:t>
      </w:r>
      <w:r>
        <w:rPr>
          <w:lang w:val="zh_CN" w:bidi="zh_CN"/>
        </w:rPr>
        <w:t>H1619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迦立，《思》加勒布</w:t>
      </w:r>
      <w:r>
        <w:rPr>
          <w:lang w:val="zh_CN" w:bidi="zh_CN"/>
        </w:rPr>
        <w:t xml:space="preserve"> </w:t>
      </w:r>
      <w:r>
        <w:rPr>
          <w:lang w:val="zh_CN" w:bidi="zh_CN"/>
        </w:rPr>
        <w:t>＝男性；◄</w:t>
      </w:r>
      <w:r>
        <w:rPr>
          <w:lang w:val="zh_CN" w:bidi="zh_CN"/>
        </w:rPr>
        <w:t>以帖人</w:t>
      </w:r>
      <w:r>
        <w:rPr>
          <w:lang w:val="zh_CN" w:bidi="zh_CN"/>
        </w:rPr>
        <w:t>；►勇士；</w:t>
      </w:r>
      <w:r>
        <w:rPr>
          <w:lang w:val="zh_CN" w:bidi="zh_CN"/>
        </w:rPr>
        <w:t>大卫</w:t>
      </w:r>
      <w:r>
        <w:rPr>
          <w:lang w:val="zh_CN" w:bidi="zh_CN"/>
        </w:rPr>
        <w:t>王时期</w:t>
      </w:r>
    </w:p>
    <w:p>
      <w:pPr/>
      <w:r>
        <w:rPr>
          <w:lang w:val="zh_CN" w:bidi="zh_CN"/>
        </w:rPr>
      </w:r>
      <w:r>
        <w:rPr>
          <w:lang w:val="zh_CN" w:bidi="zh_CN"/>
        </w:rPr>
        <w:t>2SA 23:38</w:t>
      </w:r>
      <w:r>
        <w:rPr>
          <w:lang w:val="zh_CN" w:bidi="zh_CN"/>
        </w:rPr>
        <w:t xml:space="preserve"> · </w:t>
      </w:r>
      <w:r>
        <w:rPr>
          <w:lang w:val="zh_CN" w:bidi="zh_CN"/>
        </w:rPr>
        <w:t>1CH 11:40</w:t>
      </w:r>
    </w:p>
    <w:p>
      <w:pPr/>
      <w:r>
        <w:rPr>
          <w:lang w:val="zh_CN" w:bidi="zh_CN"/>
        </w:rPr>
      </w:r>
    </w:p>
    <w:p>
      <w:pPr/>
      <w:r>
        <w:rPr>
          <w:lang w:val="zh_CN" w:bidi="zh_CN"/>
        </w:rPr>
      </w:r>
      <w:r>
        <w:rPr>
          <w:lang w:val="zh_CN" w:bidi="zh_CN"/>
        </w:rPr>
        <w:t>迦立，《思》加勒布</w:t>
      </w:r>
      <w:r>
        <w:rPr>
          <w:lang w:val="zh_CN" w:bidi="zh_CN"/>
        </w:rPr>
        <w:t xml:space="preserve"> </w:t>
      </w:r>
      <w:r>
        <w:rPr>
          <w:lang w:val="zh_CN" w:bidi="zh_CN"/>
        </w:rPr>
        <w:t>＝山；◄位于</w:t>
      </w:r>
      <w:r>
        <w:rPr>
          <w:lang w:val="zh_CN" w:bidi="zh_CN"/>
        </w:rPr>
        <w:t>耶路撒冷</w:t>
      </w:r>
      <w:r>
        <w:rPr>
          <w:lang w:val="zh_CN" w:bidi="zh_CN"/>
        </w:rPr>
        <w:t>附近，可能在该城的北面或西面</w:t>
      </w:r>
    </w:p>
    <w:p>
      <w:pPr/>
      <w:r>
        <w:rPr>
          <w:lang w:val="zh_CN" w:bidi="zh_CN"/>
        </w:rPr>
      </w:r>
      <w:r>
        <w:rPr>
          <w:lang w:val="zh_CN" w:bidi="zh_CN"/>
        </w:rPr>
        <w:t>JER 31:39</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גָּרָב</w:t>
      </w:r>
      <w:r>
        <w:rPr>
          <w:lang w:val="zh_CN" w:bidi="zh_CN"/>
        </w:rPr>
      </w:r>
    </w:p>
    <w:p>
      <w:pPr>
        <w:pStyle w:val="Heading1"/>
      </w:pPr>
      <w:r>
        <w:rPr>
          <w:lang w:val="zh_CN" w:bidi="zh_CN"/>
        </w:rPr>
        <w:t>גָּרָב</w:t>
      </w:r>
    </w:p>
    <w:p>
      <w:pPr/>
      <w:r>
        <w:rPr>
          <w:lang w:val="zh_CN" w:bidi="zh_CN"/>
        </w:rPr>
      </w:r>
      <w:r>
        <w:rPr>
          <w:lang w:val="zh_CN" w:bidi="zh_CN"/>
        </w:rPr>
        <w:t>גָּרָב</w:t>
      </w:r>
      <w:r>
        <w:rPr>
          <w:lang w:val="zh_CN" w:bidi="zh_CN"/>
        </w:rPr>
        <w:t xml:space="preserve"> (</w:t>
      </w:r>
      <w:r>
        <w:rPr>
          <w:lang w:val="zh_CN" w:bidi="zh_CN"/>
        </w:rPr>
        <w:t>H1618</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חֶרֶס</w:t>
      </w:r>
      <w:r>
        <w:rPr>
          <w:lang w:val="zh_CN" w:bidi="zh_CN"/>
        </w:rPr>
        <w:t xml:space="preserve"> · </w:t>
      </w:r>
      <w:r>
        <w:rPr>
          <w:lang w:val="zh_CN" w:bidi="zh_CN"/>
        </w:rPr>
        <w:t>טְחֹרִים</w:t>
      </w:r>
      <w:r>
        <w:rPr>
          <w:lang w:val="zh_CN" w:bidi="zh_CN"/>
        </w:rPr>
        <w:t xml:space="preserve"> · </w:t>
      </w:r>
      <w:r>
        <w:rPr>
          <w:lang w:val="zh_CN" w:bidi="zh_CN"/>
        </w:rPr>
        <w:t>שְׁחִין</w:t>
      </w:r>
    </w:p>
    <w:p>
      <w:pPr/>
      <w:r>
        <w:rPr>
          <w:lang w:val="zh_CN" w:bidi="zh_CN"/>
        </w:rPr>
      </w:r>
      <w:r>
        <w:rPr>
          <w:lang w:val="zh_CN" w:bidi="zh_CN"/>
        </w:rPr>
        <w:t>皮肤感染</w:t>
      </w:r>
      <w:r>
        <w:rPr>
          <w:lang w:val="zh_CN" w:bidi="zh_CN"/>
        </w:rPr>
        <w:t xml:space="preserve"> </w:t>
      </w:r>
      <w:r>
        <w:rPr>
          <w:lang w:val="zh_CN" w:bidi="zh_CN"/>
        </w:rPr>
        <w:t>确切含义不明；可能：＝一种皮肤感染，受感染者不能担任祭司之职，受感染的动物不能用作献祭的祭牲</w:t>
      </w:r>
    </w:p>
    <w:p>
      <w:pPr/>
      <w:r>
        <w:rPr>
          <w:lang w:val="zh_CN" w:bidi="zh_CN"/>
        </w:rPr>
      </w:r>
      <w:r>
        <w:rPr>
          <w:lang w:val="zh_CN" w:bidi="zh_CN"/>
        </w:rPr>
        <w:t>LEV 21:20</w:t>
      </w:r>
      <w:r>
        <w:rPr>
          <w:lang w:val="zh_CN" w:bidi="zh_CN"/>
        </w:rPr>
        <w:t xml:space="preserve"> · </w:t>
      </w:r>
      <w:r>
        <w:rPr>
          <w:lang w:val="zh_CN" w:bidi="zh_CN"/>
        </w:rPr>
        <w:t>LEV 22:22</w:t>
      </w:r>
      <w:r>
        <w:rPr>
          <w:lang w:val="zh_CN" w:bidi="zh_CN"/>
        </w:rPr>
        <w:t xml:space="preserve"> · </w:t>
      </w:r>
      <w:r>
        <w:rPr>
          <w:lang w:val="zh_CN" w:bidi="zh_CN"/>
        </w:rPr>
        <w:t>DEU 28:27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גַּרְגֵּר</w:t>
      </w:r>
      <w:r>
        <w:rPr>
          <w:lang w:val="zh_CN" w:bidi="zh_CN"/>
        </w:rPr>
      </w:r>
    </w:p>
    <w:p>
      <w:pPr>
        <w:pStyle w:val="Heading1"/>
      </w:pPr>
      <w:r>
        <w:rPr>
          <w:lang w:val="zh_CN" w:bidi="zh_CN"/>
        </w:rPr>
        <w:t>גַּרְגֵּר</w:t>
      </w:r>
    </w:p>
    <w:p>
      <w:pPr/>
      <w:r>
        <w:rPr>
          <w:lang w:val="zh_CN" w:bidi="zh_CN"/>
        </w:rPr>
      </w:r>
      <w:r>
        <w:rPr>
          <w:lang w:val="zh_CN" w:bidi="zh_CN"/>
        </w:rPr>
        <w:t>גַּרְגֵּר</w:t>
      </w:r>
      <w:r>
        <w:rPr>
          <w:lang w:val="zh_CN" w:bidi="zh_CN"/>
        </w:rPr>
        <w:t xml:space="preserve"> (</w:t>
      </w:r>
      <w:r>
        <w:rPr>
          <w:lang w:val="zh_CN" w:bidi="zh_CN"/>
        </w:rPr>
        <w:t>H1620</w:t>
      </w:r>
      <w:r>
        <w:rPr>
          <w:lang w:val="zh_CN" w:bidi="zh_CN"/>
        </w:rPr>
        <w:t xml:space="preserve">) — </w:t>
      </w:r>
      <w:r>
        <w:rPr>
          <w:lang w:val="zh_CN" w:bidi="zh_CN"/>
        </w:rPr>
        <w:t>גַּרְגַּר</w:t>
      </w:r>
    </w:p>
    <w:p>
      <w:pPr/>
      <w:r>
        <w:rPr>
          <w:lang w:val="zh_CN" w:bidi="zh_CN"/>
        </w:rPr>
      </w:r>
      <w:r>
        <w:rPr>
          <w:lang w:val="zh_CN" w:bidi="zh_CN"/>
        </w:rPr>
        <w:t>noun m</w:t>
      </w:r>
    </w:p>
    <w:p>
      <w:pPr/>
      <w:r>
        <w:rPr>
          <w:lang w:val="zh_CN" w:bidi="zh_CN"/>
        </w:rPr>
      </w:r>
    </w:p>
    <w:p>
      <w:pPr/>
      <w:r>
        <w:rPr>
          <w:lang w:val="zh_CN" w:bidi="zh_CN"/>
        </w:rPr>
      </w:r>
      <w:r>
        <w:rPr>
          <w:lang w:val="zh_CN" w:bidi="zh_CN"/>
        </w:rPr>
        <w:t>成熟的橄榄</w:t>
      </w:r>
      <w:r>
        <w:rPr>
          <w:lang w:val="zh_CN" w:bidi="zh_CN"/>
        </w:rPr>
        <w:t xml:space="preserve"> </w:t>
      </w:r>
      <w:r>
        <w:rPr>
          <w:lang w:val="zh_CN" w:bidi="zh_CN"/>
        </w:rPr>
        <w:t>＝橄榄树成熟的果实</w:t>
      </w:r>
    </w:p>
    <w:p>
      <w:pPr/>
      <w:r>
        <w:rPr>
          <w:lang w:val="zh_CN" w:bidi="zh_CN"/>
        </w:rPr>
      </w:r>
      <w:r>
        <w:rPr>
          <w:lang w:val="zh_CN" w:bidi="zh_CN"/>
        </w:rPr>
        <w:t>ISA 17:6</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גַּרְגֶּרֶת</w:t>
      </w:r>
      <w:r>
        <w:rPr>
          <w:lang w:val="zh_CN" w:bidi="zh_CN"/>
        </w:rPr>
      </w:r>
    </w:p>
    <w:p>
      <w:pPr>
        <w:pStyle w:val="Heading1"/>
      </w:pPr>
      <w:r>
        <w:rPr>
          <w:lang w:val="zh_CN" w:bidi="zh_CN"/>
        </w:rPr>
        <w:t>גַּרְגֶּרֶת</w:t>
      </w:r>
    </w:p>
    <w:p>
      <w:pPr/>
      <w:r>
        <w:rPr>
          <w:lang w:val="zh_CN" w:bidi="zh_CN"/>
        </w:rPr>
      </w:r>
      <w:r>
        <w:rPr>
          <w:lang w:val="zh_CN" w:bidi="zh_CN"/>
        </w:rPr>
        <w:t>גַּרְגֶּרֶת</w:t>
      </w:r>
      <w:r>
        <w:rPr>
          <w:lang w:val="zh_CN" w:bidi="zh_CN"/>
        </w:rPr>
        <w:t xml:space="preserve"> (</w:t>
      </w:r>
      <w:r>
        <w:rPr>
          <w:lang w:val="zh_CN" w:bidi="zh_CN"/>
        </w:rPr>
        <w:t>H1621</w:t>
      </w:r>
      <w:r>
        <w:rPr>
          <w:lang w:val="zh_CN" w:bidi="zh_CN"/>
        </w:rPr>
        <w:t xml:space="preserve">) — </w:t>
      </w:r>
      <w:r>
        <w:rPr>
          <w:lang w:val="zh_CN" w:bidi="zh_CN"/>
        </w:rPr>
        <w:t>גַּרְגְּרֹת</w:t>
      </w:r>
    </w:p>
    <w:p>
      <w:pPr/>
      <w:r>
        <w:rPr>
          <w:lang w:val="zh_CN" w:bidi="zh_CN"/>
        </w:rPr>
      </w:r>
      <w:r>
        <w:rPr>
          <w:lang w:val="zh_CN" w:bidi="zh_CN"/>
        </w:rPr>
        <w:t xml:space="preserve">noun f · </w:t>
      </w:r>
      <w:r>
        <w:rPr>
          <w:lang w:val="zh_CN" w:bidi="zh_CN"/>
        </w:rPr>
        <w:t>גרר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נֶפֶשׁ</w:t>
      </w:r>
      <w:r>
        <w:rPr>
          <w:lang w:val="zh_CN" w:bidi="zh_CN"/>
        </w:rPr>
        <w:t xml:space="preserve"> · </w:t>
      </w:r>
      <w:r>
        <w:rPr>
          <w:lang w:val="zh_CN" w:bidi="zh_CN"/>
        </w:rPr>
        <w:t>רֹאשׁ</w:t>
      </w:r>
    </w:p>
    <w:p>
      <w:pPr/>
      <w:r>
        <w:rPr>
          <w:lang w:val="zh_CN" w:bidi="zh_CN"/>
        </w:rPr>
      </w:r>
      <w:r>
        <w:rPr>
          <w:lang w:val="zh_CN" w:bidi="zh_CN"/>
        </w:rPr>
        <w:t>颈，颈项，脖子</w:t>
      </w:r>
      <w:r>
        <w:rPr>
          <w:lang w:val="zh_CN" w:bidi="zh_CN"/>
        </w:rPr>
        <w:t xml:space="preserve"> </w:t>
      </w:r>
      <w:r>
        <w:rPr>
          <w:lang w:val="zh_CN" w:bidi="zh_CN"/>
        </w:rPr>
        <w:t>＝颈部前面的部分，►可以在周围戴上饰物；≈仅用于智慧文学</w:t>
      </w:r>
    </w:p>
    <w:p>
      <w:pPr/>
      <w:r>
        <w:rPr>
          <w:lang w:val="zh_CN" w:bidi="zh_CN"/>
        </w:rPr>
      </w:r>
      <w:r>
        <w:rPr>
          <w:lang w:val="zh_CN" w:bidi="zh_CN"/>
        </w:rPr>
        <w:t>PRO 1:9</w:t>
      </w:r>
      <w:r>
        <w:rPr>
          <w:lang w:val="zh_CN" w:bidi="zh_CN"/>
        </w:rPr>
        <w:t xml:space="preserve"> · </w:t>
      </w:r>
      <w:r>
        <w:rPr>
          <w:lang w:val="zh_CN" w:bidi="zh_CN"/>
        </w:rPr>
        <w:t>PRO 3:3</w:t>
      </w:r>
      <w:r>
        <w:rPr>
          <w:lang w:val="zh_CN" w:bidi="zh_CN"/>
        </w:rPr>
        <w:t xml:space="preserve"> · </w:t>
      </w:r>
      <w:r>
        <w:rPr>
          <w:lang w:val="zh_CN" w:bidi="zh_CN"/>
        </w:rPr>
        <w:t>PRO 3:22</w:t>
      </w:r>
      <w:r>
        <w:rPr>
          <w:lang w:val="zh_CN" w:bidi="zh_CN"/>
        </w:rPr>
        <w:t xml:space="preserve"> · </w:t>
      </w:r>
      <w:r>
        <w:rPr>
          <w:lang w:val="zh_CN" w:bidi="zh_CN"/>
        </w:rPr>
        <w:t>PRO 6:21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גִּרְגָּשִׁי</w:t>
      </w:r>
      <w:r>
        <w:rPr>
          <w:lang w:val="zh_CN" w:bidi="zh_CN"/>
        </w:rPr>
      </w:r>
    </w:p>
    <w:p>
      <w:pPr>
        <w:pStyle w:val="Heading1"/>
      </w:pPr>
      <w:r>
        <w:rPr>
          <w:lang w:val="zh_CN" w:bidi="zh_CN"/>
        </w:rPr>
        <w:t>גִּרְגָּשִׁי</w:t>
      </w:r>
    </w:p>
    <w:p>
      <w:pPr/>
      <w:r>
        <w:rPr>
          <w:lang w:val="zh_CN" w:bidi="zh_CN"/>
        </w:rPr>
      </w:r>
      <w:r>
        <w:rPr>
          <w:lang w:val="zh_CN" w:bidi="zh_CN"/>
        </w:rPr>
        <w:t>גִּרְגָּשִׁי</w:t>
      </w:r>
      <w:r>
        <w:rPr>
          <w:lang w:val="zh_CN" w:bidi="zh_CN"/>
        </w:rPr>
        <w:t xml:space="preserve"> (</w:t>
      </w:r>
      <w:r>
        <w:rPr>
          <w:lang w:val="zh_CN" w:bidi="zh_CN"/>
        </w:rPr>
        <w:t>H1622</w:t>
      </w:r>
      <w:r>
        <w:rPr>
          <w:lang w:val="zh_CN" w:bidi="zh_CN"/>
        </w:rPr>
        <w:t>)</w:t>
      </w:r>
    </w:p>
    <w:p>
      <w:pPr/>
      <w:r>
        <w:rPr>
          <w:lang w:val="zh_CN" w:bidi="zh_CN"/>
        </w:rPr>
      </w:r>
      <w:r>
        <w:rPr>
          <w:lang w:val="zh_CN" w:bidi="zh_CN"/>
        </w:rPr>
        <w:t>adj</w:t>
      </w:r>
    </w:p>
    <w:p>
      <w:pPr/>
      <w:r>
        <w:rPr>
          <w:lang w:val="zh_CN" w:bidi="zh_CN"/>
        </w:rPr>
      </w:r>
    </w:p>
    <w:p>
      <w:pPr/>
      <w:r>
        <w:rPr>
          <w:lang w:val="zh_CN" w:bidi="zh_CN"/>
        </w:rPr>
      </w:r>
      <w:r>
        <w:rPr>
          <w:lang w:val="zh_CN" w:bidi="zh_CN"/>
        </w:rPr>
        <w:t>革迦撒人，《思》基尔加士人</w:t>
      </w:r>
      <w:r>
        <w:rPr>
          <w:lang w:val="zh_CN" w:bidi="zh_CN"/>
        </w:rPr>
        <w:t xml:space="preserve"> </w:t>
      </w:r>
      <w:r>
        <w:rPr>
          <w:lang w:val="zh_CN" w:bidi="zh_CN"/>
        </w:rPr>
        <w:t>＝族群；◄</w:t>
      </w:r>
      <w:r>
        <w:rPr>
          <w:lang w:val="zh_CN" w:bidi="zh_CN"/>
        </w:rPr>
        <w:t>迦南</w:t>
      </w:r>
      <w:r>
        <w:rPr>
          <w:lang w:val="zh_CN" w:bidi="zh_CN"/>
        </w:rPr>
        <w:t>地的原居民</w:t>
      </w:r>
    </w:p>
    <w:p>
      <w:pPr/>
      <w:r>
        <w:rPr>
          <w:lang w:val="zh_CN" w:bidi="zh_CN"/>
        </w:rPr>
      </w:r>
      <w:r>
        <w:rPr>
          <w:lang w:val="zh_CN" w:bidi="zh_CN"/>
        </w:rPr>
        <w:t>GEN 10:16</w:t>
      </w:r>
      <w:r>
        <w:rPr>
          <w:lang w:val="zh_CN" w:bidi="zh_CN"/>
        </w:rPr>
        <w:t xml:space="preserve"> · </w:t>
      </w:r>
      <w:r>
        <w:rPr>
          <w:lang w:val="zh_CN" w:bidi="zh_CN"/>
        </w:rPr>
        <w:t>GEN 15:21</w:t>
      </w:r>
      <w:r>
        <w:rPr>
          <w:lang w:val="zh_CN" w:bidi="zh_CN"/>
        </w:rPr>
        <w:t xml:space="preserve"> · </w:t>
      </w:r>
      <w:r>
        <w:rPr>
          <w:lang w:val="zh_CN" w:bidi="zh_CN"/>
        </w:rPr>
        <w:t>DEU 7:1</w:t>
      </w:r>
      <w:r>
        <w:rPr>
          <w:lang w:val="zh_CN" w:bidi="zh_CN"/>
        </w:rPr>
        <w:t xml:space="preserve"> · </w:t>
      </w:r>
      <w:r>
        <w:rPr>
          <w:lang w:val="zh_CN" w:bidi="zh_CN"/>
        </w:rPr>
        <w:t>JOS 3:10</w:t>
      </w:r>
      <w:r>
        <w:rPr>
          <w:lang w:val="zh_CN" w:bidi="zh_CN"/>
        </w:rPr>
        <w:t xml:space="preserve"> · </w:t>
      </w:r>
      <w:r>
        <w:rPr>
          <w:lang w:val="zh_CN" w:bidi="zh_CN"/>
        </w:rPr>
        <w:t>JOS 24:11</w:t>
      </w:r>
      <w:r>
        <w:rPr>
          <w:lang w:val="zh_CN" w:bidi="zh_CN"/>
        </w:rPr>
        <w:t xml:space="preserve"> · </w:t>
      </w:r>
      <w:r>
        <w:rPr>
          <w:lang w:val="zh_CN" w:bidi="zh_CN"/>
        </w:rPr>
        <w:t>1CH 1:14</w:t>
      </w:r>
      <w:r>
        <w:rPr>
          <w:lang w:val="zh_CN" w:bidi="zh_CN"/>
        </w:rPr>
        <w:t xml:space="preserve"> · </w:t>
      </w:r>
      <w:r>
        <w:rPr>
          <w:lang w:val="zh_CN" w:bidi="zh_CN"/>
        </w:rPr>
        <w:t>NEH 9:8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גרד</w:t>
      </w:r>
      <w:r>
        <w:rPr>
          <w:lang w:val="zh_CN" w:bidi="zh_CN"/>
        </w:rPr>
      </w:r>
    </w:p>
    <w:p>
      <w:pPr>
        <w:pStyle w:val="Heading1"/>
      </w:pPr>
      <w:r>
        <w:rPr>
          <w:lang w:val="zh_CN" w:bidi="zh_CN"/>
        </w:rPr>
        <w:t>גרד</w:t>
      </w:r>
    </w:p>
    <w:p>
      <w:pPr/>
      <w:r>
        <w:rPr>
          <w:lang w:val="zh_CN" w:bidi="zh_CN"/>
        </w:rPr>
      </w:r>
      <w:r>
        <w:rPr>
          <w:lang w:val="zh_CN" w:bidi="zh_CN"/>
        </w:rPr>
        <w:t>גרד</w:t>
      </w:r>
      <w:r>
        <w:rPr>
          <w:lang w:val="zh_CN" w:bidi="zh_CN"/>
        </w:rPr>
        <w:t xml:space="preserve"> (</w:t>
      </w:r>
      <w:r>
        <w:rPr>
          <w:lang w:val="zh_CN" w:bidi="zh_CN"/>
        </w:rPr>
        <w:t>H1623</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刮身体</w:t>
      </w:r>
      <w:r>
        <w:rPr>
          <w:lang w:val="zh_CN" w:bidi="zh_CN"/>
        </w:rPr>
        <w:t xml:space="preserve"> </w:t>
      </w:r>
      <w:r>
        <w:rPr>
          <w:lang w:val="zh_CN" w:bidi="zh_CN"/>
        </w:rPr>
        <w:t>＝动作，人用锋利或锯齿状的物体刮皮肤</w:t>
      </w:r>
    </w:p>
    <w:p>
      <w:pPr/>
      <w:r>
        <w:rPr>
          <w:lang w:val="zh_CN" w:bidi="zh_CN"/>
        </w:rPr>
      </w:r>
      <w:r>
        <w:rPr>
          <w:lang w:val="zh_CN" w:bidi="zh_CN"/>
        </w:rPr>
        <w:t>JOB 2:8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גרה</w:t>
      </w:r>
      <w:r>
        <w:rPr>
          <w:lang w:val="zh_CN" w:bidi="zh_CN"/>
        </w:rPr>
      </w:r>
    </w:p>
    <w:p>
      <w:pPr>
        <w:pStyle w:val="Heading1"/>
      </w:pPr>
      <w:r>
        <w:rPr>
          <w:lang w:val="zh_CN" w:bidi="zh_CN"/>
        </w:rPr>
        <w:t>גרה</w:t>
      </w:r>
    </w:p>
    <w:p>
      <w:pPr/>
      <w:r>
        <w:rPr>
          <w:lang w:val="zh_CN" w:bidi="zh_CN"/>
        </w:rPr>
      </w:r>
      <w:r>
        <w:rPr>
          <w:lang w:val="zh_CN" w:bidi="zh_CN"/>
        </w:rPr>
        <w:t>גרה</w:t>
      </w:r>
      <w:r>
        <w:rPr>
          <w:lang w:val="zh_CN" w:bidi="zh_CN"/>
        </w:rPr>
        <w:t xml:space="preserve"> (</w:t>
      </w:r>
      <w:r>
        <w:rPr>
          <w:lang w:val="zh_CN" w:bidi="zh_CN"/>
        </w:rPr>
        <w:t>H1624</w:t>
      </w:r>
      <w:r>
        <w:rPr>
          <w:lang w:val="zh_CN" w:bidi="zh_CN"/>
        </w:rPr>
        <w:t>)</w:t>
      </w:r>
    </w:p>
    <w:p>
      <w:pPr/>
      <w:r>
        <w:rPr>
          <w:lang w:val="zh_CN" w:bidi="zh_CN"/>
        </w:rPr>
      </w:r>
      <w:r>
        <w:rPr>
          <w:lang w:val="zh_CN" w:bidi="zh_CN"/>
        </w:rPr>
        <w:t xml:space="preserve">verb · </w:t>
      </w:r>
      <w:r>
        <w:rPr>
          <w:lang w:val="zh_CN" w:bidi="zh_CN"/>
        </w:rPr>
        <w:t>תִּגְרָה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hit</w:t>
      </w:r>
    </w:p>
    <w:p>
      <w:pPr/>
      <w:r>
        <w:rPr>
          <w:lang w:val="zh_CN" w:bidi="zh_CN"/>
        </w:rPr>
      </w:r>
      <w:r>
        <w:rPr>
          <w:lang w:val="zh_CN" w:bidi="zh_CN"/>
        </w:rPr>
        <w:t>激怒；挑衅；挑起；招惹</w:t>
      </w:r>
      <w:r>
        <w:rPr>
          <w:lang w:val="zh_CN" w:bidi="zh_CN"/>
        </w:rPr>
        <w:t xml:space="preserve"> </w:t>
      </w:r>
      <w:r>
        <w:rPr>
          <w:lang w:val="zh_CN" w:bidi="zh_CN"/>
        </w:rPr>
        <w:t>＝行为，人挑起他人的愤怒，从而导致冲突</w:t>
      </w:r>
    </w:p>
    <w:p>
      <w:pPr/>
      <w:r>
        <w:rPr>
          <w:lang w:val="zh_CN" w:bidi="zh_CN"/>
        </w:rPr>
      </w:r>
      <w:r>
        <w:rPr>
          <w:lang w:val="zh_CN" w:bidi="zh_CN"/>
        </w:rPr>
        <w:t>DEU 2:5</w:t>
      </w:r>
      <w:r>
        <w:rPr>
          <w:lang w:val="zh_CN" w:bidi="zh_CN"/>
        </w:rPr>
        <w:t xml:space="preserve"> · </w:t>
      </w:r>
      <w:r>
        <w:rPr>
          <w:lang w:val="zh_CN" w:bidi="zh_CN"/>
        </w:rPr>
        <w:t>DEU 2:9</w:t>
      </w:r>
      <w:r>
        <w:rPr>
          <w:lang w:val="zh_CN" w:bidi="zh_CN"/>
        </w:rPr>
        <w:t xml:space="preserve"> · </w:t>
      </w:r>
      <w:r>
        <w:rPr>
          <w:lang w:val="zh_CN" w:bidi="zh_CN"/>
        </w:rPr>
        <w:t>DEU 2:19</w:t>
      </w:r>
      <w:r>
        <w:rPr>
          <w:lang w:val="zh_CN" w:bidi="zh_CN"/>
        </w:rPr>
        <w:t xml:space="preserve"> · </w:t>
      </w:r>
      <w:r>
        <w:rPr>
          <w:lang w:val="zh_CN" w:bidi="zh_CN"/>
        </w:rPr>
        <w:t>DEU 2:24</w:t>
      </w:r>
      <w:r>
        <w:rPr>
          <w:lang w:val="zh_CN" w:bidi="zh_CN"/>
        </w:rPr>
        <w:t xml:space="preserve"> · </w:t>
      </w:r>
      <w:r>
        <w:rPr>
          <w:lang w:val="zh_CN" w:bidi="zh_CN"/>
        </w:rPr>
        <w:t>2KI 14:10</w:t>
      </w:r>
      <w:r>
        <w:rPr>
          <w:lang w:val="zh_CN" w:bidi="zh_CN"/>
        </w:rPr>
        <w:t xml:space="preserve"> · </w:t>
      </w:r>
      <w:r>
        <w:rPr>
          <w:lang w:val="zh_CN" w:bidi="zh_CN"/>
        </w:rPr>
        <w:t>2CH 25:19</w:t>
      </w:r>
      <w:r>
        <w:rPr>
          <w:lang w:val="zh_CN" w:bidi="zh_CN"/>
        </w:rPr>
        <w:t xml:space="preserve"> · </w:t>
      </w:r>
      <w:r>
        <w:rPr>
          <w:lang w:val="zh_CN" w:bidi="zh_CN"/>
        </w:rPr>
        <w:t>PRO 15:18</w:t>
      </w:r>
      <w:r>
        <w:rPr>
          <w:lang w:val="zh_CN" w:bidi="zh_CN"/>
        </w:rPr>
        <w:t xml:space="preserve"> · </w:t>
      </w:r>
      <w:r>
        <w:rPr>
          <w:lang w:val="zh_CN" w:bidi="zh_CN"/>
        </w:rPr>
        <w:t>PRO 28:4</w:t>
      </w:r>
      <w:r>
        <w:rPr>
          <w:lang w:val="zh_CN" w:bidi="zh_CN"/>
        </w:rPr>
        <w:t xml:space="preserve"> · </w:t>
      </w:r>
      <w:r>
        <w:rPr>
          <w:lang w:val="zh_CN" w:bidi="zh_CN"/>
        </w:rPr>
        <w:t>PRO 28:25</w:t>
      </w:r>
      <w:r>
        <w:rPr>
          <w:lang w:val="zh_CN" w:bidi="zh_CN"/>
        </w:rPr>
        <w:t xml:space="preserve"> · </w:t>
      </w:r>
      <w:r>
        <w:rPr>
          <w:lang w:val="zh_CN" w:bidi="zh_CN"/>
        </w:rPr>
        <w:t>PRO 29:22</w:t>
      </w:r>
      <w:r>
        <w:rPr>
          <w:lang w:val="zh_CN" w:bidi="zh_CN"/>
        </w:rPr>
        <w:t xml:space="preserve"> · </w:t>
      </w:r>
      <w:r>
        <w:rPr>
          <w:lang w:val="zh_CN" w:bidi="zh_CN"/>
        </w:rPr>
        <w:t>JER 50:24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发动战争；动干戈；与……争战，与……打仗</w:t>
      </w:r>
      <w:r>
        <w:rPr>
          <w:lang w:val="zh_CN" w:bidi="zh_CN"/>
        </w:rPr>
        <w:t xml:space="preserve"> </w:t>
      </w:r>
      <w:r>
        <w:rPr>
          <w:lang w:val="zh_CN" w:bidi="zh_CN"/>
        </w:rPr>
        <w:t>＝行为，人向其他人发动战争</w:t>
      </w:r>
    </w:p>
    <w:p>
      <w:pPr/>
      <w:r>
        <w:rPr>
          <w:lang w:val="zh_CN" w:bidi="zh_CN"/>
        </w:rPr>
      </w:r>
      <w:r>
        <w:rPr>
          <w:lang w:val="zh_CN" w:bidi="zh_CN"/>
        </w:rPr>
        <w:t>DAN 11:10</w:t>
      </w:r>
      <w:r>
        <w:rPr>
          <w:lang w:val="zh_CN" w:bidi="zh_CN"/>
        </w:rPr>
        <w:t xml:space="preserve"> · </w:t>
      </w:r>
      <w:r>
        <w:rPr>
          <w:lang w:val="zh_CN" w:bidi="zh_CN"/>
        </w:rPr>
        <w:t>DAN 11:10</w:t>
      </w:r>
      <w:r>
        <w:rPr>
          <w:lang w:val="zh_CN" w:bidi="zh_CN"/>
        </w:rPr>
        <w:t xml:space="preserve"> · </w:t>
      </w:r>
      <w:r>
        <w:rPr>
          <w:lang w:val="zh_CN" w:bidi="zh_CN"/>
        </w:rPr>
        <w:t>DAN 11:25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גֵּרָה</w:t>
      </w:r>
      <w:r>
        <w:rPr>
          <w:lang w:val="zh_CN" w:bidi="zh_CN"/>
        </w:rPr>
      </w:r>
    </w:p>
    <w:p>
      <w:pPr>
        <w:pStyle w:val="Heading1"/>
      </w:pPr>
      <w:r>
        <w:rPr>
          <w:lang w:val="zh_CN" w:bidi="zh_CN"/>
        </w:rPr>
        <w:t>גֵּרָה</w:t>
      </w:r>
    </w:p>
    <w:p>
      <w:pPr/>
      <w:r>
        <w:rPr>
          <w:lang w:val="zh_CN" w:bidi="zh_CN"/>
        </w:rPr>
      </w:r>
      <w:r>
        <w:rPr>
          <w:lang w:val="zh_CN" w:bidi="zh_CN"/>
        </w:rPr>
        <w:t>גֵּרָה</w:t>
      </w:r>
      <w:r>
        <w:rPr>
          <w:lang w:val="zh_CN" w:bidi="zh_CN"/>
        </w:rPr>
        <w:t xml:space="preserve"> (</w:t>
      </w:r>
      <w:r>
        <w:rPr>
          <w:lang w:val="zh_CN" w:bidi="zh_CN"/>
        </w:rPr>
        <w:t>H1625</w:t>
      </w:r>
      <w:r>
        <w:rPr>
          <w:lang w:val="zh_CN" w:bidi="zh_CN"/>
        </w:rPr>
        <w:t xml:space="preserve"> · </w:t>
      </w:r>
      <w:r>
        <w:rPr>
          <w:lang w:val="zh_CN" w:bidi="zh_CN"/>
        </w:rPr>
        <w:t>H1626</w:t>
      </w:r>
      <w:r>
        <w:rPr>
          <w:lang w:val="zh_CN" w:bidi="zh_CN"/>
        </w:rPr>
        <w:t>)</w:t>
      </w:r>
    </w:p>
    <w:p>
      <w:pPr/>
      <w:r>
        <w:rPr>
          <w:lang w:val="zh_CN" w:bidi="zh_CN"/>
        </w:rPr>
      </w:r>
      <w:r>
        <w:rPr>
          <w:lang w:val="zh_CN" w:bidi="zh_CN"/>
        </w:rPr>
        <w:t xml:space="preserve">noun f · </w:t>
      </w:r>
      <w:r>
        <w:rPr>
          <w:lang w:val="zh_CN" w:bidi="zh_CN"/>
        </w:rPr>
        <w:t>גרר</w:t>
      </w:r>
    </w:p>
    <w:p>
      <w:pPr/>
      <w:r>
        <w:rPr>
          <w:lang w:val="zh_CN" w:bidi="zh_CN"/>
        </w:rPr>
      </w:r>
    </w:p>
    <w:p>
      <w:pPr/>
      <w:r>
        <w:rPr>
          <w:lang w:val="zh_CN" w:bidi="zh_CN"/>
        </w:rPr>
      </w:r>
      <w:r>
        <w:rPr>
          <w:lang w:val="zh_CN" w:bidi="zh_CN"/>
        </w:rPr>
        <w:t>反刍食物</w:t>
      </w:r>
      <w:r>
        <w:rPr>
          <w:lang w:val="zh_CN" w:bidi="zh_CN"/>
        </w:rPr>
        <w:t xml:space="preserve"> </w:t>
      </w:r>
      <w:r>
        <w:rPr>
          <w:lang w:val="zh_CN" w:bidi="zh_CN"/>
        </w:rPr>
        <w:t>＝反刍动物从第一个胃里反刍出来、在嘴里进行第二次咀嚼的食物</w:t>
      </w:r>
    </w:p>
    <w:p>
      <w:pPr/>
      <w:r>
        <w:rPr>
          <w:lang w:val="zh_CN" w:bidi="zh_CN"/>
        </w:rPr>
      </w:r>
      <w:r>
        <w:rPr>
          <w:lang w:val="zh_CN" w:bidi="zh_CN"/>
        </w:rPr>
        <w:t>LEV 11:3</w:t>
      </w:r>
      <w:r>
        <w:rPr>
          <w:lang w:val="zh_CN" w:bidi="zh_CN"/>
        </w:rPr>
        <w:t xml:space="preserve"> · </w:t>
      </w:r>
      <w:r>
        <w:rPr>
          <w:lang w:val="zh_CN" w:bidi="zh_CN"/>
        </w:rPr>
        <w:t>LEV 11:4</w:t>
      </w:r>
      <w:r>
        <w:rPr>
          <w:lang w:val="zh_CN" w:bidi="zh_CN"/>
        </w:rPr>
        <w:t xml:space="preserve"> · </w:t>
      </w:r>
      <w:r>
        <w:rPr>
          <w:lang w:val="zh_CN" w:bidi="zh_CN"/>
        </w:rPr>
        <w:t>LEV 11:4</w:t>
      </w:r>
      <w:r>
        <w:rPr>
          <w:lang w:val="zh_CN" w:bidi="zh_CN"/>
        </w:rPr>
        <w:t xml:space="preserve"> · </w:t>
      </w:r>
      <w:r>
        <w:rPr>
          <w:lang w:val="zh_CN" w:bidi="zh_CN"/>
        </w:rPr>
        <w:t>LEV 11:5</w:t>
      </w:r>
      <w:r>
        <w:rPr>
          <w:lang w:val="zh_CN" w:bidi="zh_CN"/>
        </w:rPr>
        <w:t xml:space="preserve"> · </w:t>
      </w:r>
      <w:r>
        <w:rPr>
          <w:lang w:val="zh_CN" w:bidi="zh_CN"/>
        </w:rPr>
        <w:t>LEV 11:6</w:t>
      </w:r>
      <w:r>
        <w:rPr>
          <w:lang w:val="zh_CN" w:bidi="zh_CN"/>
        </w:rPr>
        <w:t xml:space="preserve"> · </w:t>
      </w:r>
      <w:r>
        <w:rPr>
          <w:lang w:val="zh_CN" w:bidi="zh_CN"/>
        </w:rPr>
        <w:t>LEV 11:7</w:t>
      </w:r>
      <w:r>
        <w:rPr>
          <w:lang w:val="zh_CN" w:bidi="zh_CN"/>
        </w:rPr>
        <w:t xml:space="preserve"> · </w:t>
      </w:r>
      <w:r>
        <w:rPr>
          <w:lang w:val="zh_CN" w:bidi="zh_CN"/>
        </w:rPr>
        <w:t>LEV 11:26</w:t>
      </w:r>
      <w:r>
        <w:rPr>
          <w:lang w:val="zh_CN" w:bidi="zh_CN"/>
        </w:rPr>
        <w:t xml:space="preserve"> · </w:t>
      </w:r>
      <w:r>
        <w:rPr>
          <w:lang w:val="zh_CN" w:bidi="zh_CN"/>
        </w:rPr>
        <w:t>DEU 14:6</w:t>
      </w:r>
      <w:r>
        <w:rPr>
          <w:lang w:val="zh_CN" w:bidi="zh_CN"/>
        </w:rPr>
        <w:t xml:space="preserve"> · </w:t>
      </w:r>
      <w:r>
        <w:rPr>
          <w:lang w:val="zh_CN" w:bidi="zh_CN"/>
        </w:rPr>
        <w:t>DEU 14:7</w:t>
      </w:r>
      <w:r>
        <w:rPr>
          <w:lang w:val="zh_CN" w:bidi="zh_CN"/>
        </w:rPr>
        <w:t xml:space="preserve"> · </w:t>
      </w:r>
      <w:r>
        <w:rPr>
          <w:lang w:val="zh_CN" w:bidi="zh_CN"/>
        </w:rPr>
        <w:t>DEU 14:7</w:t>
      </w:r>
      <w:r>
        <w:rPr>
          <w:lang w:val="zh_CN" w:bidi="zh_CN"/>
        </w:rPr>
        <w:t xml:space="preserve"> · </w:t>
      </w:r>
      <w:r>
        <w:rPr>
          <w:lang w:val="zh_CN" w:bidi="zh_CN"/>
        </w:rPr>
        <w:t>DEU 14:8</w:t>
      </w:r>
    </w:p>
    <w:p>
      <w:pPr/>
      <w:r>
        <w:rPr>
          <w:lang w:val="zh_CN" w:bidi="zh_CN"/>
        </w:rPr>
      </w:r>
      <w:r>
        <w:rPr>
          <w:lang w:val="zh_CN" w:bidi="zh_CN"/>
        </w:rPr>
        <w:t>noun f</w:t>
      </w:r>
    </w:p>
    <w:p>
      <w:pPr/>
      <w:r>
        <w:rPr>
          <w:lang w:val="zh_CN" w:bidi="zh_CN"/>
        </w:rPr>
      </w:r>
    </w:p>
    <w:p>
      <w:pPr/>
      <w:r>
        <w:rPr>
          <w:lang w:val="zh_CN" w:bidi="zh_CN"/>
        </w:rPr>
      </w:r>
      <w:r>
        <w:rPr>
          <w:lang w:val="zh_CN" w:bidi="zh_CN"/>
        </w:rPr>
        <w:t>季拉</w:t>
      </w:r>
      <w:r>
        <w:rPr>
          <w:lang w:val="zh_CN" w:bidi="zh_CN"/>
        </w:rPr>
        <w:t xml:space="preserve"> </w:t>
      </w:r>
      <w:r>
        <w:rPr>
          <w:lang w:val="zh_CN" w:bidi="zh_CN"/>
        </w:rPr>
        <w:t xml:space="preserve">＝重量单位，约 0.6 克；按圣所的标准，20 </w:t>
      </w:r>
      <w:r>
        <w:rPr>
          <w:lang w:val="zh_CN" w:bidi="zh_CN"/>
        </w:rPr>
        <w:t>季拉</w:t>
      </w:r>
      <w:r>
        <w:rPr>
          <w:lang w:val="zh_CN" w:bidi="zh_CN"/>
        </w:rPr>
        <w:t xml:space="preserve">等于 1 </w:t>
      </w:r>
      <w:r>
        <w:rPr>
          <w:lang w:val="zh_CN" w:bidi="zh_CN"/>
        </w:rPr>
        <w:t>舍客勒</w:t>
      </w:r>
      <w:r>
        <w:rPr>
          <w:lang w:val="zh_CN" w:bidi="zh_CN"/>
        </w:rPr>
        <w:t xml:space="preserve">，10 </w:t>
      </w:r>
      <w:r>
        <w:rPr>
          <w:lang w:val="zh_CN" w:bidi="zh_CN"/>
        </w:rPr>
        <w:t>季拉</w:t>
      </w:r>
      <w:r>
        <w:rPr>
          <w:lang w:val="zh_CN" w:bidi="zh_CN"/>
        </w:rPr>
        <w:t xml:space="preserve">等于 1 </w:t>
      </w:r>
      <w:r>
        <w:rPr>
          <w:lang w:val="zh_CN" w:bidi="zh_CN"/>
        </w:rPr>
        <w:t>比加</w:t>
      </w:r>
      <w:r>
        <w:rPr>
          <w:lang w:val="zh_CN" w:bidi="zh_CN"/>
        </w:rPr>
        <w:t>；►用于称量金银</w:t>
      </w:r>
    </w:p>
    <w:p>
      <w:pPr/>
      <w:r>
        <w:rPr>
          <w:lang w:val="zh_CN" w:bidi="zh_CN"/>
        </w:rPr>
      </w:r>
      <w:r>
        <w:rPr>
          <w:lang w:val="zh_CN" w:bidi="zh_CN"/>
        </w:rPr>
        <w:t>EXO 30:13</w:t>
      </w:r>
      <w:r>
        <w:rPr>
          <w:lang w:val="zh_CN" w:bidi="zh_CN"/>
        </w:rPr>
        <w:t xml:space="preserve"> · </w:t>
      </w:r>
      <w:r>
        <w:rPr>
          <w:lang w:val="zh_CN" w:bidi="zh_CN"/>
        </w:rPr>
        <w:t>LEV 27:25</w:t>
      </w:r>
      <w:r>
        <w:rPr>
          <w:lang w:val="zh_CN" w:bidi="zh_CN"/>
        </w:rPr>
        <w:t xml:space="preserve"> · </w:t>
      </w:r>
      <w:r>
        <w:rPr>
          <w:lang w:val="zh_CN" w:bidi="zh_CN"/>
        </w:rPr>
        <w:t>NUM 3:47</w:t>
      </w:r>
      <w:r>
        <w:rPr>
          <w:lang w:val="zh_CN" w:bidi="zh_CN"/>
        </w:rPr>
        <w:t xml:space="preserve"> · </w:t>
      </w:r>
      <w:r>
        <w:rPr>
          <w:lang w:val="zh_CN" w:bidi="zh_CN"/>
        </w:rPr>
        <w:t>NUM 18:16</w:t>
      </w:r>
      <w:r>
        <w:rPr>
          <w:lang w:val="zh_CN" w:bidi="zh_CN"/>
        </w:rPr>
        <w:t xml:space="preserve"> · </w:t>
      </w:r>
      <w:r>
        <w:rPr>
          <w:lang w:val="zh_CN" w:bidi="zh_CN"/>
        </w:rPr>
        <w:t>EZK 45:12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גָּרֹון</w:t>
      </w:r>
      <w:r>
        <w:rPr>
          <w:lang w:val="zh_CN" w:bidi="zh_CN"/>
        </w:rPr>
      </w:r>
    </w:p>
    <w:p>
      <w:pPr>
        <w:pStyle w:val="Heading1"/>
      </w:pPr>
      <w:r>
        <w:rPr>
          <w:lang w:val="zh_CN" w:bidi="zh_CN"/>
        </w:rPr>
        <w:t>גָּרֹון</w:t>
      </w:r>
    </w:p>
    <w:p>
      <w:pPr/>
      <w:r>
        <w:rPr>
          <w:lang w:val="zh_CN" w:bidi="zh_CN"/>
        </w:rPr>
      </w:r>
      <w:r>
        <w:rPr>
          <w:lang w:val="zh_CN" w:bidi="zh_CN"/>
        </w:rPr>
        <w:t>גָּרֹון</w:t>
      </w:r>
      <w:r>
        <w:rPr>
          <w:lang w:val="zh_CN" w:bidi="zh_CN"/>
        </w:rPr>
        <w:t xml:space="preserve"> (</w:t>
      </w:r>
      <w:r>
        <w:rPr>
          <w:lang w:val="zh_CN" w:bidi="zh_CN"/>
        </w:rPr>
        <w:t>H1627</w:t>
      </w:r>
      <w:r>
        <w:rPr>
          <w:lang w:val="zh_CN" w:bidi="zh_CN"/>
        </w:rPr>
        <w:t>)</w:t>
      </w:r>
    </w:p>
    <w:p>
      <w:pPr/>
      <w:r>
        <w:rPr>
          <w:lang w:val="zh_CN" w:bidi="zh_CN"/>
        </w:rPr>
      </w:r>
      <w:r>
        <w:rPr>
          <w:lang w:val="zh_CN" w:bidi="zh_CN"/>
        </w:rPr>
        <w:t xml:space="preserve">noun m · </w:t>
      </w:r>
      <w:r>
        <w:rPr>
          <w:lang w:val="zh_CN" w:bidi="zh_CN"/>
        </w:rPr>
        <w:t>גרר</w:t>
      </w:r>
    </w:p>
    <w:p>
      <w:pPr/>
      <w:r>
        <w:rPr>
          <w:lang w:val="zh_CN" w:bidi="zh_CN"/>
        </w:rPr>
      </w:r>
    </w:p>
    <w:p>
      <w:pPr/>
      <w:r>
        <w:rPr>
          <w:lang w:val="zh_CN" w:bidi="zh_CN"/>
        </w:rPr>
      </w:r>
      <w:r>
        <w:rPr>
          <w:lang w:val="zh_CN" w:bidi="zh_CN"/>
        </w:rPr>
        <w:t>喉咙</w:t>
      </w:r>
      <w:r>
        <w:rPr>
          <w:lang w:val="zh_CN" w:bidi="zh_CN"/>
        </w:rPr>
        <w:t xml:space="preserve"> </w:t>
      </w:r>
      <w:r>
        <w:rPr>
          <w:lang w:val="zh_CN" w:bidi="zh_CN"/>
        </w:rPr>
        <w:t>＝从人的口腔后部通向肺部的通过；►它的内部是食物和呼吸的通道，外部是佩戴饰物的地方；≈与食物和说话关联</w:t>
      </w:r>
    </w:p>
    <w:p>
      <w:pPr/>
      <w:r>
        <w:rPr>
          <w:lang w:val="zh_CN" w:bidi="zh_CN"/>
        </w:rPr>
      </w:r>
      <w:r>
        <w:rPr>
          <w:lang w:val="zh_CN" w:bidi="zh_CN"/>
        </w:rPr>
        <w:t>PSA 5:10</w:t>
      </w:r>
      <w:r>
        <w:rPr>
          <w:lang w:val="zh_CN" w:bidi="zh_CN"/>
        </w:rPr>
        <w:t xml:space="preserve"> · </w:t>
      </w:r>
      <w:r>
        <w:rPr>
          <w:lang w:val="zh_CN" w:bidi="zh_CN"/>
        </w:rPr>
        <w:t>PSA 69:4</w:t>
      </w:r>
      <w:r>
        <w:rPr>
          <w:lang w:val="zh_CN" w:bidi="zh_CN"/>
        </w:rPr>
        <w:t xml:space="preserve"> · </w:t>
      </w:r>
      <w:r>
        <w:rPr>
          <w:lang w:val="zh_CN" w:bidi="zh_CN"/>
        </w:rPr>
        <w:t>PSA 115:7</w:t>
      </w:r>
      <w:r>
        <w:rPr>
          <w:lang w:val="zh_CN" w:bidi="zh_CN"/>
        </w:rPr>
        <w:t xml:space="preserve"> · </w:t>
      </w:r>
      <w:r>
        <w:rPr>
          <w:lang w:val="zh_CN" w:bidi="zh_CN"/>
        </w:rPr>
        <w:t>PSA 149:6</w:t>
      </w:r>
      <w:r>
        <w:rPr>
          <w:lang w:val="zh_CN" w:bidi="zh_CN"/>
        </w:rPr>
        <w:t xml:space="preserve"> · </w:t>
      </w:r>
      <w:r>
        <w:rPr>
          <w:lang w:val="zh_CN" w:bidi="zh_CN"/>
        </w:rPr>
        <w:t>ISA 3:16</w:t>
      </w:r>
      <w:r>
        <w:rPr>
          <w:lang w:val="zh_CN" w:bidi="zh_CN"/>
        </w:rPr>
        <w:t xml:space="preserve"> · </w:t>
      </w:r>
      <w:r>
        <w:rPr>
          <w:lang w:val="zh_CN" w:bidi="zh_CN"/>
        </w:rPr>
        <w:t>ISA 58:1</w:t>
      </w:r>
      <w:r>
        <w:rPr>
          <w:lang w:val="zh_CN" w:bidi="zh_CN"/>
        </w:rPr>
        <w:t xml:space="preserve"> · </w:t>
      </w:r>
      <w:r>
        <w:rPr>
          <w:lang w:val="zh_CN" w:bidi="zh_CN"/>
        </w:rPr>
        <w:t>JER 2:25</w:t>
      </w:r>
      <w:r>
        <w:rPr>
          <w:lang w:val="zh_CN" w:bidi="zh_CN"/>
        </w:rPr>
        <w:t xml:space="preserve"> · </w:t>
      </w:r>
      <w:r>
        <w:rPr>
          <w:lang w:val="zh_CN" w:bidi="zh_CN"/>
        </w:rPr>
        <w:t>EZK 16:11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גֵּרוּת</w:t>
      </w:r>
      <w:r>
        <w:rPr>
          <w:lang w:val="zh_CN" w:bidi="zh_CN"/>
        </w:rPr>
      </w:r>
    </w:p>
    <w:p>
      <w:pPr>
        <w:pStyle w:val="Heading1"/>
      </w:pPr>
      <w:r>
        <w:rPr>
          <w:lang w:val="zh_CN" w:bidi="zh_CN"/>
        </w:rPr>
        <w:t>גֵּרוּת</w:t>
      </w:r>
    </w:p>
    <w:p>
      <w:pPr/>
      <w:r>
        <w:rPr>
          <w:lang w:val="zh_CN" w:bidi="zh_CN"/>
        </w:rPr>
      </w:r>
      <w:r>
        <w:rPr>
          <w:lang w:val="zh_CN" w:bidi="zh_CN"/>
        </w:rPr>
        <w:t>גֵּרוּת</w:t>
      </w:r>
      <w:r>
        <w:rPr>
          <w:lang w:val="zh_CN" w:bidi="zh_CN"/>
        </w:rPr>
        <w:t xml:space="preserve"> (</w:t>
      </w:r>
      <w:r>
        <w:rPr>
          <w:lang w:val="zh_CN" w:bidi="zh_CN"/>
        </w:rPr>
        <w:t>H1628</w:t>
      </w:r>
      <w:r>
        <w:rPr>
          <w:lang w:val="zh_CN" w:bidi="zh_CN"/>
        </w:rPr>
        <w:t>)</w:t>
      </w:r>
    </w:p>
    <w:p>
      <w:pPr/>
      <w:r>
        <w:rPr>
          <w:lang w:val="zh_CN" w:bidi="zh_CN"/>
        </w:rPr>
      </w:r>
      <w:r>
        <w:rPr>
          <w:lang w:val="zh_CN" w:bidi="zh_CN"/>
        </w:rPr>
        <w:t xml:space="preserve">noun f · </w:t>
      </w:r>
      <w:r>
        <w:rPr>
          <w:lang w:val="zh_CN" w:bidi="zh_CN"/>
        </w:rPr>
        <w:t>גור</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גֵּרוּת כִּמְהָם</w:t>
      </w:r>
    </w:p>
    <w:p>
      <w:pPr/>
      <w:r>
        <w:rPr>
          <w:lang w:val="zh_CN" w:bidi="zh_CN"/>
        </w:rPr>
      </w:r>
      <w:r>
        <w:rPr>
          <w:lang w:val="zh_CN" w:bidi="zh_CN"/>
        </w:rPr>
        <w:t>基罗特金罕，《思》革鲁特基默罕</w:t>
      </w:r>
      <w:r>
        <w:rPr>
          <w:lang w:val="zh_CN" w:bidi="zh_CN"/>
        </w:rPr>
        <w:t xml:space="preserve"> </w:t>
      </w:r>
      <w:r>
        <w:rPr>
          <w:lang w:val="zh_CN" w:bidi="zh_CN"/>
        </w:rPr>
        <w:t>＝地点；◄靠近</w:t>
      </w:r>
      <w:r>
        <w:rPr>
          <w:lang w:val="zh_CN" w:bidi="zh_CN"/>
        </w:rPr>
        <w:t>伯利恒</w:t>
      </w:r>
      <w:r>
        <w:rPr>
          <w:lang w:val="zh_CN" w:bidi="zh_CN"/>
        </w:rPr>
        <w:t>；►</w:t>
      </w:r>
      <w:r>
        <w:rPr>
          <w:lang w:val="zh_CN" w:bidi="zh_CN"/>
        </w:rPr>
        <w:t>犹大人</w:t>
      </w:r>
      <w:r>
        <w:rPr>
          <w:lang w:val="zh_CN" w:bidi="zh_CN"/>
        </w:rPr>
        <w:t>往</w:t>
      </w:r>
      <w:r>
        <w:rPr>
          <w:lang w:val="zh_CN" w:bidi="zh_CN"/>
        </w:rPr>
        <w:t>埃及</w:t>
      </w:r>
      <w:r>
        <w:rPr>
          <w:lang w:val="zh_CN" w:bidi="zh_CN"/>
        </w:rPr>
        <w:t>途中曾在那里停留；</w:t>
      </w:r>
      <w:r>
        <w:rPr>
          <w:lang w:val="zh_CN" w:bidi="zh_CN"/>
        </w:rPr>
        <w:t>耶利米</w:t>
      </w:r>
      <w:r>
        <w:rPr>
          <w:lang w:val="zh_CN" w:bidi="zh_CN"/>
        </w:rPr>
        <w:t>时期</w:t>
      </w:r>
    </w:p>
    <w:p>
      <w:pPr/>
      <w:r>
        <w:rPr>
          <w:lang w:val="zh_CN" w:bidi="zh_CN"/>
        </w:rPr>
      </w:r>
      <w:r>
        <w:rPr>
          <w:lang w:val="zh_CN" w:bidi="zh_CN"/>
        </w:rPr>
        <w:t>JER 41:17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גרז</w:t>
      </w:r>
      <w:r>
        <w:rPr>
          <w:lang w:val="zh_CN" w:bidi="zh_CN"/>
        </w:rPr>
      </w:r>
    </w:p>
    <w:p>
      <w:pPr>
        <w:pStyle w:val="Heading1"/>
      </w:pPr>
      <w:r>
        <w:rPr>
          <w:lang w:val="zh_CN" w:bidi="zh_CN"/>
        </w:rPr>
        <w:t>גרז</w:t>
      </w:r>
    </w:p>
    <w:p>
      <w:pPr/>
      <w:r>
        <w:rPr>
          <w:lang w:val="zh_CN" w:bidi="zh_CN"/>
        </w:rPr>
      </w:r>
      <w:r>
        <w:rPr>
          <w:lang w:val="zh_CN" w:bidi="zh_CN"/>
        </w:rPr>
        <w:t>גרז</w:t>
      </w:r>
      <w:r>
        <w:rPr>
          <w:lang w:val="zh_CN" w:bidi="zh_CN"/>
        </w:rPr>
        <w:t xml:space="preserve"> (</w:t>
      </w:r>
      <w:r>
        <w:rPr>
          <w:lang w:val="zh_CN" w:bidi="zh_CN"/>
        </w:rPr>
        <w:t>H1629</w:t>
      </w:r>
      <w:r>
        <w:rPr>
          <w:lang w:val="zh_CN" w:bidi="zh_CN"/>
        </w:rPr>
        <w:t>)</w:t>
      </w:r>
    </w:p>
    <w:p>
      <w:pPr/>
      <w:r>
        <w:rPr>
          <w:lang w:val="zh_CN" w:bidi="zh_CN"/>
        </w:rPr>
      </w:r>
      <w:r>
        <w:rPr>
          <w:lang w:val="zh_CN" w:bidi="zh_CN"/>
        </w:rPr>
        <w:t xml:space="preserve">verb · </w:t>
      </w:r>
      <w:r>
        <w:rPr>
          <w:lang w:val="zh_CN" w:bidi="zh_CN"/>
        </w:rPr>
        <w:t>גזר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拖走，拉走；把……推开</w:t>
      </w:r>
      <w:r>
        <w:rPr>
          <w:lang w:val="zh_CN" w:bidi="zh_CN"/>
        </w:rPr>
        <w:t xml:space="preserve"> </w:t>
      </w:r>
      <w:r>
        <w:rPr>
          <w:lang w:val="zh_CN" w:bidi="zh_CN"/>
        </w:rPr>
        <w:t>＝使役行为，人或东西被强行从原来的地方移走</w:t>
      </w:r>
    </w:p>
    <w:p>
      <w:pPr/>
      <w:r>
        <w:rPr>
          <w:lang w:val="zh_CN" w:bidi="zh_CN"/>
        </w:rPr>
      </w:r>
      <w:r>
        <w:rPr>
          <w:lang w:val="zh_CN" w:bidi="zh_CN"/>
        </w:rPr>
        <w:t>PSA 31:23</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גִּרְזִי</w:t>
      </w:r>
      <w:r>
        <w:rPr>
          <w:lang w:val="zh_CN" w:bidi="zh_CN"/>
        </w:rPr>
      </w:r>
    </w:p>
    <w:p>
      <w:pPr>
        <w:pStyle w:val="Heading1"/>
      </w:pPr>
      <w:r>
        <w:rPr>
          <w:lang w:val="zh_CN" w:bidi="zh_CN"/>
        </w:rPr>
        <w:t>גִּרְזִי</w:t>
      </w:r>
    </w:p>
    <w:p>
      <w:pPr/>
      <w:r>
        <w:rPr>
          <w:lang w:val="zh_CN" w:bidi="zh_CN"/>
        </w:rPr>
      </w:r>
      <w:r>
        <w:rPr>
          <w:lang w:val="zh_CN" w:bidi="zh_CN"/>
        </w:rPr>
        <w:t>גִּרְזִי</w:t>
      </w:r>
      <w:r>
        <w:rPr>
          <w:lang w:val="zh_CN" w:bidi="zh_CN"/>
        </w:rPr>
        <w:t xml:space="preserve"> (</w:t>
      </w:r>
      <w:r>
        <w:rPr>
          <w:lang w:val="zh_CN" w:bidi="zh_CN"/>
        </w:rPr>
        <w:t>H1511a</w:t>
      </w:r>
      <w:r>
        <w:rPr>
          <w:lang w:val="zh_CN" w:bidi="zh_CN"/>
        </w:rPr>
        <w:t>)</w:t>
      </w:r>
    </w:p>
    <w:p>
      <w:pPr/>
      <w:r>
        <w:rPr>
          <w:lang w:val="zh_CN" w:bidi="zh_CN"/>
        </w:rPr>
      </w:r>
      <w:r>
        <w:rPr>
          <w:lang w:val="zh_CN" w:bidi="zh_CN"/>
        </w:rPr>
        <w:t>adj</w:t>
      </w:r>
    </w:p>
    <w:p>
      <w:pPr/>
      <w:r>
        <w:rPr>
          <w:lang w:val="zh_CN" w:bidi="zh_CN"/>
        </w:rPr>
      </w:r>
    </w:p>
    <w:p>
      <w:pPr/>
      <w:r>
        <w:rPr>
          <w:lang w:val="zh_CN" w:bidi="zh_CN"/>
        </w:rPr>
      </w:r>
      <w:r>
        <w:rPr>
          <w:lang w:val="zh_CN" w:bidi="zh_CN"/>
        </w:rPr>
        <w:t>基色人，《思》基尔齐人</w:t>
      </w:r>
      <w:r>
        <w:rPr>
          <w:lang w:val="zh_CN" w:bidi="zh_CN"/>
        </w:rPr>
        <w:t xml:space="preserve"> </w:t>
      </w:r>
      <w:r>
        <w:rPr>
          <w:lang w:val="zh_CN" w:bidi="zh_CN"/>
        </w:rPr>
        <w:t>意思不确定，可能：＝族群，►被</w:t>
      </w:r>
      <w:r>
        <w:rPr>
          <w:lang w:val="zh_CN" w:bidi="zh_CN"/>
        </w:rPr>
        <w:t>大卫</w:t>
      </w:r>
      <w:r>
        <w:rPr>
          <w:lang w:val="zh_CN" w:bidi="zh_CN"/>
        </w:rPr>
        <w:t>抢掠</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גְּרִזִים</w:t>
      </w:r>
      <w:r>
        <w:rPr>
          <w:lang w:val="zh_CN" w:bidi="zh_CN"/>
        </w:rPr>
      </w:r>
    </w:p>
    <w:p>
      <w:pPr>
        <w:pStyle w:val="Heading1"/>
      </w:pPr>
      <w:r>
        <w:rPr>
          <w:lang w:val="zh_CN" w:bidi="zh_CN"/>
        </w:rPr>
        <w:t>גְּרִזִים</w:t>
      </w:r>
    </w:p>
    <w:p>
      <w:pPr/>
      <w:r>
        <w:rPr>
          <w:lang w:val="zh_CN" w:bidi="zh_CN"/>
        </w:rPr>
      </w:r>
      <w:r>
        <w:rPr>
          <w:lang w:val="zh_CN" w:bidi="zh_CN"/>
        </w:rPr>
        <w:t>גְּרִזִים</w:t>
      </w:r>
      <w:r>
        <w:rPr>
          <w:lang w:val="zh_CN" w:bidi="zh_CN"/>
        </w:rPr>
        <w:t xml:space="preserve"> (</w:t>
      </w:r>
      <w:r>
        <w:rPr>
          <w:lang w:val="zh_CN" w:bidi="zh_CN"/>
        </w:rPr>
        <w:t>H1630</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基利心，《思》革黎斤</w:t>
      </w:r>
      <w:r>
        <w:rPr>
          <w:lang w:val="zh_CN" w:bidi="zh_CN"/>
        </w:rPr>
        <w:t xml:space="preserve"> </w:t>
      </w:r>
      <w:r>
        <w:rPr>
          <w:lang w:val="zh_CN" w:bidi="zh_CN"/>
        </w:rPr>
        <w:t>＝山；◄位于</w:t>
      </w:r>
      <w:r>
        <w:rPr>
          <w:lang w:val="zh_CN" w:bidi="zh_CN"/>
        </w:rPr>
        <w:t>示剑</w:t>
      </w:r>
      <w:r>
        <w:rPr>
          <w:lang w:val="zh_CN" w:bidi="zh_CN"/>
        </w:rPr>
        <w:t>附近，靠近</w:t>
      </w:r>
      <w:r>
        <w:rPr>
          <w:lang w:val="zh_CN" w:bidi="zh_CN"/>
        </w:rPr>
        <w:t>以巴路</w:t>
      </w:r>
      <w:r>
        <w:rPr>
          <w:lang w:val="zh_CN" w:bidi="zh_CN"/>
        </w:rPr>
        <w:t>山；►以色列人宣告祝福的地方，也是</w:t>
      </w:r>
      <w:r>
        <w:rPr>
          <w:lang w:val="zh_CN" w:bidi="zh_CN"/>
        </w:rPr>
        <w:t>基甸</w:t>
      </w:r>
      <w:r>
        <w:rPr>
          <w:lang w:val="zh_CN" w:bidi="zh_CN"/>
        </w:rPr>
        <w:t>的儿子</w:t>
      </w:r>
      <w:r>
        <w:rPr>
          <w:lang w:val="zh_CN" w:bidi="zh_CN"/>
        </w:rPr>
        <w:t>约坦</w:t>
      </w:r>
      <w:r>
        <w:rPr>
          <w:lang w:val="zh_CN" w:bidi="zh_CN"/>
        </w:rPr>
        <w:t>向示剑人说话的地方</w:t>
      </w:r>
    </w:p>
    <w:p>
      <w:pPr/>
      <w:r>
        <w:rPr>
          <w:lang w:val="zh_CN" w:bidi="zh_CN"/>
        </w:rPr>
      </w:r>
      <w:r>
        <w:rPr>
          <w:lang w:val="zh_CN" w:bidi="zh_CN"/>
        </w:rPr>
        <w:t>DEU 11:29</w:t>
      </w:r>
      <w:r>
        <w:rPr>
          <w:lang w:val="zh_CN" w:bidi="zh_CN"/>
        </w:rPr>
        <w:t xml:space="preserve"> · </w:t>
      </w:r>
      <w:r>
        <w:rPr>
          <w:lang w:val="zh_CN" w:bidi="zh_CN"/>
        </w:rPr>
        <w:t>DEU 27:12</w:t>
      </w:r>
      <w:r>
        <w:rPr>
          <w:lang w:val="zh_CN" w:bidi="zh_CN"/>
        </w:rPr>
        <w:t xml:space="preserve"> · </w:t>
      </w:r>
      <w:r>
        <w:rPr>
          <w:lang w:val="zh_CN" w:bidi="zh_CN"/>
        </w:rPr>
        <w:t>JOS 8:33</w:t>
      </w:r>
      <w:r>
        <w:rPr>
          <w:lang w:val="zh_CN" w:bidi="zh_CN"/>
        </w:rPr>
        <w:t xml:space="preserve"> · </w:t>
      </w:r>
      <w:r>
        <w:rPr>
          <w:lang w:val="zh_CN" w:bidi="zh_CN"/>
        </w:rPr>
        <w:t>JDG 9:7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גַּרְזֶן</w:t>
      </w:r>
      <w:r>
        <w:rPr>
          <w:lang w:val="zh_CN" w:bidi="zh_CN"/>
        </w:rPr>
      </w:r>
    </w:p>
    <w:p>
      <w:pPr>
        <w:pStyle w:val="Heading1"/>
      </w:pPr>
      <w:r>
        <w:rPr>
          <w:lang w:val="zh_CN" w:bidi="zh_CN"/>
        </w:rPr>
        <w:t>גַּרְזֶן</w:t>
      </w:r>
    </w:p>
    <w:p>
      <w:pPr/>
      <w:r>
        <w:rPr>
          <w:lang w:val="zh_CN" w:bidi="zh_CN"/>
        </w:rPr>
      </w:r>
      <w:r>
        <w:rPr>
          <w:lang w:val="zh_CN" w:bidi="zh_CN"/>
        </w:rPr>
        <w:t>גַּרְזֶן</w:t>
      </w:r>
      <w:r>
        <w:rPr>
          <w:lang w:val="zh_CN" w:bidi="zh_CN"/>
        </w:rPr>
        <w:t xml:space="preserve"> (</w:t>
      </w:r>
      <w:r>
        <w:rPr>
          <w:lang w:val="zh_CN" w:bidi="zh_CN"/>
        </w:rPr>
        <w:t>H1631</w:t>
      </w:r>
      <w:r>
        <w:rPr>
          <w:lang w:val="zh_CN" w:bidi="zh_CN"/>
        </w:rPr>
        <w:t xml:space="preserve">) </w:t>
      </w:r>
      <w:hyperlink r:id="rId21">
        <w:r>
          <w:rPr>
            <w:lang w:val="zh_CN" w:bidi="zh_CN"/>
          </w:rPr>
          <w:rPr>
            <w:color w:val="0000EE"/>
            <w:u w:val="single"/>
          </w:rPr>
          <w:t>SAHD</w:t>
        </w:r>
      </w:hyperlink>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מַשֹׂור</w:t>
      </w:r>
    </w:p>
    <w:p>
      <w:pPr/>
      <w:r>
        <w:rPr>
          <w:lang w:val="zh_CN" w:bidi="zh_CN"/>
        </w:rPr>
      </w:r>
      <w:r>
        <w:rPr>
          <w:lang w:val="zh_CN" w:bidi="zh_CN"/>
        </w:rPr>
        <w:t>斧头，斧子；镐；锄</w:t>
      </w:r>
      <w:r>
        <w:rPr>
          <w:lang w:val="zh_CN" w:bidi="zh_CN"/>
        </w:rPr>
        <w:t xml:space="preserve"> </w:t>
      </w:r>
      <w:r>
        <w:rPr>
          <w:lang w:val="zh_CN" w:bidi="zh_CN"/>
        </w:rPr>
        <w:t>＝木柄连着一个</w:t>
      </w:r>
      <w:r>
        <w:rPr>
          <w:lang w:val="zh_CN" w:bidi="zh_CN"/>
        </w:rPr>
        <w:t>铁</w:t>
      </w:r>
      <w:r>
        <w:rPr>
          <w:lang w:val="zh_CN" w:bidi="zh_CN"/>
        </w:rPr>
        <w:t>的刀刃，一面磨利，与刀柄平行；►用于砍伐树木、雕削木材或石头</w:t>
      </w:r>
    </w:p>
    <w:p>
      <w:pPr/>
      <w:r>
        <w:rPr>
          <w:lang w:val="zh_CN" w:bidi="zh_CN"/>
        </w:rPr>
      </w:r>
      <w:r>
        <w:rPr>
          <w:lang w:val="zh_CN" w:bidi="zh_CN"/>
        </w:rPr>
        <w:t>DEU 19:5</w:t>
      </w:r>
      <w:r>
        <w:rPr>
          <w:lang w:val="zh_CN" w:bidi="zh_CN"/>
        </w:rPr>
        <w:t xml:space="preserve"> · </w:t>
      </w:r>
      <w:r>
        <w:rPr>
          <w:lang w:val="zh_CN" w:bidi="zh_CN"/>
        </w:rPr>
        <w:t>DEU 20:19</w:t>
      </w:r>
      <w:r>
        <w:rPr>
          <w:lang w:val="zh_CN" w:bidi="zh_CN"/>
        </w:rPr>
        <w:t xml:space="preserve"> · </w:t>
      </w:r>
      <w:r>
        <w:rPr>
          <w:lang w:val="zh_CN" w:bidi="zh_CN"/>
        </w:rPr>
        <w:t>1KI 6:7</w:t>
      </w:r>
      <w:r>
        <w:rPr>
          <w:lang w:val="zh_CN" w:bidi="zh_CN"/>
        </w:rPr>
        <w:t xml:space="preserve"> · </w:t>
      </w:r>
      <w:r>
        <w:rPr>
          <w:lang w:val="zh_CN" w:bidi="zh_CN"/>
        </w:rPr>
        <w:t>ISA 10:15</w:t>
      </w:r>
    </w:p>
    <w:p>
      <w:pPr/>
      <w:r>
        <w:rPr>
          <w:lang w:val="zh_CN" w:bidi="zh_CN"/>
        </w:rPr>
      </w:r>
      <w:r>
        <w:rPr>
          <w:lang w:val="zh_CN" w:bidi="zh_CN"/>
        </w:rPr>
        <w:t>P.J. Williams</w:t>
      </w:r>
      <w:r>
        <w:rPr>
          <w:lang w:val="zh_CN" w:bidi="zh_CN"/>
        </w:rPr>
      </w:r>
      <w:r>
        <w:rPr>
          <w:lang w:val="zh_CN" w:bidi="zh_CN"/>
        </w:rPr>
      </w:r>
    </w:p>
    <w:p>
      <w:pPr/>
      <w:r>
        <w:rPr>
          <w:lang w:val="zh_CN" w:bidi="zh_CN"/>
        </w:rPr>
      </w:r>
    </w:p>
    <w:p>
      <w:pPr>
        <w:pStyle w:val="Heading2"/>
      </w:pPr>
      <w:r>
        <w:rPr>
          <w:lang w:val="zh_CN" w:bidi="zh_CN"/>
        </w:rPr>
        <w:t>גרל</w:t>
      </w:r>
      <w:r>
        <w:rPr>
          <w:lang w:val="zh_CN" w:bidi="zh_CN"/>
        </w:rPr>
      </w:r>
    </w:p>
    <w:p>
      <w:pPr>
        <w:pStyle w:val="Heading1"/>
      </w:pPr>
      <w:r>
        <w:rPr>
          <w:lang w:val="zh_CN" w:bidi="zh_CN"/>
        </w:rPr>
        <w:t>גרל</w:t>
      </w:r>
    </w:p>
    <w:p>
      <w:pPr/>
      <w:r>
        <w:rPr>
          <w:lang w:val="zh_CN" w:bidi="zh_CN"/>
        </w:rPr>
      </w:r>
      <w:r>
        <w:rPr>
          <w:lang w:val="zh_CN" w:bidi="zh_CN"/>
        </w:rPr>
        <w:t>גרל</w:t>
      </w:r>
      <w:r>
        <w:rPr>
          <w:lang w:val="zh_CN" w:bidi="zh_CN"/>
        </w:rPr>
        <w:t xml:space="preserve"> (</w:t>
      </w:r>
      <w:r>
        <w:rPr>
          <w:lang w:val="zh_CN" w:bidi="zh_CN"/>
        </w:rPr>
        <w:t>H1632</w:t>
      </w:r>
      <w:r>
        <w:rPr>
          <w:lang w:val="zh_CN" w:bidi="zh_CN"/>
        </w:rPr>
        <w:t>)</w:t>
      </w:r>
    </w:p>
    <w:p>
      <w:pPr/>
      <w:r>
        <w:rPr>
          <w:lang w:val="zh_CN" w:bidi="zh_CN"/>
        </w:rPr>
      </w:r>
      <w:r>
        <w:rPr>
          <w:lang w:val="zh_CN" w:bidi="zh_CN"/>
        </w:rPr>
        <w:t>adj</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גרם</w:t>
      </w:r>
      <w:r>
        <w:rPr>
          <w:lang w:val="zh_CN" w:bidi="zh_CN"/>
        </w:rPr>
      </w:r>
    </w:p>
    <w:p>
      <w:pPr>
        <w:pStyle w:val="Heading1"/>
      </w:pPr>
      <w:r>
        <w:rPr>
          <w:lang w:val="zh_CN" w:bidi="zh_CN"/>
        </w:rPr>
        <w:t>גרם</w:t>
      </w:r>
    </w:p>
    <w:p>
      <w:pPr/>
      <w:r>
        <w:rPr>
          <w:lang w:val="zh_CN" w:bidi="zh_CN"/>
        </w:rPr>
      </w:r>
      <w:r>
        <w:rPr>
          <w:lang w:val="zh_CN" w:bidi="zh_CN"/>
        </w:rPr>
        <w:t>גרם</w:t>
      </w:r>
      <w:r>
        <w:rPr>
          <w:lang w:val="zh_CN" w:bidi="zh_CN"/>
        </w:rPr>
        <w:t xml:space="preserve"> (</w:t>
      </w:r>
      <w:r>
        <w:rPr>
          <w:lang w:val="zh_CN" w:bidi="zh_CN"/>
        </w:rPr>
        <w:t>H1633</w:t>
      </w:r>
      <w:r>
        <w:rPr>
          <w:lang w:val="zh_CN" w:bidi="zh_CN"/>
        </w:rPr>
        <w:t>)</w:t>
      </w:r>
    </w:p>
    <w:p>
      <w:pPr/>
      <w:r>
        <w:rPr>
          <w:lang w:val="zh_CN" w:bidi="zh_CN"/>
        </w:rPr>
      </w:r>
      <w:r>
        <w:rPr>
          <w:lang w:val="zh_CN" w:bidi="zh_CN"/>
        </w:rPr>
        <w:t xml:space="preserve">verb · </w:t>
      </w:r>
      <w:r>
        <w:rPr>
          <w:lang w:val="zh_CN" w:bidi="zh_CN"/>
        </w:rPr>
        <w:t>גֶּרֶם</w:t>
      </w:r>
      <w:r>
        <w:rPr>
          <w:lang w:val="zh_CN" w:bidi="zh_CN"/>
        </w:rPr>
        <w:t xml:space="preserve"> · </w:t>
      </w:r>
      <w:r>
        <w:rPr>
          <w:lang w:val="zh_CN" w:bidi="zh_CN"/>
        </w:rPr>
        <w:t>גַּרְמִי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咀嚼；啃咬；吞吃</w:t>
      </w:r>
      <w:r>
        <w:rPr>
          <w:lang w:val="zh_CN" w:bidi="zh_CN"/>
        </w:rPr>
        <w:t xml:space="preserve"> </w:t>
      </w:r>
      <w:r>
        <w:rPr>
          <w:lang w:val="zh_CN" w:bidi="zh_CN"/>
        </w:rPr>
        <w:t>＝使役行为，人或动物持续地咀嚼一个物体，以满足其饥渴</w:t>
      </w:r>
    </w:p>
    <w:p>
      <w:pPr/>
      <w:r>
        <w:rPr>
          <w:lang w:val="zh_CN" w:bidi="zh_CN"/>
        </w:rPr>
      </w:r>
      <w:r>
        <w:rPr>
          <w:lang w:val="zh_CN" w:bidi="zh_CN"/>
        </w:rPr>
        <w:t>NUM 24:8</w:t>
      </w:r>
      <w:r>
        <w:rPr>
          <w:lang w:val="zh_CN" w:bidi="zh_CN"/>
        </w:rPr>
        <w:t xml:space="preserve"> · </w:t>
      </w:r>
      <w:r>
        <w:rPr>
          <w:lang w:val="zh_CN" w:bidi="zh_CN"/>
        </w:rPr>
        <w:t>EZK 23:34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留一根骨头</w:t>
      </w:r>
      <w:r>
        <w:rPr>
          <w:lang w:val="zh_CN" w:bidi="zh_CN"/>
        </w:rPr>
        <w:t xml:space="preserve"> </w:t>
      </w:r>
      <w:r>
        <w:rPr>
          <w:lang w:val="zh_CN" w:bidi="zh_CN"/>
        </w:rPr>
        <w:t>＝使役行为，野兽留下所吃猎物的一根骨头</w:t>
      </w:r>
    </w:p>
    <w:p>
      <w:pPr/>
      <w:r>
        <w:rPr>
          <w:lang w:val="zh_CN" w:bidi="zh_CN"/>
        </w:rPr>
      </w:r>
      <w:r>
        <w:rPr>
          <w:lang w:val="zh_CN" w:bidi="zh_CN"/>
        </w:rPr>
        <w:t>ZEP 3:3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גְּרַם</w:t>
      </w:r>
      <w:r>
        <w:rPr>
          <w:lang w:val="zh_CN" w:bidi="zh_CN"/>
        </w:rPr>
      </w:r>
    </w:p>
    <w:p>
      <w:pPr>
        <w:pStyle w:val="Heading1"/>
      </w:pPr>
      <w:r>
        <w:rPr>
          <w:lang w:val="zh_CN" w:bidi="zh_CN"/>
        </w:rPr>
        <w:t>גְּרַם</w:t>
      </w:r>
    </w:p>
    <w:p>
      <w:pPr/>
      <w:r>
        <w:rPr>
          <w:lang w:val="zh_CN" w:bidi="zh_CN"/>
        </w:rPr>
      </w:r>
      <w:r>
        <w:rPr>
          <w:lang w:val="zh_CN" w:bidi="zh_CN"/>
        </w:rPr>
        <w:t>גְּרַם</w:t>
      </w:r>
      <w:r>
        <w:rPr>
          <w:lang w:val="zh_CN" w:bidi="zh_CN"/>
        </w:rPr>
        <w:t xml:space="preserve"> (</w:t>
      </w:r>
      <w:r>
        <w:rPr>
          <w:lang w:val="zh_CN" w:bidi="zh_CN"/>
        </w:rPr>
        <w:t>A1635</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骨头</w:t>
      </w:r>
      <w:r>
        <w:rPr>
          <w:lang w:val="zh_CN" w:bidi="zh_CN"/>
        </w:rPr>
        <w:t xml:space="preserve"> </w:t>
      </w:r>
      <w:r>
        <w:rPr>
          <w:lang w:val="zh_CN" w:bidi="zh_CN"/>
        </w:rPr>
        <w:t>＝构成人体和动物骨胳的任何一块白色硬组织；≈与力量关联</w:t>
      </w:r>
    </w:p>
    <w:p>
      <w:pPr/>
      <w:r>
        <w:rPr>
          <w:lang w:val="zh_CN" w:bidi="zh_CN"/>
        </w:rPr>
      </w:r>
      <w:r>
        <w:rPr>
          <w:lang w:val="zh_CN" w:bidi="zh_CN"/>
        </w:rPr>
        <w:t>DAN 6:25</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גֶּרֶם</w:t>
      </w:r>
      <w:r>
        <w:rPr>
          <w:lang w:val="zh_CN" w:bidi="zh_CN"/>
        </w:rPr>
      </w:r>
    </w:p>
    <w:p>
      <w:pPr>
        <w:pStyle w:val="Heading1"/>
      </w:pPr>
      <w:r>
        <w:rPr>
          <w:lang w:val="zh_CN" w:bidi="zh_CN"/>
        </w:rPr>
        <w:t>גֶּרֶם</w:t>
      </w:r>
    </w:p>
    <w:p>
      <w:pPr/>
      <w:r>
        <w:rPr>
          <w:lang w:val="zh_CN" w:bidi="zh_CN"/>
        </w:rPr>
      </w:r>
      <w:r>
        <w:rPr>
          <w:lang w:val="zh_CN" w:bidi="zh_CN"/>
        </w:rPr>
        <w:t>גֶּרֶם</w:t>
      </w:r>
      <w:r>
        <w:rPr>
          <w:lang w:val="zh_CN" w:bidi="zh_CN"/>
        </w:rPr>
        <w:t xml:space="preserve"> (</w:t>
      </w:r>
      <w:r>
        <w:rPr>
          <w:lang w:val="zh_CN" w:bidi="zh_CN"/>
        </w:rPr>
        <w:t>H1634</w:t>
      </w:r>
      <w:r>
        <w:rPr>
          <w:lang w:val="zh_CN" w:bidi="zh_CN"/>
        </w:rPr>
        <w:t>)</w:t>
      </w:r>
    </w:p>
    <w:p>
      <w:pPr/>
      <w:r>
        <w:rPr>
          <w:lang w:val="zh_CN" w:bidi="zh_CN"/>
        </w:rPr>
      </w:r>
      <w:r>
        <w:rPr>
          <w:lang w:val="zh_CN" w:bidi="zh_CN"/>
        </w:rPr>
        <w:t xml:space="preserve">noun m · </w:t>
      </w:r>
      <w:r>
        <w:rPr>
          <w:lang w:val="zh_CN" w:bidi="zh_CN"/>
        </w:rPr>
        <w:t>גרם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עֶצֶם</w:t>
      </w:r>
    </w:p>
    <w:p>
      <w:pPr/>
      <w:r>
        <w:rPr>
          <w:lang w:val="zh_CN" w:bidi="zh_CN"/>
        </w:rPr>
      </w:r>
      <w:r>
        <w:rPr>
          <w:lang w:val="zh_CN" w:bidi="zh_CN"/>
        </w:rPr>
        <w:t>骨头</w:t>
      </w:r>
      <w:r>
        <w:rPr>
          <w:lang w:val="zh_CN" w:bidi="zh_CN"/>
        </w:rPr>
        <w:t xml:space="preserve"> </w:t>
      </w:r>
      <w:r>
        <w:rPr>
          <w:lang w:val="zh_CN" w:bidi="zh_CN"/>
        </w:rPr>
        <w:t>＝构成人体和动物骨胳的任何一块白色硬组织；≈与力量关联</w:t>
      </w:r>
    </w:p>
    <w:p>
      <w:pPr/>
      <w:r>
        <w:rPr>
          <w:lang w:val="zh_CN" w:bidi="zh_CN"/>
        </w:rPr>
      </w:r>
      <w:r>
        <w:rPr>
          <w:lang w:val="zh_CN" w:bidi="zh_CN"/>
        </w:rPr>
        <w:t>GEN 49:14</w:t>
      </w:r>
      <w:r>
        <w:rPr>
          <w:lang w:val="zh_CN" w:bidi="zh_CN"/>
        </w:rPr>
        <w:t xml:space="preserve"> · </w:t>
      </w:r>
      <w:r>
        <w:rPr>
          <w:lang w:val="zh_CN" w:bidi="zh_CN"/>
        </w:rPr>
        <w:t>JOB 40:18</w:t>
      </w:r>
      <w:r>
        <w:rPr>
          <w:lang w:val="zh_CN" w:bidi="zh_CN"/>
        </w:rPr>
        <w:t xml:space="preserve"> · </w:t>
      </w:r>
      <w:r>
        <w:rPr>
          <w:lang w:val="zh_CN" w:bidi="zh_CN"/>
        </w:rPr>
        <w:t>PRO 17:22</w:t>
      </w:r>
      <w:r>
        <w:rPr>
          <w:lang w:val="zh_CN" w:bidi="zh_CN"/>
        </w:rPr>
        <w:t xml:space="preserve"> · </w:t>
      </w:r>
      <w:r>
        <w:rPr>
          <w:lang w:val="zh_CN" w:bidi="zh_CN"/>
        </w:rPr>
        <w:t>PRO 25:15</w:t>
      </w:r>
    </w:p>
    <w:p>
      <w:pPr/>
      <w:r>
        <w:rPr>
          <w:lang w:val="zh_CN" w:bidi="zh_CN"/>
        </w:rPr>
      </w:r>
    </w:p>
    <w:p>
      <w:pPr/>
      <w:r>
        <w:rPr>
          <w:lang w:val="zh_CN" w:bidi="zh_CN"/>
        </w:rPr>
      </w:r>
      <w:r>
        <w:rPr>
          <w:lang w:val="zh_CN" w:bidi="zh_CN"/>
        </w:rPr>
        <w:t>裸露的；无遮蔽的</w:t>
      </w:r>
      <w:r>
        <w:rPr>
          <w:lang w:val="zh_CN" w:bidi="zh_CN"/>
        </w:rPr>
        <w:t xml:space="preserve"> </w:t>
      </w:r>
      <w:r>
        <w:rPr>
          <w:lang w:val="zh_CN" w:bidi="zh_CN"/>
        </w:rPr>
        <w:t>＝状态，物体没有被覆盖，就像一块没有被肉覆盖的骨头</w:t>
      </w:r>
    </w:p>
    <w:p>
      <w:pPr/>
      <w:r>
        <w:rPr>
          <w:lang w:val="zh_CN" w:bidi="zh_CN"/>
        </w:rPr>
      </w:r>
      <w:r>
        <w:rPr>
          <w:lang w:val="zh_CN" w:bidi="zh_CN"/>
        </w:rPr>
        <w:t>2KI 9:13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גַּרְמִי</w:t>
      </w:r>
      <w:r>
        <w:rPr>
          <w:lang w:val="zh_CN" w:bidi="zh_CN"/>
        </w:rPr>
      </w:r>
    </w:p>
    <w:p>
      <w:pPr>
        <w:pStyle w:val="Heading1"/>
      </w:pPr>
      <w:r>
        <w:rPr>
          <w:lang w:val="zh_CN" w:bidi="zh_CN"/>
        </w:rPr>
        <w:t>גַּרְמִי</w:t>
      </w:r>
    </w:p>
    <w:p>
      <w:pPr/>
      <w:r>
        <w:rPr>
          <w:lang w:val="zh_CN" w:bidi="zh_CN"/>
        </w:rPr>
      </w:r>
      <w:r>
        <w:rPr>
          <w:lang w:val="zh_CN" w:bidi="zh_CN"/>
        </w:rPr>
        <w:t>גַּרְמִי</w:t>
      </w:r>
      <w:r>
        <w:rPr>
          <w:lang w:val="zh_CN" w:bidi="zh_CN"/>
        </w:rPr>
        <w:t xml:space="preserve"> (</w:t>
      </w:r>
      <w:r>
        <w:rPr>
          <w:lang w:val="zh_CN" w:bidi="zh_CN"/>
        </w:rPr>
        <w:t>H1636</w:t>
      </w:r>
      <w:r>
        <w:rPr>
          <w:lang w:val="zh_CN" w:bidi="zh_CN"/>
        </w:rPr>
        <w:t>)</w:t>
      </w:r>
    </w:p>
    <w:p>
      <w:pPr/>
      <w:r>
        <w:rPr>
          <w:lang w:val="zh_CN" w:bidi="zh_CN"/>
        </w:rPr>
      </w:r>
      <w:r>
        <w:rPr>
          <w:lang w:val="zh_CN" w:bidi="zh_CN"/>
        </w:rPr>
        <w:t xml:space="preserve">adj · </w:t>
      </w:r>
      <w:r>
        <w:rPr>
          <w:lang w:val="zh_CN" w:bidi="zh_CN"/>
        </w:rPr>
        <w:t>גרם</w:t>
      </w:r>
    </w:p>
    <w:p>
      <w:pPr/>
      <w:r>
        <w:rPr>
          <w:lang w:val="zh_CN" w:bidi="zh_CN"/>
        </w:rPr>
      </w:r>
    </w:p>
    <w:p>
      <w:pPr/>
      <w:r>
        <w:rPr>
          <w:lang w:val="zh_CN" w:bidi="zh_CN"/>
        </w:rPr>
      </w:r>
      <w:r>
        <w:rPr>
          <w:lang w:val="zh_CN" w:bidi="zh_CN"/>
        </w:rPr>
        <w:t>迦米人，《思》加尔米人</w:t>
      </w:r>
      <w:r>
        <w:rPr>
          <w:lang w:val="zh_CN" w:bidi="zh_CN"/>
        </w:rPr>
        <w:t xml:space="preserve"> </w:t>
      </w:r>
      <w:r>
        <w:rPr>
          <w:lang w:val="zh_CN" w:bidi="zh_CN"/>
        </w:rPr>
        <w:t>＝不明的宗族</w:t>
      </w:r>
    </w:p>
    <w:p>
      <w:pPr/>
      <w:r>
        <w:rPr>
          <w:lang w:val="zh_CN" w:bidi="zh_CN"/>
        </w:rPr>
      </w:r>
      <w:r>
        <w:rPr>
          <w:lang w:val="zh_CN" w:bidi="zh_CN"/>
        </w:rPr>
        <w:t>1CH 4:19</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גֹּרֶן</w:t>
      </w:r>
      <w:r>
        <w:rPr>
          <w:lang w:val="zh_CN" w:bidi="zh_CN"/>
        </w:rPr>
      </w:r>
    </w:p>
    <w:p>
      <w:pPr>
        <w:pStyle w:val="Heading1"/>
      </w:pPr>
      <w:r>
        <w:rPr>
          <w:lang w:val="zh_CN" w:bidi="zh_CN"/>
        </w:rPr>
        <w:t>גֹּרֶן</w:t>
      </w:r>
    </w:p>
    <w:p>
      <w:pPr/>
      <w:r>
        <w:rPr>
          <w:lang w:val="zh_CN" w:bidi="zh_CN"/>
        </w:rPr>
      </w:r>
      <w:r>
        <w:rPr>
          <w:lang w:val="zh_CN" w:bidi="zh_CN"/>
        </w:rPr>
        <w:t>גֹּרֶן</w:t>
      </w:r>
      <w:r>
        <w:rPr>
          <w:lang w:val="zh_CN" w:bidi="zh_CN"/>
        </w:rPr>
        <w:t xml:space="preserve"> (</w:t>
      </w:r>
      <w:r>
        <w:rPr>
          <w:lang w:val="zh_CN" w:bidi="zh_CN"/>
        </w:rPr>
        <w:t>H1637</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禾场</w:t>
      </w:r>
      <w:r>
        <w:rPr>
          <w:lang w:val="zh_CN" w:bidi="zh_CN"/>
        </w:rPr>
        <w:t xml:space="preserve"> </w:t>
      </w:r>
      <w:r>
        <w:rPr>
          <w:lang w:val="zh_CN" w:bidi="zh_CN"/>
        </w:rPr>
        <w:t>＝水平的圆形区域，直径约 7.5 至 12 米，人们打谷的地方；通常位于谷物生长的田地附近，如果可能的话，在一个地势较高、有风吹过的地方</w:t>
      </w:r>
    </w:p>
    <w:p>
      <w:pPr/>
      <w:r>
        <w:rPr>
          <w:lang w:val="zh_CN" w:bidi="zh_CN"/>
        </w:rPr>
      </w:r>
      <w:r>
        <w:rPr>
          <w:lang w:val="zh_CN" w:bidi="zh_CN"/>
        </w:rPr>
        <w:t>NUM 15:20</w:t>
      </w:r>
      <w:r>
        <w:rPr>
          <w:lang w:val="zh_CN" w:bidi="zh_CN"/>
        </w:rPr>
        <w:t xml:space="preserve"> · </w:t>
      </w:r>
      <w:r>
        <w:rPr>
          <w:lang w:val="zh_CN" w:bidi="zh_CN"/>
        </w:rPr>
        <w:t>NUM 18:27</w:t>
      </w:r>
      <w:r>
        <w:rPr>
          <w:lang w:val="zh_CN" w:bidi="zh_CN"/>
        </w:rPr>
        <w:t xml:space="preserve"> · </w:t>
      </w:r>
      <w:r>
        <w:rPr>
          <w:lang w:val="zh_CN" w:bidi="zh_CN"/>
        </w:rPr>
        <w:t>NUM 18:30</w:t>
      </w:r>
      <w:r>
        <w:rPr>
          <w:lang w:val="zh_CN" w:bidi="zh_CN"/>
        </w:rPr>
        <w:t xml:space="preserve"> · </w:t>
      </w:r>
      <w:r>
        <w:rPr>
          <w:lang w:val="zh_CN" w:bidi="zh_CN"/>
        </w:rPr>
        <w:t>DEU 15:14</w:t>
      </w:r>
      <w:r>
        <w:rPr>
          <w:lang w:val="zh_CN" w:bidi="zh_CN"/>
        </w:rPr>
        <w:t xml:space="preserve"> · </w:t>
      </w:r>
      <w:r>
        <w:rPr>
          <w:lang w:val="zh_CN" w:bidi="zh_CN"/>
        </w:rPr>
        <w:t>DEU 16:13</w:t>
      </w:r>
      <w:r>
        <w:rPr>
          <w:lang w:val="zh_CN" w:bidi="zh_CN"/>
        </w:rPr>
        <w:t xml:space="preserve"> · </w:t>
      </w:r>
      <w:r>
        <w:rPr>
          <w:lang w:val="zh_CN" w:bidi="zh_CN"/>
        </w:rPr>
        <w:t>JDG 6:37</w:t>
      </w:r>
      <w:r>
        <w:rPr>
          <w:lang w:val="zh_CN" w:bidi="zh_CN"/>
        </w:rPr>
        <w:t xml:space="preserve"> · </w:t>
      </w:r>
      <w:r>
        <w:rPr>
          <w:lang w:val="zh_CN" w:bidi="zh_CN"/>
        </w:rPr>
        <w:t>RUT 3:2</w:t>
      </w:r>
      <w:r>
        <w:rPr>
          <w:lang w:val="zh_CN" w:bidi="zh_CN"/>
        </w:rPr>
        <w:t xml:space="preserve"> · </w:t>
      </w:r>
      <w:r>
        <w:rPr>
          <w:lang w:val="zh_CN" w:bidi="zh_CN"/>
        </w:rPr>
        <w:t>RUT 3:3</w:t>
      </w:r>
      <w:r>
        <w:rPr>
          <w:lang w:val="zh_CN" w:bidi="zh_CN"/>
        </w:rPr>
        <w:t xml:space="preserve"> · </w:t>
      </w:r>
      <w:r>
        <w:rPr>
          <w:lang w:val="zh_CN" w:bidi="zh_CN"/>
        </w:rPr>
        <w:t>RUT 3:6</w:t>
      </w:r>
      <w:r>
        <w:rPr>
          <w:lang w:val="zh_CN" w:bidi="zh_CN"/>
        </w:rPr>
        <w:t xml:space="preserve"> · </w:t>
      </w:r>
      <w:r>
        <w:rPr>
          <w:lang w:val="zh_CN" w:bidi="zh_CN"/>
        </w:rPr>
        <w:t>RUT 3:14</w:t>
      </w:r>
      <w:r>
        <w:rPr>
          <w:lang w:val="zh_CN" w:bidi="zh_CN"/>
        </w:rPr>
        <w:t xml:space="preserve"> · </w:t>
      </w:r>
      <w:r>
        <w:rPr>
          <w:lang w:val="zh_CN" w:bidi="zh_CN"/>
        </w:rPr>
        <w:t>1SA 23:1</w:t>
      </w:r>
      <w:r>
        <w:rPr>
          <w:lang w:val="zh_CN" w:bidi="zh_CN"/>
        </w:rPr>
        <w:t xml:space="preserve"> · </w:t>
      </w:r>
      <w:r>
        <w:rPr>
          <w:lang w:val="zh_CN" w:bidi="zh_CN"/>
        </w:rPr>
        <w:t>2SA 24:16</w:t>
      </w:r>
      <w:r>
        <w:rPr>
          <w:lang w:val="zh_CN" w:bidi="zh_CN"/>
        </w:rPr>
        <w:t xml:space="preserve"> · </w:t>
      </w:r>
      <w:r>
        <w:rPr>
          <w:lang w:val="zh_CN" w:bidi="zh_CN"/>
        </w:rPr>
        <w:t>2SA 24:18</w:t>
      </w:r>
      <w:r>
        <w:rPr>
          <w:lang w:val="zh_CN" w:bidi="zh_CN"/>
        </w:rPr>
        <w:t xml:space="preserve"> · </w:t>
      </w:r>
      <w:r>
        <w:rPr>
          <w:lang w:val="zh_CN" w:bidi="zh_CN"/>
        </w:rPr>
        <w:t>2SA 24:21</w:t>
      </w:r>
      <w:r>
        <w:rPr>
          <w:lang w:val="zh_CN" w:bidi="zh_CN"/>
        </w:rPr>
        <w:t xml:space="preserve"> · </w:t>
      </w:r>
      <w:r>
        <w:rPr>
          <w:lang w:val="zh_CN" w:bidi="zh_CN"/>
        </w:rPr>
        <w:t>2SA 24:24</w:t>
      </w:r>
      <w:r>
        <w:rPr>
          <w:lang w:val="zh_CN" w:bidi="zh_CN"/>
        </w:rPr>
        <w:t xml:space="preserve"> · </w:t>
      </w:r>
      <w:r>
        <w:rPr>
          <w:lang w:val="zh_CN" w:bidi="zh_CN"/>
        </w:rPr>
        <w:t>1KI 22:10</w:t>
      </w:r>
      <w:r>
        <w:rPr>
          <w:lang w:val="zh_CN" w:bidi="zh_CN"/>
        </w:rPr>
        <w:t xml:space="preserve"> · </w:t>
      </w:r>
      <w:r>
        <w:rPr>
          <w:lang w:val="zh_CN" w:bidi="zh_CN"/>
        </w:rPr>
        <w:t>2KI 6:27</w:t>
      </w:r>
      <w:r>
        <w:rPr>
          <w:lang w:val="zh_CN" w:bidi="zh_CN"/>
        </w:rPr>
        <w:t xml:space="preserve"> · </w:t>
      </w:r>
      <w:r>
        <w:rPr>
          <w:lang w:val="zh_CN" w:bidi="zh_CN"/>
        </w:rPr>
        <w:t>1CH 21:15</w:t>
      </w:r>
      <w:r>
        <w:rPr>
          <w:lang w:val="zh_CN" w:bidi="zh_CN"/>
        </w:rPr>
        <w:t xml:space="preserve"> · </w:t>
      </w:r>
      <w:r>
        <w:rPr>
          <w:lang w:val="zh_CN" w:bidi="zh_CN"/>
        </w:rPr>
        <w:t>1CH 21:18</w:t>
      </w:r>
      <w:r>
        <w:rPr>
          <w:lang w:val="zh_CN" w:bidi="zh_CN"/>
        </w:rPr>
        <w:t xml:space="preserve"> · </w:t>
      </w:r>
      <w:r>
        <w:rPr>
          <w:lang w:val="zh_CN" w:bidi="zh_CN"/>
        </w:rPr>
        <w:t>1CH 21:21</w:t>
      </w:r>
      <w:r>
        <w:rPr>
          <w:lang w:val="zh_CN" w:bidi="zh_CN"/>
        </w:rPr>
        <w:t xml:space="preserve"> · </w:t>
      </w:r>
      <w:r>
        <w:rPr>
          <w:lang w:val="zh_CN" w:bidi="zh_CN"/>
        </w:rPr>
        <w:t>1CH 21:22</w:t>
      </w:r>
      <w:r>
        <w:rPr>
          <w:lang w:val="zh_CN" w:bidi="zh_CN"/>
        </w:rPr>
        <w:t xml:space="preserve"> · </w:t>
      </w:r>
      <w:r>
        <w:rPr>
          <w:lang w:val="zh_CN" w:bidi="zh_CN"/>
        </w:rPr>
        <w:t>1CH 21:28</w:t>
      </w:r>
      <w:r>
        <w:rPr>
          <w:lang w:val="zh_CN" w:bidi="zh_CN"/>
        </w:rPr>
        <w:t xml:space="preserve"> · </w:t>
      </w:r>
      <w:r>
        <w:rPr>
          <w:lang w:val="zh_CN" w:bidi="zh_CN"/>
        </w:rPr>
        <w:t>2CH 3:1</w:t>
      </w:r>
      <w:r>
        <w:rPr>
          <w:lang w:val="zh_CN" w:bidi="zh_CN"/>
        </w:rPr>
        <w:t xml:space="preserve"> · </w:t>
      </w:r>
      <w:r>
        <w:rPr>
          <w:lang w:val="zh_CN" w:bidi="zh_CN"/>
        </w:rPr>
        <w:t>2CH 18:9</w:t>
      </w:r>
      <w:r>
        <w:rPr>
          <w:lang w:val="zh_CN" w:bidi="zh_CN"/>
        </w:rPr>
        <w:t xml:space="preserve"> · </w:t>
      </w:r>
      <w:r>
        <w:rPr>
          <w:lang w:val="zh_CN" w:bidi="zh_CN"/>
        </w:rPr>
        <w:t>JOB 39:12</w:t>
      </w:r>
      <w:r>
        <w:rPr>
          <w:lang w:val="zh_CN" w:bidi="zh_CN"/>
        </w:rPr>
        <w:t xml:space="preserve"> · </w:t>
      </w:r>
      <w:r>
        <w:rPr>
          <w:lang w:val="zh_CN" w:bidi="zh_CN"/>
        </w:rPr>
        <w:t>ISA 21:10</w:t>
      </w:r>
      <w:r>
        <w:rPr>
          <w:lang w:val="zh_CN" w:bidi="zh_CN"/>
        </w:rPr>
        <w:t xml:space="preserve"> · </w:t>
      </w:r>
      <w:r>
        <w:rPr>
          <w:lang w:val="zh_CN" w:bidi="zh_CN"/>
        </w:rPr>
        <w:t>JER 51:33</w:t>
      </w:r>
      <w:r>
        <w:rPr>
          <w:lang w:val="zh_CN" w:bidi="zh_CN"/>
        </w:rPr>
        <w:t xml:space="preserve"> · </w:t>
      </w:r>
      <w:r>
        <w:rPr>
          <w:lang w:val="zh_CN" w:bidi="zh_CN"/>
        </w:rPr>
        <w:t>HOS 9:1</w:t>
      </w:r>
      <w:r>
        <w:rPr>
          <w:lang w:val="zh_CN" w:bidi="zh_CN"/>
        </w:rPr>
        <w:t xml:space="preserve"> · </w:t>
      </w:r>
      <w:r>
        <w:rPr>
          <w:lang w:val="zh_CN" w:bidi="zh_CN"/>
        </w:rPr>
        <w:t>HOS 9:2</w:t>
      </w:r>
      <w:r>
        <w:rPr>
          <w:lang w:val="zh_CN" w:bidi="zh_CN"/>
        </w:rPr>
        <w:t xml:space="preserve"> · </w:t>
      </w:r>
      <w:r>
        <w:rPr>
          <w:lang w:val="zh_CN" w:bidi="zh_CN"/>
        </w:rPr>
        <w:t>HOS 13:3</w:t>
      </w:r>
      <w:r>
        <w:rPr>
          <w:lang w:val="zh_CN" w:bidi="zh_CN"/>
        </w:rPr>
        <w:t xml:space="preserve"> · </w:t>
      </w:r>
      <w:r>
        <w:rPr>
          <w:lang w:val="zh_CN" w:bidi="zh_CN"/>
        </w:rPr>
        <w:t>JOL 2:24</w:t>
      </w:r>
      <w:r>
        <w:rPr>
          <w:lang w:val="zh_CN" w:bidi="zh_CN"/>
        </w:rPr>
        <w:t xml:space="preserve"> · </w:t>
      </w:r>
      <w:r>
        <w:rPr>
          <w:lang w:val="zh_CN" w:bidi="zh_CN"/>
        </w:rPr>
        <w:t>MIC 4:12</w:t>
      </w:r>
    </w:p>
    <w:p>
      <w:pPr/>
      <w:r>
        <w:rPr>
          <w:lang w:val="zh_CN" w:bidi="zh_CN"/>
        </w:rPr>
      </w:r>
      <w:r>
        <w:rPr>
          <w:lang w:val="zh_CN" w:bidi="zh_CN"/>
        </w:rPr>
        <w:t>noun f</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גֹּרֶן הָאָטָד</w:t>
      </w:r>
    </w:p>
    <w:p>
      <w:pPr/>
      <w:r>
        <w:rPr>
          <w:lang w:val="zh_CN" w:bidi="zh_CN"/>
        </w:rPr>
      </w:r>
      <w:r>
        <w:rPr>
          <w:lang w:val="zh_CN" w:bidi="zh_CN"/>
        </w:rPr>
        <w:t>亚达禾场，亚达的禾场，《思》阿塔得打禾场</w:t>
      </w:r>
      <w:r>
        <w:rPr>
          <w:lang w:val="zh_CN" w:bidi="zh_CN"/>
        </w:rPr>
        <w:t xml:space="preserve"> </w:t>
      </w:r>
      <w:r>
        <w:rPr>
          <w:lang w:val="zh_CN" w:bidi="zh_CN"/>
        </w:rPr>
        <w:t>＝</w:t>
      </w:r>
      <w:r>
        <w:rPr>
          <w:lang w:val="zh_CN" w:bidi="zh_CN"/>
        </w:rPr>
        <w:t>禾场</w:t>
      </w:r>
      <w:r>
        <w:rPr>
          <w:lang w:val="zh_CN" w:bidi="zh_CN"/>
        </w:rPr>
        <w:t>，◄在</w:t>
      </w:r>
      <w:r>
        <w:rPr>
          <w:lang w:val="zh_CN" w:bidi="zh_CN"/>
        </w:rPr>
        <w:t>约旦</w:t>
      </w:r>
      <w:r>
        <w:rPr>
          <w:lang w:val="zh_CN" w:bidi="zh_CN"/>
        </w:rPr>
        <w:t>河附近；►</w:t>
      </w:r>
      <w:r>
        <w:rPr>
          <w:lang w:val="zh_CN" w:bidi="zh_CN"/>
        </w:rPr>
        <w:t>雅各</w:t>
      </w:r>
      <w:r>
        <w:rPr>
          <w:lang w:val="zh_CN" w:bidi="zh_CN"/>
        </w:rPr>
        <w:t>的儿子们在那里为他们的父亲哀哭</w:t>
      </w:r>
    </w:p>
    <w:p>
      <w:pPr/>
      <w:r>
        <w:rPr>
          <w:lang w:val="zh_CN" w:bidi="zh_CN"/>
        </w:rPr>
      </w:r>
      <w:r>
        <w:rPr>
          <w:lang w:val="zh_CN" w:bidi="zh_CN"/>
        </w:rPr>
        <w:t>GEN 50:10</w:t>
      </w:r>
      <w:r>
        <w:rPr>
          <w:lang w:val="zh_CN" w:bidi="zh_CN"/>
        </w:rPr>
        <w:t xml:space="preserve"> · </w:t>
      </w:r>
      <w:r>
        <w:rPr>
          <w:lang w:val="zh_CN" w:bidi="zh_CN"/>
        </w:rPr>
        <w:t>GEN 50:11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גֹּרֶן נָכֹון</w:t>
      </w:r>
    </w:p>
    <w:p>
      <w:pPr/>
      <w:r>
        <w:rPr>
          <w:lang w:val="zh_CN" w:bidi="zh_CN"/>
        </w:rPr>
      </w:r>
      <w:r>
        <w:rPr>
          <w:b/>
          <w:lang w:val="zh_CN" w:bidi="zh_CN"/>
        </w:rPr>
        <w:t>Collocation:</w:t>
      </w:r>
      <w:r>
        <w:rPr>
          <w:lang w:val="zh_CN" w:bidi="zh_CN"/>
        </w:rPr>
        <w:t xml:space="preserve"> </w:t>
      </w:r>
      <w:r>
        <w:rPr>
          <w:lang w:val="zh_CN" w:bidi="zh_CN"/>
        </w:rPr>
        <w:t>גֹּרֶן כִּידֹן</w:t>
      </w:r>
    </w:p>
    <w:p>
      <w:pPr/>
      <w:r>
        <w:rPr>
          <w:lang w:val="zh_CN" w:bidi="zh_CN"/>
        </w:rPr>
      </w:r>
      <w:r>
        <w:rPr>
          <w:lang w:val="zh_CN" w:bidi="zh_CN"/>
        </w:rPr>
        <w:t>基顿的禾场，《思》基冬禾场</w:t>
      </w:r>
      <w:r>
        <w:rPr>
          <w:lang w:val="zh_CN" w:bidi="zh_CN"/>
        </w:rPr>
        <w:t xml:space="preserve"> </w:t>
      </w:r>
      <w:r>
        <w:rPr>
          <w:lang w:val="zh_CN" w:bidi="zh_CN"/>
        </w:rPr>
        <w:t>＝禾场；◄属于</w:t>
      </w:r>
      <w:r>
        <w:rPr>
          <w:lang w:val="zh_CN" w:bidi="zh_CN"/>
        </w:rPr>
        <w:t>基顿</w:t>
      </w:r>
      <w:r>
        <w:rPr>
          <w:lang w:val="zh_CN" w:bidi="zh_CN"/>
        </w:rPr>
        <w:t>的，基顿又名</w:t>
      </w:r>
      <w:r>
        <w:rPr>
          <w:lang w:val="zh_CN" w:bidi="zh_CN"/>
        </w:rPr>
        <w:t>拿艮</w:t>
      </w:r>
      <w:r>
        <w:rPr>
          <w:lang w:val="zh_CN" w:bidi="zh_CN"/>
        </w:rPr>
        <w:t>；位置不详</w:t>
      </w:r>
    </w:p>
    <w:p>
      <w:pPr/>
      <w:r>
        <w:rPr>
          <w:lang w:val="zh_CN" w:bidi="zh_CN"/>
        </w:rPr>
      </w:r>
      <w:r>
        <w:rPr>
          <w:lang w:val="zh_CN" w:bidi="zh_CN"/>
        </w:rPr>
        <w:t>1CH 13:9</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גֹּרֶן כִּידֹן</w:t>
      </w:r>
    </w:p>
    <w:p>
      <w:pPr/>
      <w:r>
        <w:rPr>
          <w:lang w:val="zh_CN" w:bidi="zh_CN"/>
        </w:rPr>
      </w:r>
      <w:r>
        <w:rPr>
          <w:b/>
          <w:lang w:val="zh_CN" w:bidi="zh_CN"/>
        </w:rPr>
        <w:t>Collocation:</w:t>
      </w:r>
      <w:r>
        <w:rPr>
          <w:lang w:val="zh_CN" w:bidi="zh_CN"/>
        </w:rPr>
        <w:t xml:space="preserve"> </w:t>
      </w:r>
      <w:r>
        <w:rPr>
          <w:lang w:val="zh_CN" w:bidi="zh_CN"/>
        </w:rPr>
        <w:t>גֹּרֶן נָכֹון</w:t>
      </w:r>
    </w:p>
    <w:p>
      <w:pPr/>
      <w:r>
        <w:rPr>
          <w:lang w:val="zh_CN" w:bidi="zh_CN"/>
        </w:rPr>
      </w:r>
      <w:r>
        <w:rPr>
          <w:lang w:val="zh_CN" w:bidi="zh_CN"/>
        </w:rPr>
        <w:t>拿艮的禾场，《思》纳贡的禾场</w:t>
      </w:r>
      <w:r>
        <w:rPr>
          <w:lang w:val="zh_CN" w:bidi="zh_CN"/>
        </w:rPr>
        <w:t xml:space="preserve"> </w:t>
      </w:r>
      <w:r>
        <w:rPr>
          <w:lang w:val="zh_CN" w:bidi="zh_CN"/>
        </w:rPr>
        <w:t>＝禾场；◄属于</w:t>
      </w:r>
      <w:r>
        <w:rPr>
          <w:lang w:val="zh_CN" w:bidi="zh_CN"/>
        </w:rPr>
        <w:t>拿艮</w:t>
      </w:r>
      <w:r>
        <w:rPr>
          <w:lang w:val="zh_CN" w:bidi="zh_CN"/>
        </w:rPr>
        <w:t>的，拿艮又名</w:t>
      </w:r>
      <w:r>
        <w:rPr>
          <w:lang w:val="zh_CN" w:bidi="zh_CN"/>
        </w:rPr>
        <w:t>基顿</w:t>
      </w:r>
      <w:r>
        <w:rPr>
          <w:lang w:val="zh_CN" w:bidi="zh_CN"/>
        </w:rPr>
        <w:t>；位置不详</w:t>
      </w:r>
    </w:p>
    <w:p>
      <w:pPr/>
      <w:r>
        <w:rPr>
          <w:lang w:val="zh_CN" w:bidi="zh_CN"/>
        </w:rPr>
      </w:r>
      <w:r>
        <w:rPr>
          <w:lang w:val="zh_CN" w:bidi="zh_CN"/>
        </w:rPr>
        <w:t>2SA 6:6</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גרס</w:t>
      </w:r>
      <w:r>
        <w:rPr>
          <w:lang w:val="zh_CN" w:bidi="zh_CN"/>
        </w:rPr>
      </w:r>
    </w:p>
    <w:p>
      <w:pPr>
        <w:pStyle w:val="Heading1"/>
      </w:pPr>
      <w:r>
        <w:rPr>
          <w:lang w:val="zh_CN" w:bidi="zh_CN"/>
        </w:rPr>
        <w:t>גרס</w:t>
      </w:r>
    </w:p>
    <w:p>
      <w:pPr/>
      <w:r>
        <w:rPr>
          <w:lang w:val="zh_CN" w:bidi="zh_CN"/>
        </w:rPr>
      </w:r>
      <w:r>
        <w:rPr>
          <w:lang w:val="zh_CN" w:bidi="zh_CN"/>
        </w:rPr>
        <w:t>גרס</w:t>
      </w:r>
      <w:r>
        <w:rPr>
          <w:lang w:val="zh_CN" w:bidi="zh_CN"/>
        </w:rPr>
        <w:t xml:space="preserve"> (</w:t>
      </w:r>
      <w:r>
        <w:rPr>
          <w:lang w:val="zh_CN" w:bidi="zh_CN"/>
        </w:rPr>
        <w:t>H1638</w:t>
      </w:r>
      <w:r>
        <w:rPr>
          <w:lang w:val="zh_CN" w:bidi="zh_CN"/>
        </w:rPr>
        <w:t>)</w:t>
      </w:r>
    </w:p>
    <w:p>
      <w:pPr/>
      <w:r>
        <w:rPr>
          <w:lang w:val="zh_CN" w:bidi="zh_CN"/>
        </w:rPr>
      </w:r>
      <w:r>
        <w:rPr>
          <w:lang w:val="zh_CN" w:bidi="zh_CN"/>
        </w:rPr>
        <w:t xml:space="preserve">verb · </w:t>
      </w:r>
      <w:r>
        <w:rPr>
          <w:lang w:val="zh_CN" w:bidi="zh_CN"/>
        </w:rPr>
        <w:t>גֶּרֶשׂ</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磨损；损耗</w:t>
      </w:r>
      <w:r>
        <w:rPr>
          <w:lang w:val="zh_CN" w:bidi="zh_CN"/>
        </w:rPr>
        <w:t xml:space="preserve"> </w:t>
      </w:r>
      <w:r>
        <w:rPr>
          <w:lang w:val="zh_CN" w:bidi="zh_CN"/>
        </w:rPr>
        <w:t>＝使役行为，人通过摩擦使物体慢慢变小</w:t>
      </w:r>
    </w:p>
    <w:p>
      <w:pPr/>
      <w:r>
        <w:rPr>
          <w:lang w:val="zh_CN" w:bidi="zh_CN"/>
        </w:rPr>
      </w:r>
      <w:r>
        <w:rPr>
          <w:lang w:val="zh_CN" w:bidi="zh_CN"/>
        </w:rPr>
        <w:t>LAM 3:16</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消耗</w:t>
      </w:r>
      <w:r>
        <w:rPr>
          <w:lang w:val="zh_CN" w:bidi="zh_CN"/>
        </w:rPr>
        <w:t xml:space="preserve"> </w:t>
      </w:r>
      <w:r>
        <w:rPr>
          <w:lang w:val="zh_CN" w:bidi="zh_CN"/>
        </w:rPr>
        <w:t>＝过程，一个人的内心慢慢失去自信，就像一个物体因摩擦而慢慢变小</w:t>
      </w:r>
    </w:p>
    <w:p>
      <w:pPr/>
      <w:r>
        <w:rPr>
          <w:lang w:val="zh_CN" w:bidi="zh_CN"/>
        </w:rPr>
      </w:r>
      <w:r>
        <w:rPr>
          <w:lang w:val="zh_CN" w:bidi="zh_CN"/>
        </w:rPr>
        <w:t>PSA 119:20</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גרע</w:t>
      </w:r>
      <w:r>
        <w:rPr>
          <w:lang w:val="zh_CN" w:bidi="zh_CN"/>
        </w:rPr>
      </w:r>
    </w:p>
    <w:p>
      <w:pPr>
        <w:pStyle w:val="Heading1"/>
      </w:pPr>
      <w:r>
        <w:rPr>
          <w:lang w:val="zh_CN" w:bidi="zh_CN"/>
        </w:rPr>
        <w:t>גרע</w:t>
      </w:r>
    </w:p>
    <w:p>
      <w:pPr/>
      <w:r>
        <w:rPr>
          <w:lang w:val="zh_CN" w:bidi="zh_CN"/>
        </w:rPr>
      </w:r>
      <w:r>
        <w:rPr>
          <w:lang w:val="zh_CN" w:bidi="zh_CN"/>
        </w:rPr>
        <w:t>גרע</w:t>
      </w:r>
      <w:r>
        <w:rPr>
          <w:lang w:val="zh_CN" w:bidi="zh_CN"/>
        </w:rPr>
        <w:t xml:space="preserve"> (</w:t>
      </w:r>
      <w:r>
        <w:rPr>
          <w:lang w:val="zh_CN" w:bidi="zh_CN"/>
        </w:rPr>
        <w:t>H1639</w:t>
      </w:r>
      <w:r>
        <w:rPr>
          <w:lang w:val="zh_CN" w:bidi="zh_CN"/>
        </w:rPr>
        <w:t>)</w:t>
      </w:r>
    </w:p>
    <w:p>
      <w:pPr/>
      <w:r>
        <w:rPr>
          <w:lang w:val="zh_CN" w:bidi="zh_CN"/>
        </w:rPr>
      </w:r>
      <w:r>
        <w:rPr>
          <w:lang w:val="zh_CN" w:bidi="zh_CN"/>
        </w:rPr>
        <w:t xml:space="preserve">verb · </w:t>
      </w:r>
      <w:r>
        <w:rPr>
          <w:lang w:val="zh_CN" w:bidi="zh_CN"/>
        </w:rPr>
        <w:t>מִגְרָע</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剃发；剪发</w:t>
      </w:r>
      <w:r>
        <w:rPr>
          <w:lang w:val="zh_CN" w:bidi="zh_CN"/>
        </w:rPr>
        <w:t xml:space="preserve"> </w:t>
      </w:r>
      <w:r>
        <w:rPr>
          <w:lang w:val="zh_CN" w:bidi="zh_CN"/>
        </w:rPr>
        <w:t>＝使役行为，人剪掉自己的（部分）头发</w:t>
      </w:r>
    </w:p>
    <w:p>
      <w:pPr/>
      <w:r>
        <w:rPr>
          <w:lang w:val="zh_CN" w:bidi="zh_CN"/>
        </w:rPr>
      </w:r>
      <w:r>
        <w:rPr>
          <w:lang w:val="zh_CN" w:bidi="zh_CN"/>
        </w:rPr>
        <w:t>ISA 15:2</w:t>
      </w:r>
      <w:r>
        <w:rPr>
          <w:lang w:val="zh_CN" w:bidi="zh_CN"/>
        </w:rPr>
        <w:t xml:space="preserve"> · </w:t>
      </w:r>
      <w:r>
        <w:rPr>
          <w:lang w:val="zh_CN" w:bidi="zh_CN"/>
        </w:rPr>
        <w:t>JER 48:37</w:t>
      </w:r>
      <w:r>
        <w:rPr>
          <w:lang w:val="zh_CN" w:bidi="zh_CN"/>
        </w:rPr>
        <w:t xml:space="preserve"> · </w:t>
      </w:r>
      <w:r>
        <w:rPr>
          <w:lang w:val="zh_CN" w:bidi="zh_CN"/>
        </w:rPr>
        <w:t>EZK 5:11</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吸取</w:t>
      </w:r>
      <w:r>
        <w:rPr>
          <w:lang w:val="zh_CN" w:bidi="zh_CN"/>
        </w:rPr>
        <w:t xml:space="preserve"> </w:t>
      </w:r>
      <w:r>
        <w:rPr>
          <w:lang w:val="zh_CN" w:bidi="zh_CN"/>
        </w:rPr>
        <w:t>确切含义不肯定；可能：＝使役行为，神明从一个大水体中取走一些水滴</w:t>
      </w:r>
    </w:p>
    <w:p>
      <w:pPr/>
      <w:r>
        <w:rPr>
          <w:lang w:val="zh_CN" w:bidi="zh_CN"/>
        </w:rPr>
      </w:r>
      <w:r>
        <w:rPr>
          <w:lang w:val="zh_CN" w:bidi="zh_CN"/>
        </w:rPr>
        <w:t>JOB 36:27</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גרע עֵינַיִם</w:t>
      </w:r>
    </w:p>
    <w:p>
      <w:pPr/>
      <w:r>
        <w:rPr>
          <w:lang w:val="zh_CN" w:bidi="zh_CN"/>
        </w:rPr>
      </w:r>
      <w:r>
        <w:rPr>
          <w:lang w:val="zh_CN" w:bidi="zh_CN"/>
        </w:rPr>
        <w:t>把（某人的）眼睛（从他人身上）移开；不再看顾</w:t>
      </w:r>
      <w:r>
        <w:rPr>
          <w:lang w:val="zh_CN" w:bidi="zh_CN"/>
        </w:rPr>
        <w:t xml:space="preserve"> </w:t>
      </w:r>
      <w:r>
        <w:rPr>
          <w:lang w:val="zh_CN" w:bidi="zh_CN"/>
        </w:rPr>
        <w:t>字面意思：把（某人的）眼睛（从他人身上）移开；因此：＝行为，人停止照顾其他人</w:t>
      </w:r>
    </w:p>
    <w:p>
      <w:pPr/>
      <w:r>
        <w:rPr>
          <w:lang w:val="zh_CN" w:bidi="zh_CN"/>
        </w:rPr>
      </w:r>
      <w:r>
        <w:rPr>
          <w:lang w:val="zh_CN" w:bidi="zh_CN"/>
        </w:rPr>
        <w:t>JOB 36:7</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lang w:val="zh_CN" w:bidi="zh_CN"/>
        </w:rPr>
        <w:t>减少；除掉；阻止；删减；拿走；保留</w:t>
      </w:r>
      <w:r>
        <w:rPr>
          <w:lang w:val="zh_CN" w:bidi="zh_CN"/>
        </w:rPr>
        <w:t xml:space="preserve"> </w:t>
      </w:r>
      <w:r>
        <w:rPr>
          <w:lang w:val="zh_CN" w:bidi="zh_CN"/>
        </w:rPr>
        <w:t>＝使役行为，人使其他人减少或不再参与某一活动</w:t>
      </w:r>
    </w:p>
    <w:p>
      <w:pPr/>
      <w:r>
        <w:rPr>
          <w:lang w:val="zh_CN" w:bidi="zh_CN"/>
        </w:rPr>
      </w:r>
      <w:r>
        <w:rPr>
          <w:lang w:val="zh_CN" w:bidi="zh_CN"/>
        </w:rPr>
        <w:t>EXO 5:8</w:t>
      </w:r>
      <w:r>
        <w:rPr>
          <w:lang w:val="zh_CN" w:bidi="zh_CN"/>
        </w:rPr>
        <w:t xml:space="preserve"> · </w:t>
      </w:r>
      <w:r>
        <w:rPr>
          <w:lang w:val="zh_CN" w:bidi="zh_CN"/>
        </w:rPr>
        <w:t>EXO 5:11</w:t>
      </w:r>
      <w:r>
        <w:rPr>
          <w:lang w:val="zh_CN" w:bidi="zh_CN"/>
        </w:rPr>
        <w:t xml:space="preserve"> · </w:t>
      </w:r>
      <w:r>
        <w:rPr>
          <w:lang w:val="zh_CN" w:bidi="zh_CN"/>
        </w:rPr>
        <w:t>EXO 5:19</w:t>
      </w:r>
      <w:r>
        <w:rPr>
          <w:lang w:val="zh_CN" w:bidi="zh_CN"/>
        </w:rPr>
        <w:t xml:space="preserve"> · </w:t>
      </w:r>
      <w:r>
        <w:rPr>
          <w:lang w:val="zh_CN" w:bidi="zh_CN"/>
        </w:rPr>
        <w:t>EXO 21:10</w:t>
      </w:r>
      <w:r>
        <w:rPr>
          <w:lang w:val="zh_CN" w:bidi="zh_CN"/>
        </w:rPr>
        <w:t xml:space="preserve"> · </w:t>
      </w:r>
      <w:r>
        <w:rPr>
          <w:lang w:val="zh_CN" w:bidi="zh_CN"/>
        </w:rPr>
        <w:t>LEV 27:18</w:t>
      </w:r>
      <w:r>
        <w:rPr>
          <w:lang w:val="zh_CN" w:bidi="zh_CN"/>
        </w:rPr>
        <w:t xml:space="preserve"> · </w:t>
      </w:r>
      <w:r>
        <w:rPr>
          <w:lang w:val="zh_CN" w:bidi="zh_CN"/>
        </w:rPr>
        <w:t>NUM 9:7</w:t>
      </w:r>
      <w:r>
        <w:rPr>
          <w:lang w:val="zh_CN" w:bidi="zh_CN"/>
        </w:rPr>
        <w:t xml:space="preserve"> · </w:t>
      </w:r>
      <w:r>
        <w:rPr>
          <w:lang w:val="zh_CN" w:bidi="zh_CN"/>
        </w:rPr>
        <w:t>NUM 27:4</w:t>
      </w:r>
      <w:r>
        <w:rPr>
          <w:lang w:val="zh_CN" w:bidi="zh_CN"/>
        </w:rPr>
        <w:t xml:space="preserve"> · </w:t>
      </w:r>
      <w:r>
        <w:rPr>
          <w:lang w:val="zh_CN" w:bidi="zh_CN"/>
        </w:rPr>
        <w:t>NUM 36:3</w:t>
      </w:r>
      <w:r>
        <w:rPr>
          <w:lang w:val="zh_CN" w:bidi="zh_CN"/>
        </w:rPr>
        <w:t xml:space="preserve"> · </w:t>
      </w:r>
      <w:r>
        <w:rPr>
          <w:lang w:val="zh_CN" w:bidi="zh_CN"/>
        </w:rPr>
        <w:t>NUM 36:3</w:t>
      </w:r>
      <w:r>
        <w:rPr>
          <w:lang w:val="zh_CN" w:bidi="zh_CN"/>
        </w:rPr>
        <w:t xml:space="preserve"> · </w:t>
      </w:r>
      <w:r>
        <w:rPr>
          <w:lang w:val="zh_CN" w:bidi="zh_CN"/>
        </w:rPr>
        <w:t>NUM 36:4</w:t>
      </w:r>
      <w:r>
        <w:rPr>
          <w:lang w:val="zh_CN" w:bidi="zh_CN"/>
        </w:rPr>
        <w:t xml:space="preserve"> · </w:t>
      </w:r>
      <w:r>
        <w:rPr>
          <w:lang w:val="zh_CN" w:bidi="zh_CN"/>
        </w:rPr>
        <w:t>DEU 4:2</w:t>
      </w:r>
      <w:r>
        <w:rPr>
          <w:lang w:val="zh_CN" w:bidi="zh_CN"/>
        </w:rPr>
        <w:t xml:space="preserve"> · </w:t>
      </w:r>
      <w:r>
        <w:rPr>
          <w:lang w:val="zh_CN" w:bidi="zh_CN"/>
        </w:rPr>
        <w:t>DEU 13:1</w:t>
      </w:r>
      <w:r>
        <w:rPr>
          <w:lang w:val="zh_CN" w:bidi="zh_CN"/>
        </w:rPr>
        <w:t xml:space="preserve"> · </w:t>
      </w:r>
      <w:r>
        <w:rPr>
          <w:lang w:val="zh_CN" w:bidi="zh_CN"/>
        </w:rPr>
        <w:t>JOB 15:4</w:t>
      </w:r>
      <w:r>
        <w:rPr>
          <w:lang w:val="zh_CN" w:bidi="zh_CN"/>
        </w:rPr>
        <w:t xml:space="preserve"> · </w:t>
      </w:r>
      <w:r>
        <w:rPr>
          <w:lang w:val="zh_CN" w:bidi="zh_CN"/>
        </w:rPr>
        <w:t>JOB 15:8</w:t>
      </w:r>
      <w:r>
        <w:rPr>
          <w:lang w:val="zh_CN" w:bidi="zh_CN"/>
        </w:rPr>
        <w:t xml:space="preserve"> · </w:t>
      </w:r>
      <w:r>
        <w:rPr>
          <w:lang w:val="zh_CN" w:bidi="zh_CN"/>
        </w:rPr>
        <w:t>ECC 3:14</w:t>
      </w:r>
      <w:r>
        <w:rPr>
          <w:lang w:val="zh_CN" w:bidi="zh_CN"/>
        </w:rPr>
        <w:t xml:space="preserve"> · </w:t>
      </w:r>
      <w:r>
        <w:rPr>
          <w:lang w:val="zh_CN" w:bidi="zh_CN"/>
        </w:rPr>
        <w:t>JER 26:2</w:t>
      </w:r>
      <w:r>
        <w:rPr>
          <w:lang w:val="zh_CN" w:bidi="zh_CN"/>
        </w:rPr>
        <w:t xml:space="preserve"> · </w:t>
      </w:r>
      <w:r>
        <w:rPr>
          <w:lang w:val="zh_CN" w:bidi="zh_CN"/>
        </w:rPr>
        <w:t>EZK 16:27</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גרף</w:t>
      </w:r>
      <w:r>
        <w:rPr>
          <w:lang w:val="zh_CN" w:bidi="zh_CN"/>
        </w:rPr>
      </w:r>
    </w:p>
    <w:p>
      <w:pPr>
        <w:pStyle w:val="Heading1"/>
      </w:pPr>
      <w:r>
        <w:rPr>
          <w:lang w:val="zh_CN" w:bidi="zh_CN"/>
        </w:rPr>
        <w:t>גרף</w:t>
      </w:r>
    </w:p>
    <w:p>
      <w:pPr/>
      <w:r>
        <w:rPr>
          <w:lang w:val="zh_CN" w:bidi="zh_CN"/>
        </w:rPr>
      </w:r>
      <w:r>
        <w:rPr>
          <w:lang w:val="zh_CN" w:bidi="zh_CN"/>
        </w:rPr>
        <w:t>גרף</w:t>
      </w:r>
      <w:r>
        <w:rPr>
          <w:lang w:val="zh_CN" w:bidi="zh_CN"/>
        </w:rPr>
        <w:t xml:space="preserve"> (</w:t>
      </w:r>
      <w:r>
        <w:rPr>
          <w:lang w:val="zh_CN" w:bidi="zh_CN"/>
        </w:rPr>
        <w:t>H1640</w:t>
      </w:r>
      <w:r>
        <w:rPr>
          <w:lang w:val="zh_CN" w:bidi="zh_CN"/>
        </w:rPr>
        <w:t>)</w:t>
      </w:r>
    </w:p>
    <w:p>
      <w:pPr/>
      <w:r>
        <w:rPr>
          <w:lang w:val="zh_CN" w:bidi="zh_CN"/>
        </w:rPr>
      </w:r>
      <w:r>
        <w:rPr>
          <w:lang w:val="zh_CN" w:bidi="zh_CN"/>
        </w:rPr>
        <w:t xml:space="preserve">verb · </w:t>
      </w:r>
      <w:r>
        <w:rPr>
          <w:lang w:val="zh_CN" w:bidi="zh_CN"/>
        </w:rPr>
        <w:t>מֶגְרָפָה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冲没；冲走</w:t>
      </w:r>
      <w:r>
        <w:rPr>
          <w:lang w:val="zh_CN" w:bidi="zh_CN"/>
        </w:rPr>
        <w:t xml:space="preserve"> </w:t>
      </w:r>
      <w:r>
        <w:rPr>
          <w:lang w:val="zh_CN" w:bidi="zh_CN"/>
        </w:rPr>
        <w:t>＝使役行为，大片的水猛烈地把人从他们的地方冲走</w:t>
      </w:r>
    </w:p>
    <w:p>
      <w:pPr/>
      <w:r>
        <w:rPr>
          <w:lang w:val="zh_CN" w:bidi="zh_CN"/>
        </w:rPr>
      </w:r>
      <w:r>
        <w:rPr>
          <w:lang w:val="zh_CN" w:bidi="zh_CN"/>
        </w:rPr>
        <w:t>JDG 5:21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גרר</w:t>
      </w:r>
      <w:r>
        <w:rPr>
          <w:lang w:val="zh_CN" w:bidi="zh_CN"/>
        </w:rPr>
      </w:r>
    </w:p>
    <w:p>
      <w:pPr>
        <w:pStyle w:val="Heading1"/>
      </w:pPr>
      <w:r>
        <w:rPr>
          <w:lang w:val="zh_CN" w:bidi="zh_CN"/>
        </w:rPr>
        <w:t>גרר</w:t>
      </w:r>
    </w:p>
    <w:p>
      <w:pPr/>
      <w:r>
        <w:rPr>
          <w:lang w:val="zh_CN" w:bidi="zh_CN"/>
        </w:rPr>
      </w:r>
      <w:r>
        <w:rPr>
          <w:lang w:val="zh_CN" w:bidi="zh_CN"/>
        </w:rPr>
        <w:t>גרר</w:t>
      </w:r>
      <w:r>
        <w:rPr>
          <w:lang w:val="zh_CN" w:bidi="zh_CN"/>
        </w:rPr>
        <w:t xml:space="preserve"> (</w:t>
      </w:r>
      <w:r>
        <w:rPr>
          <w:lang w:val="zh_CN" w:bidi="zh_CN"/>
        </w:rPr>
        <w:t>H1641</w:t>
      </w:r>
      <w:r>
        <w:rPr>
          <w:lang w:val="zh_CN" w:bidi="zh_CN"/>
        </w:rPr>
        <w:t>)</w:t>
      </w:r>
    </w:p>
    <w:p>
      <w:pPr/>
      <w:r>
        <w:rPr>
          <w:lang w:val="zh_CN" w:bidi="zh_CN"/>
        </w:rPr>
      </w:r>
      <w:r>
        <w:rPr>
          <w:lang w:val="zh_CN" w:bidi="zh_CN"/>
        </w:rPr>
        <w:t xml:space="preserve">verb · </w:t>
      </w:r>
      <w:r>
        <w:rPr>
          <w:lang w:val="zh_CN" w:bidi="zh_CN"/>
        </w:rPr>
        <w:t>גֵּרָה</w:t>
      </w:r>
      <w:r>
        <w:rPr>
          <w:lang w:val="zh_CN" w:bidi="zh_CN"/>
        </w:rPr>
        <w:t xml:space="preserve"> · </w:t>
      </w:r>
      <w:r>
        <w:rPr>
          <w:lang w:val="zh_CN" w:bidi="zh_CN"/>
        </w:rPr>
        <w:t>גָּרֹון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扫除；拖走；拉起来</w:t>
      </w:r>
      <w:r>
        <w:rPr>
          <w:lang w:val="zh_CN" w:bidi="zh_CN"/>
        </w:rPr>
        <w:t xml:space="preserve"> </w:t>
      </w:r>
      <w:r>
        <w:rPr>
          <w:lang w:val="zh_CN" w:bidi="zh_CN"/>
        </w:rPr>
        <w:t>＝使役行为，人用力地把物体从它们的地方移走</w:t>
      </w:r>
    </w:p>
    <w:p>
      <w:pPr/>
      <w:r>
        <w:rPr>
          <w:lang w:val="zh_CN" w:bidi="zh_CN"/>
        </w:rPr>
      </w:r>
      <w:r>
        <w:rPr>
          <w:lang w:val="zh_CN" w:bidi="zh_CN"/>
        </w:rPr>
        <w:t>PRO 21:7</w:t>
      </w:r>
      <w:r>
        <w:rPr>
          <w:lang w:val="zh_CN" w:bidi="zh_CN"/>
        </w:rPr>
        <w:t xml:space="preserve"> · </w:t>
      </w:r>
      <w:r>
        <w:rPr>
          <w:lang w:val="zh_CN" w:bidi="zh_CN"/>
        </w:rPr>
        <w:t>HAB 1:15</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b/>
          <w:lang w:val="zh_CN" w:bidi="zh_CN"/>
        </w:rPr>
        <w:t>Collocation:</w:t>
      </w:r>
      <w:r>
        <w:rPr>
          <w:lang w:val="zh_CN" w:bidi="zh_CN"/>
        </w:rPr>
        <w:t xml:space="preserve"> </w:t>
      </w:r>
      <w:r>
        <w:rPr>
          <w:lang w:val="zh_CN" w:bidi="zh_CN"/>
        </w:rPr>
        <w:t>גרר גֵּרָה</w:t>
      </w:r>
    </w:p>
    <w:p>
      <w:pPr/>
      <w:r>
        <w:rPr>
          <w:lang w:val="zh_CN" w:bidi="zh_CN"/>
        </w:rPr>
      </w:r>
      <w:r>
        <w:rPr>
          <w:lang w:val="zh_CN" w:bidi="zh_CN"/>
        </w:rPr>
        <w:t>倒嚼，反刍</w:t>
      </w:r>
      <w:r>
        <w:rPr>
          <w:lang w:val="zh_CN" w:bidi="zh_CN"/>
        </w:rPr>
        <w:t xml:space="preserve"> </w:t>
      </w:r>
      <w:r>
        <w:rPr>
          <w:lang w:val="zh_CN" w:bidi="zh_CN"/>
        </w:rPr>
        <w:t>＝行为，反刍动物把食物从第一个胃返送到嘴里进行第二次咀嚼</w:t>
      </w:r>
    </w:p>
    <w:p>
      <w:pPr/>
      <w:r>
        <w:rPr>
          <w:lang w:val="zh_CN" w:bidi="zh_CN"/>
        </w:rPr>
      </w:r>
      <w:r>
        <w:rPr>
          <w:lang w:val="zh_CN" w:bidi="zh_CN"/>
        </w:rPr>
        <w:t>LEV 11:7</w:t>
      </w:r>
    </w:p>
    <w:p>
      <w:pPr/>
      <w:r>
        <w:rPr>
          <w:lang w:val="zh_CN" w:bidi="zh_CN"/>
        </w:rPr>
      </w:r>
      <w:r>
        <w:rPr>
          <w:lang w:val="zh_CN" w:bidi="zh_CN"/>
        </w:rPr>
        <w:t xml:space="preserve">verb · </w:t>
      </w:r>
      <w:r>
        <w:rPr>
          <w:lang w:val="zh_CN" w:bidi="zh_CN"/>
        </w:rPr>
        <w:t>מְגֵרָה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p>
    <w:p>
      <w:pPr/>
      <w:r>
        <w:rPr>
          <w:lang w:val="zh_CN" w:bidi="zh_CN"/>
        </w:rPr>
      </w:r>
      <w:r>
        <w:rPr>
          <w:lang w:val="zh_CN" w:bidi="zh_CN"/>
        </w:rPr>
        <w:t>修整</w:t>
      </w:r>
      <w:r>
        <w:rPr>
          <w:lang w:val="zh_CN" w:bidi="zh_CN"/>
        </w:rPr>
        <w:t xml:space="preserve"> </w:t>
      </w:r>
      <w:r>
        <w:rPr>
          <w:lang w:val="zh_CN" w:bidi="zh_CN"/>
        </w:rPr>
        <w:t>＝使役行为，人用</w:t>
      </w:r>
      <w:r>
        <w:rPr>
          <w:lang w:val="zh_CN" w:bidi="zh_CN"/>
        </w:rPr>
        <w:t>石刨或石锉</w:t>
      </w:r>
      <w:r>
        <w:rPr>
          <w:lang w:val="zh_CN" w:bidi="zh_CN"/>
        </w:rPr>
        <w:t>将石头表面磨平</w:t>
      </w:r>
    </w:p>
    <w:p>
      <w:pPr/>
      <w:r>
        <w:rPr>
          <w:lang w:val="zh_CN" w:bidi="zh_CN"/>
        </w:rPr>
      </w:r>
      <w:r>
        <w:rPr>
          <w:lang w:val="zh_CN" w:bidi="zh_CN"/>
        </w:rPr>
        <w:t>1KI 7:9</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גְּרָר</w:t>
      </w:r>
      <w:r>
        <w:rPr>
          <w:lang w:val="zh_CN" w:bidi="zh_CN"/>
        </w:rPr>
      </w:r>
    </w:p>
    <w:p>
      <w:pPr>
        <w:pStyle w:val="Heading1"/>
      </w:pPr>
      <w:r>
        <w:rPr>
          <w:lang w:val="zh_CN" w:bidi="zh_CN"/>
        </w:rPr>
        <w:t>גְּרָר</w:t>
      </w:r>
    </w:p>
    <w:p>
      <w:pPr/>
      <w:r>
        <w:rPr>
          <w:lang w:val="zh_CN" w:bidi="zh_CN"/>
        </w:rPr>
      </w:r>
      <w:r>
        <w:rPr>
          <w:lang w:val="zh_CN" w:bidi="zh_CN"/>
        </w:rPr>
        <w:t>גְּרָר</w:t>
      </w:r>
      <w:r>
        <w:rPr>
          <w:lang w:val="zh_CN" w:bidi="zh_CN"/>
        </w:rPr>
        <w:t xml:space="preserve"> (</w:t>
      </w:r>
      <w:r>
        <w:rPr>
          <w:lang w:val="zh_CN" w:bidi="zh_CN"/>
        </w:rPr>
        <w:t>H1642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基拉耳，《思》革辣尔</w:t>
      </w:r>
      <w:r>
        <w:rPr>
          <w:lang w:val="zh_CN" w:bidi="zh_CN"/>
        </w:rPr>
        <w:t xml:space="preserve"> </w:t>
      </w:r>
      <w:r>
        <w:rPr>
          <w:lang w:val="zh_CN" w:bidi="zh_CN"/>
        </w:rPr>
        <w:t>＝城镇；◄在</w:t>
      </w:r>
      <w:r>
        <w:rPr>
          <w:lang w:val="zh_CN" w:bidi="zh_CN"/>
        </w:rPr>
        <w:t>尼革夫</w:t>
      </w:r>
      <w:r>
        <w:rPr>
          <w:lang w:val="zh_CN" w:bidi="zh_CN"/>
        </w:rPr>
        <w:t>西部，离</w:t>
      </w:r>
      <w:r>
        <w:rPr>
          <w:lang w:val="zh_CN" w:bidi="zh_CN"/>
        </w:rPr>
        <w:t>迦萨</w:t>
      </w:r>
      <w:r>
        <w:rPr>
          <w:lang w:val="zh_CN" w:bidi="zh_CN"/>
        </w:rPr>
        <w:t>不远；►</w:t>
      </w:r>
      <w:r>
        <w:rPr>
          <w:lang w:val="zh_CN" w:bidi="zh_CN"/>
        </w:rPr>
        <w:t>非利士人</w:t>
      </w:r>
      <w:r>
        <w:rPr>
          <w:lang w:val="zh_CN" w:bidi="zh_CN"/>
        </w:rPr>
        <w:t>在那里居住；</w:t>
      </w:r>
      <w:r>
        <w:rPr>
          <w:lang w:val="zh_CN" w:bidi="zh_CN"/>
        </w:rPr>
        <w:t>亚伯拉罕</w:t>
      </w:r>
      <w:r>
        <w:rPr>
          <w:lang w:val="zh_CN" w:bidi="zh_CN"/>
        </w:rPr>
        <w:t>和</w:t>
      </w:r>
      <w:r>
        <w:rPr>
          <w:lang w:val="zh_CN" w:bidi="zh_CN"/>
        </w:rPr>
        <w:t>以撒</w:t>
      </w:r>
      <w:r>
        <w:rPr>
          <w:lang w:val="zh_CN" w:bidi="zh_CN"/>
        </w:rPr>
        <w:t>曾经寄居的地方之一</w:t>
      </w:r>
    </w:p>
    <w:p>
      <w:pPr/>
      <w:r>
        <w:rPr>
          <w:lang w:val="zh_CN" w:bidi="zh_CN"/>
        </w:rPr>
      </w:r>
      <w:r>
        <w:rPr>
          <w:lang w:val="zh_CN" w:bidi="zh_CN"/>
        </w:rPr>
        <w:t>GEN 10:19</w:t>
      </w:r>
      <w:r>
        <w:rPr>
          <w:lang w:val="zh_CN" w:bidi="zh_CN"/>
        </w:rPr>
        <w:t xml:space="preserve"> · </w:t>
      </w:r>
      <w:r>
        <w:rPr>
          <w:lang w:val="zh_CN" w:bidi="zh_CN"/>
        </w:rPr>
        <w:t>GEN 20:1</w:t>
      </w:r>
      <w:r>
        <w:rPr>
          <w:lang w:val="zh_CN" w:bidi="zh_CN"/>
        </w:rPr>
        <w:t xml:space="preserve"> · </w:t>
      </w:r>
      <w:r>
        <w:rPr>
          <w:lang w:val="zh_CN" w:bidi="zh_CN"/>
        </w:rPr>
        <w:t>GEN 20:2</w:t>
      </w:r>
      <w:r>
        <w:rPr>
          <w:lang w:val="zh_CN" w:bidi="zh_CN"/>
        </w:rPr>
        <w:t xml:space="preserve"> · </w:t>
      </w:r>
      <w:r>
        <w:rPr>
          <w:lang w:val="zh_CN" w:bidi="zh_CN"/>
        </w:rPr>
        <w:t>GEN 26:1</w:t>
      </w:r>
      <w:r>
        <w:rPr>
          <w:lang w:val="zh_CN" w:bidi="zh_CN"/>
        </w:rPr>
        <w:t xml:space="preserve"> · </w:t>
      </w:r>
      <w:r>
        <w:rPr>
          <w:lang w:val="zh_CN" w:bidi="zh_CN"/>
        </w:rPr>
        <w:t>GEN 26:6</w:t>
      </w:r>
      <w:r>
        <w:rPr>
          <w:lang w:val="zh_CN" w:bidi="zh_CN"/>
        </w:rPr>
        <w:t xml:space="preserve"> · </w:t>
      </w:r>
      <w:r>
        <w:rPr>
          <w:lang w:val="zh_CN" w:bidi="zh_CN"/>
        </w:rPr>
        <w:t>GEN 26:17</w:t>
      </w:r>
      <w:r>
        <w:rPr>
          <w:lang w:val="zh_CN" w:bidi="zh_CN"/>
        </w:rPr>
        <w:t xml:space="preserve"> · </w:t>
      </w:r>
      <w:r>
        <w:rPr>
          <w:lang w:val="zh_CN" w:bidi="zh_CN"/>
        </w:rPr>
        <w:t>GEN 26:20</w:t>
      </w:r>
      <w:r>
        <w:rPr>
          <w:lang w:val="zh_CN" w:bidi="zh_CN"/>
        </w:rPr>
        <w:t xml:space="preserve"> · </w:t>
      </w:r>
      <w:r>
        <w:rPr>
          <w:lang w:val="zh_CN" w:bidi="zh_CN"/>
        </w:rPr>
        <w:t>GEN 26:26</w:t>
      </w:r>
      <w:r>
        <w:rPr>
          <w:lang w:val="zh_CN" w:bidi="zh_CN"/>
        </w:rPr>
        <w:t xml:space="preserve"> · </w:t>
      </w:r>
      <w:r>
        <w:rPr>
          <w:lang w:val="zh_CN" w:bidi="zh_CN"/>
        </w:rPr>
        <w:t>2CH 14:12</w:t>
      </w:r>
      <w:r>
        <w:rPr>
          <w:lang w:val="zh_CN" w:bidi="zh_CN"/>
        </w:rPr>
        <w:t xml:space="preserve"> · </w:t>
      </w:r>
      <w:r>
        <w:rPr>
          <w:lang w:val="zh_CN" w:bidi="zh_CN"/>
        </w:rPr>
        <w:t>2CH 14:13</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גרשׁ</w:t>
      </w:r>
      <w:r>
        <w:rPr>
          <w:lang w:val="zh_CN" w:bidi="zh_CN"/>
        </w:rPr>
      </w:r>
    </w:p>
    <w:p>
      <w:pPr>
        <w:pStyle w:val="Heading1"/>
      </w:pPr>
      <w:r>
        <w:rPr>
          <w:lang w:val="zh_CN" w:bidi="zh_CN"/>
        </w:rPr>
        <w:t>גרשׁ</w:t>
      </w:r>
    </w:p>
    <w:p>
      <w:pPr/>
      <w:r>
        <w:rPr>
          <w:lang w:val="zh_CN" w:bidi="zh_CN"/>
        </w:rPr>
      </w:r>
      <w:r>
        <w:rPr>
          <w:lang w:val="zh_CN" w:bidi="zh_CN"/>
        </w:rPr>
        <w:t>גרשׁ</w:t>
      </w:r>
      <w:r>
        <w:rPr>
          <w:lang w:val="zh_CN" w:bidi="zh_CN"/>
        </w:rPr>
        <w:t xml:space="preserve"> (</w:t>
      </w:r>
      <w:r>
        <w:rPr>
          <w:lang w:val="zh_CN" w:bidi="zh_CN"/>
        </w:rPr>
        <w:t>H1644</w:t>
      </w:r>
      <w:r>
        <w:rPr>
          <w:lang w:val="zh_CN" w:bidi="zh_CN"/>
        </w:rPr>
        <w:t>)</w:t>
      </w:r>
    </w:p>
    <w:p>
      <w:pPr/>
      <w:r>
        <w:rPr>
          <w:lang w:val="zh_CN" w:bidi="zh_CN"/>
        </w:rPr>
      </w:r>
      <w:r>
        <w:rPr>
          <w:lang w:val="zh_CN" w:bidi="zh_CN"/>
        </w:rPr>
        <w:t xml:space="preserve">verb · </w:t>
      </w:r>
      <w:r>
        <w:rPr>
          <w:lang w:val="zh_CN" w:bidi="zh_CN"/>
        </w:rPr>
        <w:t>גֶּרֶשׁ</w:t>
      </w:r>
      <w:r>
        <w:rPr>
          <w:lang w:val="zh_CN" w:bidi="zh_CN"/>
        </w:rPr>
        <w:t xml:space="preserve"> · </w:t>
      </w:r>
      <w:r>
        <w:rPr>
          <w:lang w:val="zh_CN" w:bidi="zh_CN"/>
        </w:rPr>
        <w:t>גְּרֻשָׁה</w:t>
      </w:r>
      <w:r>
        <w:rPr>
          <w:lang w:val="zh_CN" w:bidi="zh_CN"/>
        </w:rPr>
        <w:t xml:space="preserve"> · </w:t>
      </w:r>
      <w:r>
        <w:rPr>
          <w:lang w:val="zh_CN" w:bidi="zh_CN"/>
        </w:rPr>
        <w:t>מִגְרָשׁ</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翻腾</w:t>
      </w:r>
      <w:r>
        <w:rPr>
          <w:lang w:val="zh_CN" w:bidi="zh_CN"/>
        </w:rPr>
        <w:t xml:space="preserve"> </w:t>
      </w:r>
      <w:r>
        <w:rPr>
          <w:lang w:val="zh_CN" w:bidi="zh_CN"/>
        </w:rPr>
        <w:t>＝过程，由于自然力量的作用，大片的水来回移动</w:t>
      </w:r>
    </w:p>
    <w:p>
      <w:pPr/>
      <w:r>
        <w:rPr>
          <w:lang w:val="zh_CN" w:bidi="zh_CN"/>
        </w:rPr>
      </w:r>
      <w:r>
        <w:rPr>
          <w:lang w:val="zh_CN" w:bidi="zh_CN"/>
        </w:rPr>
        <w:t>ISA 57:20</w:t>
      </w:r>
      <w:r>
        <w:rPr>
          <w:lang w:val="zh_CN" w:bidi="zh_CN"/>
        </w:rPr>
        <w:t xml:space="preserve"> · </w:t>
      </w:r>
      <w:r>
        <w:rPr>
          <w:lang w:val="zh_CN" w:bidi="zh_CN"/>
        </w:rPr>
        <w:t>AMO 8:8</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翻腾；涌出</w:t>
      </w:r>
      <w:r>
        <w:rPr>
          <w:lang w:val="zh_CN" w:bidi="zh_CN"/>
        </w:rPr>
        <w:t xml:space="preserve"> </w:t>
      </w:r>
      <w:r>
        <w:rPr>
          <w:lang w:val="zh_CN" w:bidi="zh_CN"/>
        </w:rPr>
        <w:t>＝使役行为，大片的水来回移动，在这过程中，水中所含的一些混浊物质被搅动涌出来</w:t>
      </w:r>
    </w:p>
    <w:p>
      <w:pPr/>
      <w:r>
        <w:rPr>
          <w:lang w:val="zh_CN" w:bidi="zh_CN"/>
        </w:rPr>
      </w:r>
      <w:r>
        <w:rPr>
          <w:lang w:val="zh_CN" w:bidi="zh_CN"/>
        </w:rPr>
        <w:t>ISA 57:20</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nif, verb pu'al</w:t>
      </w:r>
    </w:p>
    <w:p>
      <w:pPr/>
      <w:r>
        <w:rPr>
          <w:lang w:val="zh_CN" w:bidi="zh_CN"/>
        </w:rPr>
      </w:r>
      <w:r>
        <w:rPr>
          <w:lang w:val="zh_CN" w:bidi="zh_CN"/>
        </w:rPr>
        <w:t>赶走，撵出；驱逐</w:t>
      </w:r>
      <w:r>
        <w:rPr>
          <w:lang w:val="zh_CN" w:bidi="zh_CN"/>
        </w:rPr>
        <w:t xml:space="preserve"> </w:t>
      </w:r>
      <w:r>
        <w:rPr>
          <w:lang w:val="zh_CN" w:bidi="zh_CN"/>
        </w:rPr>
        <w:t>＝使役行为，人被驱逐离开他们的住处</w:t>
      </w:r>
    </w:p>
    <w:p>
      <w:pPr/>
      <w:r>
        <w:rPr>
          <w:lang w:val="zh_CN" w:bidi="zh_CN"/>
        </w:rPr>
      </w:r>
      <w:r>
        <w:rPr>
          <w:lang w:val="zh_CN" w:bidi="zh_CN"/>
        </w:rPr>
        <w:t>GEN 3:24</w:t>
      </w:r>
      <w:r>
        <w:rPr>
          <w:lang w:val="zh_CN" w:bidi="zh_CN"/>
        </w:rPr>
        <w:t xml:space="preserve"> · </w:t>
      </w:r>
      <w:r>
        <w:rPr>
          <w:lang w:val="zh_CN" w:bidi="zh_CN"/>
        </w:rPr>
        <w:t>GEN 4:14</w:t>
      </w:r>
      <w:r>
        <w:rPr>
          <w:lang w:val="zh_CN" w:bidi="zh_CN"/>
        </w:rPr>
        <w:t xml:space="preserve"> · </w:t>
      </w:r>
      <w:r>
        <w:rPr>
          <w:lang w:val="zh_CN" w:bidi="zh_CN"/>
        </w:rPr>
        <w:t>GEN 21:10</w:t>
      </w:r>
      <w:r>
        <w:rPr>
          <w:lang w:val="zh_CN" w:bidi="zh_CN"/>
        </w:rPr>
        <w:t xml:space="preserve"> · </w:t>
      </w:r>
      <w:r>
        <w:rPr>
          <w:lang w:val="zh_CN" w:bidi="zh_CN"/>
        </w:rPr>
        <w:t>EXO 2:17</w:t>
      </w:r>
      <w:r>
        <w:rPr>
          <w:lang w:val="zh_CN" w:bidi="zh_CN"/>
        </w:rPr>
        <w:t xml:space="preserve"> · </w:t>
      </w:r>
      <w:r>
        <w:rPr>
          <w:lang w:val="zh_CN" w:bidi="zh_CN"/>
        </w:rPr>
        <w:t>EXO 6:1</w:t>
      </w:r>
      <w:r>
        <w:rPr>
          <w:lang w:val="zh_CN" w:bidi="zh_CN"/>
        </w:rPr>
        <w:t xml:space="preserve"> · </w:t>
      </w:r>
      <w:r>
        <w:rPr>
          <w:lang w:val="zh_CN" w:bidi="zh_CN"/>
        </w:rPr>
        <w:t>EXO 10:11</w:t>
      </w:r>
      <w:r>
        <w:rPr>
          <w:lang w:val="zh_CN" w:bidi="zh_CN"/>
        </w:rPr>
        <w:t xml:space="preserve"> · </w:t>
      </w:r>
      <w:r>
        <w:rPr>
          <w:lang w:val="zh_CN" w:bidi="zh_CN"/>
        </w:rPr>
        <w:t>EXO 11:1</w:t>
      </w:r>
      <w:r>
        <w:rPr>
          <w:lang w:val="zh_CN" w:bidi="zh_CN"/>
        </w:rPr>
        <w:t xml:space="preserve"> · </w:t>
      </w:r>
      <w:r>
        <w:rPr>
          <w:lang w:val="zh_CN" w:bidi="zh_CN"/>
        </w:rPr>
        <w:t>EXO 11:1</w:t>
      </w:r>
      <w:r>
        <w:rPr>
          <w:lang w:val="zh_CN" w:bidi="zh_CN"/>
        </w:rPr>
        <w:t xml:space="preserve"> · </w:t>
      </w:r>
      <w:r>
        <w:rPr>
          <w:lang w:val="zh_CN" w:bidi="zh_CN"/>
        </w:rPr>
        <w:t>EXO 12:39</w:t>
      </w:r>
      <w:r>
        <w:rPr>
          <w:lang w:val="zh_CN" w:bidi="zh_CN"/>
        </w:rPr>
        <w:t xml:space="preserve"> · </w:t>
      </w:r>
      <w:r>
        <w:rPr>
          <w:lang w:val="zh_CN" w:bidi="zh_CN"/>
        </w:rPr>
        <w:t>EXO 23:28</w:t>
      </w:r>
      <w:r>
        <w:rPr>
          <w:lang w:val="zh_CN" w:bidi="zh_CN"/>
        </w:rPr>
        <w:t xml:space="preserve"> · </w:t>
      </w:r>
      <w:r>
        <w:rPr>
          <w:lang w:val="zh_CN" w:bidi="zh_CN"/>
        </w:rPr>
        <w:t>EXO 23:29</w:t>
      </w:r>
      <w:r>
        <w:rPr>
          <w:lang w:val="zh_CN" w:bidi="zh_CN"/>
        </w:rPr>
        <w:t xml:space="preserve"> · </w:t>
      </w:r>
      <w:r>
        <w:rPr>
          <w:lang w:val="zh_CN" w:bidi="zh_CN"/>
        </w:rPr>
        <w:t>EXO 23:30</w:t>
      </w:r>
      <w:r>
        <w:rPr>
          <w:lang w:val="zh_CN" w:bidi="zh_CN"/>
        </w:rPr>
        <w:t xml:space="preserve"> · </w:t>
      </w:r>
      <w:r>
        <w:rPr>
          <w:lang w:val="zh_CN" w:bidi="zh_CN"/>
        </w:rPr>
        <w:t>EXO 23:31</w:t>
      </w:r>
      <w:r>
        <w:rPr>
          <w:lang w:val="zh_CN" w:bidi="zh_CN"/>
        </w:rPr>
        <w:t xml:space="preserve"> · </w:t>
      </w:r>
      <w:r>
        <w:rPr>
          <w:lang w:val="zh_CN" w:bidi="zh_CN"/>
        </w:rPr>
        <w:t>EXO 33:2</w:t>
      </w:r>
      <w:r>
        <w:rPr>
          <w:lang w:val="zh_CN" w:bidi="zh_CN"/>
        </w:rPr>
        <w:t xml:space="preserve"> · </w:t>
      </w:r>
      <w:r>
        <w:rPr>
          <w:lang w:val="zh_CN" w:bidi="zh_CN"/>
        </w:rPr>
        <w:t>EXO 34:11</w:t>
      </w:r>
      <w:r>
        <w:rPr>
          <w:lang w:val="zh_CN" w:bidi="zh_CN"/>
        </w:rPr>
        <w:t xml:space="preserve"> · </w:t>
      </w:r>
      <w:r>
        <w:rPr>
          <w:lang w:val="zh_CN" w:bidi="zh_CN"/>
        </w:rPr>
        <w:t>LEV 21:7</w:t>
      </w:r>
      <w:r>
        <w:rPr>
          <w:lang w:val="zh_CN" w:bidi="zh_CN"/>
        </w:rPr>
        <w:t xml:space="preserve"> · </w:t>
      </w:r>
      <w:r>
        <w:rPr>
          <w:lang w:val="zh_CN" w:bidi="zh_CN"/>
        </w:rPr>
        <w:t>LEV 21:14</w:t>
      </w:r>
      <w:r>
        <w:rPr>
          <w:lang w:val="zh_CN" w:bidi="zh_CN"/>
        </w:rPr>
        <w:t xml:space="preserve"> · </w:t>
      </w:r>
      <w:r>
        <w:rPr>
          <w:lang w:val="zh_CN" w:bidi="zh_CN"/>
        </w:rPr>
        <w:t>LEV 22:13</w:t>
      </w:r>
      <w:r>
        <w:rPr>
          <w:lang w:val="zh_CN" w:bidi="zh_CN"/>
        </w:rPr>
        <w:t xml:space="preserve"> · </w:t>
      </w:r>
      <w:r>
        <w:rPr>
          <w:lang w:val="zh_CN" w:bidi="zh_CN"/>
        </w:rPr>
        <w:t>NUM 22:6</w:t>
      </w:r>
      <w:r>
        <w:rPr>
          <w:lang w:val="zh_CN" w:bidi="zh_CN"/>
        </w:rPr>
        <w:t xml:space="preserve"> · </w:t>
      </w:r>
      <w:r>
        <w:rPr>
          <w:lang w:val="zh_CN" w:bidi="zh_CN"/>
        </w:rPr>
        <w:t>NUM 22:11</w:t>
      </w:r>
      <w:r>
        <w:rPr>
          <w:lang w:val="zh_CN" w:bidi="zh_CN"/>
        </w:rPr>
        <w:t xml:space="preserve"> · </w:t>
      </w:r>
      <w:r>
        <w:rPr>
          <w:lang w:val="zh_CN" w:bidi="zh_CN"/>
        </w:rPr>
        <w:t>NUM 30:10</w:t>
      </w:r>
      <w:r>
        <w:rPr>
          <w:lang w:val="zh_CN" w:bidi="zh_CN"/>
        </w:rPr>
        <w:t xml:space="preserve"> · </w:t>
      </w:r>
      <w:r>
        <w:rPr>
          <w:lang w:val="zh_CN" w:bidi="zh_CN"/>
        </w:rPr>
        <w:t>DEU 33:27</w:t>
      </w:r>
      <w:r>
        <w:rPr>
          <w:lang w:val="zh_CN" w:bidi="zh_CN"/>
        </w:rPr>
        <w:t xml:space="preserve"> · </w:t>
      </w:r>
      <w:r>
        <w:rPr>
          <w:lang w:val="zh_CN" w:bidi="zh_CN"/>
        </w:rPr>
        <w:t>JOS 24:12</w:t>
      </w:r>
      <w:r>
        <w:rPr>
          <w:lang w:val="zh_CN" w:bidi="zh_CN"/>
        </w:rPr>
        <w:t xml:space="preserve"> · </w:t>
      </w:r>
      <w:r>
        <w:rPr>
          <w:lang w:val="zh_CN" w:bidi="zh_CN"/>
        </w:rPr>
        <w:t>JOS 24:18</w:t>
      </w:r>
      <w:r>
        <w:rPr>
          <w:lang w:val="zh_CN" w:bidi="zh_CN"/>
        </w:rPr>
        <w:t xml:space="preserve"> · </w:t>
      </w:r>
      <w:r>
        <w:rPr>
          <w:lang w:val="zh_CN" w:bidi="zh_CN"/>
        </w:rPr>
        <w:t>JDG 2:3</w:t>
      </w:r>
      <w:r>
        <w:rPr>
          <w:lang w:val="zh_CN" w:bidi="zh_CN"/>
        </w:rPr>
        <w:t xml:space="preserve"> · </w:t>
      </w:r>
      <w:r>
        <w:rPr>
          <w:lang w:val="zh_CN" w:bidi="zh_CN"/>
        </w:rPr>
        <w:t>JDG 6:9</w:t>
      </w:r>
      <w:r>
        <w:rPr>
          <w:lang w:val="zh_CN" w:bidi="zh_CN"/>
        </w:rPr>
        <w:t xml:space="preserve"> · </w:t>
      </w:r>
      <w:r>
        <w:rPr>
          <w:lang w:val="zh_CN" w:bidi="zh_CN"/>
        </w:rPr>
        <w:t>JDG 9:41</w:t>
      </w:r>
      <w:r>
        <w:rPr>
          <w:lang w:val="zh_CN" w:bidi="zh_CN"/>
        </w:rPr>
        <w:t xml:space="preserve"> · </w:t>
      </w:r>
      <w:r>
        <w:rPr>
          <w:lang w:val="zh_CN" w:bidi="zh_CN"/>
        </w:rPr>
        <w:t>JDG 11:2</w:t>
      </w:r>
      <w:r>
        <w:rPr>
          <w:lang w:val="zh_CN" w:bidi="zh_CN"/>
        </w:rPr>
        <w:t xml:space="preserve"> · </w:t>
      </w:r>
      <w:r>
        <w:rPr>
          <w:lang w:val="zh_CN" w:bidi="zh_CN"/>
        </w:rPr>
        <w:t>JDG 11:7</w:t>
      </w:r>
      <w:r>
        <w:rPr>
          <w:lang w:val="zh_CN" w:bidi="zh_CN"/>
        </w:rPr>
        <w:t xml:space="preserve"> · </w:t>
      </w:r>
      <w:r>
        <w:rPr>
          <w:lang w:val="zh_CN" w:bidi="zh_CN"/>
        </w:rPr>
        <w:t>1SA 26:19</w:t>
      </w:r>
      <w:r>
        <w:rPr>
          <w:lang w:val="zh_CN" w:bidi="zh_CN"/>
        </w:rPr>
        <w:t xml:space="preserve"> · </w:t>
      </w:r>
      <w:r>
        <w:rPr>
          <w:lang w:val="zh_CN" w:bidi="zh_CN"/>
        </w:rPr>
        <w:t>1KI 2:27</w:t>
      </w:r>
      <w:r>
        <w:rPr>
          <w:lang w:val="zh_CN" w:bidi="zh_CN"/>
        </w:rPr>
        <w:t xml:space="preserve"> · </w:t>
      </w:r>
      <w:r>
        <w:rPr>
          <w:lang w:val="zh_CN" w:bidi="zh_CN"/>
        </w:rPr>
        <w:t>1CH 17:21</w:t>
      </w:r>
      <w:r>
        <w:rPr>
          <w:lang w:val="zh_CN" w:bidi="zh_CN"/>
        </w:rPr>
        <w:t xml:space="preserve"> · </w:t>
      </w:r>
      <w:r>
        <w:rPr>
          <w:lang w:val="zh_CN" w:bidi="zh_CN"/>
        </w:rPr>
        <w:t>2CH 20:11</w:t>
      </w:r>
      <w:r>
        <w:rPr>
          <w:lang w:val="zh_CN" w:bidi="zh_CN"/>
        </w:rPr>
        <w:t xml:space="preserve"> · </w:t>
      </w:r>
      <w:r>
        <w:rPr>
          <w:lang w:val="zh_CN" w:bidi="zh_CN"/>
        </w:rPr>
        <w:t>JOB 30:5</w:t>
      </w:r>
      <w:r>
        <w:rPr>
          <w:lang w:val="zh_CN" w:bidi="zh_CN"/>
        </w:rPr>
        <w:t xml:space="preserve"> · </w:t>
      </w:r>
      <w:r>
        <w:rPr>
          <w:lang w:val="zh_CN" w:bidi="zh_CN"/>
        </w:rPr>
        <w:t>PSA 34:1</w:t>
      </w:r>
      <w:r>
        <w:rPr>
          <w:lang w:val="zh_CN" w:bidi="zh_CN"/>
        </w:rPr>
        <w:t xml:space="preserve"> · </w:t>
      </w:r>
      <w:r>
        <w:rPr>
          <w:lang w:val="zh_CN" w:bidi="zh_CN"/>
        </w:rPr>
        <w:t>PSA 78:55</w:t>
      </w:r>
      <w:r>
        <w:rPr>
          <w:lang w:val="zh_CN" w:bidi="zh_CN"/>
        </w:rPr>
        <w:t xml:space="preserve"> · </w:t>
      </w:r>
      <w:r>
        <w:rPr>
          <w:lang w:val="zh_CN" w:bidi="zh_CN"/>
        </w:rPr>
        <w:t>PSA 80:9</w:t>
      </w:r>
      <w:r>
        <w:rPr>
          <w:lang w:val="zh_CN" w:bidi="zh_CN"/>
        </w:rPr>
        <w:t xml:space="preserve"> · </w:t>
      </w:r>
      <w:r>
        <w:rPr>
          <w:lang w:val="zh_CN" w:bidi="zh_CN"/>
        </w:rPr>
        <w:t>PRO 22:10</w:t>
      </w:r>
      <w:r>
        <w:rPr>
          <w:lang w:val="zh_CN" w:bidi="zh_CN"/>
        </w:rPr>
        <w:t xml:space="preserve"> · </w:t>
      </w:r>
      <w:r>
        <w:rPr>
          <w:lang w:val="zh_CN" w:bidi="zh_CN"/>
        </w:rPr>
        <w:t>EZK 31:11</w:t>
      </w:r>
      <w:r>
        <w:rPr>
          <w:lang w:val="zh_CN" w:bidi="zh_CN"/>
        </w:rPr>
        <w:t xml:space="preserve"> · </w:t>
      </w:r>
      <w:r>
        <w:rPr>
          <w:lang w:val="zh_CN" w:bidi="zh_CN"/>
        </w:rPr>
        <w:t>EZK 44:22</w:t>
      </w:r>
      <w:r>
        <w:rPr>
          <w:lang w:val="zh_CN" w:bidi="zh_CN"/>
        </w:rPr>
        <w:t xml:space="preserve"> · </w:t>
      </w:r>
      <w:r>
        <w:rPr>
          <w:lang w:val="zh_CN" w:bidi="zh_CN"/>
        </w:rPr>
        <w:t>HOS 9:15</w:t>
      </w:r>
      <w:r>
        <w:rPr>
          <w:lang w:val="zh_CN" w:bidi="zh_CN"/>
        </w:rPr>
        <w:t xml:space="preserve"> · </w:t>
      </w:r>
      <w:r>
        <w:rPr>
          <w:lang w:val="zh_CN" w:bidi="zh_CN"/>
        </w:rPr>
        <w:t>JON 2:5</w:t>
      </w:r>
      <w:r>
        <w:rPr>
          <w:lang w:val="zh_CN" w:bidi="zh_CN"/>
        </w:rPr>
        <w:t xml:space="preserve"> · </w:t>
      </w:r>
      <w:r>
        <w:rPr>
          <w:lang w:val="zh_CN" w:bidi="zh_CN"/>
        </w:rPr>
        <w:t>MIC 2:9</w:t>
      </w:r>
      <w:r>
        <w:rPr>
          <w:lang w:val="zh_CN" w:bidi="zh_CN"/>
        </w:rPr>
        <w:t xml:space="preserve"> · </w:t>
      </w:r>
      <w:r>
        <w:rPr>
          <w:lang w:val="zh_CN" w:bidi="zh_CN"/>
        </w:rPr>
        <w:t>ZEP 2:4</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גֶּרֶשׂ</w:t>
      </w:r>
      <w:r>
        <w:rPr>
          <w:lang w:val="zh_CN" w:bidi="zh_CN"/>
        </w:rPr>
      </w:r>
    </w:p>
    <w:p>
      <w:pPr>
        <w:pStyle w:val="Heading1"/>
      </w:pPr>
      <w:r>
        <w:rPr>
          <w:lang w:val="zh_CN" w:bidi="zh_CN"/>
        </w:rPr>
        <w:t>גֶּרֶשׂ</w:t>
      </w:r>
    </w:p>
    <w:p>
      <w:pPr/>
      <w:r>
        <w:rPr>
          <w:lang w:val="zh_CN" w:bidi="zh_CN"/>
        </w:rPr>
      </w:r>
      <w:r>
        <w:rPr>
          <w:lang w:val="zh_CN" w:bidi="zh_CN"/>
        </w:rPr>
        <w:t>גֶּרֶשׂ</w:t>
      </w:r>
      <w:r>
        <w:rPr>
          <w:lang w:val="zh_CN" w:bidi="zh_CN"/>
        </w:rPr>
        <w:t xml:space="preserve"> (</w:t>
      </w:r>
      <w:r>
        <w:rPr>
          <w:lang w:val="zh_CN" w:bidi="zh_CN"/>
        </w:rPr>
        <w:t>H1643</w:t>
      </w:r>
      <w:r>
        <w:rPr>
          <w:lang w:val="zh_CN" w:bidi="zh_CN"/>
        </w:rPr>
        <w:t>)</w:t>
      </w:r>
    </w:p>
    <w:p>
      <w:pPr/>
      <w:r>
        <w:rPr>
          <w:lang w:val="zh_CN" w:bidi="zh_CN"/>
        </w:rPr>
      </w:r>
      <w:r>
        <w:rPr>
          <w:lang w:val="zh_CN" w:bidi="zh_CN"/>
        </w:rPr>
        <w:t xml:space="preserve">noun m · </w:t>
      </w:r>
      <w:r>
        <w:rPr>
          <w:lang w:val="zh_CN" w:bidi="zh_CN"/>
        </w:rPr>
        <w:t>גרס</w:t>
      </w:r>
    </w:p>
    <w:p>
      <w:pPr/>
      <w:r>
        <w:rPr>
          <w:lang w:val="zh_CN" w:bidi="zh_CN"/>
        </w:rPr>
      </w:r>
    </w:p>
    <w:p>
      <w:pPr/>
      <w:r>
        <w:rPr>
          <w:lang w:val="zh_CN" w:bidi="zh_CN"/>
        </w:rPr>
      </w:r>
      <w:r>
        <w:rPr>
          <w:lang w:val="zh_CN" w:bidi="zh_CN"/>
        </w:rPr>
        <w:t>磨碎的谷物；去壳的谷粒</w:t>
      </w:r>
      <w:r>
        <w:rPr>
          <w:lang w:val="zh_CN" w:bidi="zh_CN"/>
        </w:rPr>
        <w:t xml:space="preserve"> </w:t>
      </w:r>
      <w:r>
        <w:rPr>
          <w:lang w:val="zh_CN" w:bidi="zh_CN"/>
        </w:rPr>
        <w:t>＝已经除去外壳、磨成粗粒的谷物</w:t>
      </w:r>
    </w:p>
    <w:p>
      <w:pPr/>
      <w:r>
        <w:rPr>
          <w:lang w:val="zh_CN" w:bidi="zh_CN"/>
        </w:rPr>
      </w:r>
      <w:r>
        <w:rPr>
          <w:lang w:val="zh_CN" w:bidi="zh_CN"/>
        </w:rPr>
        <w:t>LEV 2:14</w:t>
      </w:r>
      <w:r>
        <w:rPr>
          <w:lang w:val="zh_CN" w:bidi="zh_CN"/>
        </w:rPr>
        <w:t xml:space="preserve"> · </w:t>
      </w:r>
      <w:r>
        <w:rPr>
          <w:lang w:val="zh_CN" w:bidi="zh_CN"/>
        </w:rPr>
        <w:t>LEV 2:16</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גֶּרֶשׁ</w:t>
      </w:r>
      <w:r>
        <w:rPr>
          <w:lang w:val="zh_CN" w:bidi="zh_CN"/>
        </w:rPr>
      </w:r>
    </w:p>
    <w:p>
      <w:pPr>
        <w:pStyle w:val="Heading1"/>
      </w:pPr>
      <w:r>
        <w:rPr>
          <w:lang w:val="zh_CN" w:bidi="zh_CN"/>
        </w:rPr>
        <w:t>גֶּרֶשׁ</w:t>
      </w:r>
    </w:p>
    <w:p>
      <w:pPr/>
      <w:r>
        <w:rPr>
          <w:lang w:val="zh_CN" w:bidi="zh_CN"/>
        </w:rPr>
      </w:r>
      <w:r>
        <w:rPr>
          <w:lang w:val="zh_CN" w:bidi="zh_CN"/>
        </w:rPr>
        <w:t>גֶּרֶשׁ</w:t>
      </w:r>
      <w:r>
        <w:rPr>
          <w:lang w:val="zh_CN" w:bidi="zh_CN"/>
        </w:rPr>
        <w:t xml:space="preserve"> (</w:t>
      </w:r>
      <w:r>
        <w:rPr>
          <w:lang w:val="zh_CN" w:bidi="zh_CN"/>
        </w:rPr>
        <w:t>H1645</w:t>
      </w:r>
      <w:r>
        <w:rPr>
          <w:lang w:val="zh_CN" w:bidi="zh_CN"/>
        </w:rPr>
        <w:t>)</w:t>
      </w:r>
    </w:p>
    <w:p>
      <w:pPr/>
      <w:r>
        <w:rPr>
          <w:lang w:val="zh_CN" w:bidi="zh_CN"/>
        </w:rPr>
      </w:r>
      <w:r>
        <w:rPr>
          <w:lang w:val="zh_CN" w:bidi="zh_CN"/>
        </w:rPr>
        <w:t xml:space="preserve">noun m · </w:t>
      </w:r>
      <w:r>
        <w:rPr>
          <w:lang w:val="zh_CN" w:bidi="zh_CN"/>
        </w:rPr>
        <w:t>גרשׁ</w:t>
      </w:r>
    </w:p>
    <w:p>
      <w:pPr/>
      <w:r>
        <w:rPr>
          <w:lang w:val="zh_CN" w:bidi="zh_CN"/>
        </w:rPr>
      </w:r>
    </w:p>
    <w:p>
      <w:pPr/>
      <w:r>
        <w:rPr>
          <w:lang w:val="zh_CN" w:bidi="zh_CN"/>
        </w:rPr>
      </w:r>
      <w:r>
        <w:rPr>
          <w:lang w:val="zh_CN" w:bidi="zh_CN"/>
        </w:rPr>
        <w:t>出产；作物；农产品</w:t>
      </w:r>
      <w:r>
        <w:rPr>
          <w:lang w:val="zh_CN" w:bidi="zh_CN"/>
        </w:rPr>
        <w:t xml:space="preserve"> </w:t>
      </w:r>
      <w:r>
        <w:rPr>
          <w:lang w:val="zh_CN" w:bidi="zh_CN"/>
        </w:rPr>
        <w:t>字面意思：从地里被驱逐的东西；因此：＝农产品</w:t>
      </w:r>
    </w:p>
    <w:p>
      <w:pPr/>
      <w:r>
        <w:rPr>
          <w:lang w:val="zh_CN" w:bidi="zh_CN"/>
        </w:rPr>
      </w:r>
      <w:r>
        <w:rPr>
          <w:lang w:val="zh_CN" w:bidi="zh_CN"/>
        </w:rPr>
        <w:t>DEU 33:14</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גְּרֻשָׁה</w:t>
      </w:r>
      <w:r>
        <w:rPr>
          <w:lang w:val="zh_CN" w:bidi="zh_CN"/>
        </w:rPr>
      </w:r>
    </w:p>
    <w:p>
      <w:pPr>
        <w:pStyle w:val="Heading1"/>
      </w:pPr>
      <w:r>
        <w:rPr>
          <w:lang w:val="zh_CN" w:bidi="zh_CN"/>
        </w:rPr>
        <w:t>גְּרֻשָׁה</w:t>
      </w:r>
    </w:p>
    <w:p>
      <w:pPr/>
      <w:r>
        <w:rPr>
          <w:lang w:val="zh_CN" w:bidi="zh_CN"/>
        </w:rPr>
      </w:r>
      <w:r>
        <w:rPr>
          <w:lang w:val="zh_CN" w:bidi="zh_CN"/>
        </w:rPr>
        <w:t>גְּרֻשָׁה</w:t>
      </w:r>
      <w:r>
        <w:rPr>
          <w:lang w:val="zh_CN" w:bidi="zh_CN"/>
        </w:rPr>
        <w:t xml:space="preserve"> (</w:t>
      </w:r>
      <w:r>
        <w:rPr>
          <w:lang w:val="zh_CN" w:bidi="zh_CN"/>
        </w:rPr>
        <w:t>H1646</w:t>
      </w:r>
      <w:r>
        <w:rPr>
          <w:lang w:val="zh_CN" w:bidi="zh_CN"/>
        </w:rPr>
        <w:t>)</w:t>
      </w:r>
    </w:p>
    <w:p>
      <w:pPr/>
      <w:r>
        <w:rPr>
          <w:lang w:val="zh_CN" w:bidi="zh_CN"/>
        </w:rPr>
      </w:r>
      <w:r>
        <w:rPr>
          <w:lang w:val="zh_CN" w:bidi="zh_CN"/>
        </w:rPr>
        <w:t xml:space="preserve">noun f · </w:t>
      </w:r>
      <w:r>
        <w:rPr>
          <w:lang w:val="zh_CN" w:bidi="zh_CN"/>
        </w:rPr>
        <w:t>גרשׁ</w:t>
      </w:r>
    </w:p>
    <w:p>
      <w:pPr/>
      <w:r>
        <w:rPr>
          <w:lang w:val="zh_CN" w:bidi="zh_CN"/>
        </w:rPr>
      </w:r>
    </w:p>
    <w:p>
      <w:pPr/>
      <w:r>
        <w:rPr>
          <w:lang w:val="zh_CN" w:bidi="zh_CN"/>
        </w:rPr>
      </w:r>
      <w:r>
        <w:rPr>
          <w:lang w:val="zh_CN" w:bidi="zh_CN"/>
        </w:rPr>
        <w:t>逐出，赶出</w:t>
      </w:r>
      <w:r>
        <w:rPr>
          <w:lang w:val="zh_CN" w:bidi="zh_CN"/>
        </w:rPr>
        <w:t xml:space="preserve"> </w:t>
      </w:r>
      <w:r>
        <w:rPr>
          <w:lang w:val="zh_CN" w:bidi="zh_CN"/>
        </w:rPr>
        <w:t>＝使役行为，人被驱逐离开他们的财产或住处</w:t>
      </w:r>
    </w:p>
    <w:p>
      <w:pPr/>
      <w:r>
        <w:rPr>
          <w:lang w:val="zh_CN" w:bidi="zh_CN"/>
        </w:rPr>
      </w:r>
      <w:r>
        <w:rPr>
          <w:lang w:val="zh_CN" w:bidi="zh_CN"/>
        </w:rPr>
        <w:t>EZK 45:9</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גֵּרְשֹׁום</w:t>
      </w:r>
      <w:r>
        <w:rPr>
          <w:lang w:val="zh_CN" w:bidi="zh_CN"/>
        </w:rPr>
      </w:r>
    </w:p>
    <w:p>
      <w:pPr>
        <w:pStyle w:val="Heading1"/>
      </w:pPr>
      <w:r>
        <w:rPr>
          <w:lang w:val="zh_CN" w:bidi="zh_CN"/>
        </w:rPr>
        <w:t>גֵּרְשֹׁום</w:t>
      </w:r>
    </w:p>
    <w:p>
      <w:pPr/>
      <w:r>
        <w:rPr>
          <w:lang w:val="zh_CN" w:bidi="zh_CN"/>
        </w:rPr>
      </w:r>
      <w:r>
        <w:rPr>
          <w:lang w:val="zh_CN" w:bidi="zh_CN"/>
        </w:rPr>
        <w:t>גֵּרְשֹׁום</w:t>
      </w:r>
      <w:r>
        <w:rPr>
          <w:lang w:val="zh_CN" w:bidi="zh_CN"/>
        </w:rPr>
        <w:t xml:space="preserve"> (</w:t>
      </w:r>
      <w:r>
        <w:rPr>
          <w:lang w:val="zh_CN" w:bidi="zh_CN"/>
        </w:rPr>
        <w:t>H1647</w:t>
      </w:r>
      <w:r>
        <w:rPr>
          <w:lang w:val="zh_CN" w:bidi="zh_CN"/>
        </w:rPr>
        <w:t xml:space="preserve">) — </w:t>
      </w:r>
      <w:r>
        <w:rPr>
          <w:lang w:val="zh_CN" w:bidi="zh_CN"/>
        </w:rPr>
        <w:t>גֵּרְשֹׁם</w:t>
      </w:r>
    </w:p>
    <w:p>
      <w:pPr/>
      <w:r>
        <w:rPr>
          <w:lang w:val="zh_CN" w:bidi="zh_CN"/>
        </w:rPr>
      </w:r>
      <w:r>
        <w:rPr>
          <w:lang w:val="zh_CN" w:bidi="zh_CN"/>
        </w:rPr>
        <w:t>name</w:t>
      </w:r>
    </w:p>
    <w:p>
      <w:pPr/>
      <w:r>
        <w:rPr>
          <w:lang w:val="zh_CN" w:bidi="zh_CN"/>
        </w:rPr>
      </w:r>
    </w:p>
    <w:p>
      <w:pPr/>
      <w:r>
        <w:rPr>
          <w:lang w:val="zh_CN" w:bidi="zh_CN"/>
        </w:rPr>
      </w:r>
      <w:r>
        <w:rPr>
          <w:lang w:val="zh_CN" w:bidi="zh_CN"/>
        </w:rPr>
        <w:t>革舜，《思》革尔熊，革尔雄</w:t>
      </w:r>
      <w:r>
        <w:rPr>
          <w:lang w:val="zh_CN" w:bidi="zh_CN"/>
        </w:rPr>
        <w:t xml:space="preserve"> </w:t>
      </w:r>
      <w:r>
        <w:rPr>
          <w:lang w:val="zh_CN" w:bidi="zh_CN"/>
        </w:rPr>
        <w:t>＝男性；◄</w:t>
      </w:r>
      <w:r>
        <w:rPr>
          <w:lang w:val="zh_CN" w:bidi="zh_CN"/>
        </w:rPr>
        <w:t>摩西</w:t>
      </w:r>
      <w:r>
        <w:rPr>
          <w:lang w:val="zh_CN" w:bidi="zh_CN"/>
        </w:rPr>
        <w:t>的儿子；</w:t>
      </w:r>
      <w:r>
        <w:rPr>
          <w:lang w:val="zh_CN" w:bidi="zh_CN"/>
        </w:rPr>
        <w:t>利未</w:t>
      </w:r>
      <w:r>
        <w:rPr>
          <w:lang w:val="zh_CN" w:bidi="zh_CN"/>
        </w:rPr>
        <w:t>支派</w:t>
      </w:r>
    </w:p>
    <w:p>
      <w:pPr/>
      <w:r>
        <w:rPr>
          <w:lang w:val="zh_CN" w:bidi="zh_CN"/>
        </w:rPr>
      </w:r>
      <w:r>
        <w:rPr>
          <w:lang w:val="zh_CN" w:bidi="zh_CN"/>
        </w:rPr>
        <w:t>EXO 2:22</w:t>
      </w:r>
      <w:r>
        <w:rPr>
          <w:lang w:val="zh_CN" w:bidi="zh_CN"/>
        </w:rPr>
        <w:t xml:space="preserve"> · </w:t>
      </w:r>
      <w:r>
        <w:rPr>
          <w:lang w:val="zh_CN" w:bidi="zh_CN"/>
        </w:rPr>
        <w:t>EXO 18:3</w:t>
      </w:r>
      <w:r>
        <w:rPr>
          <w:lang w:val="zh_CN" w:bidi="zh_CN"/>
        </w:rPr>
        <w:t xml:space="preserve"> · </w:t>
      </w:r>
      <w:r>
        <w:rPr>
          <w:lang w:val="zh_CN" w:bidi="zh_CN"/>
        </w:rPr>
        <w:t>JDG 18:30</w:t>
      </w:r>
      <w:r>
        <w:rPr>
          <w:lang w:val="zh_CN" w:bidi="zh_CN"/>
        </w:rPr>
        <w:t xml:space="preserve"> · </w:t>
      </w:r>
      <w:r>
        <w:rPr>
          <w:lang w:val="zh_CN" w:bidi="zh_CN"/>
        </w:rPr>
        <w:t>1CH 23:15</w:t>
      </w:r>
      <w:r>
        <w:rPr>
          <w:lang w:val="zh_CN" w:bidi="zh_CN"/>
        </w:rPr>
        <w:t xml:space="preserve"> · </w:t>
      </w:r>
      <w:r>
        <w:rPr>
          <w:lang w:val="zh_CN" w:bidi="zh_CN"/>
        </w:rPr>
        <w:t>1CH 23:16</w:t>
      </w:r>
      <w:r>
        <w:rPr>
          <w:lang w:val="zh_CN" w:bidi="zh_CN"/>
        </w:rPr>
        <w:t xml:space="preserve"> · </w:t>
      </w:r>
      <w:r>
        <w:rPr>
          <w:lang w:val="zh_CN" w:bidi="zh_CN"/>
        </w:rPr>
        <w:t>1CH 26:24</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גֵּרְשֹׁון</w:t>
      </w:r>
    </w:p>
    <w:p>
      <w:pPr/>
      <w:r>
        <w:rPr>
          <w:lang w:val="zh_CN" w:bidi="zh_CN"/>
        </w:rPr>
      </w:r>
      <w:r>
        <w:rPr>
          <w:lang w:val="zh_CN" w:bidi="zh_CN"/>
        </w:rPr>
        <w:t>革顺，《思》革尔雄</w:t>
      </w:r>
      <w:r>
        <w:rPr>
          <w:lang w:val="zh_CN" w:bidi="zh_CN"/>
        </w:rPr>
        <w:t xml:space="preserve"> </w:t>
      </w:r>
      <w:r>
        <w:rPr>
          <w:lang w:val="zh_CN" w:bidi="zh_CN"/>
        </w:rPr>
        <w:t>＝男性，又名</w:t>
      </w:r>
      <w:r>
        <w:rPr>
          <w:lang w:val="zh_CN" w:bidi="zh_CN"/>
        </w:rPr>
        <w:t>גֵּרְשֹׁון</w:t>
      </w:r>
      <w:r>
        <w:rPr>
          <w:lang w:val="zh_CN" w:bidi="zh_CN"/>
        </w:rPr>
        <w:t>（Gershon）；◄</w:t>
      </w:r>
      <w:r>
        <w:rPr>
          <w:lang w:val="zh_CN" w:bidi="zh_CN"/>
        </w:rPr>
        <w:t>利未</w:t>
      </w:r>
      <w:r>
        <w:rPr>
          <w:lang w:val="zh_CN" w:bidi="zh_CN"/>
        </w:rPr>
        <w:t>的儿子</w:t>
      </w:r>
    </w:p>
    <w:p>
      <w:pPr/>
      <w:r>
        <w:rPr>
          <w:lang w:val="zh_CN" w:bidi="zh_CN"/>
        </w:rPr>
      </w:r>
      <w:r>
        <w:rPr>
          <w:lang w:val="zh_CN" w:bidi="zh_CN"/>
        </w:rPr>
        <w:t>1CH 6:1</w:t>
      </w:r>
      <w:r>
        <w:rPr>
          <w:lang w:val="zh_CN" w:bidi="zh_CN"/>
        </w:rPr>
        <w:t xml:space="preserve"> · </w:t>
      </w:r>
      <w:r>
        <w:rPr>
          <w:lang w:val="zh_CN" w:bidi="zh_CN"/>
        </w:rPr>
        <w:t>1CH 6:2</w:t>
      </w:r>
      <w:r>
        <w:rPr>
          <w:lang w:val="zh_CN" w:bidi="zh_CN"/>
        </w:rPr>
        <w:t xml:space="preserve"> · </w:t>
      </w:r>
      <w:r>
        <w:rPr>
          <w:lang w:val="zh_CN" w:bidi="zh_CN"/>
        </w:rPr>
        <w:t>1CH 6:5</w:t>
      </w:r>
      <w:r>
        <w:rPr>
          <w:lang w:val="zh_CN" w:bidi="zh_CN"/>
        </w:rPr>
        <w:t xml:space="preserve"> · </w:t>
      </w:r>
      <w:r>
        <w:rPr>
          <w:lang w:val="zh_CN" w:bidi="zh_CN"/>
        </w:rPr>
        <w:t>1CH 6:28</w:t>
      </w:r>
      <w:r>
        <w:rPr>
          <w:lang w:val="zh_CN" w:bidi="zh_CN"/>
        </w:rPr>
        <w:t xml:space="preserve"> · </w:t>
      </w:r>
      <w:r>
        <w:rPr>
          <w:lang w:val="zh_CN" w:bidi="zh_CN"/>
        </w:rPr>
        <w:t>1CH 6:47</w:t>
      </w:r>
      <w:r>
        <w:rPr>
          <w:lang w:val="zh_CN" w:bidi="zh_CN"/>
        </w:rPr>
        <w:t xml:space="preserve"> · </w:t>
      </w:r>
      <w:r>
        <w:rPr>
          <w:lang w:val="zh_CN" w:bidi="zh_CN"/>
        </w:rPr>
        <w:t>1CH 6:56</w:t>
      </w:r>
      <w:r>
        <w:rPr>
          <w:lang w:val="zh_CN" w:bidi="zh_CN"/>
        </w:rPr>
        <w:t xml:space="preserve"> · </w:t>
      </w:r>
      <w:r>
        <w:rPr>
          <w:lang w:val="zh_CN" w:bidi="zh_CN"/>
        </w:rPr>
        <w:t>1CH 15:7</w:t>
      </w:r>
    </w:p>
    <w:p>
      <w:pPr/>
      <w:r>
        <w:rPr>
          <w:lang w:val="zh_CN" w:bidi="zh_CN"/>
        </w:rPr>
      </w:r>
    </w:p>
    <w:p>
      <w:pPr/>
      <w:r>
        <w:rPr>
          <w:lang w:val="zh_CN" w:bidi="zh_CN"/>
        </w:rPr>
      </w:r>
      <w:r>
        <w:rPr>
          <w:lang w:val="zh_CN" w:bidi="zh_CN"/>
        </w:rPr>
        <w:t>革顺，《思》革尔雄</w:t>
      </w:r>
      <w:r>
        <w:rPr>
          <w:lang w:val="zh_CN" w:bidi="zh_CN"/>
        </w:rPr>
        <w:t xml:space="preserve"> </w:t>
      </w:r>
      <w:r>
        <w:rPr>
          <w:lang w:val="zh_CN" w:bidi="zh_CN"/>
        </w:rPr>
        <w:t>＝男性；◄</w:t>
      </w:r>
      <w:r>
        <w:rPr>
          <w:lang w:val="zh_CN" w:bidi="zh_CN"/>
        </w:rPr>
        <w:t>非尼哈</w:t>
      </w:r>
      <w:r>
        <w:rPr>
          <w:lang w:val="zh_CN" w:bidi="zh_CN"/>
        </w:rPr>
        <w:t>的后裔；</w:t>
      </w:r>
      <w:r>
        <w:rPr>
          <w:lang w:val="zh_CN" w:bidi="zh_CN"/>
        </w:rPr>
        <w:t>利未</w:t>
      </w:r>
      <w:r>
        <w:rPr>
          <w:lang w:val="zh_CN" w:bidi="zh_CN"/>
        </w:rPr>
        <w:t>支派；►</w:t>
      </w:r>
      <w:r>
        <w:rPr>
          <w:lang w:val="zh_CN" w:bidi="zh_CN"/>
        </w:rPr>
        <w:t>以斯拉</w:t>
      </w:r>
      <w:r>
        <w:rPr>
          <w:lang w:val="zh_CN" w:bidi="zh_CN"/>
        </w:rPr>
        <w:t>时期</w:t>
      </w:r>
    </w:p>
    <w:p>
      <w:pPr/>
      <w:r>
        <w:rPr>
          <w:lang w:val="zh_CN" w:bidi="zh_CN"/>
        </w:rPr>
      </w:r>
      <w:r>
        <w:rPr>
          <w:lang w:val="zh_CN" w:bidi="zh_CN"/>
        </w:rPr>
        <w:t>EZR 8:2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גֵּרְשֹׁון</w:t>
      </w:r>
      <w:r>
        <w:rPr>
          <w:lang w:val="zh_CN" w:bidi="zh_CN"/>
        </w:rPr>
      </w:r>
    </w:p>
    <w:p>
      <w:pPr>
        <w:pStyle w:val="Heading1"/>
      </w:pPr>
      <w:r>
        <w:rPr>
          <w:lang w:val="zh_CN" w:bidi="zh_CN"/>
        </w:rPr>
        <w:t>גֵּרְשֹׁון</w:t>
      </w:r>
    </w:p>
    <w:p>
      <w:pPr/>
      <w:r>
        <w:rPr>
          <w:lang w:val="zh_CN" w:bidi="zh_CN"/>
        </w:rPr>
      </w:r>
      <w:r>
        <w:rPr>
          <w:lang w:val="zh_CN" w:bidi="zh_CN"/>
        </w:rPr>
        <w:t>גֵּרְשֹׁון</w:t>
      </w:r>
      <w:r>
        <w:rPr>
          <w:lang w:val="zh_CN" w:bidi="zh_CN"/>
        </w:rPr>
        <w:t xml:space="preserve"> (</w:t>
      </w:r>
      <w:r>
        <w:rPr>
          <w:lang w:val="zh_CN" w:bidi="zh_CN"/>
        </w:rPr>
        <w:t>H1648</w:t>
      </w:r>
      <w:r>
        <w:rPr>
          <w:lang w:val="zh_CN" w:bidi="zh_CN"/>
        </w:rPr>
        <w:t>)</w:t>
      </w:r>
    </w:p>
    <w:p>
      <w:pPr/>
      <w:r>
        <w:rPr>
          <w:lang w:val="zh_CN" w:bidi="zh_CN"/>
        </w:rPr>
      </w:r>
      <w:r>
        <w:rPr>
          <w:lang w:val="zh_CN" w:bidi="zh_CN"/>
        </w:rPr>
        <w:t xml:space="preserve">name · </w:t>
      </w:r>
      <w:r>
        <w:rPr>
          <w:lang w:val="zh_CN" w:bidi="zh_CN"/>
        </w:rPr>
        <w:t>גֵּרְשֻׁנִּי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גֵּרְשֹׁום</w:t>
      </w:r>
    </w:p>
    <w:p>
      <w:pPr/>
      <w:r>
        <w:rPr>
          <w:lang w:val="zh_CN" w:bidi="zh_CN"/>
        </w:rPr>
      </w:r>
      <w:r>
        <w:rPr>
          <w:lang w:val="zh_CN" w:bidi="zh_CN"/>
        </w:rPr>
        <w:t>革顺，《思》革尔雄</w:t>
      </w:r>
      <w:r>
        <w:rPr>
          <w:lang w:val="zh_CN" w:bidi="zh_CN"/>
        </w:rPr>
        <w:t xml:space="preserve"> </w:t>
      </w:r>
      <w:r>
        <w:rPr>
          <w:lang w:val="zh_CN" w:bidi="zh_CN"/>
        </w:rPr>
        <w:t>＝男性，又名</w:t>
      </w:r>
      <w:r>
        <w:rPr>
          <w:lang w:val="zh_CN" w:bidi="zh_CN"/>
        </w:rPr>
        <w:t>גֵּרְשֹׁום</w:t>
      </w:r>
      <w:r>
        <w:rPr>
          <w:lang w:val="zh_CN" w:bidi="zh_CN"/>
        </w:rPr>
        <w:t>（Gershom）；◄</w:t>
      </w:r>
      <w:r>
        <w:rPr>
          <w:lang w:val="zh_CN" w:bidi="zh_CN"/>
        </w:rPr>
        <w:t>利未</w:t>
      </w:r>
      <w:r>
        <w:rPr>
          <w:lang w:val="zh_CN" w:bidi="zh_CN"/>
        </w:rPr>
        <w:t>的儿子；►</w:t>
      </w:r>
      <w:r>
        <w:rPr>
          <w:lang w:val="zh_CN" w:bidi="zh_CN"/>
        </w:rPr>
        <w:t>革顺</w:t>
      </w:r>
      <w:r>
        <w:rPr>
          <w:lang w:val="zh_CN" w:bidi="zh_CN"/>
        </w:rPr>
        <w:t>宗族的始祖</w:t>
      </w:r>
    </w:p>
    <w:p>
      <w:pPr/>
      <w:r>
        <w:rPr>
          <w:lang w:val="zh_CN" w:bidi="zh_CN"/>
        </w:rPr>
      </w:r>
      <w:r>
        <w:rPr>
          <w:lang w:val="zh_CN" w:bidi="zh_CN"/>
        </w:rPr>
        <w:t>GEN 46:11</w:t>
      </w:r>
      <w:r>
        <w:rPr>
          <w:lang w:val="zh_CN" w:bidi="zh_CN"/>
        </w:rPr>
        <w:t xml:space="preserve"> · </w:t>
      </w:r>
      <w:r>
        <w:rPr>
          <w:lang w:val="zh_CN" w:bidi="zh_CN"/>
        </w:rPr>
        <w:t>EXO 6:16</w:t>
      </w:r>
      <w:r>
        <w:rPr>
          <w:lang w:val="zh_CN" w:bidi="zh_CN"/>
        </w:rPr>
        <w:t xml:space="preserve"> · </w:t>
      </w:r>
      <w:r>
        <w:rPr>
          <w:lang w:val="zh_CN" w:bidi="zh_CN"/>
        </w:rPr>
        <w:t>EXO 6:17</w:t>
      </w:r>
      <w:r>
        <w:rPr>
          <w:lang w:val="zh_CN" w:bidi="zh_CN"/>
        </w:rPr>
        <w:t xml:space="preserve"> · </w:t>
      </w:r>
      <w:r>
        <w:rPr>
          <w:lang w:val="zh_CN" w:bidi="zh_CN"/>
        </w:rPr>
        <w:t>NUM 3:17</w:t>
      </w:r>
      <w:r>
        <w:rPr>
          <w:lang w:val="zh_CN" w:bidi="zh_CN"/>
        </w:rPr>
        <w:t xml:space="preserve"> · </w:t>
      </w:r>
      <w:r>
        <w:rPr>
          <w:lang w:val="zh_CN" w:bidi="zh_CN"/>
        </w:rPr>
        <w:t>NUM 3:18</w:t>
      </w:r>
      <w:r>
        <w:rPr>
          <w:lang w:val="zh_CN" w:bidi="zh_CN"/>
        </w:rPr>
        <w:t xml:space="preserve"> · </w:t>
      </w:r>
      <w:r>
        <w:rPr>
          <w:lang w:val="zh_CN" w:bidi="zh_CN"/>
        </w:rPr>
        <w:t>NUM 3:21</w:t>
      </w:r>
      <w:r>
        <w:rPr>
          <w:lang w:val="zh_CN" w:bidi="zh_CN"/>
        </w:rPr>
        <w:t xml:space="preserve"> · </w:t>
      </w:r>
      <w:r>
        <w:rPr>
          <w:lang w:val="zh_CN" w:bidi="zh_CN"/>
        </w:rPr>
        <w:t>NUM 3:25</w:t>
      </w:r>
      <w:r>
        <w:rPr>
          <w:lang w:val="zh_CN" w:bidi="zh_CN"/>
        </w:rPr>
        <w:t xml:space="preserve"> · </w:t>
      </w:r>
      <w:r>
        <w:rPr>
          <w:lang w:val="zh_CN" w:bidi="zh_CN"/>
        </w:rPr>
        <w:t>NUM 4:22</w:t>
      </w:r>
      <w:r>
        <w:rPr>
          <w:lang w:val="zh_CN" w:bidi="zh_CN"/>
        </w:rPr>
        <w:t xml:space="preserve"> · </w:t>
      </w:r>
      <w:r>
        <w:rPr>
          <w:lang w:val="zh_CN" w:bidi="zh_CN"/>
        </w:rPr>
        <w:t>NUM 4:38</w:t>
      </w:r>
      <w:r>
        <w:rPr>
          <w:lang w:val="zh_CN" w:bidi="zh_CN"/>
        </w:rPr>
        <w:t xml:space="preserve"> · </w:t>
      </w:r>
      <w:r>
        <w:rPr>
          <w:lang w:val="zh_CN" w:bidi="zh_CN"/>
        </w:rPr>
        <w:t>NUM 4:41</w:t>
      </w:r>
      <w:r>
        <w:rPr>
          <w:lang w:val="zh_CN" w:bidi="zh_CN"/>
        </w:rPr>
        <w:t xml:space="preserve"> · </w:t>
      </w:r>
      <w:r>
        <w:rPr>
          <w:lang w:val="zh_CN" w:bidi="zh_CN"/>
        </w:rPr>
        <w:t>NUM 7:7</w:t>
      </w:r>
      <w:r>
        <w:rPr>
          <w:lang w:val="zh_CN" w:bidi="zh_CN"/>
        </w:rPr>
        <w:t xml:space="preserve"> · </w:t>
      </w:r>
      <w:r>
        <w:rPr>
          <w:lang w:val="zh_CN" w:bidi="zh_CN"/>
        </w:rPr>
        <w:t>NUM 10:17</w:t>
      </w:r>
      <w:r>
        <w:rPr>
          <w:lang w:val="zh_CN" w:bidi="zh_CN"/>
        </w:rPr>
        <w:t xml:space="preserve"> · </w:t>
      </w:r>
      <w:r>
        <w:rPr>
          <w:lang w:val="zh_CN" w:bidi="zh_CN"/>
        </w:rPr>
        <w:t>NUM 26:57</w:t>
      </w:r>
      <w:r>
        <w:rPr>
          <w:lang w:val="zh_CN" w:bidi="zh_CN"/>
        </w:rPr>
        <w:t xml:space="preserve"> · </w:t>
      </w:r>
      <w:r>
        <w:rPr>
          <w:lang w:val="zh_CN" w:bidi="zh_CN"/>
        </w:rPr>
        <w:t>JOS 21:6</w:t>
      </w:r>
      <w:r>
        <w:rPr>
          <w:lang w:val="zh_CN" w:bidi="zh_CN"/>
        </w:rPr>
        <w:t xml:space="preserve"> · </w:t>
      </w:r>
      <w:r>
        <w:rPr>
          <w:lang w:val="zh_CN" w:bidi="zh_CN"/>
        </w:rPr>
        <w:t>JOS 21:27</w:t>
      </w:r>
      <w:r>
        <w:rPr>
          <w:lang w:val="zh_CN" w:bidi="zh_CN"/>
        </w:rPr>
        <w:t xml:space="preserve"> · </w:t>
      </w:r>
      <w:r>
        <w:rPr>
          <w:lang w:val="zh_CN" w:bidi="zh_CN"/>
        </w:rPr>
        <w:t>1CH 5:27</w:t>
      </w:r>
      <w:r>
        <w:rPr>
          <w:lang w:val="zh_CN" w:bidi="zh_CN"/>
        </w:rPr>
        <w:t xml:space="preserve"> · </w:t>
      </w:r>
      <w:r>
        <w:rPr>
          <w:lang w:val="zh_CN" w:bidi="zh_CN"/>
        </w:rPr>
        <w:t>1CH 23:6</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גֵּרְשֻׁנִּי</w:t>
      </w:r>
      <w:r>
        <w:rPr>
          <w:lang w:val="zh_CN" w:bidi="zh_CN"/>
        </w:rPr>
      </w:r>
    </w:p>
    <w:p>
      <w:pPr>
        <w:pStyle w:val="Heading1"/>
      </w:pPr>
      <w:r>
        <w:rPr>
          <w:lang w:val="zh_CN" w:bidi="zh_CN"/>
        </w:rPr>
        <w:t>גֵּרְשֻׁנִּי</w:t>
      </w:r>
    </w:p>
    <w:p>
      <w:pPr/>
      <w:r>
        <w:rPr>
          <w:lang w:val="zh_CN" w:bidi="zh_CN"/>
        </w:rPr>
      </w:r>
      <w:r>
        <w:rPr>
          <w:lang w:val="zh_CN" w:bidi="zh_CN"/>
        </w:rPr>
        <w:t>גֵּרְשֻׁנִּי</w:t>
      </w:r>
      <w:r>
        <w:rPr>
          <w:lang w:val="zh_CN" w:bidi="zh_CN"/>
        </w:rPr>
        <w:t xml:space="preserve"> (</w:t>
      </w:r>
      <w:r>
        <w:rPr>
          <w:lang w:val="zh_CN" w:bidi="zh_CN"/>
        </w:rPr>
        <w:t>H1649</w:t>
      </w:r>
      <w:r>
        <w:rPr>
          <w:lang w:val="zh_CN" w:bidi="zh_CN"/>
        </w:rPr>
        <w:t>)</w:t>
      </w:r>
    </w:p>
    <w:p>
      <w:pPr/>
      <w:r>
        <w:rPr>
          <w:lang w:val="zh_CN" w:bidi="zh_CN"/>
        </w:rPr>
      </w:r>
      <w:r>
        <w:rPr>
          <w:lang w:val="zh_CN" w:bidi="zh_CN"/>
        </w:rPr>
        <w:t xml:space="preserve">adj · </w:t>
      </w:r>
      <w:r>
        <w:rPr>
          <w:lang w:val="zh_CN" w:bidi="zh_CN"/>
        </w:rPr>
        <w:t>גֵּרְשֹׁון</w:t>
      </w:r>
    </w:p>
    <w:p>
      <w:pPr/>
      <w:r>
        <w:rPr>
          <w:lang w:val="zh_CN" w:bidi="zh_CN"/>
        </w:rPr>
      </w:r>
    </w:p>
    <w:p>
      <w:pPr/>
      <w:r>
        <w:rPr>
          <w:lang w:val="zh_CN" w:bidi="zh_CN"/>
        </w:rPr>
      </w:r>
      <w:r>
        <w:rPr>
          <w:lang w:val="zh_CN" w:bidi="zh_CN"/>
        </w:rPr>
        <w:t>革顺人，革顺宗族，《思》革尔雄人</w:t>
      </w:r>
      <w:r>
        <w:rPr>
          <w:lang w:val="zh_CN" w:bidi="zh_CN"/>
        </w:rPr>
        <w:t xml:space="preserve"> </w:t>
      </w:r>
      <w:r>
        <w:rPr>
          <w:lang w:val="zh_CN" w:bidi="zh_CN"/>
        </w:rPr>
        <w:t>＝</w:t>
      </w:r>
      <w:r>
        <w:rPr>
          <w:lang w:val="zh_CN" w:bidi="zh_CN"/>
        </w:rPr>
        <w:t>利未</w:t>
      </w:r>
      <w:r>
        <w:rPr>
          <w:lang w:val="zh_CN" w:bidi="zh_CN"/>
        </w:rPr>
        <w:t>的儿子</w:t>
      </w:r>
      <w:r>
        <w:rPr>
          <w:lang w:val="zh_CN" w:bidi="zh_CN"/>
        </w:rPr>
        <w:t>革顺</w:t>
      </w:r>
      <w:r>
        <w:rPr>
          <w:lang w:val="zh_CN" w:bidi="zh_CN"/>
        </w:rPr>
        <w:t>的后裔</w:t>
      </w:r>
    </w:p>
    <w:p>
      <w:pPr/>
      <w:r>
        <w:rPr>
          <w:lang w:val="zh_CN" w:bidi="zh_CN"/>
        </w:rPr>
      </w:r>
      <w:r>
        <w:rPr>
          <w:lang w:val="zh_CN" w:bidi="zh_CN"/>
        </w:rPr>
        <w:t>NUM 3:21</w:t>
      </w:r>
      <w:r>
        <w:rPr>
          <w:lang w:val="zh_CN" w:bidi="zh_CN"/>
        </w:rPr>
        <w:t xml:space="preserve"> · </w:t>
      </w:r>
      <w:r>
        <w:rPr>
          <w:lang w:val="zh_CN" w:bidi="zh_CN"/>
        </w:rPr>
        <w:t>NUM 3:23</w:t>
      </w:r>
      <w:r>
        <w:rPr>
          <w:lang w:val="zh_CN" w:bidi="zh_CN"/>
        </w:rPr>
        <w:t xml:space="preserve"> · </w:t>
      </w:r>
      <w:r>
        <w:rPr>
          <w:lang w:val="zh_CN" w:bidi="zh_CN"/>
        </w:rPr>
        <w:t>NUM 3:24</w:t>
      </w:r>
      <w:r>
        <w:rPr>
          <w:lang w:val="zh_CN" w:bidi="zh_CN"/>
        </w:rPr>
        <w:t xml:space="preserve"> · </w:t>
      </w:r>
      <w:r>
        <w:rPr>
          <w:lang w:val="zh_CN" w:bidi="zh_CN"/>
        </w:rPr>
        <w:t>NUM 4:24</w:t>
      </w:r>
      <w:r>
        <w:rPr>
          <w:lang w:val="zh_CN" w:bidi="zh_CN"/>
        </w:rPr>
        <w:t xml:space="preserve"> · </w:t>
      </w:r>
      <w:r>
        <w:rPr>
          <w:lang w:val="zh_CN" w:bidi="zh_CN"/>
        </w:rPr>
        <w:t>NUM 4:27</w:t>
      </w:r>
      <w:r>
        <w:rPr>
          <w:lang w:val="zh_CN" w:bidi="zh_CN"/>
        </w:rPr>
        <w:t xml:space="preserve"> · </w:t>
      </w:r>
      <w:r>
        <w:rPr>
          <w:lang w:val="zh_CN" w:bidi="zh_CN"/>
        </w:rPr>
        <w:t>NUM 4:28</w:t>
      </w:r>
      <w:r>
        <w:rPr>
          <w:lang w:val="zh_CN" w:bidi="zh_CN"/>
        </w:rPr>
        <w:t xml:space="preserve"> · </w:t>
      </w:r>
      <w:r>
        <w:rPr>
          <w:lang w:val="zh_CN" w:bidi="zh_CN"/>
        </w:rPr>
        <w:t>NUM 26:57</w:t>
      </w:r>
      <w:r>
        <w:rPr>
          <w:lang w:val="zh_CN" w:bidi="zh_CN"/>
        </w:rPr>
        <w:t xml:space="preserve"> · </w:t>
      </w:r>
      <w:r>
        <w:rPr>
          <w:lang w:val="zh_CN" w:bidi="zh_CN"/>
        </w:rPr>
        <w:t>JOS 21:33</w:t>
      </w:r>
      <w:r>
        <w:rPr>
          <w:lang w:val="zh_CN" w:bidi="zh_CN"/>
        </w:rPr>
        <w:t xml:space="preserve"> · </w:t>
      </w:r>
      <w:r>
        <w:rPr>
          <w:lang w:val="zh_CN" w:bidi="zh_CN"/>
        </w:rPr>
        <w:t>1CH 23:7</w:t>
      </w:r>
      <w:r>
        <w:rPr>
          <w:lang w:val="zh_CN" w:bidi="zh_CN"/>
        </w:rPr>
        <w:t xml:space="preserve"> · </w:t>
      </w:r>
      <w:r>
        <w:rPr>
          <w:lang w:val="zh_CN" w:bidi="zh_CN"/>
        </w:rPr>
        <w:t>1CH 26:21</w:t>
      </w:r>
      <w:r>
        <w:rPr>
          <w:lang w:val="zh_CN" w:bidi="zh_CN"/>
        </w:rPr>
        <w:t xml:space="preserve"> · </w:t>
      </w:r>
      <w:r>
        <w:rPr>
          <w:lang w:val="zh_CN" w:bidi="zh_CN"/>
        </w:rPr>
        <w:t>1CH 26:21</w:t>
      </w:r>
      <w:r>
        <w:rPr>
          <w:lang w:val="zh_CN" w:bidi="zh_CN"/>
        </w:rPr>
        <w:t xml:space="preserve"> · </w:t>
      </w:r>
      <w:r>
        <w:rPr>
          <w:lang w:val="zh_CN" w:bidi="zh_CN"/>
        </w:rPr>
        <w:t>1CH 29:8</w:t>
      </w:r>
      <w:r>
        <w:rPr>
          <w:lang w:val="zh_CN" w:bidi="zh_CN"/>
        </w:rPr>
        <w:t xml:space="preserve"> · </w:t>
      </w:r>
      <w:r>
        <w:rPr>
          <w:lang w:val="zh_CN" w:bidi="zh_CN"/>
        </w:rPr>
        <w:t>2CH 29:12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גְּשׁוּר</w:t>
      </w:r>
      <w:r>
        <w:rPr>
          <w:lang w:val="zh_CN" w:bidi="zh_CN"/>
        </w:rPr>
      </w:r>
    </w:p>
    <w:p>
      <w:pPr>
        <w:pStyle w:val="Heading1"/>
      </w:pPr>
      <w:r>
        <w:rPr>
          <w:lang w:val="zh_CN" w:bidi="zh_CN"/>
        </w:rPr>
        <w:t>גְּשׁוּר</w:t>
      </w:r>
    </w:p>
    <w:p>
      <w:pPr/>
      <w:r>
        <w:rPr>
          <w:lang w:val="zh_CN" w:bidi="zh_CN"/>
        </w:rPr>
      </w:r>
      <w:r>
        <w:rPr>
          <w:lang w:val="zh_CN" w:bidi="zh_CN"/>
        </w:rPr>
        <w:t>גְּשׁוּר</w:t>
      </w:r>
      <w:r>
        <w:rPr>
          <w:lang w:val="zh_CN" w:bidi="zh_CN"/>
        </w:rPr>
        <w:t xml:space="preserve"> (</w:t>
      </w:r>
      <w:r>
        <w:rPr>
          <w:lang w:val="zh_CN" w:bidi="zh_CN"/>
        </w:rPr>
        <w:t>H1650</w:t>
      </w:r>
      <w:r>
        <w:rPr>
          <w:lang w:val="zh_CN" w:bidi="zh_CN"/>
        </w:rPr>
        <w:t>)</w:t>
      </w:r>
    </w:p>
    <w:p>
      <w:pPr/>
      <w:r>
        <w:rPr>
          <w:lang w:val="zh_CN" w:bidi="zh_CN"/>
        </w:rPr>
      </w:r>
      <w:r>
        <w:rPr>
          <w:lang w:val="zh_CN" w:bidi="zh_CN"/>
        </w:rPr>
        <w:t xml:space="preserve">name · </w:t>
      </w:r>
      <w:r>
        <w:rPr>
          <w:lang w:val="zh_CN" w:bidi="zh_CN"/>
        </w:rPr>
        <w:t>גְּשׁוּרִי</w:t>
      </w:r>
    </w:p>
    <w:p>
      <w:pPr/>
      <w:r>
        <w:rPr>
          <w:lang w:val="zh_CN" w:bidi="zh_CN"/>
        </w:rPr>
      </w:r>
    </w:p>
    <w:p>
      <w:pPr/>
      <w:r>
        <w:rPr>
          <w:lang w:val="zh_CN" w:bidi="zh_CN"/>
        </w:rPr>
      </w:r>
      <w:r>
        <w:rPr>
          <w:lang w:val="zh_CN" w:bidi="zh_CN"/>
        </w:rPr>
        <w:t>基述，《思》革叔尔</w:t>
      </w:r>
      <w:r>
        <w:rPr>
          <w:lang w:val="zh_CN" w:bidi="zh_CN"/>
        </w:rPr>
        <w:t xml:space="preserve"> </w:t>
      </w:r>
      <w:r>
        <w:rPr>
          <w:lang w:val="zh_CN" w:bidi="zh_CN"/>
        </w:rPr>
        <w:t>＝王国；◄在</w:t>
      </w:r>
      <w:r>
        <w:rPr>
          <w:lang w:val="zh_CN" w:bidi="zh_CN"/>
        </w:rPr>
        <w:t>基列</w:t>
      </w:r>
      <w:r>
        <w:rPr>
          <w:lang w:val="zh_CN" w:bidi="zh_CN"/>
        </w:rPr>
        <w:t>、</w:t>
      </w:r>
      <w:r>
        <w:rPr>
          <w:lang w:val="zh_CN" w:bidi="zh_CN"/>
        </w:rPr>
        <w:t>巴珊</w:t>
      </w:r>
      <w:r>
        <w:rPr>
          <w:lang w:val="zh_CN" w:bidi="zh_CN"/>
        </w:rPr>
        <w:t>和</w:t>
      </w:r>
      <w:r>
        <w:rPr>
          <w:lang w:val="zh_CN" w:bidi="zh_CN"/>
        </w:rPr>
        <w:t>黑门山</w:t>
      </w:r>
      <w:r>
        <w:rPr>
          <w:lang w:val="zh_CN" w:bidi="zh_CN"/>
        </w:rPr>
        <w:t>之间；►未能被以色列人征服（ABD）</w:t>
      </w:r>
    </w:p>
    <w:p>
      <w:pPr/>
      <w:r>
        <w:rPr>
          <w:lang w:val="zh_CN" w:bidi="zh_CN"/>
        </w:rPr>
      </w:r>
      <w:r>
        <w:rPr>
          <w:lang w:val="zh_CN" w:bidi="zh_CN"/>
        </w:rPr>
        <w:t>JOS 13:13</w:t>
      </w:r>
      <w:r>
        <w:rPr>
          <w:lang w:val="zh_CN" w:bidi="zh_CN"/>
        </w:rPr>
        <w:t xml:space="preserve"> · </w:t>
      </w:r>
      <w:r>
        <w:rPr>
          <w:lang w:val="zh_CN" w:bidi="zh_CN"/>
        </w:rPr>
        <w:t>2SA 3:3</w:t>
      </w:r>
      <w:r>
        <w:rPr>
          <w:lang w:val="zh_CN" w:bidi="zh_CN"/>
        </w:rPr>
        <w:t xml:space="preserve"> · </w:t>
      </w:r>
      <w:r>
        <w:rPr>
          <w:lang w:val="zh_CN" w:bidi="zh_CN"/>
        </w:rPr>
        <w:t>2SA 13:37</w:t>
      </w:r>
      <w:r>
        <w:rPr>
          <w:lang w:val="zh_CN" w:bidi="zh_CN"/>
        </w:rPr>
        <w:t xml:space="preserve"> · </w:t>
      </w:r>
      <w:r>
        <w:rPr>
          <w:lang w:val="zh_CN" w:bidi="zh_CN"/>
        </w:rPr>
        <w:t>2SA 13:38</w:t>
      </w:r>
      <w:r>
        <w:rPr>
          <w:lang w:val="zh_CN" w:bidi="zh_CN"/>
        </w:rPr>
        <w:t xml:space="preserve"> · </w:t>
      </w:r>
      <w:r>
        <w:rPr>
          <w:lang w:val="zh_CN" w:bidi="zh_CN"/>
        </w:rPr>
        <w:t>2SA 14:23</w:t>
      </w:r>
      <w:r>
        <w:rPr>
          <w:lang w:val="zh_CN" w:bidi="zh_CN"/>
        </w:rPr>
        <w:t xml:space="preserve"> · </w:t>
      </w:r>
      <w:r>
        <w:rPr>
          <w:lang w:val="zh_CN" w:bidi="zh_CN"/>
        </w:rPr>
        <w:t>2SA 14:32</w:t>
      </w:r>
      <w:r>
        <w:rPr>
          <w:lang w:val="zh_CN" w:bidi="zh_CN"/>
        </w:rPr>
        <w:t xml:space="preserve"> · </w:t>
      </w:r>
      <w:r>
        <w:rPr>
          <w:lang w:val="zh_CN" w:bidi="zh_CN"/>
        </w:rPr>
        <w:t>2SA 15:8</w:t>
      </w:r>
      <w:r>
        <w:rPr>
          <w:lang w:val="zh_CN" w:bidi="zh_CN"/>
        </w:rPr>
        <w:t xml:space="preserve"> · </w:t>
      </w:r>
      <w:r>
        <w:rPr>
          <w:lang w:val="zh_CN" w:bidi="zh_CN"/>
        </w:rPr>
        <w:t>1CH 2:23</w:t>
      </w:r>
      <w:r>
        <w:rPr>
          <w:lang w:val="zh_CN" w:bidi="zh_CN"/>
        </w:rPr>
        <w:t xml:space="preserve"> · </w:t>
      </w:r>
      <w:r>
        <w:rPr>
          <w:lang w:val="zh_CN" w:bidi="zh_CN"/>
        </w:rPr>
        <w:t>1CH 3:2</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גְּשׁוּרִי</w:t>
      </w:r>
      <w:r>
        <w:rPr>
          <w:lang w:val="zh_CN" w:bidi="zh_CN"/>
        </w:rPr>
      </w:r>
    </w:p>
    <w:p>
      <w:pPr>
        <w:pStyle w:val="Heading1"/>
      </w:pPr>
      <w:r>
        <w:rPr>
          <w:lang w:val="zh_CN" w:bidi="zh_CN"/>
        </w:rPr>
        <w:t>גְּשׁוּרִי</w:t>
      </w:r>
    </w:p>
    <w:p>
      <w:pPr/>
      <w:r>
        <w:rPr>
          <w:lang w:val="zh_CN" w:bidi="zh_CN"/>
        </w:rPr>
      </w:r>
      <w:r>
        <w:rPr>
          <w:lang w:val="zh_CN" w:bidi="zh_CN"/>
        </w:rPr>
        <w:t>גְּשׁוּרִי</w:t>
      </w:r>
      <w:r>
        <w:rPr>
          <w:lang w:val="zh_CN" w:bidi="zh_CN"/>
        </w:rPr>
        <w:t xml:space="preserve"> (</w:t>
      </w:r>
      <w:r>
        <w:rPr>
          <w:lang w:val="zh_CN" w:bidi="zh_CN"/>
        </w:rPr>
        <w:t>H1651</w:t>
      </w:r>
      <w:r>
        <w:rPr>
          <w:lang w:val="zh_CN" w:bidi="zh_CN"/>
        </w:rPr>
        <w:t>)</w:t>
      </w:r>
    </w:p>
    <w:p>
      <w:pPr/>
      <w:r>
        <w:rPr>
          <w:lang w:val="zh_CN" w:bidi="zh_CN"/>
        </w:rPr>
      </w:r>
      <w:r>
        <w:rPr>
          <w:lang w:val="zh_CN" w:bidi="zh_CN"/>
        </w:rPr>
        <w:t xml:space="preserve">adj · </w:t>
      </w:r>
      <w:r>
        <w:rPr>
          <w:lang w:val="zh_CN" w:bidi="zh_CN"/>
        </w:rPr>
        <w:t>גְּשׁוּר</w:t>
      </w:r>
    </w:p>
    <w:p>
      <w:pPr/>
      <w:r>
        <w:rPr>
          <w:lang w:val="zh_CN" w:bidi="zh_CN"/>
        </w:rPr>
      </w:r>
    </w:p>
    <w:p>
      <w:pPr/>
      <w:r>
        <w:rPr>
          <w:lang w:val="zh_CN" w:bidi="zh_CN"/>
        </w:rPr>
      </w:r>
      <w:r>
        <w:rPr>
          <w:lang w:val="zh_CN" w:bidi="zh_CN"/>
        </w:rPr>
        <w:t>基述人，《思》革叔尔人</w:t>
      </w:r>
      <w:r>
        <w:rPr>
          <w:lang w:val="zh_CN" w:bidi="zh_CN"/>
        </w:rPr>
        <w:t xml:space="preserve"> </w:t>
      </w:r>
      <w:r>
        <w:rPr>
          <w:lang w:val="zh_CN" w:bidi="zh_CN"/>
        </w:rPr>
        <w:t>＝在</w:t>
      </w:r>
      <w:r>
        <w:rPr>
          <w:lang w:val="zh_CN" w:bidi="zh_CN"/>
        </w:rPr>
        <w:t>基列</w:t>
      </w:r>
      <w:r>
        <w:rPr>
          <w:lang w:val="zh_CN" w:bidi="zh_CN"/>
        </w:rPr>
        <w:t>、</w:t>
      </w:r>
      <w:r>
        <w:rPr>
          <w:lang w:val="zh_CN" w:bidi="zh_CN"/>
        </w:rPr>
        <w:t>巴珊</w:t>
      </w:r>
      <w:r>
        <w:rPr>
          <w:lang w:val="zh_CN" w:bidi="zh_CN"/>
        </w:rPr>
        <w:t>和</w:t>
      </w:r>
      <w:r>
        <w:rPr>
          <w:lang w:val="zh_CN" w:bidi="zh_CN"/>
        </w:rPr>
        <w:t>黑门山</w:t>
      </w:r>
      <w:r>
        <w:rPr>
          <w:lang w:val="zh_CN" w:bidi="zh_CN"/>
        </w:rPr>
        <w:t>之间的</w:t>
      </w:r>
      <w:r>
        <w:rPr>
          <w:lang w:val="zh_CN" w:bidi="zh_CN"/>
        </w:rPr>
        <w:t>基述</w:t>
      </w:r>
      <w:r>
        <w:rPr>
          <w:lang w:val="zh_CN" w:bidi="zh_CN"/>
        </w:rPr>
        <w:t>国的居民（ABD）</w:t>
      </w:r>
    </w:p>
    <w:p>
      <w:pPr/>
      <w:r>
        <w:rPr>
          <w:lang w:val="zh_CN" w:bidi="zh_CN"/>
        </w:rPr>
      </w:r>
      <w:r>
        <w:rPr>
          <w:lang w:val="zh_CN" w:bidi="zh_CN"/>
        </w:rPr>
        <w:t>DEU 3:14</w:t>
      </w:r>
      <w:r>
        <w:rPr>
          <w:lang w:val="zh_CN" w:bidi="zh_CN"/>
        </w:rPr>
        <w:t xml:space="preserve"> · </w:t>
      </w:r>
      <w:r>
        <w:rPr>
          <w:lang w:val="zh_CN" w:bidi="zh_CN"/>
        </w:rPr>
        <w:t>JOS 12:5</w:t>
      </w:r>
      <w:r>
        <w:rPr>
          <w:lang w:val="zh_CN" w:bidi="zh_CN"/>
        </w:rPr>
        <w:t xml:space="preserve"> · </w:t>
      </w:r>
      <w:r>
        <w:rPr>
          <w:lang w:val="zh_CN" w:bidi="zh_CN"/>
        </w:rPr>
        <w:t>JOS 13:2</w:t>
      </w:r>
      <w:r>
        <w:rPr>
          <w:lang w:val="zh_CN" w:bidi="zh_CN"/>
        </w:rPr>
        <w:t xml:space="preserve"> · </w:t>
      </w:r>
      <w:r>
        <w:rPr>
          <w:lang w:val="zh_CN" w:bidi="zh_CN"/>
        </w:rPr>
        <w:t>JOS 13:11</w:t>
      </w:r>
      <w:r>
        <w:rPr>
          <w:lang w:val="zh_CN" w:bidi="zh_CN"/>
        </w:rPr>
        <w:t xml:space="preserve"> · </w:t>
      </w:r>
      <w:r>
        <w:rPr>
          <w:lang w:val="zh_CN" w:bidi="zh_CN"/>
        </w:rPr>
        <w:t>JOS 13:13</w:t>
      </w:r>
    </w:p>
    <w:p>
      <w:pPr/>
      <w:r>
        <w:rPr>
          <w:lang w:val="zh_CN" w:bidi="zh_CN"/>
        </w:rPr>
      </w:r>
    </w:p>
    <w:p>
      <w:pPr/>
      <w:r>
        <w:rPr>
          <w:lang w:val="zh_CN" w:bidi="zh_CN"/>
        </w:rPr>
      </w:r>
      <w:r>
        <w:rPr>
          <w:lang w:val="zh_CN" w:bidi="zh_CN"/>
        </w:rPr>
        <w:t>基述人，《思》革叔尔人</w:t>
      </w:r>
      <w:r>
        <w:rPr>
          <w:lang w:val="zh_CN" w:bidi="zh_CN"/>
        </w:rPr>
        <w:t xml:space="preserve"> </w:t>
      </w:r>
      <w:r>
        <w:rPr>
          <w:lang w:val="zh_CN" w:bidi="zh_CN"/>
        </w:rPr>
        <w:t>＝族群；◄位于</w:t>
      </w:r>
      <w:r>
        <w:rPr>
          <w:lang w:val="zh_CN" w:bidi="zh_CN"/>
        </w:rPr>
        <w:t>非利士</w:t>
      </w:r>
      <w:r>
        <w:rPr>
          <w:lang w:val="zh_CN" w:bidi="zh_CN"/>
        </w:rPr>
        <w:t>地的东南面；►曾被</w:t>
      </w:r>
      <w:r>
        <w:rPr>
          <w:lang w:val="zh_CN" w:bidi="zh_CN"/>
        </w:rPr>
        <w:t>大卫</w:t>
      </w:r>
      <w:r>
        <w:rPr>
          <w:lang w:val="zh_CN" w:bidi="zh_CN"/>
        </w:rPr>
        <w:t>侵夺（ABD）</w:t>
      </w:r>
    </w:p>
    <w:p>
      <w:pPr/>
      <w:r>
        <w:rPr>
          <w:lang w:val="zh_CN" w:bidi="zh_CN"/>
        </w:rPr>
      </w:r>
      <w:r>
        <w:rPr>
          <w:lang w:val="zh_CN" w:bidi="zh_CN"/>
        </w:rPr>
        <w:t>1SA 27:8</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גשׁם</w:t>
      </w:r>
      <w:r>
        <w:rPr>
          <w:lang w:val="zh_CN" w:bidi="zh_CN"/>
        </w:rPr>
      </w:r>
    </w:p>
    <w:p>
      <w:pPr>
        <w:pStyle w:val="Heading1"/>
      </w:pPr>
      <w:r>
        <w:rPr>
          <w:lang w:val="zh_CN" w:bidi="zh_CN"/>
        </w:rPr>
        <w:t>גשׁם</w:t>
      </w:r>
    </w:p>
    <w:p>
      <w:pPr/>
      <w:r>
        <w:rPr>
          <w:lang w:val="zh_CN" w:bidi="zh_CN"/>
        </w:rPr>
      </w:r>
      <w:r>
        <w:rPr>
          <w:lang w:val="zh_CN" w:bidi="zh_CN"/>
        </w:rPr>
        <w:t>גשׁם</w:t>
      </w:r>
      <w:r>
        <w:rPr>
          <w:lang w:val="zh_CN" w:bidi="zh_CN"/>
        </w:rPr>
        <w:t xml:space="preserve"> (</w:t>
      </w:r>
      <w:r>
        <w:rPr>
          <w:lang w:val="zh_CN" w:bidi="zh_CN"/>
        </w:rPr>
        <w:t>H1652</w:t>
      </w:r>
      <w:r>
        <w:rPr>
          <w:lang w:val="zh_CN" w:bidi="zh_CN"/>
        </w:rPr>
        <w:t>)</w:t>
      </w:r>
    </w:p>
    <w:p>
      <w:pPr/>
      <w:r>
        <w:rPr>
          <w:lang w:val="zh_CN" w:bidi="zh_CN"/>
        </w:rPr>
      </w:r>
      <w:r>
        <w:rPr>
          <w:lang w:val="zh_CN" w:bidi="zh_CN"/>
        </w:rPr>
        <w:t xml:space="preserve">verb · </w:t>
      </w:r>
      <w:r>
        <w:rPr>
          <w:lang w:val="zh_CN" w:bidi="zh_CN"/>
        </w:rPr>
        <w:t>גֶּשֶׁם</w:t>
      </w:r>
      <w:r>
        <w:rPr>
          <w:lang w:val="zh_CN" w:bidi="zh_CN"/>
        </w:rPr>
        <w:t xml:space="preserve"> · </w:t>
      </w:r>
      <w:r>
        <w:rPr>
          <w:lang w:val="zh_CN" w:bidi="zh_CN"/>
        </w:rPr>
        <w:t>גֹּשֶׁם</w:t>
      </w:r>
      <w:r>
        <w:rPr>
          <w:lang w:val="zh_CN" w:bidi="zh_CN"/>
        </w:rPr>
        <w:t xml:space="preserve"> · </w:t>
      </w:r>
      <w:r>
        <w:rPr>
          <w:lang w:val="zh_CN" w:bidi="zh_CN"/>
        </w:rPr>
        <w:t>גַּשְׁמוּ</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降雨</w:t>
      </w:r>
      <w:r>
        <w:rPr>
          <w:lang w:val="zh_CN" w:bidi="zh_CN"/>
        </w:rPr>
        <w:t xml:space="preserve"> </w:t>
      </w:r>
      <w:r>
        <w:rPr>
          <w:lang w:val="zh_CN" w:bidi="zh_CN"/>
        </w:rPr>
        <w:t>＝使下雨</w:t>
      </w:r>
    </w:p>
    <w:p>
      <w:pPr/>
      <w:r>
        <w:rPr>
          <w:lang w:val="zh_CN" w:bidi="zh_CN"/>
        </w:rPr>
      </w:r>
      <w:r>
        <w:rPr>
          <w:lang w:val="zh_CN" w:bidi="zh_CN"/>
        </w:rPr>
        <w:t>JER 14:22</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גְּשֵׁם</w:t>
      </w:r>
      <w:r>
        <w:rPr>
          <w:lang w:val="zh_CN" w:bidi="zh_CN"/>
        </w:rPr>
      </w:r>
    </w:p>
    <w:p>
      <w:pPr>
        <w:pStyle w:val="Heading1"/>
      </w:pPr>
      <w:r>
        <w:rPr>
          <w:lang w:val="zh_CN" w:bidi="zh_CN"/>
        </w:rPr>
        <w:t>גְּשֵׁם</w:t>
      </w:r>
    </w:p>
    <w:p>
      <w:pPr/>
      <w:r>
        <w:rPr>
          <w:lang w:val="zh_CN" w:bidi="zh_CN"/>
        </w:rPr>
      </w:r>
      <w:r>
        <w:rPr>
          <w:lang w:val="zh_CN" w:bidi="zh_CN"/>
        </w:rPr>
        <w:t>גְּשֵׁם</w:t>
      </w:r>
      <w:r>
        <w:rPr>
          <w:lang w:val="zh_CN" w:bidi="zh_CN"/>
        </w:rPr>
        <w:t xml:space="preserve"> (</w:t>
      </w:r>
      <w:r>
        <w:rPr>
          <w:lang w:val="zh_CN" w:bidi="zh_CN"/>
        </w:rPr>
        <w:t>A1655</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身，身体，肉体</w:t>
      </w:r>
      <w:r>
        <w:rPr>
          <w:lang w:val="zh_CN" w:bidi="zh_CN"/>
        </w:rPr>
        <w:t xml:space="preserve"> </w:t>
      </w:r>
      <w:r>
        <w:rPr>
          <w:lang w:val="zh_CN" w:bidi="zh_CN"/>
        </w:rPr>
        <w:t>＝人和动物有形体的身躯，不包括思想和灵魂</w:t>
      </w:r>
    </w:p>
    <w:p>
      <w:pPr/>
      <w:r>
        <w:rPr>
          <w:lang w:val="zh_CN" w:bidi="zh_CN"/>
        </w:rPr>
      </w:r>
      <w:r>
        <w:rPr>
          <w:lang w:val="zh_CN" w:bidi="zh_CN"/>
        </w:rPr>
        <w:t>DAN 3:27</w:t>
      </w:r>
      <w:r>
        <w:rPr>
          <w:lang w:val="zh_CN" w:bidi="zh_CN"/>
        </w:rPr>
        <w:t xml:space="preserve"> · </w:t>
      </w:r>
      <w:r>
        <w:rPr>
          <w:lang w:val="zh_CN" w:bidi="zh_CN"/>
        </w:rPr>
        <w:t>DAN 3:28</w:t>
      </w:r>
      <w:r>
        <w:rPr>
          <w:lang w:val="zh_CN" w:bidi="zh_CN"/>
        </w:rPr>
        <w:t xml:space="preserve"> · </w:t>
      </w:r>
      <w:r>
        <w:rPr>
          <w:lang w:val="zh_CN" w:bidi="zh_CN"/>
        </w:rPr>
        <w:t>DAN 4:30</w:t>
      </w:r>
      <w:r>
        <w:rPr>
          <w:lang w:val="zh_CN" w:bidi="zh_CN"/>
        </w:rPr>
        <w:t xml:space="preserve"> · </w:t>
      </w:r>
      <w:r>
        <w:rPr>
          <w:lang w:val="zh_CN" w:bidi="zh_CN"/>
        </w:rPr>
        <w:t>DAN 5:21</w:t>
      </w:r>
      <w:r>
        <w:rPr>
          <w:lang w:val="zh_CN" w:bidi="zh_CN"/>
        </w:rPr>
        <w:t xml:space="preserve"> · </w:t>
      </w:r>
      <w:r>
        <w:rPr>
          <w:lang w:val="zh_CN" w:bidi="zh_CN"/>
        </w:rPr>
        <w:t>DAN 7:11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גֶּשֶׁם</w:t>
      </w:r>
      <w:r>
        <w:rPr>
          <w:lang w:val="zh_CN" w:bidi="zh_CN"/>
        </w:rPr>
      </w:r>
    </w:p>
    <w:p>
      <w:pPr>
        <w:pStyle w:val="Heading1"/>
      </w:pPr>
      <w:r>
        <w:rPr>
          <w:lang w:val="zh_CN" w:bidi="zh_CN"/>
        </w:rPr>
        <w:t>גֶּשֶׁם</w:t>
      </w:r>
    </w:p>
    <w:p>
      <w:pPr/>
      <w:r>
        <w:rPr>
          <w:lang w:val="zh_CN" w:bidi="zh_CN"/>
        </w:rPr>
      </w:r>
      <w:r>
        <w:rPr>
          <w:lang w:val="zh_CN" w:bidi="zh_CN"/>
        </w:rPr>
        <w:t>גֶּשֶׁם</w:t>
      </w:r>
      <w:r>
        <w:rPr>
          <w:lang w:val="zh_CN" w:bidi="zh_CN"/>
        </w:rPr>
        <w:t xml:space="preserve"> (</w:t>
      </w:r>
      <w:r>
        <w:rPr>
          <w:lang w:val="zh_CN" w:bidi="zh_CN"/>
        </w:rPr>
        <w:t>H1653</w:t>
      </w:r>
      <w:r>
        <w:rPr>
          <w:lang w:val="zh_CN" w:bidi="zh_CN"/>
        </w:rPr>
        <w:t>)</w:t>
      </w:r>
    </w:p>
    <w:p>
      <w:pPr/>
      <w:r>
        <w:rPr>
          <w:lang w:val="zh_CN" w:bidi="zh_CN"/>
        </w:rPr>
      </w:r>
      <w:r>
        <w:rPr>
          <w:lang w:val="zh_CN" w:bidi="zh_CN"/>
        </w:rPr>
        <w:t xml:space="preserve">noun m · </w:t>
      </w:r>
      <w:r>
        <w:rPr>
          <w:lang w:val="zh_CN" w:bidi="zh_CN"/>
        </w:rPr>
        <w:t>גשׁם</w:t>
      </w:r>
    </w:p>
    <w:p>
      <w:pPr/>
      <w:r>
        <w:rPr>
          <w:lang w:val="zh_CN" w:bidi="zh_CN"/>
        </w:rPr>
      </w:r>
    </w:p>
    <w:p>
      <w:pPr/>
      <w:r>
        <w:rPr>
          <w:lang w:val="zh_CN" w:bidi="zh_CN"/>
        </w:rPr>
      </w:r>
      <w:r>
        <w:rPr>
          <w:lang w:val="zh_CN" w:bidi="zh_CN"/>
        </w:rPr>
        <w:t>雨</w:t>
      </w:r>
      <w:r>
        <w:rPr>
          <w:lang w:val="zh_CN" w:bidi="zh_CN"/>
        </w:rPr>
        <w:t xml:space="preserve"> </w:t>
      </w:r>
      <w:r>
        <w:rPr>
          <w:lang w:val="zh_CN" w:bidi="zh_CN"/>
        </w:rPr>
        <w:t>＝作为雨落下的水</w:t>
      </w:r>
    </w:p>
    <w:p>
      <w:pPr/>
      <w:r>
        <w:rPr>
          <w:lang w:val="zh_CN" w:bidi="zh_CN"/>
        </w:rPr>
      </w:r>
      <w:r>
        <w:rPr>
          <w:lang w:val="zh_CN" w:bidi="zh_CN"/>
        </w:rPr>
        <w:t>GEN 7:12</w:t>
      </w:r>
      <w:r>
        <w:rPr>
          <w:lang w:val="zh_CN" w:bidi="zh_CN"/>
        </w:rPr>
        <w:t xml:space="preserve"> · </w:t>
      </w:r>
      <w:r>
        <w:rPr>
          <w:lang w:val="zh_CN" w:bidi="zh_CN"/>
        </w:rPr>
        <w:t>GEN 8:2</w:t>
      </w:r>
      <w:r>
        <w:rPr>
          <w:lang w:val="zh_CN" w:bidi="zh_CN"/>
        </w:rPr>
        <w:t xml:space="preserve"> · </w:t>
      </w:r>
      <w:r>
        <w:rPr>
          <w:lang w:val="zh_CN" w:bidi="zh_CN"/>
        </w:rPr>
        <w:t>LEV 26:4</w:t>
      </w:r>
      <w:r>
        <w:rPr>
          <w:lang w:val="zh_CN" w:bidi="zh_CN"/>
        </w:rPr>
        <w:t xml:space="preserve"> · </w:t>
      </w:r>
      <w:r>
        <w:rPr>
          <w:lang w:val="zh_CN" w:bidi="zh_CN"/>
        </w:rPr>
        <w:t>1KI 17:7</w:t>
      </w:r>
      <w:r>
        <w:rPr>
          <w:lang w:val="zh_CN" w:bidi="zh_CN"/>
        </w:rPr>
        <w:t xml:space="preserve"> · </w:t>
      </w:r>
      <w:r>
        <w:rPr>
          <w:lang w:val="zh_CN" w:bidi="zh_CN"/>
        </w:rPr>
        <w:t>1KI 17:14</w:t>
      </w:r>
      <w:r>
        <w:rPr>
          <w:lang w:val="zh_CN" w:bidi="zh_CN"/>
        </w:rPr>
        <w:t xml:space="preserve"> · </w:t>
      </w:r>
      <w:r>
        <w:rPr>
          <w:lang w:val="zh_CN" w:bidi="zh_CN"/>
        </w:rPr>
        <w:t>1KI 18:41</w:t>
      </w:r>
      <w:r>
        <w:rPr>
          <w:lang w:val="zh_CN" w:bidi="zh_CN"/>
        </w:rPr>
        <w:t xml:space="preserve"> · </w:t>
      </w:r>
      <w:r>
        <w:rPr>
          <w:lang w:val="zh_CN" w:bidi="zh_CN"/>
        </w:rPr>
        <w:t>1KI 18:44</w:t>
      </w:r>
      <w:r>
        <w:rPr>
          <w:lang w:val="zh_CN" w:bidi="zh_CN"/>
        </w:rPr>
        <w:t xml:space="preserve"> · </w:t>
      </w:r>
      <w:r>
        <w:rPr>
          <w:lang w:val="zh_CN" w:bidi="zh_CN"/>
        </w:rPr>
        <w:t>1KI 18:45</w:t>
      </w:r>
      <w:r>
        <w:rPr>
          <w:lang w:val="zh_CN" w:bidi="zh_CN"/>
        </w:rPr>
        <w:t xml:space="preserve"> · </w:t>
      </w:r>
      <w:r>
        <w:rPr>
          <w:lang w:val="zh_CN" w:bidi="zh_CN"/>
        </w:rPr>
        <w:t>2KI 3:17</w:t>
      </w:r>
      <w:r>
        <w:rPr>
          <w:lang w:val="zh_CN" w:bidi="zh_CN"/>
        </w:rPr>
        <w:t xml:space="preserve"> · </w:t>
      </w:r>
      <w:r>
        <w:rPr>
          <w:lang w:val="zh_CN" w:bidi="zh_CN"/>
        </w:rPr>
        <w:t>EZR 10:9</w:t>
      </w:r>
      <w:r>
        <w:rPr>
          <w:lang w:val="zh_CN" w:bidi="zh_CN"/>
        </w:rPr>
        <w:t xml:space="preserve"> · </w:t>
      </w:r>
      <w:r>
        <w:rPr>
          <w:lang w:val="zh_CN" w:bidi="zh_CN"/>
        </w:rPr>
        <w:t>EZR 10:13</w:t>
      </w:r>
      <w:r>
        <w:rPr>
          <w:lang w:val="zh_CN" w:bidi="zh_CN"/>
        </w:rPr>
        <w:t xml:space="preserve"> · </w:t>
      </w:r>
      <w:r>
        <w:rPr>
          <w:lang w:val="zh_CN" w:bidi="zh_CN"/>
        </w:rPr>
        <w:t>JOB 37:6</w:t>
      </w:r>
      <w:r>
        <w:rPr>
          <w:lang w:val="zh_CN" w:bidi="zh_CN"/>
        </w:rPr>
        <w:t xml:space="preserve"> · </w:t>
      </w:r>
      <w:r>
        <w:rPr>
          <w:lang w:val="zh_CN" w:bidi="zh_CN"/>
        </w:rPr>
        <w:t>JOB 37:6</w:t>
      </w:r>
      <w:r>
        <w:rPr>
          <w:lang w:val="zh_CN" w:bidi="zh_CN"/>
        </w:rPr>
        <w:t xml:space="preserve"> · </w:t>
      </w:r>
      <w:r>
        <w:rPr>
          <w:lang w:val="zh_CN" w:bidi="zh_CN"/>
        </w:rPr>
        <w:t>PSA 68:10</w:t>
      </w:r>
      <w:r>
        <w:rPr>
          <w:lang w:val="zh_CN" w:bidi="zh_CN"/>
        </w:rPr>
        <w:t xml:space="preserve"> · </w:t>
      </w:r>
      <w:r>
        <w:rPr>
          <w:lang w:val="zh_CN" w:bidi="zh_CN"/>
        </w:rPr>
        <w:t>PSA 105:32</w:t>
      </w:r>
      <w:r>
        <w:rPr>
          <w:lang w:val="zh_CN" w:bidi="zh_CN"/>
        </w:rPr>
        <w:t xml:space="preserve"> · </w:t>
      </w:r>
      <w:r>
        <w:rPr>
          <w:lang w:val="zh_CN" w:bidi="zh_CN"/>
        </w:rPr>
        <w:t>PRO 25:14</w:t>
      </w:r>
      <w:r>
        <w:rPr>
          <w:lang w:val="zh_CN" w:bidi="zh_CN"/>
        </w:rPr>
        <w:t xml:space="preserve"> · </w:t>
      </w:r>
      <w:r>
        <w:rPr>
          <w:lang w:val="zh_CN" w:bidi="zh_CN"/>
        </w:rPr>
        <w:t>PRO 25:23</w:t>
      </w:r>
      <w:r>
        <w:rPr>
          <w:lang w:val="zh_CN" w:bidi="zh_CN"/>
        </w:rPr>
        <w:t xml:space="preserve"> · </w:t>
      </w:r>
      <w:r>
        <w:rPr>
          <w:lang w:val="zh_CN" w:bidi="zh_CN"/>
        </w:rPr>
        <w:t>ECC 11:3</w:t>
      </w:r>
      <w:r>
        <w:rPr>
          <w:lang w:val="zh_CN" w:bidi="zh_CN"/>
        </w:rPr>
        <w:t xml:space="preserve"> · </w:t>
      </w:r>
      <w:r>
        <w:rPr>
          <w:lang w:val="zh_CN" w:bidi="zh_CN"/>
        </w:rPr>
        <w:t>ECC 12:2</w:t>
      </w:r>
      <w:r>
        <w:rPr>
          <w:lang w:val="zh_CN" w:bidi="zh_CN"/>
        </w:rPr>
        <w:t xml:space="preserve"> · </w:t>
      </w:r>
      <w:r>
        <w:rPr>
          <w:lang w:val="zh_CN" w:bidi="zh_CN"/>
        </w:rPr>
        <w:t>SNG 2:11</w:t>
      </w:r>
      <w:r>
        <w:rPr>
          <w:lang w:val="zh_CN" w:bidi="zh_CN"/>
        </w:rPr>
        <w:t xml:space="preserve"> · </w:t>
      </w:r>
      <w:r>
        <w:rPr>
          <w:lang w:val="zh_CN" w:bidi="zh_CN"/>
        </w:rPr>
        <w:t>ISA 44:14</w:t>
      </w:r>
      <w:r>
        <w:rPr>
          <w:lang w:val="zh_CN" w:bidi="zh_CN"/>
        </w:rPr>
        <w:t xml:space="preserve"> · </w:t>
      </w:r>
      <w:r>
        <w:rPr>
          <w:lang w:val="zh_CN" w:bidi="zh_CN"/>
        </w:rPr>
        <w:t>ISA 55:10</w:t>
      </w:r>
      <w:r>
        <w:rPr>
          <w:lang w:val="zh_CN" w:bidi="zh_CN"/>
        </w:rPr>
        <w:t xml:space="preserve"> · </w:t>
      </w:r>
      <w:r>
        <w:rPr>
          <w:lang w:val="zh_CN" w:bidi="zh_CN"/>
        </w:rPr>
        <w:t>JER 5:24</w:t>
      </w:r>
      <w:r>
        <w:rPr>
          <w:lang w:val="zh_CN" w:bidi="zh_CN"/>
        </w:rPr>
        <w:t xml:space="preserve"> · </w:t>
      </w:r>
      <w:r>
        <w:rPr>
          <w:lang w:val="zh_CN" w:bidi="zh_CN"/>
        </w:rPr>
        <w:t>JER 14:4</w:t>
      </w:r>
      <w:r>
        <w:rPr>
          <w:lang w:val="zh_CN" w:bidi="zh_CN"/>
        </w:rPr>
        <w:t xml:space="preserve"> · </w:t>
      </w:r>
      <w:r>
        <w:rPr>
          <w:lang w:val="zh_CN" w:bidi="zh_CN"/>
        </w:rPr>
        <w:t>EZK 1:28</w:t>
      </w:r>
      <w:r>
        <w:rPr>
          <w:lang w:val="zh_CN" w:bidi="zh_CN"/>
        </w:rPr>
        <w:t xml:space="preserve"> · </w:t>
      </w:r>
      <w:r>
        <w:rPr>
          <w:lang w:val="zh_CN" w:bidi="zh_CN"/>
        </w:rPr>
        <w:t>EZK 13:11</w:t>
      </w:r>
      <w:r>
        <w:rPr>
          <w:lang w:val="zh_CN" w:bidi="zh_CN"/>
        </w:rPr>
        <w:t xml:space="preserve"> · </w:t>
      </w:r>
      <w:r>
        <w:rPr>
          <w:lang w:val="zh_CN" w:bidi="zh_CN"/>
        </w:rPr>
        <w:t>EZK 13:13</w:t>
      </w:r>
      <w:r>
        <w:rPr>
          <w:lang w:val="zh_CN" w:bidi="zh_CN"/>
        </w:rPr>
        <w:t xml:space="preserve"> · </w:t>
      </w:r>
      <w:r>
        <w:rPr>
          <w:lang w:val="zh_CN" w:bidi="zh_CN"/>
        </w:rPr>
        <w:t>EZK 34:26</w:t>
      </w:r>
      <w:r>
        <w:rPr>
          <w:lang w:val="zh_CN" w:bidi="zh_CN"/>
        </w:rPr>
        <w:t xml:space="preserve"> · </w:t>
      </w:r>
      <w:r>
        <w:rPr>
          <w:lang w:val="zh_CN" w:bidi="zh_CN"/>
        </w:rPr>
        <w:t>EZK 34:26</w:t>
      </w:r>
      <w:r>
        <w:rPr>
          <w:lang w:val="zh_CN" w:bidi="zh_CN"/>
        </w:rPr>
        <w:t xml:space="preserve"> · </w:t>
      </w:r>
      <w:r>
        <w:rPr>
          <w:lang w:val="zh_CN" w:bidi="zh_CN"/>
        </w:rPr>
        <w:t>EZK 38:22</w:t>
      </w:r>
      <w:r>
        <w:rPr>
          <w:lang w:val="zh_CN" w:bidi="zh_CN"/>
        </w:rPr>
        <w:t xml:space="preserve"> · </w:t>
      </w:r>
      <w:r>
        <w:rPr>
          <w:lang w:val="zh_CN" w:bidi="zh_CN"/>
        </w:rPr>
        <w:t>HOS 6:3</w:t>
      </w:r>
      <w:r>
        <w:rPr>
          <w:lang w:val="zh_CN" w:bidi="zh_CN"/>
        </w:rPr>
        <w:t xml:space="preserve"> · </w:t>
      </w:r>
      <w:r>
        <w:rPr>
          <w:lang w:val="zh_CN" w:bidi="zh_CN"/>
        </w:rPr>
        <w:t>JOL 2:23</w:t>
      </w:r>
      <w:r>
        <w:rPr>
          <w:lang w:val="zh_CN" w:bidi="zh_CN"/>
        </w:rPr>
        <w:t xml:space="preserve"> · </w:t>
      </w:r>
      <w:r>
        <w:rPr>
          <w:lang w:val="zh_CN" w:bidi="zh_CN"/>
        </w:rPr>
        <w:t>AMO 4:7</w:t>
      </w:r>
      <w:r>
        <w:rPr>
          <w:lang w:val="zh_CN" w:bidi="zh_CN"/>
        </w:rPr>
        <w:t xml:space="preserve"> · </w:t>
      </w:r>
      <w:r>
        <w:rPr>
          <w:lang w:val="zh_CN" w:bidi="zh_CN"/>
        </w:rPr>
        <w:t>ZEC 10:1</w:t>
      </w:r>
      <w:r>
        <w:rPr>
          <w:lang w:val="zh_CN" w:bidi="zh_CN"/>
        </w:rPr>
        <w:t xml:space="preserve"> · </w:t>
      </w:r>
      <w:r>
        <w:rPr>
          <w:lang w:val="zh_CN" w:bidi="zh_CN"/>
        </w:rPr>
        <w:t>ZEC 14:17</w:t>
      </w:r>
    </w:p>
    <w:p>
      <w:pPr/>
      <w:r>
        <w:rPr>
          <w:lang w:val="zh_CN" w:bidi="zh_CN"/>
        </w:rPr>
      </w:r>
      <w:r>
        <w:rPr>
          <w:lang w:val="zh_CN" w:bidi="zh_CN"/>
        </w:rPr>
        <w:t xml:space="preserve">name · </w:t>
      </w:r>
      <w:r>
        <w:rPr>
          <w:lang w:val="zh_CN" w:bidi="zh_CN"/>
        </w:rPr>
        <w:t>גשׁם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גַּשְׁמוּ</w:t>
      </w:r>
    </w:p>
    <w:p>
      <w:pPr/>
      <w:r>
        <w:rPr>
          <w:lang w:val="zh_CN" w:bidi="zh_CN"/>
        </w:rPr>
      </w:r>
      <w:r>
        <w:rPr>
          <w:lang w:val="zh_CN" w:bidi="zh_CN"/>
        </w:rPr>
        <w:t>基善，《思》革笙</w:t>
      </w:r>
      <w:r>
        <w:rPr>
          <w:lang w:val="zh_CN" w:bidi="zh_CN"/>
        </w:rPr>
        <w:t xml:space="preserve"> </w:t>
      </w:r>
      <w:r>
        <w:rPr>
          <w:lang w:val="zh_CN" w:bidi="zh_CN"/>
        </w:rPr>
        <w:t>＝男性，又名</w:t>
      </w:r>
      <w:r>
        <w:rPr>
          <w:lang w:val="zh_CN" w:bidi="zh_CN"/>
        </w:rPr>
        <w:t>גַּשְׁמוּ</w:t>
      </w:r>
      <w:r>
        <w:rPr>
          <w:lang w:val="zh_CN" w:bidi="zh_CN"/>
        </w:rPr>
        <w:t>（迦施慕）；◄</w:t>
      </w:r>
      <w:r>
        <w:rPr>
          <w:lang w:val="zh_CN" w:bidi="zh_CN"/>
        </w:rPr>
        <w:t>阿拉伯人</w:t>
      </w:r>
      <w:r>
        <w:rPr>
          <w:lang w:val="zh_CN" w:bidi="zh_CN"/>
        </w:rPr>
        <w:t>；►敌对</w:t>
      </w:r>
      <w:r>
        <w:rPr>
          <w:lang w:val="zh_CN" w:bidi="zh_CN"/>
        </w:rPr>
        <w:t>尼希米</w:t>
      </w:r>
      <w:r>
        <w:rPr>
          <w:lang w:val="zh_CN" w:bidi="zh_CN"/>
        </w:rPr>
        <w:t>；被掳归回时期</w:t>
      </w:r>
    </w:p>
    <w:p>
      <w:pPr/>
      <w:r>
        <w:rPr>
          <w:lang w:val="zh_CN" w:bidi="zh_CN"/>
        </w:rPr>
      </w:r>
      <w:r>
        <w:rPr>
          <w:lang w:val="zh_CN" w:bidi="zh_CN"/>
        </w:rPr>
        <w:t>NEH 2:19</w:t>
      </w:r>
      <w:r>
        <w:rPr>
          <w:lang w:val="zh_CN" w:bidi="zh_CN"/>
        </w:rPr>
        <w:t xml:space="preserve"> · </w:t>
      </w:r>
      <w:r>
        <w:rPr>
          <w:lang w:val="zh_CN" w:bidi="zh_CN"/>
        </w:rPr>
        <w:t>NEH 6:1</w:t>
      </w:r>
      <w:r>
        <w:rPr>
          <w:lang w:val="zh_CN" w:bidi="zh_CN"/>
        </w:rPr>
        <w:t xml:space="preserve"> · </w:t>
      </w:r>
      <w:r>
        <w:rPr>
          <w:lang w:val="zh_CN" w:bidi="zh_CN"/>
        </w:rPr>
        <w:t>NEH 6:2</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גֹּשֶׁם</w:t>
      </w:r>
      <w:r>
        <w:rPr>
          <w:lang w:val="zh_CN" w:bidi="zh_CN"/>
        </w:rPr>
      </w:r>
    </w:p>
    <w:p>
      <w:pPr>
        <w:pStyle w:val="Heading1"/>
      </w:pPr>
      <w:r>
        <w:rPr>
          <w:lang w:val="zh_CN" w:bidi="zh_CN"/>
        </w:rPr>
        <w:t>גֹּשֶׁם</w:t>
      </w:r>
    </w:p>
    <w:p>
      <w:pPr/>
      <w:r>
        <w:rPr>
          <w:lang w:val="zh_CN" w:bidi="zh_CN"/>
        </w:rPr>
      </w:r>
      <w:r>
        <w:rPr>
          <w:lang w:val="zh_CN" w:bidi="zh_CN"/>
        </w:rPr>
        <w:t>גֹּשֶׁם</w:t>
      </w:r>
      <w:r>
        <w:rPr>
          <w:lang w:val="zh_CN" w:bidi="zh_CN"/>
        </w:rPr>
        <w:t xml:space="preserve"> (</w:t>
      </w:r>
      <w:r>
        <w:rPr>
          <w:lang w:val="zh_CN" w:bidi="zh_CN"/>
        </w:rPr>
        <w:t>H1656</w:t>
      </w:r>
      <w:r>
        <w:rPr>
          <w:lang w:val="zh_CN" w:bidi="zh_CN"/>
        </w:rPr>
        <w:t>)</w:t>
      </w:r>
    </w:p>
    <w:p>
      <w:pPr/>
      <w:r>
        <w:rPr>
          <w:lang w:val="zh_CN" w:bidi="zh_CN"/>
        </w:rPr>
      </w:r>
      <w:r>
        <w:rPr>
          <w:lang w:val="zh_CN" w:bidi="zh_CN"/>
        </w:rPr>
        <w:t xml:space="preserve">noun m · </w:t>
      </w:r>
      <w:r>
        <w:rPr>
          <w:lang w:val="zh_CN" w:bidi="zh_CN"/>
        </w:rPr>
        <w:t>גשׁם</w:t>
      </w:r>
    </w:p>
    <w:p>
      <w:pPr/>
      <w:r>
        <w:rPr>
          <w:lang w:val="zh_CN" w:bidi="zh_CN"/>
        </w:rPr>
      </w:r>
    </w:p>
    <w:p>
      <w:pPr/>
      <w:r>
        <w:rPr>
          <w:lang w:val="zh_CN" w:bidi="zh_CN"/>
        </w:rPr>
      </w:r>
      <w:r>
        <w:rPr>
          <w:lang w:val="zh_CN" w:bidi="zh_CN"/>
        </w:rPr>
        <w:t>雨</w:t>
      </w:r>
      <w:r>
        <w:rPr>
          <w:lang w:val="zh_CN" w:bidi="zh_CN"/>
        </w:rPr>
        <w:t xml:space="preserve"> </w:t>
      </w:r>
      <w:r>
        <w:rPr>
          <w:lang w:val="zh_CN" w:bidi="zh_CN"/>
        </w:rPr>
        <w:t>＝作为雨落下的水</w:t>
      </w:r>
    </w:p>
    <w:p>
      <w:pPr/>
      <w:r>
        <w:rPr>
          <w:lang w:val="zh_CN" w:bidi="zh_CN"/>
        </w:rPr>
      </w:r>
      <w:r>
        <w:rPr>
          <w:lang w:val="zh_CN" w:bidi="zh_CN"/>
        </w:rPr>
        <w:t>EZK 22:24</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גַּשְׁמוּ</w:t>
      </w:r>
      <w:r>
        <w:rPr>
          <w:lang w:val="zh_CN" w:bidi="zh_CN"/>
        </w:rPr>
      </w:r>
    </w:p>
    <w:p>
      <w:pPr>
        <w:pStyle w:val="Heading1"/>
      </w:pPr>
      <w:r>
        <w:rPr>
          <w:lang w:val="zh_CN" w:bidi="zh_CN"/>
        </w:rPr>
        <w:t>גַּשְׁמוּ</w:t>
      </w:r>
    </w:p>
    <w:p>
      <w:pPr/>
      <w:r>
        <w:rPr>
          <w:lang w:val="zh_CN" w:bidi="zh_CN"/>
        </w:rPr>
      </w:r>
      <w:r>
        <w:rPr>
          <w:lang w:val="zh_CN" w:bidi="zh_CN"/>
        </w:rPr>
        <w:t>גַּשְׁמוּ</w:t>
      </w:r>
      <w:r>
        <w:rPr>
          <w:lang w:val="zh_CN" w:bidi="zh_CN"/>
        </w:rPr>
        <w:t xml:space="preserve"> (</w:t>
      </w:r>
      <w:r>
        <w:rPr>
          <w:lang w:val="zh_CN" w:bidi="zh_CN"/>
        </w:rPr>
        <w:t>H1654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迦施慕；基善</w:t>
      </w:r>
      <w:r>
        <w:rPr>
          <w:lang w:val="zh_CN" w:bidi="zh_CN"/>
        </w:rPr>
        <w:t xml:space="preserve"> </w:t>
      </w:r>
      <w:r>
        <w:rPr>
          <w:lang w:val="zh_CN" w:bidi="zh_CN"/>
        </w:rPr>
        <w:t>＝男性，又名</w:t>
      </w:r>
      <w:r>
        <w:rPr>
          <w:lang w:val="zh_CN" w:bidi="zh_CN"/>
        </w:rPr>
        <w:t>גֶּשֶׁם</w:t>
      </w:r>
      <w:r>
        <w:rPr>
          <w:lang w:val="zh_CN" w:bidi="zh_CN"/>
        </w:rPr>
        <w:t>（基善）；◄</w:t>
      </w:r>
      <w:r>
        <w:rPr>
          <w:lang w:val="zh_CN" w:bidi="zh_CN"/>
        </w:rPr>
        <w:t>阿拉伯人</w:t>
      </w:r>
      <w:r>
        <w:rPr>
          <w:lang w:val="zh_CN" w:bidi="zh_CN"/>
        </w:rPr>
        <w:t>；►敌对</w:t>
      </w:r>
      <w:r>
        <w:rPr>
          <w:lang w:val="zh_CN" w:bidi="zh_CN"/>
        </w:rPr>
        <w:t>尼希米</w:t>
      </w:r>
      <w:r>
        <w:rPr>
          <w:lang w:val="zh_CN" w:bidi="zh_CN"/>
        </w:rPr>
        <w:t>；被掳归回时期</w:t>
      </w:r>
    </w:p>
    <w:p>
      <w:pPr/>
      <w:r>
        <w:rPr>
          <w:lang w:val="zh_CN" w:bidi="zh_CN"/>
        </w:rPr>
      </w:r>
      <w:r>
        <w:rPr>
          <w:lang w:val="zh_CN" w:bidi="zh_CN"/>
        </w:rPr>
        <w:t>NEH 6:6</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גֹּשֶׁן</w:t>
      </w:r>
      <w:r>
        <w:rPr>
          <w:lang w:val="zh_CN" w:bidi="zh_CN"/>
        </w:rPr>
      </w:r>
    </w:p>
    <w:p>
      <w:pPr>
        <w:pStyle w:val="Heading1"/>
      </w:pPr>
      <w:r>
        <w:rPr>
          <w:lang w:val="zh_CN" w:bidi="zh_CN"/>
        </w:rPr>
        <w:t>גֹּשֶׁן</w:t>
      </w:r>
    </w:p>
    <w:p>
      <w:pPr/>
      <w:r>
        <w:rPr>
          <w:lang w:val="zh_CN" w:bidi="zh_CN"/>
        </w:rPr>
      </w:r>
      <w:r>
        <w:rPr>
          <w:lang w:val="zh_CN" w:bidi="zh_CN"/>
        </w:rPr>
        <w:t>גֹּשֶׁן</w:t>
      </w:r>
      <w:r>
        <w:rPr>
          <w:lang w:val="zh_CN" w:bidi="zh_CN"/>
        </w:rPr>
        <w:t xml:space="preserve"> (</w:t>
      </w:r>
      <w:r>
        <w:rPr>
          <w:lang w:val="zh_CN" w:bidi="zh_CN"/>
        </w:rPr>
        <w:t>H1657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歌珊，《思》哥笙</w:t>
      </w:r>
      <w:r>
        <w:rPr>
          <w:lang w:val="zh_CN" w:bidi="zh_CN"/>
        </w:rPr>
        <w:t xml:space="preserve"> </w:t>
      </w:r>
      <w:r>
        <w:rPr>
          <w:lang w:val="zh_CN" w:bidi="zh_CN"/>
        </w:rPr>
        <w:t>＝地区；◄位于</w:t>
      </w:r>
      <w:r>
        <w:rPr>
          <w:lang w:val="zh_CN" w:bidi="zh_CN"/>
        </w:rPr>
        <w:t>埃及</w:t>
      </w:r>
      <w:r>
        <w:rPr>
          <w:lang w:val="zh_CN" w:bidi="zh_CN"/>
        </w:rPr>
        <w:t>三角洲东部；►</w:t>
      </w:r>
      <w:r>
        <w:rPr>
          <w:lang w:val="zh_CN" w:bidi="zh_CN"/>
        </w:rPr>
        <w:t>以色列人</w:t>
      </w:r>
      <w:r>
        <w:rPr>
          <w:lang w:val="zh_CN" w:bidi="zh_CN"/>
        </w:rPr>
        <w:t>从定居在埃及直到离开为止，一直住在这个地方</w:t>
      </w:r>
    </w:p>
    <w:p>
      <w:pPr/>
      <w:r>
        <w:rPr>
          <w:lang w:val="zh_CN" w:bidi="zh_CN"/>
        </w:rPr>
      </w:r>
      <w:r>
        <w:rPr>
          <w:lang w:val="zh_CN" w:bidi="zh_CN"/>
        </w:rPr>
        <w:t>GEN 45:10</w:t>
      </w:r>
      <w:r>
        <w:rPr>
          <w:lang w:val="zh_CN" w:bidi="zh_CN"/>
        </w:rPr>
        <w:t xml:space="preserve"> · </w:t>
      </w:r>
      <w:r>
        <w:rPr>
          <w:lang w:val="zh_CN" w:bidi="zh_CN"/>
        </w:rPr>
        <w:t>GEN 46:28</w:t>
      </w:r>
      <w:r>
        <w:rPr>
          <w:lang w:val="zh_CN" w:bidi="zh_CN"/>
        </w:rPr>
        <w:t xml:space="preserve"> · </w:t>
      </w:r>
      <w:r>
        <w:rPr>
          <w:lang w:val="zh_CN" w:bidi="zh_CN"/>
        </w:rPr>
        <w:t>GEN 46:28</w:t>
      </w:r>
      <w:r>
        <w:rPr>
          <w:lang w:val="zh_CN" w:bidi="zh_CN"/>
        </w:rPr>
        <w:t xml:space="preserve"> · </w:t>
      </w:r>
      <w:r>
        <w:rPr>
          <w:lang w:val="zh_CN" w:bidi="zh_CN"/>
        </w:rPr>
        <w:t>GEN 46:29</w:t>
      </w:r>
      <w:r>
        <w:rPr>
          <w:lang w:val="zh_CN" w:bidi="zh_CN"/>
        </w:rPr>
        <w:t xml:space="preserve"> · </w:t>
      </w:r>
      <w:r>
        <w:rPr>
          <w:lang w:val="zh_CN" w:bidi="zh_CN"/>
        </w:rPr>
        <w:t>GEN 46:34</w:t>
      </w:r>
      <w:r>
        <w:rPr>
          <w:lang w:val="zh_CN" w:bidi="zh_CN"/>
        </w:rPr>
        <w:t xml:space="preserve"> · </w:t>
      </w:r>
      <w:r>
        <w:rPr>
          <w:lang w:val="zh_CN" w:bidi="zh_CN"/>
        </w:rPr>
        <w:t>GEN 47:1</w:t>
      </w:r>
      <w:r>
        <w:rPr>
          <w:lang w:val="zh_CN" w:bidi="zh_CN"/>
        </w:rPr>
        <w:t xml:space="preserve"> · </w:t>
      </w:r>
      <w:r>
        <w:rPr>
          <w:lang w:val="zh_CN" w:bidi="zh_CN"/>
        </w:rPr>
        <w:t>GEN 47:4</w:t>
      </w:r>
      <w:r>
        <w:rPr>
          <w:lang w:val="zh_CN" w:bidi="zh_CN"/>
        </w:rPr>
        <w:t xml:space="preserve"> · </w:t>
      </w:r>
      <w:r>
        <w:rPr>
          <w:lang w:val="zh_CN" w:bidi="zh_CN"/>
        </w:rPr>
        <w:t>GEN 47:6</w:t>
      </w:r>
      <w:r>
        <w:rPr>
          <w:lang w:val="zh_CN" w:bidi="zh_CN"/>
        </w:rPr>
        <w:t xml:space="preserve"> · </w:t>
      </w:r>
      <w:r>
        <w:rPr>
          <w:lang w:val="zh_CN" w:bidi="zh_CN"/>
        </w:rPr>
        <w:t>GEN 47:27</w:t>
      </w:r>
      <w:r>
        <w:rPr>
          <w:lang w:val="zh_CN" w:bidi="zh_CN"/>
        </w:rPr>
        <w:t xml:space="preserve"> · </w:t>
      </w:r>
      <w:r>
        <w:rPr>
          <w:lang w:val="zh_CN" w:bidi="zh_CN"/>
        </w:rPr>
        <w:t>GEN 50:8</w:t>
      </w:r>
      <w:r>
        <w:rPr>
          <w:lang w:val="zh_CN" w:bidi="zh_CN"/>
        </w:rPr>
        <w:t xml:space="preserve"> · </w:t>
      </w:r>
      <w:r>
        <w:rPr>
          <w:lang w:val="zh_CN" w:bidi="zh_CN"/>
        </w:rPr>
        <w:t>EXO 8:18</w:t>
      </w:r>
      <w:r>
        <w:rPr>
          <w:lang w:val="zh_CN" w:bidi="zh_CN"/>
        </w:rPr>
        <w:t xml:space="preserve"> · </w:t>
      </w:r>
      <w:r>
        <w:rPr>
          <w:lang w:val="zh_CN" w:bidi="zh_CN"/>
        </w:rPr>
        <w:t>EXO 9:26</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אֶרֶץ גֹּשֶׁן</w:t>
      </w:r>
    </w:p>
    <w:p>
      <w:pPr/>
      <w:r>
        <w:rPr>
          <w:lang w:val="zh_CN" w:bidi="zh_CN"/>
        </w:rPr>
      </w:r>
      <w:r>
        <w:rPr>
          <w:lang w:val="zh_CN" w:bidi="zh_CN"/>
        </w:rPr>
        <w:t>歌珊地，《思》哥笙</w:t>
      </w:r>
      <w:r>
        <w:rPr>
          <w:lang w:val="zh_CN" w:bidi="zh_CN"/>
        </w:rPr>
        <w:t xml:space="preserve"> </w:t>
      </w:r>
      <w:r>
        <w:rPr>
          <w:lang w:val="zh_CN" w:bidi="zh_CN"/>
        </w:rPr>
        <w:t>＝地区；◄位于以色列领土的南部边界；►被</w:t>
      </w:r>
      <w:r>
        <w:rPr>
          <w:lang w:val="zh_CN" w:bidi="zh_CN"/>
        </w:rPr>
        <w:t>约书亚</w:t>
      </w:r>
      <w:r>
        <w:rPr>
          <w:lang w:val="zh_CN" w:bidi="zh_CN"/>
        </w:rPr>
        <w:t>征服</w:t>
      </w:r>
    </w:p>
    <w:p>
      <w:pPr/>
      <w:r>
        <w:rPr>
          <w:lang w:val="zh_CN" w:bidi="zh_CN"/>
        </w:rPr>
      </w:r>
      <w:r>
        <w:rPr>
          <w:lang w:val="zh_CN" w:bidi="zh_CN"/>
        </w:rPr>
        <w:t>JOS 10:41</w:t>
      </w:r>
      <w:r>
        <w:rPr>
          <w:lang w:val="zh_CN" w:bidi="zh_CN"/>
        </w:rPr>
        <w:t xml:space="preserve"> · </w:t>
      </w:r>
      <w:r>
        <w:rPr>
          <w:lang w:val="zh_CN" w:bidi="zh_CN"/>
        </w:rPr>
        <w:t>JOS 11:16</w:t>
      </w:r>
    </w:p>
    <w:p>
      <w:pPr/>
      <w:r>
        <w:rPr>
          <w:lang w:val="zh_CN" w:bidi="zh_CN"/>
        </w:rPr>
      </w:r>
    </w:p>
    <w:p>
      <w:pPr/>
      <w:r>
        <w:rPr>
          <w:lang w:val="zh_CN" w:bidi="zh_CN"/>
        </w:rPr>
      </w:r>
      <w:r>
        <w:rPr>
          <w:lang w:val="zh_CN" w:bidi="zh_CN"/>
        </w:rPr>
        <w:t>歌珊，《思》哥笙</w:t>
      </w:r>
      <w:r>
        <w:rPr>
          <w:lang w:val="zh_CN" w:bidi="zh_CN"/>
        </w:rPr>
        <w:t xml:space="preserve"> </w:t>
      </w:r>
      <w:r>
        <w:rPr>
          <w:lang w:val="zh_CN" w:bidi="zh_CN"/>
        </w:rPr>
        <w:t>＝城镇；◄位于</w:t>
      </w:r>
      <w:r>
        <w:rPr>
          <w:lang w:val="zh_CN" w:bidi="zh_CN"/>
        </w:rPr>
        <w:t>山区</w:t>
      </w:r>
      <w:r>
        <w:rPr>
          <w:lang w:val="zh_CN" w:bidi="zh_CN"/>
        </w:rPr>
        <w:t>；</w:t>
      </w:r>
      <w:r>
        <w:rPr>
          <w:lang w:val="zh_CN" w:bidi="zh_CN"/>
        </w:rPr>
        <w:t>犹大</w:t>
      </w:r>
      <w:r>
        <w:rPr>
          <w:lang w:val="zh_CN" w:bidi="zh_CN"/>
        </w:rPr>
        <w:t>支派的地域</w:t>
      </w:r>
    </w:p>
    <w:p>
      <w:pPr/>
      <w:r>
        <w:rPr>
          <w:lang w:val="zh_CN" w:bidi="zh_CN"/>
        </w:rPr>
      </w:r>
      <w:r>
        <w:rPr>
          <w:lang w:val="zh_CN" w:bidi="zh_CN"/>
        </w:rPr>
        <w:t>JOS 15:51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גִּשְׁפָּא</w:t>
      </w:r>
      <w:r>
        <w:rPr>
          <w:lang w:val="zh_CN" w:bidi="zh_CN"/>
        </w:rPr>
      </w:r>
    </w:p>
    <w:p>
      <w:pPr>
        <w:pStyle w:val="Heading1"/>
      </w:pPr>
      <w:r>
        <w:rPr>
          <w:lang w:val="zh_CN" w:bidi="zh_CN"/>
        </w:rPr>
        <w:t>גִּשְׁפָּא</w:t>
      </w:r>
    </w:p>
    <w:p>
      <w:pPr/>
      <w:r>
        <w:rPr>
          <w:lang w:val="zh_CN" w:bidi="zh_CN"/>
        </w:rPr>
      </w:r>
      <w:r>
        <w:rPr>
          <w:lang w:val="zh_CN" w:bidi="zh_CN"/>
        </w:rPr>
        <w:t>גִּשְׁפָּא</w:t>
      </w:r>
      <w:r>
        <w:rPr>
          <w:lang w:val="zh_CN" w:bidi="zh_CN"/>
        </w:rPr>
        <w:t xml:space="preserve"> (</w:t>
      </w:r>
      <w:r>
        <w:rPr>
          <w:lang w:val="zh_CN" w:bidi="zh_CN"/>
        </w:rPr>
        <w:t>H1658</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基斯帕，《思》基市帕</w:t>
      </w:r>
      <w:r>
        <w:rPr>
          <w:lang w:val="zh_CN" w:bidi="zh_CN"/>
        </w:rPr>
        <w:t xml:space="preserve"> </w:t>
      </w:r>
      <w:r>
        <w:rPr>
          <w:lang w:val="zh_CN" w:bidi="zh_CN"/>
        </w:rPr>
        <w:t>＝男性；►一组</w:t>
      </w:r>
      <w:r>
        <w:rPr>
          <w:lang w:val="zh_CN" w:bidi="zh_CN"/>
        </w:rPr>
        <w:t>殿役</w:t>
      </w:r>
      <w:r>
        <w:rPr>
          <w:lang w:val="zh_CN" w:bidi="zh_CN"/>
        </w:rPr>
        <w:t>的首领；监督这组殿役在圣殿里的工作；被掳归回时期</w:t>
      </w:r>
    </w:p>
    <w:p>
      <w:pPr/>
      <w:r>
        <w:rPr>
          <w:lang w:val="zh_CN" w:bidi="zh_CN"/>
        </w:rPr>
      </w:r>
      <w:r>
        <w:rPr>
          <w:lang w:val="zh_CN" w:bidi="zh_CN"/>
        </w:rPr>
        <w:t>NEH 11:21</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גשׁשׁ</w:t>
      </w:r>
      <w:r>
        <w:rPr>
          <w:lang w:val="zh_CN" w:bidi="zh_CN"/>
        </w:rPr>
      </w:r>
    </w:p>
    <w:p>
      <w:pPr>
        <w:pStyle w:val="Heading1"/>
      </w:pPr>
      <w:r>
        <w:rPr>
          <w:lang w:val="zh_CN" w:bidi="zh_CN"/>
        </w:rPr>
        <w:t>גשׁשׁ</w:t>
      </w:r>
    </w:p>
    <w:p>
      <w:pPr/>
      <w:r>
        <w:rPr>
          <w:lang w:val="zh_CN" w:bidi="zh_CN"/>
        </w:rPr>
      </w:r>
      <w:r>
        <w:rPr>
          <w:lang w:val="zh_CN" w:bidi="zh_CN"/>
        </w:rPr>
        <w:t>גשׁשׁ</w:t>
      </w:r>
      <w:r>
        <w:rPr>
          <w:lang w:val="zh_CN" w:bidi="zh_CN"/>
        </w:rPr>
        <w:t xml:space="preserve"> (</w:t>
      </w:r>
      <w:r>
        <w:rPr>
          <w:lang w:val="zh_CN" w:bidi="zh_CN"/>
        </w:rPr>
        <w:t>H1659</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摸索</w:t>
      </w:r>
      <w:r>
        <w:rPr>
          <w:lang w:val="zh_CN" w:bidi="zh_CN"/>
        </w:rPr>
        <w:t xml:space="preserve"> </w:t>
      </w:r>
      <w:r>
        <w:rPr>
          <w:lang w:val="zh_CN" w:bidi="zh_CN"/>
        </w:rPr>
        <w:t>＝用手盲目地或不确定地摸索，◄因为看不见，►为了找到路</w:t>
      </w:r>
    </w:p>
    <w:p>
      <w:pPr/>
      <w:r>
        <w:rPr>
          <w:lang w:val="zh_CN" w:bidi="zh_CN"/>
        </w:rPr>
      </w:r>
      <w:r>
        <w:rPr>
          <w:lang w:val="zh_CN" w:bidi="zh_CN"/>
        </w:rPr>
        <w:t>ISA 59:10</w:t>
      </w:r>
      <w:r>
        <w:rPr>
          <w:lang w:val="zh_CN" w:bidi="zh_CN"/>
        </w:rPr>
        <w:t xml:space="preserve"> · </w:t>
      </w:r>
      <w:r>
        <w:rPr>
          <w:lang w:val="zh_CN" w:bidi="zh_CN"/>
        </w:rPr>
        <w:t>ISA 59:10</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גַּת</w:t>
      </w:r>
      <w:r>
        <w:rPr>
          <w:lang w:val="zh_CN" w:bidi="zh_CN"/>
        </w:rPr>
      </w:r>
    </w:p>
    <w:p>
      <w:pPr>
        <w:pStyle w:val="Heading1"/>
      </w:pPr>
      <w:r>
        <w:rPr>
          <w:lang w:val="zh_CN" w:bidi="zh_CN"/>
        </w:rPr>
        <w:t>גַּת</w:t>
      </w:r>
    </w:p>
    <w:p>
      <w:pPr/>
      <w:r>
        <w:rPr>
          <w:lang w:val="zh_CN" w:bidi="zh_CN"/>
        </w:rPr>
      </w:r>
      <w:r>
        <w:rPr>
          <w:lang w:val="zh_CN" w:bidi="zh_CN"/>
        </w:rPr>
        <w:t>גַּת</w:t>
      </w:r>
      <w:r>
        <w:rPr>
          <w:lang w:val="zh_CN" w:bidi="zh_CN"/>
        </w:rPr>
        <w:t xml:space="preserve"> (</w:t>
      </w:r>
      <w:r>
        <w:rPr>
          <w:lang w:val="zh_CN" w:bidi="zh_CN"/>
        </w:rPr>
        <w:t>H1660</w:t>
      </w:r>
      <w:r>
        <w:rPr>
          <w:lang w:val="zh_CN" w:bidi="zh_CN"/>
        </w:rPr>
        <w:t xml:space="preserve"> · </w:t>
      </w:r>
      <w:r>
        <w:rPr>
          <w:lang w:val="zh_CN" w:bidi="zh_CN"/>
        </w:rPr>
        <w:t>H1661</w:t>
      </w:r>
      <w:r>
        <w:rPr>
          <w:lang w:val="zh_CN" w:bidi="zh_CN"/>
        </w:rPr>
        <w:t>)</w:t>
      </w:r>
    </w:p>
    <w:p>
      <w:pPr/>
      <w:r>
        <w:rPr>
          <w:lang w:val="zh_CN" w:bidi="zh_CN"/>
        </w:rPr>
      </w:r>
      <w:r>
        <w:rPr>
          <w:lang w:val="zh_CN" w:bidi="zh_CN"/>
        </w:rPr>
        <w:t xml:space="preserve">noun f · </w:t>
      </w:r>
      <w:r>
        <w:rPr>
          <w:lang w:val="zh_CN" w:bidi="zh_CN"/>
        </w:rPr>
        <w:t>גַּת הַחֵפֶר</w:t>
      </w:r>
      <w:r>
        <w:rPr>
          <w:lang w:val="zh_CN" w:bidi="zh_CN"/>
        </w:rPr>
        <w:t xml:space="preserve"> · </w:t>
      </w:r>
      <w:r>
        <w:rPr>
          <w:lang w:val="zh_CN" w:bidi="zh_CN"/>
        </w:rPr>
        <w:t>גִּתַּיִם</w:t>
      </w:r>
      <w:r>
        <w:rPr>
          <w:lang w:val="zh_CN" w:bidi="zh_CN"/>
        </w:rPr>
        <w:t xml:space="preserve"> · </w:t>
      </w:r>
      <w:r>
        <w:rPr>
          <w:lang w:val="zh_CN" w:bidi="zh_CN"/>
        </w:rPr>
        <w:t>גִּתִּי</w:t>
      </w:r>
      <w:r>
        <w:rPr>
          <w:lang w:val="zh_CN" w:bidi="zh_CN"/>
        </w:rPr>
        <w:t xml:space="preserve"> · </w:t>
      </w:r>
      <w:r>
        <w:rPr>
          <w:lang w:val="zh_CN" w:bidi="zh_CN"/>
        </w:rPr>
        <w:t>גַּת־רִמֹּון</w:t>
      </w:r>
    </w:p>
    <w:p>
      <w:pPr/>
      <w:r>
        <w:rPr>
          <w:lang w:val="zh_CN" w:bidi="zh_CN"/>
        </w:rPr>
      </w:r>
    </w:p>
    <w:p>
      <w:pPr/>
      <w:r>
        <w:rPr>
          <w:lang w:val="zh_CN" w:bidi="zh_CN"/>
        </w:rPr>
      </w:r>
      <w:r>
        <w:rPr>
          <w:lang w:val="zh_CN" w:bidi="zh_CN"/>
        </w:rPr>
        <w:t>酒醡；榨酒池</w:t>
      </w:r>
      <w:r>
        <w:rPr>
          <w:lang w:val="zh_CN" w:bidi="zh_CN"/>
        </w:rPr>
        <w:t xml:space="preserve"> </w:t>
      </w:r>
      <w:r>
        <w:rPr>
          <w:lang w:val="zh_CN" w:bidi="zh_CN"/>
        </w:rPr>
        <w:t>＝盆，◄用石头凿成或用灰泥做衬里的，►收割的葡萄被扔到里面，踩碎后榨出汁液，汁液从盆里流入一个</w:t>
      </w:r>
      <w:r>
        <w:rPr>
          <w:lang w:val="zh_CN" w:bidi="zh_CN"/>
        </w:rPr>
        <w:t>槽或桶</w:t>
      </w:r>
      <w:r>
        <w:rPr>
          <w:lang w:val="zh_CN" w:bidi="zh_CN"/>
        </w:rPr>
        <w:t>；≈踩酒榨经常用来比喻上帝的愤怒和惩罚</w:t>
      </w:r>
    </w:p>
    <w:p>
      <w:pPr/>
      <w:r>
        <w:rPr>
          <w:lang w:val="zh_CN" w:bidi="zh_CN"/>
        </w:rPr>
      </w:r>
      <w:r>
        <w:rPr>
          <w:lang w:val="zh_CN" w:bidi="zh_CN"/>
        </w:rPr>
        <w:t>JDG 6:11</w:t>
      </w:r>
      <w:r>
        <w:rPr>
          <w:lang w:val="zh_CN" w:bidi="zh_CN"/>
        </w:rPr>
        <w:t xml:space="preserve"> · </w:t>
      </w:r>
      <w:r>
        <w:rPr>
          <w:lang w:val="zh_CN" w:bidi="zh_CN"/>
        </w:rPr>
        <w:t>NEH 13:15</w:t>
      </w:r>
      <w:r>
        <w:rPr>
          <w:lang w:val="zh_CN" w:bidi="zh_CN"/>
        </w:rPr>
        <w:t xml:space="preserve"> · </w:t>
      </w:r>
      <w:r>
        <w:rPr>
          <w:lang w:val="zh_CN" w:bidi="zh_CN"/>
        </w:rPr>
        <w:t>ISA 63:2</w:t>
      </w:r>
      <w:r>
        <w:rPr>
          <w:lang w:val="zh_CN" w:bidi="zh_CN"/>
        </w:rPr>
        <w:t xml:space="preserve"> · </w:t>
      </w:r>
      <w:r>
        <w:rPr>
          <w:lang w:val="zh_CN" w:bidi="zh_CN"/>
        </w:rPr>
        <w:t>LAM 1:15</w:t>
      </w:r>
      <w:r>
        <w:rPr>
          <w:lang w:val="zh_CN" w:bidi="zh_CN"/>
        </w:rPr>
        <w:t xml:space="preserve"> · </w:t>
      </w:r>
      <w:r>
        <w:rPr>
          <w:lang w:val="zh_CN" w:bidi="zh_CN"/>
        </w:rPr>
        <w:t>JOL 4:13</w:t>
      </w:r>
    </w:p>
    <w:p>
      <w:pPr/>
      <w:r>
        <w:rPr>
          <w:lang w:val="zh_CN" w:bidi="zh_CN"/>
        </w:rPr>
      </w:r>
      <w:r>
        <w:rPr>
          <w:lang w:val="zh_CN" w:bidi="zh_CN"/>
        </w:rPr>
        <w:t>迦特‧希弗，《思》加特赫费尔</w:t>
      </w:r>
      <w:r>
        <w:rPr>
          <w:lang w:val="zh_CN" w:bidi="zh_CN"/>
        </w:rPr>
        <w:t xml:space="preserve"> </w:t>
      </w:r>
      <w:r>
        <w:rPr>
          <w:lang w:val="zh_CN" w:bidi="zh_CN"/>
        </w:rPr>
        <w:t xml:space="preserve">参 </w:t>
      </w:r>
      <w:r>
        <w:rPr>
          <w:lang w:val="zh_CN" w:bidi="zh_CN"/>
        </w:rPr>
        <w:t>גַּת הַחֵפֶר</w:t>
      </w:r>
    </w:p>
    <w:p>
      <w:pPr/>
      <w:r>
        <w:rPr>
          <w:lang w:val="zh_CN" w:bidi="zh_CN"/>
        </w:rPr>
      </w:r>
      <w:r>
        <w:rPr>
          <w:lang w:val="zh_CN" w:bidi="zh_CN"/>
        </w:rPr>
        <w:t>JOS 19:13</w:t>
      </w:r>
    </w:p>
    <w:p>
      <w:pPr/>
      <w:r>
        <w:rPr>
          <w:lang w:val="zh_CN" w:bidi="zh_CN"/>
        </w:rPr>
      </w:r>
      <w:r>
        <w:rPr>
          <w:lang w:val="zh_CN" w:bidi="zh_CN"/>
        </w:rPr>
        <w:t>name</w:t>
      </w:r>
    </w:p>
    <w:p>
      <w:pPr/>
      <w:r>
        <w:rPr>
          <w:lang w:val="zh_CN" w:bidi="zh_CN"/>
        </w:rPr>
      </w:r>
    </w:p>
    <w:p>
      <w:pPr/>
      <w:r>
        <w:rPr>
          <w:lang w:val="zh_CN" w:bidi="zh_CN"/>
        </w:rPr>
      </w:r>
      <w:r>
        <w:rPr>
          <w:lang w:val="zh_CN" w:bidi="zh_CN"/>
        </w:rPr>
        <w:t>迦特，《思》加特</w:t>
      </w:r>
      <w:r>
        <w:rPr>
          <w:lang w:val="zh_CN" w:bidi="zh_CN"/>
        </w:rPr>
        <w:t xml:space="preserve"> </w:t>
      </w:r>
      <w:r>
        <w:rPr>
          <w:lang w:val="zh_CN" w:bidi="zh_CN"/>
        </w:rPr>
        <w:t>＝城镇；◄位于</w:t>
      </w:r>
      <w:r>
        <w:rPr>
          <w:lang w:val="zh_CN" w:bidi="zh_CN"/>
        </w:rPr>
        <w:t>非利士</w:t>
      </w:r>
      <w:r>
        <w:rPr>
          <w:lang w:val="zh_CN" w:bidi="zh_CN"/>
        </w:rPr>
        <w:t>；►</w:t>
      </w:r>
      <w:r>
        <w:rPr>
          <w:lang w:val="zh_CN" w:bidi="zh_CN"/>
        </w:rPr>
        <w:t>非利士人</w:t>
      </w:r>
      <w:r>
        <w:rPr>
          <w:lang w:val="zh_CN" w:bidi="zh_CN"/>
        </w:rPr>
        <w:t>的五座城之一</w:t>
      </w:r>
    </w:p>
    <w:p>
      <w:pPr/>
      <w:r>
        <w:rPr>
          <w:lang w:val="zh_CN" w:bidi="zh_CN"/>
        </w:rPr>
      </w:r>
      <w:r>
        <w:rPr>
          <w:lang w:val="zh_CN" w:bidi="zh_CN"/>
        </w:rPr>
        <w:t>JOS 11:22</w:t>
      </w:r>
      <w:r>
        <w:rPr>
          <w:lang w:val="zh_CN" w:bidi="zh_CN"/>
        </w:rPr>
        <w:t xml:space="preserve"> · </w:t>
      </w:r>
      <w:r>
        <w:rPr>
          <w:lang w:val="zh_CN" w:bidi="zh_CN"/>
        </w:rPr>
        <w:t>1SA 5:8</w:t>
      </w:r>
      <w:r>
        <w:rPr>
          <w:lang w:val="zh_CN" w:bidi="zh_CN"/>
        </w:rPr>
        <w:t xml:space="preserve"> · </w:t>
      </w:r>
      <w:r>
        <w:rPr>
          <w:lang w:val="zh_CN" w:bidi="zh_CN"/>
        </w:rPr>
        <w:t>1SA 6:17</w:t>
      </w:r>
      <w:r>
        <w:rPr>
          <w:lang w:val="zh_CN" w:bidi="zh_CN"/>
        </w:rPr>
        <w:t xml:space="preserve"> · </w:t>
      </w:r>
      <w:r>
        <w:rPr>
          <w:lang w:val="zh_CN" w:bidi="zh_CN"/>
        </w:rPr>
        <w:t>1SA 7:14</w:t>
      </w:r>
      <w:r>
        <w:rPr>
          <w:lang w:val="zh_CN" w:bidi="zh_CN"/>
        </w:rPr>
        <w:t xml:space="preserve"> · </w:t>
      </w:r>
      <w:r>
        <w:rPr>
          <w:lang w:val="zh_CN" w:bidi="zh_CN"/>
        </w:rPr>
        <w:t>1SA 17:4</w:t>
      </w:r>
      <w:r>
        <w:rPr>
          <w:lang w:val="zh_CN" w:bidi="zh_CN"/>
        </w:rPr>
        <w:t xml:space="preserve"> · </w:t>
      </w:r>
      <w:r>
        <w:rPr>
          <w:lang w:val="zh_CN" w:bidi="zh_CN"/>
        </w:rPr>
        <w:t>1SA 17:23</w:t>
      </w:r>
      <w:r>
        <w:rPr>
          <w:lang w:val="zh_CN" w:bidi="zh_CN"/>
        </w:rPr>
        <w:t xml:space="preserve"> · </w:t>
      </w:r>
      <w:r>
        <w:rPr>
          <w:lang w:val="zh_CN" w:bidi="zh_CN"/>
        </w:rPr>
        <w:t>1SA 17:52</w:t>
      </w:r>
      <w:r>
        <w:rPr>
          <w:lang w:val="zh_CN" w:bidi="zh_CN"/>
        </w:rPr>
        <w:t xml:space="preserve"> · </w:t>
      </w:r>
      <w:r>
        <w:rPr>
          <w:lang w:val="zh_CN" w:bidi="zh_CN"/>
        </w:rPr>
        <w:t>1SA 17:52</w:t>
      </w:r>
      <w:r>
        <w:rPr>
          <w:lang w:val="zh_CN" w:bidi="zh_CN"/>
        </w:rPr>
        <w:t xml:space="preserve"> · </w:t>
      </w:r>
      <w:r>
        <w:rPr>
          <w:lang w:val="zh_CN" w:bidi="zh_CN"/>
        </w:rPr>
        <w:t>1SA 21:11</w:t>
      </w:r>
      <w:r>
        <w:rPr>
          <w:lang w:val="zh_CN" w:bidi="zh_CN"/>
        </w:rPr>
        <w:t xml:space="preserve"> · </w:t>
      </w:r>
      <w:r>
        <w:rPr>
          <w:lang w:val="zh_CN" w:bidi="zh_CN"/>
        </w:rPr>
        <w:t>1SA 21:13</w:t>
      </w:r>
      <w:r>
        <w:rPr>
          <w:lang w:val="zh_CN" w:bidi="zh_CN"/>
        </w:rPr>
        <w:t xml:space="preserve"> · </w:t>
      </w:r>
      <w:r>
        <w:rPr>
          <w:lang w:val="zh_CN" w:bidi="zh_CN"/>
        </w:rPr>
        <w:t>1SA 27:2</w:t>
      </w:r>
      <w:r>
        <w:rPr>
          <w:lang w:val="zh_CN" w:bidi="zh_CN"/>
        </w:rPr>
        <w:t xml:space="preserve"> · </w:t>
      </w:r>
      <w:r>
        <w:rPr>
          <w:lang w:val="zh_CN" w:bidi="zh_CN"/>
        </w:rPr>
        <w:t>1SA 27:3</w:t>
      </w:r>
      <w:r>
        <w:rPr>
          <w:lang w:val="zh_CN" w:bidi="zh_CN"/>
        </w:rPr>
        <w:t xml:space="preserve"> · </w:t>
      </w:r>
      <w:r>
        <w:rPr>
          <w:lang w:val="zh_CN" w:bidi="zh_CN"/>
        </w:rPr>
        <w:t>1SA 27:4</w:t>
      </w:r>
      <w:r>
        <w:rPr>
          <w:lang w:val="zh_CN" w:bidi="zh_CN"/>
        </w:rPr>
        <w:t xml:space="preserve"> · </w:t>
      </w:r>
      <w:r>
        <w:rPr>
          <w:lang w:val="zh_CN" w:bidi="zh_CN"/>
        </w:rPr>
        <w:t>1SA 27:11</w:t>
      </w:r>
      <w:r>
        <w:rPr>
          <w:lang w:val="zh_CN" w:bidi="zh_CN"/>
        </w:rPr>
        <w:t xml:space="preserve"> · </w:t>
      </w:r>
      <w:r>
        <w:rPr>
          <w:lang w:val="zh_CN" w:bidi="zh_CN"/>
        </w:rPr>
        <w:t>2SA 1:20</w:t>
      </w:r>
      <w:r>
        <w:rPr>
          <w:lang w:val="zh_CN" w:bidi="zh_CN"/>
        </w:rPr>
        <w:t xml:space="preserve"> · </w:t>
      </w:r>
      <w:r>
        <w:rPr>
          <w:lang w:val="zh_CN" w:bidi="zh_CN"/>
        </w:rPr>
        <w:t>2SA 15:18</w:t>
      </w:r>
      <w:r>
        <w:rPr>
          <w:lang w:val="zh_CN" w:bidi="zh_CN"/>
        </w:rPr>
        <w:t xml:space="preserve"> · </w:t>
      </w:r>
      <w:r>
        <w:rPr>
          <w:lang w:val="zh_CN" w:bidi="zh_CN"/>
        </w:rPr>
        <w:t>2SA 21:20</w:t>
      </w:r>
      <w:r>
        <w:rPr>
          <w:lang w:val="zh_CN" w:bidi="zh_CN"/>
        </w:rPr>
        <w:t xml:space="preserve"> · </w:t>
      </w:r>
      <w:r>
        <w:rPr>
          <w:lang w:val="zh_CN" w:bidi="zh_CN"/>
        </w:rPr>
        <w:t>2SA 21:22</w:t>
      </w:r>
      <w:r>
        <w:rPr>
          <w:lang w:val="zh_CN" w:bidi="zh_CN"/>
        </w:rPr>
        <w:t xml:space="preserve"> · </w:t>
      </w:r>
      <w:r>
        <w:rPr>
          <w:lang w:val="zh_CN" w:bidi="zh_CN"/>
        </w:rPr>
        <w:t>1KI 2:39</w:t>
      </w:r>
      <w:r>
        <w:rPr>
          <w:lang w:val="zh_CN" w:bidi="zh_CN"/>
        </w:rPr>
        <w:t xml:space="preserve"> · </w:t>
      </w:r>
      <w:r>
        <w:rPr>
          <w:lang w:val="zh_CN" w:bidi="zh_CN"/>
        </w:rPr>
        <w:t>1KI 2:39</w:t>
      </w:r>
      <w:r>
        <w:rPr>
          <w:lang w:val="zh_CN" w:bidi="zh_CN"/>
        </w:rPr>
        <w:t xml:space="preserve"> · </w:t>
      </w:r>
      <w:r>
        <w:rPr>
          <w:lang w:val="zh_CN" w:bidi="zh_CN"/>
        </w:rPr>
        <w:t>1KI 2:40</w:t>
      </w:r>
      <w:r>
        <w:rPr>
          <w:lang w:val="zh_CN" w:bidi="zh_CN"/>
        </w:rPr>
        <w:t xml:space="preserve"> · </w:t>
      </w:r>
      <w:r>
        <w:rPr>
          <w:lang w:val="zh_CN" w:bidi="zh_CN"/>
        </w:rPr>
        <w:t>1KI 2:40</w:t>
      </w:r>
      <w:r>
        <w:rPr>
          <w:lang w:val="zh_CN" w:bidi="zh_CN"/>
        </w:rPr>
        <w:t xml:space="preserve"> · </w:t>
      </w:r>
      <w:r>
        <w:rPr>
          <w:lang w:val="zh_CN" w:bidi="zh_CN"/>
        </w:rPr>
        <w:t>1KI 2:41</w:t>
      </w:r>
      <w:r>
        <w:rPr>
          <w:lang w:val="zh_CN" w:bidi="zh_CN"/>
        </w:rPr>
        <w:t xml:space="preserve"> · </w:t>
      </w:r>
      <w:r>
        <w:rPr>
          <w:lang w:val="zh_CN" w:bidi="zh_CN"/>
        </w:rPr>
        <w:t>2KI 12:18</w:t>
      </w:r>
      <w:r>
        <w:rPr>
          <w:lang w:val="zh_CN" w:bidi="zh_CN"/>
        </w:rPr>
        <w:t xml:space="preserve"> · </w:t>
      </w:r>
      <w:r>
        <w:rPr>
          <w:lang w:val="zh_CN" w:bidi="zh_CN"/>
        </w:rPr>
        <w:t>1CH 7:21</w:t>
      </w:r>
      <w:r>
        <w:rPr>
          <w:lang w:val="zh_CN" w:bidi="zh_CN"/>
        </w:rPr>
        <w:t xml:space="preserve"> · </w:t>
      </w:r>
      <w:r>
        <w:rPr>
          <w:lang w:val="zh_CN" w:bidi="zh_CN"/>
        </w:rPr>
        <w:t>1CH 8:13</w:t>
      </w:r>
      <w:r>
        <w:rPr>
          <w:lang w:val="zh_CN" w:bidi="zh_CN"/>
        </w:rPr>
        <w:t xml:space="preserve"> · </w:t>
      </w:r>
      <w:r>
        <w:rPr>
          <w:lang w:val="zh_CN" w:bidi="zh_CN"/>
        </w:rPr>
        <w:t>1CH 18:1</w:t>
      </w:r>
      <w:r>
        <w:rPr>
          <w:lang w:val="zh_CN" w:bidi="zh_CN"/>
        </w:rPr>
        <w:t xml:space="preserve"> · </w:t>
      </w:r>
      <w:r>
        <w:rPr>
          <w:lang w:val="zh_CN" w:bidi="zh_CN"/>
        </w:rPr>
        <w:t>1CH 20:6</w:t>
      </w:r>
      <w:r>
        <w:rPr>
          <w:lang w:val="zh_CN" w:bidi="zh_CN"/>
        </w:rPr>
        <w:t xml:space="preserve"> · </w:t>
      </w:r>
      <w:r>
        <w:rPr>
          <w:lang w:val="zh_CN" w:bidi="zh_CN"/>
        </w:rPr>
        <w:t>1CH 20:8</w:t>
      </w:r>
      <w:r>
        <w:rPr>
          <w:lang w:val="zh_CN" w:bidi="zh_CN"/>
        </w:rPr>
        <w:t xml:space="preserve"> · </w:t>
      </w:r>
      <w:r>
        <w:rPr>
          <w:lang w:val="zh_CN" w:bidi="zh_CN"/>
        </w:rPr>
        <w:t>2CH 11:8</w:t>
      </w:r>
      <w:r>
        <w:rPr>
          <w:lang w:val="zh_CN" w:bidi="zh_CN"/>
        </w:rPr>
        <w:t xml:space="preserve"> · </w:t>
      </w:r>
      <w:r>
        <w:rPr>
          <w:lang w:val="zh_CN" w:bidi="zh_CN"/>
        </w:rPr>
        <w:t>2CH 26:6</w:t>
      </w:r>
      <w:r>
        <w:rPr>
          <w:lang w:val="zh_CN" w:bidi="zh_CN"/>
        </w:rPr>
        <w:t xml:space="preserve"> · </w:t>
      </w:r>
      <w:r>
        <w:rPr>
          <w:lang w:val="zh_CN" w:bidi="zh_CN"/>
        </w:rPr>
        <w:t>PSA 56:1</w:t>
      </w:r>
      <w:r>
        <w:rPr>
          <w:lang w:val="zh_CN" w:bidi="zh_CN"/>
        </w:rPr>
        <w:t xml:space="preserve"> · </w:t>
      </w:r>
      <w:r>
        <w:rPr>
          <w:lang w:val="zh_CN" w:bidi="zh_CN"/>
        </w:rPr>
        <w:t>AMO 6:2</w:t>
      </w:r>
      <w:r>
        <w:rPr>
          <w:lang w:val="zh_CN" w:bidi="zh_CN"/>
        </w:rPr>
        <w:t xml:space="preserve"> · </w:t>
      </w:r>
      <w:r>
        <w:rPr>
          <w:lang w:val="zh_CN" w:bidi="zh_CN"/>
        </w:rPr>
        <w:t>MIC 1:10</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גַּת הַחֵפֶר</w:t>
      </w:r>
      <w:r>
        <w:rPr>
          <w:lang w:val="zh_CN" w:bidi="zh_CN"/>
        </w:rPr>
      </w:r>
    </w:p>
    <w:p>
      <w:pPr>
        <w:pStyle w:val="Heading1"/>
      </w:pPr>
      <w:r>
        <w:rPr>
          <w:lang w:val="zh_CN" w:bidi="zh_CN"/>
        </w:rPr>
        <w:t>גַּת הַחֵפֶר</w:t>
      </w:r>
    </w:p>
    <w:p>
      <w:pPr/>
      <w:r>
        <w:rPr>
          <w:lang w:val="zh_CN" w:bidi="zh_CN"/>
        </w:rPr>
      </w:r>
      <w:r>
        <w:rPr>
          <w:lang w:val="zh_CN" w:bidi="zh_CN"/>
        </w:rPr>
        <w:t>גַּת הַחֵפֶר</w:t>
      </w:r>
      <w:r>
        <w:rPr>
          <w:lang w:val="zh_CN" w:bidi="zh_CN"/>
        </w:rPr>
        <w:t xml:space="preserve"> (</w:t>
      </w:r>
      <w:r>
        <w:rPr>
          <w:lang w:val="zh_CN" w:bidi="zh_CN"/>
        </w:rPr>
        <w:t>H1662</w:t>
      </w:r>
      <w:r>
        <w:rPr>
          <w:lang w:val="zh_CN" w:bidi="zh_CN"/>
        </w:rPr>
        <w:t xml:space="preserve">) — </w:t>
      </w:r>
      <w:r>
        <w:rPr>
          <w:lang w:val="zh_CN" w:bidi="zh_CN"/>
        </w:rPr>
        <w:t>גַּת חֵפֶר</w:t>
      </w:r>
    </w:p>
    <w:p>
      <w:pPr/>
      <w:r>
        <w:rPr>
          <w:lang w:val="zh_CN" w:bidi="zh_CN"/>
        </w:rPr>
      </w:r>
      <w:r>
        <w:rPr>
          <w:lang w:val="zh_CN" w:bidi="zh_CN"/>
        </w:rPr>
        <w:t xml:space="preserve">name · </w:t>
      </w:r>
      <w:r>
        <w:rPr>
          <w:lang w:val="zh_CN" w:bidi="zh_CN"/>
        </w:rPr>
        <w:t>גַּת</w:t>
      </w:r>
    </w:p>
    <w:p>
      <w:pPr/>
      <w:r>
        <w:rPr>
          <w:lang w:val="zh_CN" w:bidi="zh_CN"/>
        </w:rPr>
      </w:r>
    </w:p>
    <w:p>
      <w:pPr/>
      <w:r>
        <w:rPr>
          <w:lang w:val="zh_CN" w:bidi="zh_CN"/>
        </w:rPr>
      </w:r>
      <w:r>
        <w:rPr>
          <w:lang w:val="zh_CN" w:bidi="zh_CN"/>
        </w:rPr>
        <w:t>迦特‧希弗，《思》加特赫费尔，加特赫斐尔</w:t>
      </w:r>
      <w:r>
        <w:rPr>
          <w:lang w:val="zh_CN" w:bidi="zh_CN"/>
        </w:rPr>
        <w:t xml:space="preserve"> </w:t>
      </w:r>
      <w:r>
        <w:rPr>
          <w:lang w:val="zh_CN" w:bidi="zh_CN"/>
        </w:rPr>
        <w:t>＝城镇；◄</w:t>
      </w:r>
      <w:r>
        <w:rPr>
          <w:lang w:val="zh_CN" w:bidi="zh_CN"/>
        </w:rPr>
        <w:t>西布伦</w:t>
      </w:r>
      <w:r>
        <w:rPr>
          <w:lang w:val="zh_CN" w:bidi="zh_CN"/>
        </w:rPr>
        <w:t>支派的地域；►</w:t>
      </w:r>
      <w:r>
        <w:rPr>
          <w:lang w:val="zh_CN" w:bidi="zh_CN"/>
        </w:rPr>
        <w:t>约拿</w:t>
      </w:r>
      <w:r>
        <w:rPr>
          <w:lang w:val="zh_CN" w:bidi="zh_CN"/>
        </w:rPr>
        <w:t>先知</w:t>
      </w:r>
      <w:r>
        <w:rPr>
          <w:lang w:val="zh_CN" w:bidi="zh_CN"/>
        </w:rPr>
        <w:t>的家乡</w:t>
      </w:r>
    </w:p>
    <w:p>
      <w:pPr/>
      <w:r>
        <w:rPr>
          <w:lang w:val="zh_CN" w:bidi="zh_CN"/>
        </w:rPr>
      </w:r>
      <w:r>
        <w:rPr>
          <w:lang w:val="zh_CN" w:bidi="zh_CN"/>
        </w:rPr>
        <w:t>JOS 19:13</w:t>
      </w:r>
      <w:r>
        <w:rPr>
          <w:lang w:val="zh_CN" w:bidi="zh_CN"/>
        </w:rPr>
        <w:t xml:space="preserve"> · </w:t>
      </w:r>
      <w:r>
        <w:rPr>
          <w:lang w:val="zh_CN" w:bidi="zh_CN"/>
        </w:rPr>
        <w:t>2KI 14:25</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גַּת רִמֹּון</w:t>
      </w:r>
      <w:r>
        <w:rPr>
          <w:lang w:val="zh_CN" w:bidi="zh_CN"/>
        </w:rPr>
      </w:r>
    </w:p>
    <w:p>
      <w:pPr>
        <w:pStyle w:val="Heading1"/>
      </w:pPr>
      <w:r>
        <w:rPr>
          <w:lang w:val="zh_CN" w:bidi="zh_CN"/>
        </w:rPr>
        <w:t>גַּת רִמֹּון</w:t>
      </w:r>
    </w:p>
    <w:p>
      <w:pPr/>
      <w:r>
        <w:rPr>
          <w:lang w:val="zh_CN" w:bidi="zh_CN"/>
        </w:rPr>
      </w:r>
      <w:r>
        <w:rPr>
          <w:lang w:val="zh_CN" w:bidi="zh_CN"/>
        </w:rPr>
        <w:t>גַּת רִמֹּון</w:t>
      </w:r>
      <w:r>
        <w:rPr>
          <w:lang w:val="zh_CN" w:bidi="zh_CN"/>
        </w:rPr>
        <w:t xml:space="preserve"> (</w:t>
      </w:r>
      <w:r>
        <w:rPr>
          <w:lang w:val="zh_CN" w:bidi="zh_CN"/>
        </w:rPr>
        <w:t>H1667</w:t>
      </w:r>
      <w:r>
        <w:rPr>
          <w:lang w:val="zh_CN" w:bidi="zh_CN"/>
        </w:rPr>
        <w:t xml:space="preserve">) — </w:t>
      </w:r>
      <w:r>
        <w:rPr>
          <w:lang w:val="zh_CN" w:bidi="zh_CN"/>
        </w:rPr>
        <w:t>גַּת־רִמֹּון</w:t>
      </w:r>
    </w:p>
    <w:p>
      <w:pPr/>
      <w:r>
        <w:rPr>
          <w:lang w:val="zh_CN" w:bidi="zh_CN"/>
        </w:rPr>
      </w:r>
      <w:r>
        <w:rPr>
          <w:lang w:val="zh_CN" w:bidi="zh_CN"/>
        </w:rPr>
        <w:t xml:space="preserve">name · </w:t>
      </w:r>
      <w:r>
        <w:rPr>
          <w:lang w:val="zh_CN" w:bidi="zh_CN"/>
        </w:rPr>
        <w:t>גַּת</w:t>
      </w:r>
      <w:r>
        <w:rPr>
          <w:lang w:val="zh_CN" w:bidi="zh_CN"/>
        </w:rPr>
        <w:t xml:space="preserve"> · </w:t>
      </w:r>
      <w:r>
        <w:rPr>
          <w:lang w:val="zh_CN" w:bidi="zh_CN"/>
        </w:rPr>
        <w:t>רִמֹּון</w:t>
      </w:r>
    </w:p>
    <w:p>
      <w:pPr/>
      <w:r>
        <w:rPr>
          <w:lang w:val="zh_CN" w:bidi="zh_CN"/>
        </w:rPr>
      </w:r>
    </w:p>
    <w:p>
      <w:pPr/>
      <w:r>
        <w:rPr>
          <w:lang w:val="zh_CN" w:bidi="zh_CN"/>
        </w:rPr>
      </w:r>
      <w:r>
        <w:rPr>
          <w:lang w:val="zh_CN" w:bidi="zh_CN"/>
        </w:rPr>
        <w:t>迦特‧临门，《思》加特黎孟</w:t>
      </w:r>
      <w:r>
        <w:rPr>
          <w:lang w:val="zh_CN" w:bidi="zh_CN"/>
        </w:rPr>
        <w:t xml:space="preserve"> </w:t>
      </w:r>
      <w:r>
        <w:rPr>
          <w:lang w:val="zh_CN" w:bidi="zh_CN"/>
        </w:rPr>
        <w:t>＝城镇；◄</w:t>
      </w:r>
      <w:r>
        <w:rPr>
          <w:lang w:val="zh_CN" w:bidi="zh_CN"/>
        </w:rPr>
        <w:t>但</w:t>
      </w:r>
      <w:r>
        <w:rPr>
          <w:lang w:val="zh_CN" w:bidi="zh_CN"/>
        </w:rPr>
        <w:t>、</w:t>
      </w:r>
      <w:r>
        <w:rPr>
          <w:lang w:val="zh_CN" w:bidi="zh_CN"/>
        </w:rPr>
        <w:t>以法莲</w:t>
      </w:r>
      <w:r>
        <w:rPr>
          <w:lang w:val="zh_CN" w:bidi="zh_CN"/>
        </w:rPr>
        <w:t>、</w:t>
      </w:r>
      <w:r>
        <w:rPr>
          <w:lang w:val="zh_CN" w:bidi="zh_CN"/>
        </w:rPr>
        <w:t>玛拿西</w:t>
      </w:r>
      <w:r>
        <w:rPr>
          <w:lang w:val="zh_CN" w:bidi="zh_CN"/>
        </w:rPr>
        <w:t>支派的地域；►分配给了</w:t>
      </w:r>
      <w:r>
        <w:rPr>
          <w:lang w:val="zh_CN" w:bidi="zh_CN"/>
        </w:rPr>
        <w:t>利未</w:t>
      </w:r>
      <w:r>
        <w:rPr>
          <w:lang w:val="zh_CN" w:bidi="zh_CN"/>
        </w:rPr>
        <w:t>支派的</w:t>
      </w:r>
      <w:r>
        <w:rPr>
          <w:lang w:val="zh_CN" w:bidi="zh_CN"/>
        </w:rPr>
        <w:t>哥辖</w:t>
      </w:r>
      <w:r>
        <w:rPr>
          <w:lang w:val="zh_CN" w:bidi="zh_CN"/>
        </w:rPr>
        <w:t>宗族</w:t>
      </w:r>
    </w:p>
    <w:p>
      <w:pPr/>
      <w:r>
        <w:rPr>
          <w:lang w:val="zh_CN" w:bidi="zh_CN"/>
        </w:rPr>
      </w:r>
      <w:r>
        <w:rPr>
          <w:lang w:val="zh_CN" w:bidi="zh_CN"/>
        </w:rPr>
        <w:t>JOS 19:45</w:t>
      </w:r>
      <w:r>
        <w:rPr>
          <w:lang w:val="zh_CN" w:bidi="zh_CN"/>
        </w:rPr>
        <w:t xml:space="preserve"> · </w:t>
      </w:r>
      <w:r>
        <w:rPr>
          <w:lang w:val="zh_CN" w:bidi="zh_CN"/>
        </w:rPr>
        <w:t>JOS 21:24</w:t>
      </w:r>
      <w:r>
        <w:rPr>
          <w:lang w:val="zh_CN" w:bidi="zh_CN"/>
        </w:rPr>
        <w:t xml:space="preserve"> · </w:t>
      </w:r>
      <w:r>
        <w:rPr>
          <w:lang w:val="zh_CN" w:bidi="zh_CN"/>
        </w:rPr>
        <w:t>JOS 21:25</w:t>
      </w:r>
      <w:r>
        <w:rPr>
          <w:lang w:val="zh_CN" w:bidi="zh_CN"/>
        </w:rPr>
        <w:t xml:space="preserve"> · </w:t>
      </w:r>
      <w:r>
        <w:rPr>
          <w:lang w:val="zh_CN" w:bidi="zh_CN"/>
        </w:rPr>
        <w:t>1CH 6:54</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גִּתִּי</w:t>
      </w:r>
      <w:r>
        <w:rPr>
          <w:lang w:val="zh_CN" w:bidi="zh_CN"/>
        </w:rPr>
      </w:r>
    </w:p>
    <w:p>
      <w:pPr>
        <w:pStyle w:val="Heading1"/>
      </w:pPr>
      <w:r>
        <w:rPr>
          <w:lang w:val="zh_CN" w:bidi="zh_CN"/>
        </w:rPr>
        <w:t>גִּתִּי</w:t>
      </w:r>
    </w:p>
    <w:p>
      <w:pPr/>
      <w:r>
        <w:rPr>
          <w:lang w:val="zh_CN" w:bidi="zh_CN"/>
        </w:rPr>
      </w:r>
      <w:r>
        <w:rPr>
          <w:lang w:val="zh_CN" w:bidi="zh_CN"/>
        </w:rPr>
        <w:t>גִּתִּי</w:t>
      </w:r>
      <w:r>
        <w:rPr>
          <w:lang w:val="zh_CN" w:bidi="zh_CN"/>
        </w:rPr>
        <w:t xml:space="preserve"> (</w:t>
      </w:r>
      <w:r>
        <w:rPr>
          <w:lang w:val="zh_CN" w:bidi="zh_CN"/>
        </w:rPr>
        <w:t>H1663</w:t>
      </w:r>
      <w:r>
        <w:rPr>
          <w:lang w:val="zh_CN" w:bidi="zh_CN"/>
        </w:rPr>
        <w:t>)</w:t>
      </w:r>
    </w:p>
    <w:p>
      <w:pPr/>
      <w:r>
        <w:rPr>
          <w:lang w:val="zh_CN" w:bidi="zh_CN"/>
        </w:rPr>
      </w:r>
      <w:r>
        <w:rPr>
          <w:lang w:val="zh_CN" w:bidi="zh_CN"/>
        </w:rPr>
        <w:t xml:space="preserve">adj · </w:t>
      </w:r>
      <w:r>
        <w:rPr>
          <w:lang w:val="zh_CN" w:bidi="zh_CN"/>
        </w:rPr>
        <w:t>גַּת</w:t>
      </w:r>
    </w:p>
    <w:p>
      <w:pPr/>
      <w:r>
        <w:rPr>
          <w:lang w:val="zh_CN" w:bidi="zh_CN"/>
        </w:rPr>
      </w:r>
    </w:p>
    <w:p>
      <w:pPr/>
      <w:r>
        <w:rPr>
          <w:lang w:val="zh_CN" w:bidi="zh_CN"/>
        </w:rPr>
      </w:r>
      <w:r>
        <w:rPr>
          <w:lang w:val="zh_CN" w:bidi="zh_CN"/>
        </w:rPr>
        <w:t>迦特人，《思》加特人</w:t>
      </w:r>
      <w:r>
        <w:rPr>
          <w:lang w:val="zh_CN" w:bidi="zh_CN"/>
        </w:rPr>
        <w:t xml:space="preserve"> </w:t>
      </w:r>
      <w:r>
        <w:rPr>
          <w:lang w:val="zh_CN" w:bidi="zh_CN"/>
        </w:rPr>
        <w:t>＝</w:t>
      </w:r>
      <w:r>
        <w:rPr>
          <w:lang w:val="zh_CN" w:bidi="zh_CN"/>
        </w:rPr>
        <w:t>迦特</w:t>
      </w:r>
      <w:r>
        <w:rPr>
          <w:lang w:val="zh_CN" w:bidi="zh_CN"/>
        </w:rPr>
        <w:t>的居民</w:t>
      </w:r>
    </w:p>
    <w:p>
      <w:pPr/>
      <w:r>
        <w:rPr>
          <w:lang w:val="zh_CN" w:bidi="zh_CN"/>
        </w:rPr>
      </w:r>
      <w:r>
        <w:rPr>
          <w:lang w:val="zh_CN" w:bidi="zh_CN"/>
        </w:rPr>
        <w:t>JOS 13:3</w:t>
      </w:r>
      <w:r>
        <w:rPr>
          <w:lang w:val="zh_CN" w:bidi="zh_CN"/>
        </w:rPr>
        <w:t xml:space="preserve"> · </w:t>
      </w:r>
      <w:r>
        <w:rPr>
          <w:lang w:val="zh_CN" w:bidi="zh_CN"/>
        </w:rPr>
        <w:t>2SA 6:10</w:t>
      </w:r>
      <w:r>
        <w:rPr>
          <w:lang w:val="zh_CN" w:bidi="zh_CN"/>
        </w:rPr>
        <w:t xml:space="preserve"> · </w:t>
      </w:r>
      <w:r>
        <w:rPr>
          <w:lang w:val="zh_CN" w:bidi="zh_CN"/>
        </w:rPr>
        <w:t>2SA 6:11</w:t>
      </w:r>
      <w:r>
        <w:rPr>
          <w:lang w:val="zh_CN" w:bidi="zh_CN"/>
        </w:rPr>
        <w:t xml:space="preserve"> · </w:t>
      </w:r>
      <w:r>
        <w:rPr>
          <w:lang w:val="zh_CN" w:bidi="zh_CN"/>
        </w:rPr>
        <w:t>2SA 15:18</w:t>
      </w:r>
      <w:r>
        <w:rPr>
          <w:lang w:val="zh_CN" w:bidi="zh_CN"/>
        </w:rPr>
        <w:t xml:space="preserve"> · </w:t>
      </w:r>
      <w:r>
        <w:rPr>
          <w:lang w:val="zh_CN" w:bidi="zh_CN"/>
        </w:rPr>
        <w:t>2SA 15:19</w:t>
      </w:r>
      <w:r>
        <w:rPr>
          <w:lang w:val="zh_CN" w:bidi="zh_CN"/>
        </w:rPr>
        <w:t xml:space="preserve"> · </w:t>
      </w:r>
      <w:r>
        <w:rPr>
          <w:lang w:val="zh_CN" w:bidi="zh_CN"/>
        </w:rPr>
        <w:t>2SA 15:22</w:t>
      </w:r>
      <w:r>
        <w:rPr>
          <w:lang w:val="zh_CN" w:bidi="zh_CN"/>
        </w:rPr>
        <w:t xml:space="preserve"> · </w:t>
      </w:r>
      <w:r>
        <w:rPr>
          <w:lang w:val="zh_CN" w:bidi="zh_CN"/>
        </w:rPr>
        <w:t>2SA 18:2</w:t>
      </w:r>
      <w:r>
        <w:rPr>
          <w:lang w:val="zh_CN" w:bidi="zh_CN"/>
        </w:rPr>
        <w:t xml:space="preserve"> · </w:t>
      </w:r>
      <w:r>
        <w:rPr>
          <w:lang w:val="zh_CN" w:bidi="zh_CN"/>
        </w:rPr>
        <w:t>2SA 21:19</w:t>
      </w:r>
      <w:r>
        <w:rPr>
          <w:lang w:val="zh_CN" w:bidi="zh_CN"/>
        </w:rPr>
        <w:t xml:space="preserve"> · </w:t>
      </w:r>
      <w:r>
        <w:rPr>
          <w:lang w:val="zh_CN" w:bidi="zh_CN"/>
        </w:rPr>
        <w:t>1CH 13:13</w:t>
      </w:r>
      <w:r>
        <w:rPr>
          <w:lang w:val="zh_CN" w:bidi="zh_CN"/>
        </w:rPr>
        <w:t xml:space="preserve"> · </w:t>
      </w:r>
      <w:r>
        <w:rPr>
          <w:lang w:val="zh_CN" w:bidi="zh_CN"/>
        </w:rPr>
        <w:t>1CH 20:5</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גִּתַּיִם</w:t>
      </w:r>
      <w:r>
        <w:rPr>
          <w:lang w:val="zh_CN" w:bidi="zh_CN"/>
        </w:rPr>
      </w:r>
    </w:p>
    <w:p>
      <w:pPr>
        <w:pStyle w:val="Heading1"/>
      </w:pPr>
      <w:r>
        <w:rPr>
          <w:lang w:val="zh_CN" w:bidi="zh_CN"/>
        </w:rPr>
        <w:t>גִּתַּיִם</w:t>
      </w:r>
    </w:p>
    <w:p>
      <w:pPr/>
      <w:r>
        <w:rPr>
          <w:lang w:val="zh_CN" w:bidi="zh_CN"/>
        </w:rPr>
      </w:r>
      <w:r>
        <w:rPr>
          <w:lang w:val="zh_CN" w:bidi="zh_CN"/>
        </w:rPr>
        <w:t>גִּתַּיִם</w:t>
      </w:r>
      <w:r>
        <w:rPr>
          <w:lang w:val="zh_CN" w:bidi="zh_CN"/>
        </w:rPr>
        <w:t xml:space="preserve"> (</w:t>
      </w:r>
      <w:r>
        <w:rPr>
          <w:lang w:val="zh_CN" w:bidi="zh_CN"/>
        </w:rPr>
        <w:t>H1664</w:t>
      </w:r>
      <w:r>
        <w:rPr>
          <w:lang w:val="zh_CN" w:bidi="zh_CN"/>
        </w:rPr>
        <w:t>)</w:t>
      </w:r>
    </w:p>
    <w:p>
      <w:pPr/>
      <w:r>
        <w:rPr>
          <w:lang w:val="zh_CN" w:bidi="zh_CN"/>
        </w:rPr>
      </w:r>
      <w:r>
        <w:rPr>
          <w:lang w:val="zh_CN" w:bidi="zh_CN"/>
        </w:rPr>
        <w:t xml:space="preserve">name · </w:t>
      </w:r>
      <w:r>
        <w:rPr>
          <w:lang w:val="zh_CN" w:bidi="zh_CN"/>
        </w:rPr>
        <w:t>גַּת</w:t>
      </w:r>
    </w:p>
    <w:p>
      <w:pPr/>
      <w:r>
        <w:rPr>
          <w:lang w:val="zh_CN" w:bidi="zh_CN"/>
        </w:rPr>
      </w:r>
    </w:p>
    <w:p>
      <w:pPr/>
      <w:r>
        <w:rPr>
          <w:lang w:val="zh_CN" w:bidi="zh_CN"/>
        </w:rPr>
      </w:r>
      <w:r>
        <w:rPr>
          <w:lang w:val="zh_CN" w:bidi="zh_CN"/>
        </w:rPr>
        <w:t>基他音，《思》基塔殷</w:t>
      </w:r>
      <w:r>
        <w:rPr>
          <w:lang w:val="zh_CN" w:bidi="zh_CN"/>
        </w:rPr>
        <w:t xml:space="preserve"> </w:t>
      </w:r>
      <w:r>
        <w:rPr>
          <w:lang w:val="zh_CN" w:bidi="zh_CN"/>
        </w:rPr>
        <w:t>＝城镇；◄</w:t>
      </w:r>
      <w:r>
        <w:rPr>
          <w:lang w:val="zh_CN" w:bidi="zh_CN"/>
        </w:rPr>
        <w:t>便雅悯</w:t>
      </w:r>
      <w:r>
        <w:rPr>
          <w:lang w:val="zh_CN" w:bidi="zh_CN"/>
        </w:rPr>
        <w:t>支派的地域；►</w:t>
      </w:r>
      <w:r>
        <w:rPr>
          <w:lang w:val="zh_CN" w:bidi="zh_CN"/>
        </w:rPr>
        <w:t>比录人</w:t>
      </w:r>
      <w:r>
        <w:rPr>
          <w:lang w:val="zh_CN" w:bidi="zh_CN"/>
        </w:rPr>
        <w:t>避难的地方</w:t>
      </w:r>
    </w:p>
    <w:p>
      <w:pPr/>
      <w:r>
        <w:rPr>
          <w:lang w:val="zh_CN" w:bidi="zh_CN"/>
        </w:rPr>
      </w:r>
      <w:r>
        <w:rPr>
          <w:lang w:val="zh_CN" w:bidi="zh_CN"/>
        </w:rPr>
        <w:t>2SA 4:3</w:t>
      </w:r>
      <w:r>
        <w:rPr>
          <w:lang w:val="zh_CN" w:bidi="zh_CN"/>
        </w:rPr>
        <w:t xml:space="preserve"> · </w:t>
      </w:r>
      <w:r>
        <w:rPr>
          <w:lang w:val="zh_CN" w:bidi="zh_CN"/>
        </w:rPr>
        <w:t>NEH 11:33</w:t>
      </w:r>
    </w:p>
    <w:p>
      <w:pPr/>
      <w:r>
        <w:rPr>
          <w:lang w:val="zh_CN" w:bidi="zh_CN"/>
        </w:rPr>
      </w:r>
      <w:r>
        <w:rPr>
          <w:lang w:val="zh_CN" w:bidi="zh_CN"/>
        </w:rPr>
        <w:t>Matthew P. Anstey</w:t>
      </w:r>
      <w:r>
        <w:rPr>
          <w:lang w:val="zh_CN" w:bidi="zh_CN"/>
        </w:rPr>
      </w:r>
      <w:r>
        <w:rPr>
          <w:lang w:val="zh_CN" w:bidi="zh_CN"/>
        </w:rPr>
      </w:r>
    </w:p>
    <w:p>
      <w:pPr/>
      <w:r>
        <w:rPr>
          <w:lang w:val="zh_CN" w:bidi="zh_CN"/>
        </w:rPr>
      </w:r>
    </w:p>
    <w:p>
      <w:pPr>
        <w:pStyle w:val="Heading2"/>
      </w:pPr>
      <w:r>
        <w:rPr>
          <w:lang w:val="zh_CN" w:bidi="zh_CN"/>
        </w:rPr>
        <w:t>גִּתִּית</w:t>
      </w:r>
      <w:r>
        <w:rPr>
          <w:lang w:val="zh_CN" w:bidi="zh_CN"/>
        </w:rPr>
      </w:r>
    </w:p>
    <w:p>
      <w:pPr>
        <w:pStyle w:val="Heading1"/>
      </w:pPr>
      <w:r>
        <w:rPr>
          <w:lang w:val="zh_CN" w:bidi="zh_CN"/>
        </w:rPr>
        <w:t>גִּתִּית</w:t>
      </w:r>
    </w:p>
    <w:p>
      <w:pPr/>
      <w:r>
        <w:rPr>
          <w:lang w:val="zh_CN" w:bidi="zh_CN"/>
        </w:rPr>
      </w:r>
      <w:r>
        <w:rPr>
          <w:lang w:val="zh_CN" w:bidi="zh_CN"/>
        </w:rPr>
        <w:t>גִּתִּית</w:t>
      </w:r>
      <w:r>
        <w:rPr>
          <w:lang w:val="zh_CN" w:bidi="zh_CN"/>
        </w:rPr>
        <w:t xml:space="preserve"> (</w:t>
      </w:r>
      <w:r>
        <w:rPr>
          <w:lang w:val="zh_CN" w:bidi="zh_CN"/>
        </w:rPr>
        <w:t>H1665</w:t>
      </w:r>
      <w:r>
        <w:rPr>
          <w:lang w:val="zh_CN" w:bidi="zh_CN"/>
        </w:rPr>
        <w:t>)</w:t>
      </w:r>
    </w:p>
    <w:p>
      <w:pPr/>
      <w:r>
        <w:rPr>
          <w:lang w:val="zh_CN" w:bidi="zh_CN"/>
        </w:rPr>
      </w:r>
      <w:r>
        <w:rPr>
          <w:lang w:val="zh_CN" w:bidi="zh_CN"/>
        </w:rPr>
        <w:t>noun f</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迦特乐器</w:t>
      </w:r>
      <w:r>
        <w:rPr>
          <w:lang w:val="zh_CN" w:bidi="zh_CN"/>
        </w:rPr>
        <w:t xml:space="preserve"> </w:t>
      </w:r>
      <w:r>
        <w:rPr>
          <w:lang w:val="zh_CN" w:bidi="zh_CN"/>
        </w:rPr>
        <w:t>＝意思不明；可能：＝音乐术语；或：＝乐器；或：＝旋律；≈可能与</w:t>
      </w:r>
      <w:r>
        <w:rPr>
          <w:lang w:val="zh_CN" w:bidi="zh_CN"/>
        </w:rPr>
        <w:t>酒榨</w:t>
      </w:r>
      <w:r>
        <w:rPr>
          <w:lang w:val="zh_CN" w:bidi="zh_CN"/>
        </w:rPr>
        <w:t>或</w:t>
      </w:r>
      <w:r>
        <w:rPr>
          <w:lang w:val="zh_CN" w:bidi="zh_CN"/>
        </w:rPr>
        <w:t>迦特</w:t>
      </w:r>
      <w:r>
        <w:rPr>
          <w:lang w:val="zh_CN" w:bidi="zh_CN"/>
        </w:rPr>
        <w:t>镇关联</w:t>
      </w:r>
    </w:p>
    <w:p>
      <w:pPr/>
      <w:r>
        <w:rPr>
          <w:lang w:val="zh_CN" w:bidi="zh_CN"/>
        </w:rPr>
      </w:r>
      <w:r>
        <w:rPr>
          <w:lang w:val="zh_CN" w:bidi="zh_CN"/>
        </w:rPr>
        <w:t>PSA 8:1</w:t>
      </w:r>
      <w:r>
        <w:rPr>
          <w:lang w:val="zh_CN" w:bidi="zh_CN"/>
        </w:rPr>
        <w:t xml:space="preserve"> · </w:t>
      </w:r>
      <w:r>
        <w:rPr>
          <w:lang w:val="zh_CN" w:bidi="zh_CN"/>
        </w:rPr>
        <w:t>PSA 81:1</w:t>
      </w:r>
      <w:r>
        <w:rPr>
          <w:lang w:val="zh_CN" w:bidi="zh_CN"/>
        </w:rPr>
        <w:t xml:space="preserve"> · </w:t>
      </w:r>
      <w:r>
        <w:rPr>
          <w:lang w:val="zh_CN" w:bidi="zh_CN"/>
        </w:rPr>
        <w:t>PSA 84:1</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גֶּתֶר</w:t>
      </w:r>
      <w:r>
        <w:rPr>
          <w:lang w:val="zh_CN" w:bidi="zh_CN"/>
        </w:rPr>
      </w:r>
    </w:p>
    <w:p>
      <w:pPr>
        <w:pStyle w:val="Heading1"/>
      </w:pPr>
      <w:r>
        <w:rPr>
          <w:lang w:val="zh_CN" w:bidi="zh_CN"/>
        </w:rPr>
        <w:t>גֶּתֶר</w:t>
      </w:r>
    </w:p>
    <w:p>
      <w:pPr/>
      <w:r>
        <w:rPr>
          <w:lang w:val="zh_CN" w:bidi="zh_CN"/>
        </w:rPr>
      </w:r>
      <w:r>
        <w:rPr>
          <w:lang w:val="zh_CN" w:bidi="zh_CN"/>
        </w:rPr>
        <w:t>גֶּתֶר</w:t>
      </w:r>
      <w:r>
        <w:rPr>
          <w:lang w:val="zh_CN" w:bidi="zh_CN"/>
        </w:rPr>
        <w:t xml:space="preserve"> (</w:t>
      </w:r>
      <w:r>
        <w:rPr>
          <w:lang w:val="zh_CN" w:bidi="zh_CN"/>
        </w:rPr>
        <w:t>H1666</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基帖，《思》革特尔</w:t>
      </w:r>
      <w:r>
        <w:rPr>
          <w:lang w:val="zh_CN" w:bidi="zh_CN"/>
        </w:rPr>
        <w:t xml:space="preserve"> </w:t>
      </w:r>
      <w:r>
        <w:rPr>
          <w:lang w:val="zh_CN" w:bidi="zh_CN"/>
        </w:rPr>
        <w:t>＝男性；◄</w:t>
      </w:r>
      <w:r>
        <w:rPr>
          <w:lang w:val="zh_CN" w:bidi="zh_CN"/>
        </w:rPr>
        <w:t>亚兰</w:t>
      </w:r>
      <w:r>
        <w:rPr>
          <w:lang w:val="zh_CN" w:bidi="zh_CN"/>
        </w:rPr>
        <w:t>的儿子；</w:t>
      </w:r>
      <w:r>
        <w:rPr>
          <w:lang w:val="zh_CN" w:bidi="zh_CN"/>
        </w:rPr>
        <w:t>闪</w:t>
      </w:r>
      <w:r>
        <w:rPr>
          <w:lang w:val="zh_CN" w:bidi="zh_CN"/>
        </w:rPr>
        <w:t>的后裔</w:t>
      </w:r>
    </w:p>
    <w:p>
      <w:pPr/>
      <w:r>
        <w:rPr>
          <w:lang w:val="zh_CN" w:bidi="zh_CN"/>
        </w:rPr>
      </w:r>
      <w:r>
        <w:rPr>
          <w:lang w:val="zh_CN" w:bidi="zh_CN"/>
        </w:rPr>
        <w:t>GEN 10:23</w:t>
      </w:r>
      <w:r>
        <w:rPr>
          <w:lang w:val="zh_CN" w:bidi="zh_CN"/>
        </w:rPr>
        <w:t xml:space="preserve"> · </w:t>
      </w:r>
      <w:r>
        <w:rPr>
          <w:lang w:val="zh_CN" w:bidi="zh_CN"/>
        </w:rPr>
        <w:t>1CH 1:17</w:t>
      </w:r>
    </w:p>
    <w:p>
      <w:pPr/>
      <w:r>
        <w:rPr>
          <w:lang w:val="zh_CN" w:bidi="zh_CN"/>
        </w:rPr>
      </w:r>
      <w:r>
        <w:rPr>
          <w:lang w:val="zh_CN" w:bidi="zh_CN"/>
        </w:rPr>
        <w:t>Matthew P. Anstey</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g2ulim/" TargetMode="External"/><Relationship Id="rId16" Type="http://schemas.openxmlformats.org/officeDocument/2006/relationships/hyperlink" Target="https://sahd-online.com/words/g-2-l/" TargetMode="External"/><Relationship Id="rId17" Type="http://schemas.openxmlformats.org/officeDocument/2006/relationships/hyperlink" Target="https://sahd-online.com/words/g2ullah/" TargetMode="External"/><Relationship Id="rId18" Type="http://schemas.openxmlformats.org/officeDocument/2006/relationships/hyperlink" Target="SAHD@http://www.sahd.div.ed.ac.uk/_media/lexeme:pdf:cdf-gebira-salvesen_a-oxf-1999.pdf" TargetMode="External"/><Relationship Id="rId19" Type="http://schemas.openxmlformats.org/officeDocument/2006/relationships/hyperlink" Target="https://sahd-online.com/words/gullah/" TargetMode="External"/><Relationship Id="rId20" Type="http://schemas.openxmlformats.org/officeDocument/2006/relationships/hyperlink" Target="https://sahd-online.com/words/gillayon/" TargetMode="External"/><Relationship Id="rId21" Type="http://schemas.openxmlformats.org/officeDocument/2006/relationships/hyperlink" Target="SAHD@http://www.sahd.div.ed.ac.uk/_media/lexeme:pdf:cnt-garzen-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